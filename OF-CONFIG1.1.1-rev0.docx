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27262CE" w:rsidR="001A4B1B" w:rsidRDefault="00AB2933"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C128FA">
                      <w:rPr>
                        <w:rStyle w:val="TitleChar"/>
                      </w:rPr>
                      <w:t>OF-CONFIG 1.1.1</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F4ABDF0" w:rsidR="000E7F98" w:rsidRDefault="000E7F98">
          <w:r>
            <w:t xml:space="preserve">Contact: </w:t>
          </w:r>
          <w:r w:rsidR="002705F3">
            <w:t>Deepak Bansal (</w:t>
          </w:r>
          <w:hyperlink r:id="rId10" w:history="1">
            <w:r w:rsidR="002705F3" w:rsidRPr="00B23AA2">
              <w:rPr>
                <w:rStyle w:val="Hyperlink"/>
              </w:rPr>
              <w:t>dbansal@microsoft.com</w:t>
            </w:r>
          </w:hyperlink>
          <w:r w:rsidR="002705F3">
            <w:t xml:space="preserve">), </w:t>
          </w:r>
          <w:r w:rsidR="002705F3" w:rsidRPr="002705F3">
            <w:t>Stuart Bailey (</w:t>
          </w:r>
          <w:hyperlink r:id="rId11"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2" w:history="1">
            <w:r w:rsidR="002705F3" w:rsidRPr="00B23AA2">
              <w:rPr>
                <w:rStyle w:val="Hyperlink"/>
              </w:rPr>
              <w:t>Thomas.Dietz@neclab.eu</w:t>
            </w:r>
          </w:hyperlink>
          <w:r w:rsidR="002705F3">
            <w:t xml:space="preserve">), </w:t>
          </w:r>
          <w:r w:rsidR="002705F3" w:rsidRPr="002705F3">
            <w:t>Anee</w:t>
          </w:r>
          <w:r w:rsidR="002705F3">
            <w:t>s A Shaikh (aashaikh@us.ibm.com)</w:t>
          </w:r>
          <w:r w:rsidR="002705F3" w:rsidRPr="002705F3" w:rsidDel="002705F3">
            <w:t xml:space="preserve"> </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bookmarkStart w:id="0" w:name="_GoBack"/>
        <w:bookmarkEnd w:id="0"/>
        <w:p w14:paraId="2A65027D" w14:textId="77777777" w:rsidR="00C128FA"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35228967" w:history="1">
            <w:r w:rsidR="00C128FA" w:rsidRPr="008F097F">
              <w:rPr>
                <w:rStyle w:val="Hyperlink"/>
                <w:noProof/>
              </w:rPr>
              <w:t>1</w:t>
            </w:r>
            <w:r w:rsidR="00C128FA">
              <w:rPr>
                <w:rFonts w:eastAsiaTheme="minorEastAsia"/>
                <w:noProof/>
              </w:rPr>
              <w:tab/>
            </w:r>
            <w:r w:rsidR="00C128FA" w:rsidRPr="008F097F">
              <w:rPr>
                <w:rStyle w:val="Hyperlink"/>
                <w:noProof/>
              </w:rPr>
              <w:t>Introduction</w:t>
            </w:r>
            <w:r w:rsidR="00C128FA">
              <w:rPr>
                <w:noProof/>
                <w:webHidden/>
              </w:rPr>
              <w:tab/>
            </w:r>
            <w:r w:rsidR="00C128FA">
              <w:rPr>
                <w:noProof/>
                <w:webHidden/>
              </w:rPr>
              <w:fldChar w:fldCharType="begin"/>
            </w:r>
            <w:r w:rsidR="00C128FA">
              <w:rPr>
                <w:noProof/>
                <w:webHidden/>
              </w:rPr>
              <w:instrText xml:space="preserve"> PAGEREF _Toc335228967 \h </w:instrText>
            </w:r>
            <w:r w:rsidR="00C128FA">
              <w:rPr>
                <w:noProof/>
                <w:webHidden/>
              </w:rPr>
            </w:r>
            <w:r w:rsidR="00C128FA">
              <w:rPr>
                <w:noProof/>
                <w:webHidden/>
              </w:rPr>
              <w:fldChar w:fldCharType="separate"/>
            </w:r>
            <w:r w:rsidR="00C128FA">
              <w:rPr>
                <w:noProof/>
                <w:webHidden/>
              </w:rPr>
              <w:t>5</w:t>
            </w:r>
            <w:r w:rsidR="00C128FA">
              <w:rPr>
                <w:noProof/>
                <w:webHidden/>
              </w:rPr>
              <w:fldChar w:fldCharType="end"/>
            </w:r>
          </w:hyperlink>
        </w:p>
        <w:p w14:paraId="001D49EF" w14:textId="77777777" w:rsidR="00C128FA" w:rsidRDefault="00C128FA">
          <w:pPr>
            <w:pStyle w:val="TOC1"/>
            <w:tabs>
              <w:tab w:val="left" w:pos="440"/>
              <w:tab w:val="right" w:leader="dot" w:pos="9350"/>
            </w:tabs>
            <w:rPr>
              <w:rFonts w:eastAsiaTheme="minorEastAsia"/>
              <w:noProof/>
            </w:rPr>
          </w:pPr>
          <w:hyperlink w:anchor="_Toc335228968" w:history="1">
            <w:r w:rsidRPr="008F097F">
              <w:rPr>
                <w:rStyle w:val="Hyperlink"/>
                <w:noProof/>
              </w:rPr>
              <w:t>2</w:t>
            </w:r>
            <w:r>
              <w:rPr>
                <w:rFonts w:eastAsiaTheme="minorEastAsia"/>
                <w:noProof/>
              </w:rPr>
              <w:tab/>
            </w:r>
            <w:r w:rsidRPr="008F097F">
              <w:rPr>
                <w:rStyle w:val="Hyperlink"/>
                <w:noProof/>
              </w:rPr>
              <w:t>Motivation</w:t>
            </w:r>
            <w:r>
              <w:rPr>
                <w:noProof/>
                <w:webHidden/>
              </w:rPr>
              <w:tab/>
            </w:r>
            <w:r>
              <w:rPr>
                <w:noProof/>
                <w:webHidden/>
              </w:rPr>
              <w:fldChar w:fldCharType="begin"/>
            </w:r>
            <w:r>
              <w:rPr>
                <w:noProof/>
                <w:webHidden/>
              </w:rPr>
              <w:instrText xml:space="preserve"> PAGEREF _Toc335228968 \h </w:instrText>
            </w:r>
            <w:r>
              <w:rPr>
                <w:noProof/>
                <w:webHidden/>
              </w:rPr>
            </w:r>
            <w:r>
              <w:rPr>
                <w:noProof/>
                <w:webHidden/>
              </w:rPr>
              <w:fldChar w:fldCharType="separate"/>
            </w:r>
            <w:r>
              <w:rPr>
                <w:noProof/>
                <w:webHidden/>
              </w:rPr>
              <w:t>5</w:t>
            </w:r>
            <w:r>
              <w:rPr>
                <w:noProof/>
                <w:webHidden/>
              </w:rPr>
              <w:fldChar w:fldCharType="end"/>
            </w:r>
          </w:hyperlink>
        </w:p>
        <w:p w14:paraId="7EAA051A" w14:textId="77777777" w:rsidR="00C128FA" w:rsidRDefault="00C128FA">
          <w:pPr>
            <w:pStyle w:val="TOC1"/>
            <w:tabs>
              <w:tab w:val="left" w:pos="440"/>
              <w:tab w:val="right" w:leader="dot" w:pos="9350"/>
            </w:tabs>
            <w:rPr>
              <w:rFonts w:eastAsiaTheme="minorEastAsia"/>
              <w:noProof/>
            </w:rPr>
          </w:pPr>
          <w:hyperlink w:anchor="_Toc335228969" w:history="1">
            <w:r w:rsidRPr="008F097F">
              <w:rPr>
                <w:rStyle w:val="Hyperlink"/>
                <w:noProof/>
              </w:rPr>
              <w:t>3</w:t>
            </w:r>
            <w:r>
              <w:rPr>
                <w:rFonts w:eastAsiaTheme="minorEastAsia"/>
                <w:noProof/>
              </w:rPr>
              <w:tab/>
            </w:r>
            <w:r w:rsidRPr="008F097F">
              <w:rPr>
                <w:rStyle w:val="Hyperlink"/>
                <w:noProof/>
              </w:rPr>
              <w:t>Scope</w:t>
            </w:r>
            <w:r>
              <w:rPr>
                <w:noProof/>
                <w:webHidden/>
              </w:rPr>
              <w:tab/>
            </w:r>
            <w:r>
              <w:rPr>
                <w:noProof/>
                <w:webHidden/>
              </w:rPr>
              <w:fldChar w:fldCharType="begin"/>
            </w:r>
            <w:r>
              <w:rPr>
                <w:noProof/>
                <w:webHidden/>
              </w:rPr>
              <w:instrText xml:space="preserve"> PAGEREF _Toc335228969 \h </w:instrText>
            </w:r>
            <w:r>
              <w:rPr>
                <w:noProof/>
                <w:webHidden/>
              </w:rPr>
            </w:r>
            <w:r>
              <w:rPr>
                <w:noProof/>
                <w:webHidden/>
              </w:rPr>
              <w:fldChar w:fldCharType="separate"/>
            </w:r>
            <w:r>
              <w:rPr>
                <w:noProof/>
                <w:webHidden/>
              </w:rPr>
              <w:t>7</w:t>
            </w:r>
            <w:r>
              <w:rPr>
                <w:noProof/>
                <w:webHidden/>
              </w:rPr>
              <w:fldChar w:fldCharType="end"/>
            </w:r>
          </w:hyperlink>
        </w:p>
        <w:p w14:paraId="5B92A7E3" w14:textId="77777777" w:rsidR="00C128FA" w:rsidRDefault="00C128FA">
          <w:pPr>
            <w:pStyle w:val="TOC1"/>
            <w:tabs>
              <w:tab w:val="left" w:pos="440"/>
              <w:tab w:val="right" w:leader="dot" w:pos="9350"/>
            </w:tabs>
            <w:rPr>
              <w:rFonts w:eastAsiaTheme="minorEastAsia"/>
              <w:noProof/>
            </w:rPr>
          </w:pPr>
          <w:hyperlink w:anchor="_Toc335228970" w:history="1">
            <w:r w:rsidRPr="008F097F">
              <w:rPr>
                <w:rStyle w:val="Hyperlink"/>
                <w:noProof/>
              </w:rPr>
              <w:t>4</w:t>
            </w:r>
            <w:r>
              <w:rPr>
                <w:rFonts w:eastAsiaTheme="minorEastAsia"/>
                <w:noProof/>
              </w:rPr>
              <w:tab/>
            </w:r>
            <w:r w:rsidRPr="008F097F">
              <w:rPr>
                <w:rStyle w:val="Hyperlink"/>
                <w:noProof/>
              </w:rPr>
              <w:t>Normative Language</w:t>
            </w:r>
            <w:r>
              <w:rPr>
                <w:noProof/>
                <w:webHidden/>
              </w:rPr>
              <w:tab/>
            </w:r>
            <w:r>
              <w:rPr>
                <w:noProof/>
                <w:webHidden/>
              </w:rPr>
              <w:fldChar w:fldCharType="begin"/>
            </w:r>
            <w:r>
              <w:rPr>
                <w:noProof/>
                <w:webHidden/>
              </w:rPr>
              <w:instrText xml:space="preserve"> PAGEREF _Toc335228970 \h </w:instrText>
            </w:r>
            <w:r>
              <w:rPr>
                <w:noProof/>
                <w:webHidden/>
              </w:rPr>
            </w:r>
            <w:r>
              <w:rPr>
                <w:noProof/>
                <w:webHidden/>
              </w:rPr>
              <w:fldChar w:fldCharType="separate"/>
            </w:r>
            <w:r>
              <w:rPr>
                <w:noProof/>
                <w:webHidden/>
              </w:rPr>
              <w:t>8</w:t>
            </w:r>
            <w:r>
              <w:rPr>
                <w:noProof/>
                <w:webHidden/>
              </w:rPr>
              <w:fldChar w:fldCharType="end"/>
            </w:r>
          </w:hyperlink>
        </w:p>
        <w:p w14:paraId="243F97D8" w14:textId="77777777" w:rsidR="00C128FA" w:rsidRDefault="00C128FA">
          <w:pPr>
            <w:pStyle w:val="TOC1"/>
            <w:tabs>
              <w:tab w:val="left" w:pos="440"/>
              <w:tab w:val="right" w:leader="dot" w:pos="9350"/>
            </w:tabs>
            <w:rPr>
              <w:rFonts w:eastAsiaTheme="minorEastAsia"/>
              <w:noProof/>
            </w:rPr>
          </w:pPr>
          <w:hyperlink w:anchor="_Toc335228971" w:history="1">
            <w:r w:rsidRPr="008F097F">
              <w:rPr>
                <w:rStyle w:val="Hyperlink"/>
                <w:noProof/>
              </w:rPr>
              <w:t>5</w:t>
            </w:r>
            <w:r>
              <w:rPr>
                <w:rFonts w:eastAsiaTheme="minorEastAsia"/>
                <w:noProof/>
              </w:rPr>
              <w:tab/>
            </w:r>
            <w:r w:rsidRPr="008F097F">
              <w:rPr>
                <w:rStyle w:val="Hyperlink"/>
                <w:noProof/>
              </w:rPr>
              <w:t>Terms</w:t>
            </w:r>
            <w:r>
              <w:rPr>
                <w:noProof/>
                <w:webHidden/>
              </w:rPr>
              <w:tab/>
            </w:r>
            <w:r>
              <w:rPr>
                <w:noProof/>
                <w:webHidden/>
              </w:rPr>
              <w:fldChar w:fldCharType="begin"/>
            </w:r>
            <w:r>
              <w:rPr>
                <w:noProof/>
                <w:webHidden/>
              </w:rPr>
              <w:instrText xml:space="preserve"> PAGEREF _Toc335228971 \h </w:instrText>
            </w:r>
            <w:r>
              <w:rPr>
                <w:noProof/>
                <w:webHidden/>
              </w:rPr>
            </w:r>
            <w:r>
              <w:rPr>
                <w:noProof/>
                <w:webHidden/>
              </w:rPr>
              <w:fldChar w:fldCharType="separate"/>
            </w:r>
            <w:r>
              <w:rPr>
                <w:noProof/>
                <w:webHidden/>
              </w:rPr>
              <w:t>8</w:t>
            </w:r>
            <w:r>
              <w:rPr>
                <w:noProof/>
                <w:webHidden/>
              </w:rPr>
              <w:fldChar w:fldCharType="end"/>
            </w:r>
          </w:hyperlink>
        </w:p>
        <w:p w14:paraId="36B0EDEB" w14:textId="77777777" w:rsidR="00C128FA" w:rsidRDefault="00C128FA">
          <w:pPr>
            <w:pStyle w:val="TOC2"/>
            <w:tabs>
              <w:tab w:val="left" w:pos="880"/>
              <w:tab w:val="right" w:leader="dot" w:pos="9350"/>
            </w:tabs>
            <w:rPr>
              <w:rFonts w:eastAsiaTheme="minorEastAsia"/>
              <w:noProof/>
            </w:rPr>
          </w:pPr>
          <w:hyperlink w:anchor="_Toc335228972" w:history="1">
            <w:r w:rsidRPr="008F097F">
              <w:rPr>
                <w:rStyle w:val="Hyperlink"/>
                <w:noProof/>
              </w:rPr>
              <w:t>5.1</w:t>
            </w:r>
            <w:r>
              <w:rPr>
                <w:rFonts w:eastAsiaTheme="minorEastAsia"/>
                <w:noProof/>
              </w:rPr>
              <w:tab/>
            </w:r>
            <w:r w:rsidRPr="008F097F">
              <w:rPr>
                <w:rStyle w:val="Hyperlink"/>
                <w:noProof/>
              </w:rPr>
              <w:t>OpenFlow Capable Switch</w:t>
            </w:r>
            <w:r>
              <w:rPr>
                <w:noProof/>
                <w:webHidden/>
              </w:rPr>
              <w:tab/>
            </w:r>
            <w:r>
              <w:rPr>
                <w:noProof/>
                <w:webHidden/>
              </w:rPr>
              <w:fldChar w:fldCharType="begin"/>
            </w:r>
            <w:r>
              <w:rPr>
                <w:noProof/>
                <w:webHidden/>
              </w:rPr>
              <w:instrText xml:space="preserve"> PAGEREF _Toc335228972 \h </w:instrText>
            </w:r>
            <w:r>
              <w:rPr>
                <w:noProof/>
                <w:webHidden/>
              </w:rPr>
            </w:r>
            <w:r>
              <w:rPr>
                <w:noProof/>
                <w:webHidden/>
              </w:rPr>
              <w:fldChar w:fldCharType="separate"/>
            </w:r>
            <w:r>
              <w:rPr>
                <w:noProof/>
                <w:webHidden/>
              </w:rPr>
              <w:t>8</w:t>
            </w:r>
            <w:r>
              <w:rPr>
                <w:noProof/>
                <w:webHidden/>
              </w:rPr>
              <w:fldChar w:fldCharType="end"/>
            </w:r>
          </w:hyperlink>
        </w:p>
        <w:p w14:paraId="3CA42FE8" w14:textId="77777777" w:rsidR="00C128FA" w:rsidRDefault="00C128FA">
          <w:pPr>
            <w:pStyle w:val="TOC2"/>
            <w:tabs>
              <w:tab w:val="left" w:pos="880"/>
              <w:tab w:val="right" w:leader="dot" w:pos="9350"/>
            </w:tabs>
            <w:rPr>
              <w:rFonts w:eastAsiaTheme="minorEastAsia"/>
              <w:noProof/>
            </w:rPr>
          </w:pPr>
          <w:hyperlink w:anchor="_Toc335228973" w:history="1">
            <w:r w:rsidRPr="008F097F">
              <w:rPr>
                <w:rStyle w:val="Hyperlink"/>
                <w:noProof/>
              </w:rPr>
              <w:t>5.2</w:t>
            </w:r>
            <w:r>
              <w:rPr>
                <w:rFonts w:eastAsiaTheme="minorEastAsia"/>
                <w:noProof/>
              </w:rPr>
              <w:tab/>
            </w:r>
            <w:r w:rsidRPr="008F097F">
              <w:rPr>
                <w:rStyle w:val="Hyperlink"/>
                <w:noProof/>
              </w:rPr>
              <w:t>OpenFlow Configuration Point</w:t>
            </w:r>
            <w:r>
              <w:rPr>
                <w:noProof/>
                <w:webHidden/>
              </w:rPr>
              <w:tab/>
            </w:r>
            <w:r>
              <w:rPr>
                <w:noProof/>
                <w:webHidden/>
              </w:rPr>
              <w:fldChar w:fldCharType="begin"/>
            </w:r>
            <w:r>
              <w:rPr>
                <w:noProof/>
                <w:webHidden/>
              </w:rPr>
              <w:instrText xml:space="preserve"> PAGEREF _Toc335228973 \h </w:instrText>
            </w:r>
            <w:r>
              <w:rPr>
                <w:noProof/>
                <w:webHidden/>
              </w:rPr>
            </w:r>
            <w:r>
              <w:rPr>
                <w:noProof/>
                <w:webHidden/>
              </w:rPr>
              <w:fldChar w:fldCharType="separate"/>
            </w:r>
            <w:r>
              <w:rPr>
                <w:noProof/>
                <w:webHidden/>
              </w:rPr>
              <w:t>8</w:t>
            </w:r>
            <w:r>
              <w:rPr>
                <w:noProof/>
                <w:webHidden/>
              </w:rPr>
              <w:fldChar w:fldCharType="end"/>
            </w:r>
          </w:hyperlink>
        </w:p>
        <w:p w14:paraId="01CEA177" w14:textId="77777777" w:rsidR="00C128FA" w:rsidRDefault="00C128FA">
          <w:pPr>
            <w:pStyle w:val="TOC2"/>
            <w:tabs>
              <w:tab w:val="left" w:pos="880"/>
              <w:tab w:val="right" w:leader="dot" w:pos="9350"/>
            </w:tabs>
            <w:rPr>
              <w:rFonts w:eastAsiaTheme="minorEastAsia"/>
              <w:noProof/>
            </w:rPr>
          </w:pPr>
          <w:hyperlink w:anchor="_Toc335228974" w:history="1">
            <w:r w:rsidRPr="008F097F">
              <w:rPr>
                <w:rStyle w:val="Hyperlink"/>
                <w:noProof/>
              </w:rPr>
              <w:t>5.3</w:t>
            </w:r>
            <w:r>
              <w:rPr>
                <w:rFonts w:eastAsiaTheme="minorEastAsia"/>
                <w:noProof/>
              </w:rPr>
              <w:tab/>
            </w:r>
            <w:r w:rsidRPr="008F097F">
              <w:rPr>
                <w:rStyle w:val="Hyperlink"/>
                <w:noProof/>
              </w:rPr>
              <w:t>OpenFlow Logical Switch</w:t>
            </w:r>
            <w:r>
              <w:rPr>
                <w:noProof/>
                <w:webHidden/>
              </w:rPr>
              <w:tab/>
            </w:r>
            <w:r>
              <w:rPr>
                <w:noProof/>
                <w:webHidden/>
              </w:rPr>
              <w:fldChar w:fldCharType="begin"/>
            </w:r>
            <w:r>
              <w:rPr>
                <w:noProof/>
                <w:webHidden/>
              </w:rPr>
              <w:instrText xml:space="preserve"> PAGEREF _Toc335228974 \h </w:instrText>
            </w:r>
            <w:r>
              <w:rPr>
                <w:noProof/>
                <w:webHidden/>
              </w:rPr>
            </w:r>
            <w:r>
              <w:rPr>
                <w:noProof/>
                <w:webHidden/>
              </w:rPr>
              <w:fldChar w:fldCharType="separate"/>
            </w:r>
            <w:r>
              <w:rPr>
                <w:noProof/>
                <w:webHidden/>
              </w:rPr>
              <w:t>8</w:t>
            </w:r>
            <w:r>
              <w:rPr>
                <w:noProof/>
                <w:webHidden/>
              </w:rPr>
              <w:fldChar w:fldCharType="end"/>
            </w:r>
          </w:hyperlink>
        </w:p>
        <w:p w14:paraId="6F14FEF6" w14:textId="77777777" w:rsidR="00C128FA" w:rsidRDefault="00C128FA">
          <w:pPr>
            <w:pStyle w:val="TOC2"/>
            <w:tabs>
              <w:tab w:val="left" w:pos="880"/>
              <w:tab w:val="right" w:leader="dot" w:pos="9350"/>
            </w:tabs>
            <w:rPr>
              <w:rFonts w:eastAsiaTheme="minorEastAsia"/>
              <w:noProof/>
            </w:rPr>
          </w:pPr>
          <w:hyperlink w:anchor="_Toc335228975" w:history="1">
            <w:r w:rsidRPr="008F097F">
              <w:rPr>
                <w:rStyle w:val="Hyperlink"/>
                <w:noProof/>
              </w:rPr>
              <w:t>5.4</w:t>
            </w:r>
            <w:r>
              <w:rPr>
                <w:rFonts w:eastAsiaTheme="minorEastAsia"/>
                <w:noProof/>
              </w:rPr>
              <w:tab/>
            </w:r>
            <w:r w:rsidRPr="008F097F">
              <w:rPr>
                <w:rStyle w:val="Hyperlink"/>
                <w:noProof/>
              </w:rPr>
              <w:t>OpenFlow Resource</w:t>
            </w:r>
            <w:r>
              <w:rPr>
                <w:noProof/>
                <w:webHidden/>
              </w:rPr>
              <w:tab/>
            </w:r>
            <w:r>
              <w:rPr>
                <w:noProof/>
                <w:webHidden/>
              </w:rPr>
              <w:fldChar w:fldCharType="begin"/>
            </w:r>
            <w:r>
              <w:rPr>
                <w:noProof/>
                <w:webHidden/>
              </w:rPr>
              <w:instrText xml:space="preserve"> PAGEREF _Toc335228975 \h </w:instrText>
            </w:r>
            <w:r>
              <w:rPr>
                <w:noProof/>
                <w:webHidden/>
              </w:rPr>
            </w:r>
            <w:r>
              <w:rPr>
                <w:noProof/>
                <w:webHidden/>
              </w:rPr>
              <w:fldChar w:fldCharType="separate"/>
            </w:r>
            <w:r>
              <w:rPr>
                <w:noProof/>
                <w:webHidden/>
              </w:rPr>
              <w:t>8</w:t>
            </w:r>
            <w:r>
              <w:rPr>
                <w:noProof/>
                <w:webHidden/>
              </w:rPr>
              <w:fldChar w:fldCharType="end"/>
            </w:r>
          </w:hyperlink>
        </w:p>
        <w:p w14:paraId="13860E12" w14:textId="77777777" w:rsidR="00C128FA" w:rsidRDefault="00C128FA">
          <w:pPr>
            <w:pStyle w:val="TOC3"/>
            <w:tabs>
              <w:tab w:val="left" w:pos="1320"/>
              <w:tab w:val="right" w:leader="dot" w:pos="9350"/>
            </w:tabs>
            <w:rPr>
              <w:rFonts w:eastAsiaTheme="minorEastAsia"/>
              <w:noProof/>
            </w:rPr>
          </w:pPr>
          <w:hyperlink w:anchor="_Toc335228976" w:history="1">
            <w:r w:rsidRPr="008F097F">
              <w:rPr>
                <w:rStyle w:val="Hyperlink"/>
                <w:noProof/>
              </w:rPr>
              <w:t>5.4.1</w:t>
            </w:r>
            <w:r>
              <w:rPr>
                <w:rFonts w:eastAsiaTheme="minorEastAsia"/>
                <w:noProof/>
              </w:rPr>
              <w:tab/>
            </w:r>
            <w:r w:rsidRPr="008F097F">
              <w:rPr>
                <w:rStyle w:val="Hyperlink"/>
                <w:noProof/>
              </w:rPr>
              <w:t>OpenFlow Queue</w:t>
            </w:r>
            <w:r>
              <w:rPr>
                <w:noProof/>
                <w:webHidden/>
              </w:rPr>
              <w:tab/>
            </w:r>
            <w:r>
              <w:rPr>
                <w:noProof/>
                <w:webHidden/>
              </w:rPr>
              <w:fldChar w:fldCharType="begin"/>
            </w:r>
            <w:r>
              <w:rPr>
                <w:noProof/>
                <w:webHidden/>
              </w:rPr>
              <w:instrText xml:space="preserve"> PAGEREF _Toc335228976 \h </w:instrText>
            </w:r>
            <w:r>
              <w:rPr>
                <w:noProof/>
                <w:webHidden/>
              </w:rPr>
            </w:r>
            <w:r>
              <w:rPr>
                <w:noProof/>
                <w:webHidden/>
              </w:rPr>
              <w:fldChar w:fldCharType="separate"/>
            </w:r>
            <w:r>
              <w:rPr>
                <w:noProof/>
                <w:webHidden/>
              </w:rPr>
              <w:t>9</w:t>
            </w:r>
            <w:r>
              <w:rPr>
                <w:noProof/>
                <w:webHidden/>
              </w:rPr>
              <w:fldChar w:fldCharType="end"/>
            </w:r>
          </w:hyperlink>
        </w:p>
        <w:p w14:paraId="18D685C2" w14:textId="77777777" w:rsidR="00C128FA" w:rsidRDefault="00C128FA">
          <w:pPr>
            <w:pStyle w:val="TOC3"/>
            <w:tabs>
              <w:tab w:val="left" w:pos="1320"/>
              <w:tab w:val="right" w:leader="dot" w:pos="9350"/>
            </w:tabs>
            <w:rPr>
              <w:rFonts w:eastAsiaTheme="minorEastAsia"/>
              <w:noProof/>
            </w:rPr>
          </w:pPr>
          <w:hyperlink w:anchor="_Toc335228977" w:history="1">
            <w:r w:rsidRPr="008F097F">
              <w:rPr>
                <w:rStyle w:val="Hyperlink"/>
                <w:noProof/>
              </w:rPr>
              <w:t>5.4.2</w:t>
            </w:r>
            <w:r>
              <w:rPr>
                <w:rFonts w:eastAsiaTheme="minorEastAsia"/>
                <w:noProof/>
              </w:rPr>
              <w:tab/>
            </w:r>
            <w:r w:rsidRPr="008F097F">
              <w:rPr>
                <w:rStyle w:val="Hyperlink"/>
                <w:noProof/>
              </w:rPr>
              <w:t>OpenFlow Port</w:t>
            </w:r>
            <w:r>
              <w:rPr>
                <w:noProof/>
                <w:webHidden/>
              </w:rPr>
              <w:tab/>
            </w:r>
            <w:r>
              <w:rPr>
                <w:noProof/>
                <w:webHidden/>
              </w:rPr>
              <w:fldChar w:fldCharType="begin"/>
            </w:r>
            <w:r>
              <w:rPr>
                <w:noProof/>
                <w:webHidden/>
              </w:rPr>
              <w:instrText xml:space="preserve"> PAGEREF _Toc335228977 \h </w:instrText>
            </w:r>
            <w:r>
              <w:rPr>
                <w:noProof/>
                <w:webHidden/>
              </w:rPr>
            </w:r>
            <w:r>
              <w:rPr>
                <w:noProof/>
                <w:webHidden/>
              </w:rPr>
              <w:fldChar w:fldCharType="separate"/>
            </w:r>
            <w:r>
              <w:rPr>
                <w:noProof/>
                <w:webHidden/>
              </w:rPr>
              <w:t>9</w:t>
            </w:r>
            <w:r>
              <w:rPr>
                <w:noProof/>
                <w:webHidden/>
              </w:rPr>
              <w:fldChar w:fldCharType="end"/>
            </w:r>
          </w:hyperlink>
        </w:p>
        <w:p w14:paraId="78D6264F" w14:textId="77777777" w:rsidR="00C128FA" w:rsidRDefault="00C128FA">
          <w:pPr>
            <w:pStyle w:val="TOC2"/>
            <w:tabs>
              <w:tab w:val="left" w:pos="880"/>
              <w:tab w:val="right" w:leader="dot" w:pos="9350"/>
            </w:tabs>
            <w:rPr>
              <w:rFonts w:eastAsiaTheme="minorEastAsia"/>
              <w:noProof/>
            </w:rPr>
          </w:pPr>
          <w:hyperlink w:anchor="_Toc335228978" w:history="1">
            <w:r w:rsidRPr="008F097F">
              <w:rPr>
                <w:rStyle w:val="Hyperlink"/>
                <w:noProof/>
              </w:rPr>
              <w:t>5.5</w:t>
            </w:r>
            <w:r>
              <w:rPr>
                <w:rFonts w:eastAsiaTheme="minorEastAsia"/>
                <w:noProof/>
              </w:rPr>
              <w:tab/>
            </w:r>
            <w:r w:rsidRPr="008F097F">
              <w:rPr>
                <w:rStyle w:val="Hyperlink"/>
                <w:noProof/>
              </w:rPr>
              <w:t>OpenFlow Controller</w:t>
            </w:r>
            <w:r>
              <w:rPr>
                <w:noProof/>
                <w:webHidden/>
              </w:rPr>
              <w:tab/>
            </w:r>
            <w:r>
              <w:rPr>
                <w:noProof/>
                <w:webHidden/>
              </w:rPr>
              <w:fldChar w:fldCharType="begin"/>
            </w:r>
            <w:r>
              <w:rPr>
                <w:noProof/>
                <w:webHidden/>
              </w:rPr>
              <w:instrText xml:space="preserve"> PAGEREF _Toc335228978 \h </w:instrText>
            </w:r>
            <w:r>
              <w:rPr>
                <w:noProof/>
                <w:webHidden/>
              </w:rPr>
            </w:r>
            <w:r>
              <w:rPr>
                <w:noProof/>
                <w:webHidden/>
              </w:rPr>
              <w:fldChar w:fldCharType="separate"/>
            </w:r>
            <w:r>
              <w:rPr>
                <w:noProof/>
                <w:webHidden/>
              </w:rPr>
              <w:t>9</w:t>
            </w:r>
            <w:r>
              <w:rPr>
                <w:noProof/>
                <w:webHidden/>
              </w:rPr>
              <w:fldChar w:fldCharType="end"/>
            </w:r>
          </w:hyperlink>
        </w:p>
        <w:p w14:paraId="4A88A5CD" w14:textId="77777777" w:rsidR="00C128FA" w:rsidRDefault="00C128FA">
          <w:pPr>
            <w:pStyle w:val="TOC1"/>
            <w:tabs>
              <w:tab w:val="left" w:pos="440"/>
              <w:tab w:val="right" w:leader="dot" w:pos="9350"/>
            </w:tabs>
            <w:rPr>
              <w:rFonts w:eastAsiaTheme="minorEastAsia"/>
              <w:noProof/>
            </w:rPr>
          </w:pPr>
          <w:hyperlink w:anchor="_Toc335228979" w:history="1">
            <w:r w:rsidRPr="008F097F">
              <w:rPr>
                <w:rStyle w:val="Hyperlink"/>
                <w:noProof/>
              </w:rPr>
              <w:t>6</w:t>
            </w:r>
            <w:r>
              <w:rPr>
                <w:rFonts w:eastAsiaTheme="minorEastAsia"/>
                <w:noProof/>
              </w:rPr>
              <w:tab/>
            </w:r>
            <w:r w:rsidRPr="008F097F">
              <w:rPr>
                <w:rStyle w:val="Hyperlink"/>
                <w:noProof/>
              </w:rPr>
              <w:t>Requirements</w:t>
            </w:r>
            <w:r>
              <w:rPr>
                <w:noProof/>
                <w:webHidden/>
              </w:rPr>
              <w:tab/>
            </w:r>
            <w:r>
              <w:rPr>
                <w:noProof/>
                <w:webHidden/>
              </w:rPr>
              <w:fldChar w:fldCharType="begin"/>
            </w:r>
            <w:r>
              <w:rPr>
                <w:noProof/>
                <w:webHidden/>
              </w:rPr>
              <w:instrText xml:space="preserve"> PAGEREF _Toc335228979 \h </w:instrText>
            </w:r>
            <w:r>
              <w:rPr>
                <w:noProof/>
                <w:webHidden/>
              </w:rPr>
            </w:r>
            <w:r>
              <w:rPr>
                <w:noProof/>
                <w:webHidden/>
              </w:rPr>
              <w:fldChar w:fldCharType="separate"/>
            </w:r>
            <w:r>
              <w:rPr>
                <w:noProof/>
                <w:webHidden/>
              </w:rPr>
              <w:t>9</w:t>
            </w:r>
            <w:r>
              <w:rPr>
                <w:noProof/>
                <w:webHidden/>
              </w:rPr>
              <w:fldChar w:fldCharType="end"/>
            </w:r>
          </w:hyperlink>
        </w:p>
        <w:p w14:paraId="774D821C" w14:textId="77777777" w:rsidR="00C128FA" w:rsidRDefault="00C128FA">
          <w:pPr>
            <w:pStyle w:val="TOC2"/>
            <w:tabs>
              <w:tab w:val="left" w:pos="880"/>
              <w:tab w:val="right" w:leader="dot" w:pos="9350"/>
            </w:tabs>
            <w:rPr>
              <w:rFonts w:eastAsiaTheme="minorEastAsia"/>
              <w:noProof/>
            </w:rPr>
          </w:pPr>
          <w:hyperlink w:anchor="_Toc335228980" w:history="1">
            <w:r w:rsidRPr="008F097F">
              <w:rPr>
                <w:rStyle w:val="Hyperlink"/>
                <w:noProof/>
              </w:rPr>
              <w:t>6.1</w:t>
            </w:r>
            <w:r>
              <w:rPr>
                <w:rFonts w:eastAsiaTheme="minorEastAsia"/>
                <w:noProof/>
              </w:rPr>
              <w:tab/>
            </w:r>
            <w:r w:rsidRPr="008F097F">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_Toc335228980 \h </w:instrText>
            </w:r>
            <w:r>
              <w:rPr>
                <w:noProof/>
                <w:webHidden/>
              </w:rPr>
            </w:r>
            <w:r>
              <w:rPr>
                <w:noProof/>
                <w:webHidden/>
              </w:rPr>
              <w:fldChar w:fldCharType="separate"/>
            </w:r>
            <w:r>
              <w:rPr>
                <w:noProof/>
                <w:webHidden/>
              </w:rPr>
              <w:t>9</w:t>
            </w:r>
            <w:r>
              <w:rPr>
                <w:noProof/>
                <w:webHidden/>
              </w:rPr>
              <w:fldChar w:fldCharType="end"/>
            </w:r>
          </w:hyperlink>
        </w:p>
        <w:p w14:paraId="738567CD" w14:textId="77777777" w:rsidR="00C128FA" w:rsidRDefault="00C128FA">
          <w:pPr>
            <w:pStyle w:val="TOC3"/>
            <w:tabs>
              <w:tab w:val="left" w:pos="1320"/>
              <w:tab w:val="right" w:leader="dot" w:pos="9350"/>
            </w:tabs>
            <w:rPr>
              <w:rFonts w:eastAsiaTheme="minorEastAsia"/>
              <w:noProof/>
            </w:rPr>
          </w:pPr>
          <w:hyperlink w:anchor="_Toc335228981" w:history="1">
            <w:r w:rsidRPr="008F097F">
              <w:rPr>
                <w:rStyle w:val="Hyperlink"/>
                <w:noProof/>
              </w:rPr>
              <w:t>6.1.1</w:t>
            </w:r>
            <w:r>
              <w:rPr>
                <w:rFonts w:eastAsiaTheme="minorEastAsia"/>
                <w:noProof/>
              </w:rPr>
              <w:tab/>
            </w:r>
            <w:r w:rsidRPr="008F097F">
              <w:rPr>
                <w:rStyle w:val="Hyperlink"/>
                <w:noProof/>
              </w:rPr>
              <w:t>Connection Setup to a Controller</w:t>
            </w:r>
            <w:r>
              <w:rPr>
                <w:noProof/>
                <w:webHidden/>
              </w:rPr>
              <w:tab/>
            </w:r>
            <w:r>
              <w:rPr>
                <w:noProof/>
                <w:webHidden/>
              </w:rPr>
              <w:fldChar w:fldCharType="begin"/>
            </w:r>
            <w:r>
              <w:rPr>
                <w:noProof/>
                <w:webHidden/>
              </w:rPr>
              <w:instrText xml:space="preserve"> PAGEREF _Toc335228981 \h </w:instrText>
            </w:r>
            <w:r>
              <w:rPr>
                <w:noProof/>
                <w:webHidden/>
              </w:rPr>
            </w:r>
            <w:r>
              <w:rPr>
                <w:noProof/>
                <w:webHidden/>
              </w:rPr>
              <w:fldChar w:fldCharType="separate"/>
            </w:r>
            <w:r>
              <w:rPr>
                <w:noProof/>
                <w:webHidden/>
              </w:rPr>
              <w:t>9</w:t>
            </w:r>
            <w:r>
              <w:rPr>
                <w:noProof/>
                <w:webHidden/>
              </w:rPr>
              <w:fldChar w:fldCharType="end"/>
            </w:r>
          </w:hyperlink>
        </w:p>
        <w:p w14:paraId="5FEC186F" w14:textId="77777777" w:rsidR="00C128FA" w:rsidRDefault="00C128FA">
          <w:pPr>
            <w:pStyle w:val="TOC3"/>
            <w:tabs>
              <w:tab w:val="left" w:pos="1320"/>
              <w:tab w:val="right" w:leader="dot" w:pos="9350"/>
            </w:tabs>
            <w:rPr>
              <w:rFonts w:eastAsiaTheme="minorEastAsia"/>
              <w:noProof/>
            </w:rPr>
          </w:pPr>
          <w:hyperlink w:anchor="_Toc335228982" w:history="1">
            <w:r w:rsidRPr="008F097F">
              <w:rPr>
                <w:rStyle w:val="Hyperlink"/>
                <w:noProof/>
              </w:rPr>
              <w:t>6.1.2</w:t>
            </w:r>
            <w:r>
              <w:rPr>
                <w:rFonts w:eastAsiaTheme="minorEastAsia"/>
                <w:noProof/>
              </w:rPr>
              <w:tab/>
            </w:r>
            <w:r w:rsidRPr="008F097F">
              <w:rPr>
                <w:rStyle w:val="Hyperlink"/>
                <w:noProof/>
              </w:rPr>
              <w:t>Multiple Controllers</w:t>
            </w:r>
            <w:r>
              <w:rPr>
                <w:noProof/>
                <w:webHidden/>
              </w:rPr>
              <w:tab/>
            </w:r>
            <w:r>
              <w:rPr>
                <w:noProof/>
                <w:webHidden/>
              </w:rPr>
              <w:fldChar w:fldCharType="begin"/>
            </w:r>
            <w:r>
              <w:rPr>
                <w:noProof/>
                <w:webHidden/>
              </w:rPr>
              <w:instrText xml:space="preserve"> PAGEREF _Toc335228982 \h </w:instrText>
            </w:r>
            <w:r>
              <w:rPr>
                <w:noProof/>
                <w:webHidden/>
              </w:rPr>
            </w:r>
            <w:r>
              <w:rPr>
                <w:noProof/>
                <w:webHidden/>
              </w:rPr>
              <w:fldChar w:fldCharType="separate"/>
            </w:r>
            <w:r>
              <w:rPr>
                <w:noProof/>
                <w:webHidden/>
              </w:rPr>
              <w:t>10</w:t>
            </w:r>
            <w:r>
              <w:rPr>
                <w:noProof/>
                <w:webHidden/>
              </w:rPr>
              <w:fldChar w:fldCharType="end"/>
            </w:r>
          </w:hyperlink>
        </w:p>
        <w:p w14:paraId="7F7248FD" w14:textId="77777777" w:rsidR="00C128FA" w:rsidRDefault="00C128FA">
          <w:pPr>
            <w:pStyle w:val="TOC3"/>
            <w:tabs>
              <w:tab w:val="left" w:pos="1320"/>
              <w:tab w:val="right" w:leader="dot" w:pos="9350"/>
            </w:tabs>
            <w:rPr>
              <w:rFonts w:eastAsiaTheme="minorEastAsia"/>
              <w:noProof/>
            </w:rPr>
          </w:pPr>
          <w:hyperlink w:anchor="_Toc335228983" w:history="1">
            <w:r w:rsidRPr="008F097F">
              <w:rPr>
                <w:rStyle w:val="Hyperlink"/>
                <w:noProof/>
              </w:rPr>
              <w:t>6.1.3</w:t>
            </w:r>
            <w:r>
              <w:rPr>
                <w:rFonts w:eastAsiaTheme="minorEastAsia"/>
                <w:noProof/>
              </w:rPr>
              <w:tab/>
            </w:r>
            <w:r w:rsidRPr="008F097F">
              <w:rPr>
                <w:rStyle w:val="Hyperlink"/>
                <w:noProof/>
              </w:rPr>
              <w:t>OpenFlow Logical Switches</w:t>
            </w:r>
            <w:r>
              <w:rPr>
                <w:noProof/>
                <w:webHidden/>
              </w:rPr>
              <w:tab/>
            </w:r>
            <w:r>
              <w:rPr>
                <w:noProof/>
                <w:webHidden/>
              </w:rPr>
              <w:fldChar w:fldCharType="begin"/>
            </w:r>
            <w:r>
              <w:rPr>
                <w:noProof/>
                <w:webHidden/>
              </w:rPr>
              <w:instrText xml:space="preserve"> PAGEREF _Toc335228983 \h </w:instrText>
            </w:r>
            <w:r>
              <w:rPr>
                <w:noProof/>
                <w:webHidden/>
              </w:rPr>
            </w:r>
            <w:r>
              <w:rPr>
                <w:noProof/>
                <w:webHidden/>
              </w:rPr>
              <w:fldChar w:fldCharType="separate"/>
            </w:r>
            <w:r>
              <w:rPr>
                <w:noProof/>
                <w:webHidden/>
              </w:rPr>
              <w:t>10</w:t>
            </w:r>
            <w:r>
              <w:rPr>
                <w:noProof/>
                <w:webHidden/>
              </w:rPr>
              <w:fldChar w:fldCharType="end"/>
            </w:r>
          </w:hyperlink>
        </w:p>
        <w:p w14:paraId="5E671CFA" w14:textId="77777777" w:rsidR="00C128FA" w:rsidRDefault="00C128FA">
          <w:pPr>
            <w:pStyle w:val="TOC3"/>
            <w:tabs>
              <w:tab w:val="left" w:pos="1320"/>
              <w:tab w:val="right" w:leader="dot" w:pos="9350"/>
            </w:tabs>
            <w:rPr>
              <w:rFonts w:eastAsiaTheme="minorEastAsia"/>
              <w:noProof/>
            </w:rPr>
          </w:pPr>
          <w:hyperlink w:anchor="_Toc335228984" w:history="1">
            <w:r w:rsidRPr="008F097F">
              <w:rPr>
                <w:rStyle w:val="Hyperlink"/>
                <w:noProof/>
              </w:rPr>
              <w:t>6.1.4</w:t>
            </w:r>
            <w:r>
              <w:rPr>
                <w:rFonts w:eastAsiaTheme="minorEastAsia"/>
                <w:noProof/>
              </w:rPr>
              <w:tab/>
            </w:r>
            <w:r w:rsidRPr="008F097F">
              <w:rPr>
                <w:rStyle w:val="Hyperlink"/>
                <w:noProof/>
              </w:rPr>
              <w:t>Connection Interruption</w:t>
            </w:r>
            <w:r>
              <w:rPr>
                <w:noProof/>
                <w:webHidden/>
              </w:rPr>
              <w:tab/>
            </w:r>
            <w:r>
              <w:rPr>
                <w:noProof/>
                <w:webHidden/>
              </w:rPr>
              <w:fldChar w:fldCharType="begin"/>
            </w:r>
            <w:r>
              <w:rPr>
                <w:noProof/>
                <w:webHidden/>
              </w:rPr>
              <w:instrText xml:space="preserve"> PAGEREF _Toc335228984 \h </w:instrText>
            </w:r>
            <w:r>
              <w:rPr>
                <w:noProof/>
                <w:webHidden/>
              </w:rPr>
            </w:r>
            <w:r>
              <w:rPr>
                <w:noProof/>
                <w:webHidden/>
              </w:rPr>
              <w:fldChar w:fldCharType="separate"/>
            </w:r>
            <w:r>
              <w:rPr>
                <w:noProof/>
                <w:webHidden/>
              </w:rPr>
              <w:t>10</w:t>
            </w:r>
            <w:r>
              <w:rPr>
                <w:noProof/>
                <w:webHidden/>
              </w:rPr>
              <w:fldChar w:fldCharType="end"/>
            </w:r>
          </w:hyperlink>
        </w:p>
        <w:p w14:paraId="34CF8175" w14:textId="77777777" w:rsidR="00C128FA" w:rsidRDefault="00C128FA">
          <w:pPr>
            <w:pStyle w:val="TOC3"/>
            <w:tabs>
              <w:tab w:val="left" w:pos="1320"/>
              <w:tab w:val="right" w:leader="dot" w:pos="9350"/>
            </w:tabs>
            <w:rPr>
              <w:rFonts w:eastAsiaTheme="minorEastAsia"/>
              <w:noProof/>
            </w:rPr>
          </w:pPr>
          <w:hyperlink w:anchor="_Toc335228985" w:history="1">
            <w:r w:rsidRPr="008F097F">
              <w:rPr>
                <w:rStyle w:val="Hyperlink"/>
                <w:noProof/>
              </w:rPr>
              <w:t>6.1.5</w:t>
            </w:r>
            <w:r>
              <w:rPr>
                <w:rFonts w:eastAsiaTheme="minorEastAsia"/>
                <w:noProof/>
              </w:rPr>
              <w:tab/>
            </w:r>
            <w:r w:rsidRPr="008F097F">
              <w:rPr>
                <w:rStyle w:val="Hyperlink"/>
                <w:noProof/>
              </w:rPr>
              <w:t>Encryption</w:t>
            </w:r>
            <w:r>
              <w:rPr>
                <w:noProof/>
                <w:webHidden/>
              </w:rPr>
              <w:tab/>
            </w:r>
            <w:r>
              <w:rPr>
                <w:noProof/>
                <w:webHidden/>
              </w:rPr>
              <w:fldChar w:fldCharType="begin"/>
            </w:r>
            <w:r>
              <w:rPr>
                <w:noProof/>
                <w:webHidden/>
              </w:rPr>
              <w:instrText xml:space="preserve"> PAGEREF _Toc335228985 \h </w:instrText>
            </w:r>
            <w:r>
              <w:rPr>
                <w:noProof/>
                <w:webHidden/>
              </w:rPr>
            </w:r>
            <w:r>
              <w:rPr>
                <w:noProof/>
                <w:webHidden/>
              </w:rPr>
              <w:fldChar w:fldCharType="separate"/>
            </w:r>
            <w:r>
              <w:rPr>
                <w:noProof/>
                <w:webHidden/>
              </w:rPr>
              <w:t>10</w:t>
            </w:r>
            <w:r>
              <w:rPr>
                <w:noProof/>
                <w:webHidden/>
              </w:rPr>
              <w:fldChar w:fldCharType="end"/>
            </w:r>
          </w:hyperlink>
        </w:p>
        <w:p w14:paraId="17A628CB" w14:textId="77777777" w:rsidR="00C128FA" w:rsidRDefault="00C128FA">
          <w:pPr>
            <w:pStyle w:val="TOC3"/>
            <w:tabs>
              <w:tab w:val="left" w:pos="1320"/>
              <w:tab w:val="right" w:leader="dot" w:pos="9350"/>
            </w:tabs>
            <w:rPr>
              <w:rFonts w:eastAsiaTheme="minorEastAsia"/>
              <w:noProof/>
            </w:rPr>
          </w:pPr>
          <w:hyperlink w:anchor="_Toc335228986" w:history="1">
            <w:r w:rsidRPr="008F097F">
              <w:rPr>
                <w:rStyle w:val="Hyperlink"/>
                <w:noProof/>
              </w:rPr>
              <w:t>6.1.6</w:t>
            </w:r>
            <w:r>
              <w:rPr>
                <w:rFonts w:eastAsiaTheme="minorEastAsia"/>
                <w:noProof/>
              </w:rPr>
              <w:tab/>
            </w:r>
            <w:r w:rsidRPr="008F097F">
              <w:rPr>
                <w:rStyle w:val="Hyperlink"/>
                <w:noProof/>
              </w:rPr>
              <w:t>Queues</w:t>
            </w:r>
            <w:r>
              <w:rPr>
                <w:noProof/>
                <w:webHidden/>
              </w:rPr>
              <w:tab/>
            </w:r>
            <w:r>
              <w:rPr>
                <w:noProof/>
                <w:webHidden/>
              </w:rPr>
              <w:fldChar w:fldCharType="begin"/>
            </w:r>
            <w:r>
              <w:rPr>
                <w:noProof/>
                <w:webHidden/>
              </w:rPr>
              <w:instrText xml:space="preserve"> PAGEREF _Toc335228986 \h </w:instrText>
            </w:r>
            <w:r>
              <w:rPr>
                <w:noProof/>
                <w:webHidden/>
              </w:rPr>
            </w:r>
            <w:r>
              <w:rPr>
                <w:noProof/>
                <w:webHidden/>
              </w:rPr>
              <w:fldChar w:fldCharType="separate"/>
            </w:r>
            <w:r>
              <w:rPr>
                <w:noProof/>
                <w:webHidden/>
              </w:rPr>
              <w:t>10</w:t>
            </w:r>
            <w:r>
              <w:rPr>
                <w:noProof/>
                <w:webHidden/>
              </w:rPr>
              <w:fldChar w:fldCharType="end"/>
            </w:r>
          </w:hyperlink>
        </w:p>
        <w:p w14:paraId="5C77AB91" w14:textId="77777777" w:rsidR="00C128FA" w:rsidRDefault="00C128FA">
          <w:pPr>
            <w:pStyle w:val="TOC3"/>
            <w:tabs>
              <w:tab w:val="left" w:pos="1320"/>
              <w:tab w:val="right" w:leader="dot" w:pos="9350"/>
            </w:tabs>
            <w:rPr>
              <w:rFonts w:eastAsiaTheme="minorEastAsia"/>
              <w:noProof/>
            </w:rPr>
          </w:pPr>
          <w:hyperlink w:anchor="_Toc335228987" w:history="1">
            <w:r w:rsidRPr="008F097F">
              <w:rPr>
                <w:rStyle w:val="Hyperlink"/>
                <w:noProof/>
              </w:rPr>
              <w:t>6.1.7</w:t>
            </w:r>
            <w:r>
              <w:rPr>
                <w:rFonts w:eastAsiaTheme="minorEastAsia"/>
                <w:noProof/>
              </w:rPr>
              <w:tab/>
            </w:r>
            <w:r w:rsidRPr="008F097F">
              <w:rPr>
                <w:rStyle w:val="Hyperlink"/>
                <w:noProof/>
              </w:rPr>
              <w:t>Ports</w:t>
            </w:r>
            <w:r>
              <w:rPr>
                <w:noProof/>
                <w:webHidden/>
              </w:rPr>
              <w:tab/>
            </w:r>
            <w:r>
              <w:rPr>
                <w:noProof/>
                <w:webHidden/>
              </w:rPr>
              <w:fldChar w:fldCharType="begin"/>
            </w:r>
            <w:r>
              <w:rPr>
                <w:noProof/>
                <w:webHidden/>
              </w:rPr>
              <w:instrText xml:space="preserve"> PAGEREF _Toc335228987 \h </w:instrText>
            </w:r>
            <w:r>
              <w:rPr>
                <w:noProof/>
                <w:webHidden/>
              </w:rPr>
            </w:r>
            <w:r>
              <w:rPr>
                <w:noProof/>
                <w:webHidden/>
              </w:rPr>
              <w:fldChar w:fldCharType="separate"/>
            </w:r>
            <w:r>
              <w:rPr>
                <w:noProof/>
                <w:webHidden/>
              </w:rPr>
              <w:t>11</w:t>
            </w:r>
            <w:r>
              <w:rPr>
                <w:noProof/>
                <w:webHidden/>
              </w:rPr>
              <w:fldChar w:fldCharType="end"/>
            </w:r>
          </w:hyperlink>
        </w:p>
        <w:p w14:paraId="75FDBFE0" w14:textId="77777777" w:rsidR="00C128FA" w:rsidRDefault="00C128FA">
          <w:pPr>
            <w:pStyle w:val="TOC3"/>
            <w:tabs>
              <w:tab w:val="left" w:pos="1320"/>
              <w:tab w:val="right" w:leader="dot" w:pos="9350"/>
            </w:tabs>
            <w:rPr>
              <w:rFonts w:eastAsiaTheme="minorEastAsia"/>
              <w:noProof/>
            </w:rPr>
          </w:pPr>
          <w:hyperlink w:anchor="_Toc335228988" w:history="1">
            <w:r w:rsidRPr="008F097F">
              <w:rPr>
                <w:rStyle w:val="Hyperlink"/>
                <w:noProof/>
              </w:rPr>
              <w:t>6.1.8</w:t>
            </w:r>
            <w:r>
              <w:rPr>
                <w:rFonts w:eastAsiaTheme="minorEastAsia"/>
                <w:noProof/>
              </w:rPr>
              <w:tab/>
            </w:r>
            <w:r w:rsidRPr="008F097F">
              <w:rPr>
                <w:rStyle w:val="Hyperlink"/>
                <w:noProof/>
              </w:rPr>
              <w:t>Capability Discovery</w:t>
            </w:r>
            <w:r>
              <w:rPr>
                <w:noProof/>
                <w:webHidden/>
              </w:rPr>
              <w:tab/>
            </w:r>
            <w:r>
              <w:rPr>
                <w:noProof/>
                <w:webHidden/>
              </w:rPr>
              <w:fldChar w:fldCharType="begin"/>
            </w:r>
            <w:r>
              <w:rPr>
                <w:noProof/>
                <w:webHidden/>
              </w:rPr>
              <w:instrText xml:space="preserve"> PAGEREF _Toc335228988 \h </w:instrText>
            </w:r>
            <w:r>
              <w:rPr>
                <w:noProof/>
                <w:webHidden/>
              </w:rPr>
            </w:r>
            <w:r>
              <w:rPr>
                <w:noProof/>
                <w:webHidden/>
              </w:rPr>
              <w:fldChar w:fldCharType="separate"/>
            </w:r>
            <w:r>
              <w:rPr>
                <w:noProof/>
                <w:webHidden/>
              </w:rPr>
              <w:t>12</w:t>
            </w:r>
            <w:r>
              <w:rPr>
                <w:noProof/>
                <w:webHidden/>
              </w:rPr>
              <w:fldChar w:fldCharType="end"/>
            </w:r>
          </w:hyperlink>
        </w:p>
        <w:p w14:paraId="22B6EB4A" w14:textId="77777777" w:rsidR="00C128FA" w:rsidRDefault="00C128FA">
          <w:pPr>
            <w:pStyle w:val="TOC3"/>
            <w:tabs>
              <w:tab w:val="left" w:pos="1320"/>
              <w:tab w:val="right" w:leader="dot" w:pos="9350"/>
            </w:tabs>
            <w:rPr>
              <w:rFonts w:eastAsiaTheme="minorEastAsia"/>
              <w:noProof/>
            </w:rPr>
          </w:pPr>
          <w:hyperlink w:anchor="_Toc335228989" w:history="1">
            <w:r w:rsidRPr="008F097F">
              <w:rPr>
                <w:rStyle w:val="Hyperlink"/>
                <w:noProof/>
              </w:rPr>
              <w:t>6.1.9</w:t>
            </w:r>
            <w:r>
              <w:rPr>
                <w:rFonts w:eastAsiaTheme="minorEastAsia"/>
                <w:noProof/>
              </w:rPr>
              <w:tab/>
            </w:r>
            <w:r w:rsidRPr="008F097F">
              <w:rPr>
                <w:rStyle w:val="Hyperlink"/>
                <w:noProof/>
              </w:rPr>
              <w:t>Datapath ID</w:t>
            </w:r>
            <w:r>
              <w:rPr>
                <w:noProof/>
                <w:webHidden/>
              </w:rPr>
              <w:tab/>
            </w:r>
            <w:r>
              <w:rPr>
                <w:noProof/>
                <w:webHidden/>
              </w:rPr>
              <w:fldChar w:fldCharType="begin"/>
            </w:r>
            <w:r>
              <w:rPr>
                <w:noProof/>
                <w:webHidden/>
              </w:rPr>
              <w:instrText xml:space="preserve"> PAGEREF _Toc335228989 \h </w:instrText>
            </w:r>
            <w:r>
              <w:rPr>
                <w:noProof/>
                <w:webHidden/>
              </w:rPr>
            </w:r>
            <w:r>
              <w:rPr>
                <w:noProof/>
                <w:webHidden/>
              </w:rPr>
              <w:fldChar w:fldCharType="separate"/>
            </w:r>
            <w:r>
              <w:rPr>
                <w:noProof/>
                <w:webHidden/>
              </w:rPr>
              <w:t>12</w:t>
            </w:r>
            <w:r>
              <w:rPr>
                <w:noProof/>
                <w:webHidden/>
              </w:rPr>
              <w:fldChar w:fldCharType="end"/>
            </w:r>
          </w:hyperlink>
        </w:p>
        <w:p w14:paraId="5E6D338C" w14:textId="77777777" w:rsidR="00C128FA" w:rsidRDefault="00C128FA">
          <w:pPr>
            <w:pStyle w:val="TOC2"/>
            <w:tabs>
              <w:tab w:val="left" w:pos="880"/>
              <w:tab w:val="right" w:leader="dot" w:pos="9350"/>
            </w:tabs>
            <w:rPr>
              <w:rFonts w:eastAsiaTheme="minorEastAsia"/>
              <w:noProof/>
            </w:rPr>
          </w:pPr>
          <w:hyperlink w:anchor="_Toc335228990" w:history="1">
            <w:r w:rsidRPr="008F097F">
              <w:rPr>
                <w:rStyle w:val="Hyperlink"/>
                <w:noProof/>
              </w:rPr>
              <w:t>6.2</w:t>
            </w:r>
            <w:r>
              <w:rPr>
                <w:rFonts w:eastAsiaTheme="minorEastAsia"/>
                <w:noProof/>
              </w:rPr>
              <w:tab/>
            </w:r>
            <w:r w:rsidRPr="008F097F">
              <w:rPr>
                <w:rStyle w:val="Hyperlink"/>
                <w:noProof/>
              </w:rPr>
              <w:t>Operational Requirements</w:t>
            </w:r>
            <w:r>
              <w:rPr>
                <w:noProof/>
                <w:webHidden/>
              </w:rPr>
              <w:tab/>
            </w:r>
            <w:r>
              <w:rPr>
                <w:noProof/>
                <w:webHidden/>
              </w:rPr>
              <w:fldChar w:fldCharType="begin"/>
            </w:r>
            <w:r>
              <w:rPr>
                <w:noProof/>
                <w:webHidden/>
              </w:rPr>
              <w:instrText xml:space="preserve"> PAGEREF _Toc335228990 \h </w:instrText>
            </w:r>
            <w:r>
              <w:rPr>
                <w:noProof/>
                <w:webHidden/>
              </w:rPr>
            </w:r>
            <w:r>
              <w:rPr>
                <w:noProof/>
                <w:webHidden/>
              </w:rPr>
              <w:fldChar w:fldCharType="separate"/>
            </w:r>
            <w:r>
              <w:rPr>
                <w:noProof/>
                <w:webHidden/>
              </w:rPr>
              <w:t>12</w:t>
            </w:r>
            <w:r>
              <w:rPr>
                <w:noProof/>
                <w:webHidden/>
              </w:rPr>
              <w:fldChar w:fldCharType="end"/>
            </w:r>
          </w:hyperlink>
        </w:p>
        <w:p w14:paraId="1E5F6E82" w14:textId="77777777" w:rsidR="00C128FA" w:rsidRDefault="00C128FA">
          <w:pPr>
            <w:pStyle w:val="TOC2"/>
            <w:tabs>
              <w:tab w:val="left" w:pos="880"/>
              <w:tab w:val="right" w:leader="dot" w:pos="9350"/>
            </w:tabs>
            <w:rPr>
              <w:rFonts w:eastAsiaTheme="minorEastAsia"/>
              <w:noProof/>
            </w:rPr>
          </w:pPr>
          <w:hyperlink w:anchor="_Toc335228991" w:history="1">
            <w:r w:rsidRPr="008F097F">
              <w:rPr>
                <w:rStyle w:val="Hyperlink"/>
                <w:noProof/>
              </w:rPr>
              <w:t>6.3</w:t>
            </w:r>
            <w:r>
              <w:rPr>
                <w:rFonts w:eastAsiaTheme="minorEastAsia"/>
                <w:noProof/>
              </w:rPr>
              <w:tab/>
            </w:r>
            <w:r w:rsidRPr="008F097F">
              <w:rPr>
                <w:rStyle w:val="Hyperlink"/>
                <w:noProof/>
              </w:rPr>
              <w:t>Requirements for the Switch Management Protocol</w:t>
            </w:r>
            <w:r>
              <w:rPr>
                <w:noProof/>
                <w:webHidden/>
              </w:rPr>
              <w:tab/>
            </w:r>
            <w:r>
              <w:rPr>
                <w:noProof/>
                <w:webHidden/>
              </w:rPr>
              <w:fldChar w:fldCharType="begin"/>
            </w:r>
            <w:r>
              <w:rPr>
                <w:noProof/>
                <w:webHidden/>
              </w:rPr>
              <w:instrText xml:space="preserve"> PAGEREF _Toc335228991 \h </w:instrText>
            </w:r>
            <w:r>
              <w:rPr>
                <w:noProof/>
                <w:webHidden/>
              </w:rPr>
            </w:r>
            <w:r>
              <w:rPr>
                <w:noProof/>
                <w:webHidden/>
              </w:rPr>
              <w:fldChar w:fldCharType="separate"/>
            </w:r>
            <w:r>
              <w:rPr>
                <w:noProof/>
                <w:webHidden/>
              </w:rPr>
              <w:t>12</w:t>
            </w:r>
            <w:r>
              <w:rPr>
                <w:noProof/>
                <w:webHidden/>
              </w:rPr>
              <w:fldChar w:fldCharType="end"/>
            </w:r>
          </w:hyperlink>
        </w:p>
        <w:p w14:paraId="4E1F333D" w14:textId="77777777" w:rsidR="00C128FA" w:rsidRDefault="00C128FA">
          <w:pPr>
            <w:pStyle w:val="TOC1"/>
            <w:tabs>
              <w:tab w:val="left" w:pos="440"/>
              <w:tab w:val="right" w:leader="dot" w:pos="9350"/>
            </w:tabs>
            <w:rPr>
              <w:rFonts w:eastAsiaTheme="minorEastAsia"/>
              <w:noProof/>
            </w:rPr>
          </w:pPr>
          <w:hyperlink w:anchor="_Toc335228992" w:history="1">
            <w:r w:rsidRPr="008F097F">
              <w:rPr>
                <w:rStyle w:val="Hyperlink"/>
                <w:noProof/>
              </w:rPr>
              <w:t>7</w:t>
            </w:r>
            <w:r>
              <w:rPr>
                <w:rFonts w:eastAsiaTheme="minorEastAsia"/>
                <w:noProof/>
              </w:rPr>
              <w:tab/>
            </w:r>
            <w:r w:rsidRPr="008F097F">
              <w:rPr>
                <w:rStyle w:val="Hyperlink"/>
                <w:noProof/>
              </w:rPr>
              <w:t>NETCONF as the Transport Protocol</w:t>
            </w:r>
            <w:r>
              <w:rPr>
                <w:noProof/>
                <w:webHidden/>
              </w:rPr>
              <w:tab/>
            </w:r>
            <w:r>
              <w:rPr>
                <w:noProof/>
                <w:webHidden/>
              </w:rPr>
              <w:fldChar w:fldCharType="begin"/>
            </w:r>
            <w:r>
              <w:rPr>
                <w:noProof/>
                <w:webHidden/>
              </w:rPr>
              <w:instrText xml:space="preserve"> PAGEREF _Toc335228992 \h </w:instrText>
            </w:r>
            <w:r>
              <w:rPr>
                <w:noProof/>
                <w:webHidden/>
              </w:rPr>
            </w:r>
            <w:r>
              <w:rPr>
                <w:noProof/>
                <w:webHidden/>
              </w:rPr>
              <w:fldChar w:fldCharType="separate"/>
            </w:r>
            <w:r>
              <w:rPr>
                <w:noProof/>
                <w:webHidden/>
              </w:rPr>
              <w:t>13</w:t>
            </w:r>
            <w:r>
              <w:rPr>
                <w:noProof/>
                <w:webHidden/>
              </w:rPr>
              <w:fldChar w:fldCharType="end"/>
            </w:r>
          </w:hyperlink>
        </w:p>
        <w:p w14:paraId="1DFD85FA" w14:textId="77777777" w:rsidR="00C128FA" w:rsidRDefault="00C128FA">
          <w:pPr>
            <w:pStyle w:val="TOC1"/>
            <w:tabs>
              <w:tab w:val="left" w:pos="440"/>
              <w:tab w:val="right" w:leader="dot" w:pos="9350"/>
            </w:tabs>
            <w:rPr>
              <w:rFonts w:eastAsiaTheme="minorEastAsia"/>
              <w:noProof/>
            </w:rPr>
          </w:pPr>
          <w:hyperlink w:anchor="_Toc335228993" w:history="1">
            <w:r w:rsidRPr="008F097F">
              <w:rPr>
                <w:rStyle w:val="Hyperlink"/>
                <w:noProof/>
              </w:rPr>
              <w:t>8</w:t>
            </w:r>
            <w:r>
              <w:rPr>
                <w:rFonts w:eastAsiaTheme="minorEastAsia"/>
                <w:noProof/>
              </w:rPr>
              <w:tab/>
            </w:r>
            <w:r w:rsidRPr="008F097F">
              <w:rPr>
                <w:rStyle w:val="Hyperlink"/>
                <w:noProof/>
              </w:rPr>
              <w:t>Data Model</w:t>
            </w:r>
            <w:r>
              <w:rPr>
                <w:noProof/>
                <w:webHidden/>
              </w:rPr>
              <w:tab/>
            </w:r>
            <w:r>
              <w:rPr>
                <w:noProof/>
                <w:webHidden/>
              </w:rPr>
              <w:fldChar w:fldCharType="begin"/>
            </w:r>
            <w:r>
              <w:rPr>
                <w:noProof/>
                <w:webHidden/>
              </w:rPr>
              <w:instrText xml:space="preserve"> PAGEREF _Toc335228993 \h </w:instrText>
            </w:r>
            <w:r>
              <w:rPr>
                <w:noProof/>
                <w:webHidden/>
              </w:rPr>
            </w:r>
            <w:r>
              <w:rPr>
                <w:noProof/>
                <w:webHidden/>
              </w:rPr>
              <w:fldChar w:fldCharType="separate"/>
            </w:r>
            <w:r>
              <w:rPr>
                <w:noProof/>
                <w:webHidden/>
              </w:rPr>
              <w:t>15</w:t>
            </w:r>
            <w:r>
              <w:rPr>
                <w:noProof/>
                <w:webHidden/>
              </w:rPr>
              <w:fldChar w:fldCharType="end"/>
            </w:r>
          </w:hyperlink>
        </w:p>
        <w:p w14:paraId="220980FE" w14:textId="77777777" w:rsidR="00C128FA" w:rsidRDefault="00C128FA">
          <w:pPr>
            <w:pStyle w:val="TOC2"/>
            <w:tabs>
              <w:tab w:val="left" w:pos="880"/>
              <w:tab w:val="right" w:leader="dot" w:pos="9350"/>
            </w:tabs>
            <w:rPr>
              <w:rFonts w:eastAsiaTheme="minorEastAsia"/>
              <w:noProof/>
            </w:rPr>
          </w:pPr>
          <w:hyperlink w:anchor="_Toc335228994" w:history="1">
            <w:r w:rsidRPr="008F097F">
              <w:rPr>
                <w:rStyle w:val="Hyperlink"/>
                <w:noProof/>
              </w:rPr>
              <w:t>8.1</w:t>
            </w:r>
            <w:r>
              <w:rPr>
                <w:rFonts w:eastAsiaTheme="minorEastAsia"/>
                <w:noProof/>
              </w:rPr>
              <w:tab/>
            </w:r>
            <w:r w:rsidRPr="008F097F">
              <w:rPr>
                <w:rStyle w:val="Hyperlink"/>
                <w:noProof/>
              </w:rPr>
              <w:t>YANG Module</w:t>
            </w:r>
            <w:r>
              <w:rPr>
                <w:noProof/>
                <w:webHidden/>
              </w:rPr>
              <w:tab/>
            </w:r>
            <w:r>
              <w:rPr>
                <w:noProof/>
                <w:webHidden/>
              </w:rPr>
              <w:fldChar w:fldCharType="begin"/>
            </w:r>
            <w:r>
              <w:rPr>
                <w:noProof/>
                <w:webHidden/>
              </w:rPr>
              <w:instrText xml:space="preserve"> PAGEREF _Toc335228994 \h </w:instrText>
            </w:r>
            <w:r>
              <w:rPr>
                <w:noProof/>
                <w:webHidden/>
              </w:rPr>
            </w:r>
            <w:r>
              <w:rPr>
                <w:noProof/>
                <w:webHidden/>
              </w:rPr>
              <w:fldChar w:fldCharType="separate"/>
            </w:r>
            <w:r>
              <w:rPr>
                <w:noProof/>
                <w:webHidden/>
              </w:rPr>
              <w:t>16</w:t>
            </w:r>
            <w:r>
              <w:rPr>
                <w:noProof/>
                <w:webHidden/>
              </w:rPr>
              <w:fldChar w:fldCharType="end"/>
            </w:r>
          </w:hyperlink>
        </w:p>
        <w:p w14:paraId="61A65A73" w14:textId="77777777" w:rsidR="00C128FA" w:rsidRDefault="00C128FA">
          <w:pPr>
            <w:pStyle w:val="TOC2"/>
            <w:tabs>
              <w:tab w:val="left" w:pos="880"/>
              <w:tab w:val="right" w:leader="dot" w:pos="9350"/>
            </w:tabs>
            <w:rPr>
              <w:rFonts w:eastAsiaTheme="minorEastAsia"/>
              <w:noProof/>
            </w:rPr>
          </w:pPr>
          <w:hyperlink w:anchor="_Toc335228995" w:history="1">
            <w:r w:rsidRPr="008F097F">
              <w:rPr>
                <w:rStyle w:val="Hyperlink"/>
                <w:noProof/>
              </w:rPr>
              <w:t>8.2</w:t>
            </w:r>
            <w:r>
              <w:rPr>
                <w:rFonts w:eastAsiaTheme="minorEastAsia"/>
                <w:noProof/>
              </w:rPr>
              <w:tab/>
            </w:r>
            <w:r w:rsidRPr="008F097F">
              <w:rPr>
                <w:rStyle w:val="Hyperlink"/>
                <w:noProof/>
              </w:rPr>
              <w:t>Core Data Model</w:t>
            </w:r>
            <w:r>
              <w:rPr>
                <w:noProof/>
                <w:webHidden/>
              </w:rPr>
              <w:tab/>
            </w:r>
            <w:r>
              <w:rPr>
                <w:noProof/>
                <w:webHidden/>
              </w:rPr>
              <w:fldChar w:fldCharType="begin"/>
            </w:r>
            <w:r>
              <w:rPr>
                <w:noProof/>
                <w:webHidden/>
              </w:rPr>
              <w:instrText xml:space="preserve"> PAGEREF _Toc335228995 \h </w:instrText>
            </w:r>
            <w:r>
              <w:rPr>
                <w:noProof/>
                <w:webHidden/>
              </w:rPr>
            </w:r>
            <w:r>
              <w:rPr>
                <w:noProof/>
                <w:webHidden/>
              </w:rPr>
              <w:fldChar w:fldCharType="separate"/>
            </w:r>
            <w:r>
              <w:rPr>
                <w:noProof/>
                <w:webHidden/>
              </w:rPr>
              <w:t>16</w:t>
            </w:r>
            <w:r>
              <w:rPr>
                <w:noProof/>
                <w:webHidden/>
              </w:rPr>
              <w:fldChar w:fldCharType="end"/>
            </w:r>
          </w:hyperlink>
        </w:p>
        <w:p w14:paraId="45E8E73C" w14:textId="77777777" w:rsidR="00C128FA" w:rsidRDefault="00C128FA">
          <w:pPr>
            <w:pStyle w:val="TOC2"/>
            <w:tabs>
              <w:tab w:val="left" w:pos="880"/>
              <w:tab w:val="right" w:leader="dot" w:pos="9350"/>
            </w:tabs>
            <w:rPr>
              <w:rFonts w:eastAsiaTheme="minorEastAsia"/>
              <w:noProof/>
            </w:rPr>
          </w:pPr>
          <w:hyperlink w:anchor="_Toc335228996" w:history="1">
            <w:r w:rsidRPr="008F097F">
              <w:rPr>
                <w:rStyle w:val="Hyperlink"/>
                <w:noProof/>
              </w:rPr>
              <w:t>8.3</w:t>
            </w:r>
            <w:r>
              <w:rPr>
                <w:rFonts w:eastAsiaTheme="minorEastAsia"/>
                <w:noProof/>
              </w:rPr>
              <w:tab/>
            </w:r>
            <w:r w:rsidRPr="008F097F">
              <w:rPr>
                <w:rStyle w:val="Hyperlink"/>
                <w:noProof/>
              </w:rPr>
              <w:t>OpenFlow Capable Switch</w:t>
            </w:r>
            <w:r>
              <w:rPr>
                <w:noProof/>
                <w:webHidden/>
              </w:rPr>
              <w:tab/>
            </w:r>
            <w:r>
              <w:rPr>
                <w:noProof/>
                <w:webHidden/>
              </w:rPr>
              <w:fldChar w:fldCharType="begin"/>
            </w:r>
            <w:r>
              <w:rPr>
                <w:noProof/>
                <w:webHidden/>
              </w:rPr>
              <w:instrText xml:space="preserve"> PAGEREF _Toc335228996 \h </w:instrText>
            </w:r>
            <w:r>
              <w:rPr>
                <w:noProof/>
                <w:webHidden/>
              </w:rPr>
            </w:r>
            <w:r>
              <w:rPr>
                <w:noProof/>
                <w:webHidden/>
              </w:rPr>
              <w:fldChar w:fldCharType="separate"/>
            </w:r>
            <w:r>
              <w:rPr>
                <w:noProof/>
                <w:webHidden/>
              </w:rPr>
              <w:t>17</w:t>
            </w:r>
            <w:r>
              <w:rPr>
                <w:noProof/>
                <w:webHidden/>
              </w:rPr>
              <w:fldChar w:fldCharType="end"/>
            </w:r>
          </w:hyperlink>
        </w:p>
        <w:p w14:paraId="12FBD37F" w14:textId="77777777" w:rsidR="00C128FA" w:rsidRDefault="00C128FA">
          <w:pPr>
            <w:pStyle w:val="TOC3"/>
            <w:tabs>
              <w:tab w:val="left" w:pos="1320"/>
              <w:tab w:val="right" w:leader="dot" w:pos="9350"/>
            </w:tabs>
            <w:rPr>
              <w:rFonts w:eastAsiaTheme="minorEastAsia"/>
              <w:noProof/>
            </w:rPr>
          </w:pPr>
          <w:hyperlink w:anchor="_Toc335228997" w:history="1">
            <w:r w:rsidRPr="008F097F">
              <w:rPr>
                <w:rStyle w:val="Hyperlink"/>
                <w:noProof/>
              </w:rPr>
              <w:t>8.3.1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_Toc335228997 \h </w:instrText>
            </w:r>
            <w:r>
              <w:rPr>
                <w:noProof/>
                <w:webHidden/>
              </w:rPr>
            </w:r>
            <w:r>
              <w:rPr>
                <w:noProof/>
                <w:webHidden/>
              </w:rPr>
              <w:fldChar w:fldCharType="separate"/>
            </w:r>
            <w:r>
              <w:rPr>
                <w:noProof/>
                <w:webHidden/>
              </w:rPr>
              <w:t>17</w:t>
            </w:r>
            <w:r>
              <w:rPr>
                <w:noProof/>
                <w:webHidden/>
              </w:rPr>
              <w:fldChar w:fldCharType="end"/>
            </w:r>
          </w:hyperlink>
        </w:p>
        <w:p w14:paraId="61ED7BC9" w14:textId="77777777" w:rsidR="00C128FA" w:rsidRDefault="00C128FA">
          <w:pPr>
            <w:pStyle w:val="TOC3"/>
            <w:tabs>
              <w:tab w:val="left" w:pos="1320"/>
              <w:tab w:val="right" w:leader="dot" w:pos="9350"/>
            </w:tabs>
            <w:rPr>
              <w:rFonts w:eastAsiaTheme="minorEastAsia"/>
              <w:noProof/>
            </w:rPr>
          </w:pPr>
          <w:hyperlink w:anchor="_Toc335228998" w:history="1">
            <w:r w:rsidRPr="008F097F">
              <w:rPr>
                <w:rStyle w:val="Hyperlink"/>
                <w:noProof/>
              </w:rPr>
              <w:t>8.3.2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_Toc335228998 \h </w:instrText>
            </w:r>
            <w:r>
              <w:rPr>
                <w:noProof/>
                <w:webHidden/>
              </w:rPr>
            </w:r>
            <w:r>
              <w:rPr>
                <w:noProof/>
                <w:webHidden/>
              </w:rPr>
              <w:fldChar w:fldCharType="separate"/>
            </w:r>
            <w:r>
              <w:rPr>
                <w:noProof/>
                <w:webHidden/>
              </w:rPr>
              <w:t>18</w:t>
            </w:r>
            <w:r>
              <w:rPr>
                <w:noProof/>
                <w:webHidden/>
              </w:rPr>
              <w:fldChar w:fldCharType="end"/>
            </w:r>
          </w:hyperlink>
        </w:p>
        <w:p w14:paraId="6EB2C740" w14:textId="77777777" w:rsidR="00C128FA" w:rsidRDefault="00C128FA">
          <w:pPr>
            <w:pStyle w:val="TOC3"/>
            <w:tabs>
              <w:tab w:val="left" w:pos="1320"/>
              <w:tab w:val="right" w:leader="dot" w:pos="9350"/>
            </w:tabs>
            <w:rPr>
              <w:rFonts w:eastAsiaTheme="minorEastAsia"/>
              <w:noProof/>
            </w:rPr>
          </w:pPr>
          <w:hyperlink w:anchor="_Toc335228999" w:history="1">
            <w:r w:rsidRPr="008F097F">
              <w:rPr>
                <w:rStyle w:val="Hyperlink"/>
                <w:noProof/>
              </w:rPr>
              <w:t>8.3.3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_Toc335228999 \h </w:instrText>
            </w:r>
            <w:r>
              <w:rPr>
                <w:noProof/>
                <w:webHidden/>
              </w:rPr>
            </w:r>
            <w:r>
              <w:rPr>
                <w:noProof/>
                <w:webHidden/>
              </w:rPr>
              <w:fldChar w:fldCharType="separate"/>
            </w:r>
            <w:r>
              <w:rPr>
                <w:noProof/>
                <w:webHidden/>
              </w:rPr>
              <w:t>22</w:t>
            </w:r>
            <w:r>
              <w:rPr>
                <w:noProof/>
                <w:webHidden/>
              </w:rPr>
              <w:fldChar w:fldCharType="end"/>
            </w:r>
          </w:hyperlink>
        </w:p>
        <w:p w14:paraId="5B92DE68" w14:textId="77777777" w:rsidR="00C128FA" w:rsidRDefault="00C128FA">
          <w:pPr>
            <w:pStyle w:val="TOC2"/>
            <w:tabs>
              <w:tab w:val="left" w:pos="880"/>
              <w:tab w:val="right" w:leader="dot" w:pos="9350"/>
            </w:tabs>
            <w:rPr>
              <w:rFonts w:eastAsiaTheme="minorEastAsia"/>
              <w:noProof/>
            </w:rPr>
          </w:pPr>
          <w:hyperlink w:anchor="_Toc335229000" w:history="1">
            <w:r w:rsidRPr="008F097F">
              <w:rPr>
                <w:rStyle w:val="Hyperlink"/>
                <w:noProof/>
              </w:rPr>
              <w:t>8.4</w:t>
            </w:r>
            <w:r>
              <w:rPr>
                <w:rFonts w:eastAsiaTheme="minorEastAsia"/>
                <w:noProof/>
              </w:rPr>
              <w:tab/>
            </w:r>
            <w:r w:rsidRPr="008F097F">
              <w:rPr>
                <w:rStyle w:val="Hyperlink"/>
                <w:noProof/>
              </w:rPr>
              <w:t>OpenFlow Configuration Point</w:t>
            </w:r>
            <w:r>
              <w:rPr>
                <w:noProof/>
                <w:webHidden/>
              </w:rPr>
              <w:tab/>
            </w:r>
            <w:r>
              <w:rPr>
                <w:noProof/>
                <w:webHidden/>
              </w:rPr>
              <w:fldChar w:fldCharType="begin"/>
            </w:r>
            <w:r>
              <w:rPr>
                <w:noProof/>
                <w:webHidden/>
              </w:rPr>
              <w:instrText xml:space="preserve"> PAGEREF _Toc335229000 \h </w:instrText>
            </w:r>
            <w:r>
              <w:rPr>
                <w:noProof/>
                <w:webHidden/>
              </w:rPr>
            </w:r>
            <w:r>
              <w:rPr>
                <w:noProof/>
                <w:webHidden/>
              </w:rPr>
              <w:fldChar w:fldCharType="separate"/>
            </w:r>
            <w:r>
              <w:rPr>
                <w:noProof/>
                <w:webHidden/>
              </w:rPr>
              <w:t>22</w:t>
            </w:r>
            <w:r>
              <w:rPr>
                <w:noProof/>
                <w:webHidden/>
              </w:rPr>
              <w:fldChar w:fldCharType="end"/>
            </w:r>
          </w:hyperlink>
        </w:p>
        <w:p w14:paraId="2C6B14DF" w14:textId="77777777" w:rsidR="00C128FA" w:rsidRDefault="00C128FA">
          <w:pPr>
            <w:pStyle w:val="TOC3"/>
            <w:tabs>
              <w:tab w:val="left" w:pos="1320"/>
              <w:tab w:val="right" w:leader="dot" w:pos="9350"/>
            </w:tabs>
            <w:rPr>
              <w:rFonts w:eastAsiaTheme="minorEastAsia"/>
              <w:noProof/>
            </w:rPr>
          </w:pPr>
          <w:hyperlink w:anchor="_Toc335229001" w:history="1">
            <w:r w:rsidRPr="008F097F">
              <w:rPr>
                <w:rStyle w:val="Hyperlink"/>
                <w:noProof/>
              </w:rPr>
              <w:t>8.4.1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_Toc335229001 \h </w:instrText>
            </w:r>
            <w:r>
              <w:rPr>
                <w:noProof/>
                <w:webHidden/>
              </w:rPr>
            </w:r>
            <w:r>
              <w:rPr>
                <w:noProof/>
                <w:webHidden/>
              </w:rPr>
              <w:fldChar w:fldCharType="separate"/>
            </w:r>
            <w:r>
              <w:rPr>
                <w:noProof/>
                <w:webHidden/>
              </w:rPr>
              <w:t>23</w:t>
            </w:r>
            <w:r>
              <w:rPr>
                <w:noProof/>
                <w:webHidden/>
              </w:rPr>
              <w:fldChar w:fldCharType="end"/>
            </w:r>
          </w:hyperlink>
        </w:p>
        <w:p w14:paraId="230C87BB" w14:textId="77777777" w:rsidR="00C128FA" w:rsidRDefault="00C128FA">
          <w:pPr>
            <w:pStyle w:val="TOC3"/>
            <w:tabs>
              <w:tab w:val="left" w:pos="1320"/>
              <w:tab w:val="right" w:leader="dot" w:pos="9350"/>
            </w:tabs>
            <w:rPr>
              <w:rFonts w:eastAsiaTheme="minorEastAsia"/>
              <w:noProof/>
            </w:rPr>
          </w:pPr>
          <w:hyperlink w:anchor="_Toc335229002" w:history="1">
            <w:r w:rsidRPr="008F097F">
              <w:rPr>
                <w:rStyle w:val="Hyperlink"/>
                <w:noProof/>
              </w:rPr>
              <w:t>8.4.2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_Toc335229002 \h </w:instrText>
            </w:r>
            <w:r>
              <w:rPr>
                <w:noProof/>
                <w:webHidden/>
              </w:rPr>
            </w:r>
            <w:r>
              <w:rPr>
                <w:noProof/>
                <w:webHidden/>
              </w:rPr>
              <w:fldChar w:fldCharType="separate"/>
            </w:r>
            <w:r>
              <w:rPr>
                <w:noProof/>
                <w:webHidden/>
              </w:rPr>
              <w:t>23</w:t>
            </w:r>
            <w:r>
              <w:rPr>
                <w:noProof/>
                <w:webHidden/>
              </w:rPr>
              <w:fldChar w:fldCharType="end"/>
            </w:r>
          </w:hyperlink>
        </w:p>
        <w:p w14:paraId="32BFC6CF" w14:textId="77777777" w:rsidR="00C128FA" w:rsidRDefault="00C128FA">
          <w:pPr>
            <w:pStyle w:val="TOC3"/>
            <w:tabs>
              <w:tab w:val="left" w:pos="1320"/>
              <w:tab w:val="right" w:leader="dot" w:pos="9350"/>
            </w:tabs>
            <w:rPr>
              <w:rFonts w:eastAsiaTheme="minorEastAsia"/>
              <w:noProof/>
            </w:rPr>
          </w:pPr>
          <w:hyperlink w:anchor="_Toc335229003" w:history="1">
            <w:r w:rsidRPr="008F097F">
              <w:rPr>
                <w:rStyle w:val="Hyperlink"/>
                <w:noProof/>
              </w:rPr>
              <w:t>8.4.3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_Toc335229003 \h </w:instrText>
            </w:r>
            <w:r>
              <w:rPr>
                <w:noProof/>
                <w:webHidden/>
              </w:rPr>
            </w:r>
            <w:r>
              <w:rPr>
                <w:noProof/>
                <w:webHidden/>
              </w:rPr>
              <w:fldChar w:fldCharType="separate"/>
            </w:r>
            <w:r>
              <w:rPr>
                <w:noProof/>
                <w:webHidden/>
              </w:rPr>
              <w:t>25</w:t>
            </w:r>
            <w:r>
              <w:rPr>
                <w:noProof/>
                <w:webHidden/>
              </w:rPr>
              <w:fldChar w:fldCharType="end"/>
            </w:r>
          </w:hyperlink>
        </w:p>
        <w:p w14:paraId="023ABDAF" w14:textId="77777777" w:rsidR="00C128FA" w:rsidRDefault="00C128FA">
          <w:pPr>
            <w:pStyle w:val="TOC2"/>
            <w:tabs>
              <w:tab w:val="left" w:pos="880"/>
              <w:tab w:val="right" w:leader="dot" w:pos="9350"/>
            </w:tabs>
            <w:rPr>
              <w:rFonts w:eastAsiaTheme="minorEastAsia"/>
              <w:noProof/>
            </w:rPr>
          </w:pPr>
          <w:hyperlink w:anchor="_Toc335229004" w:history="1">
            <w:r w:rsidRPr="008F097F">
              <w:rPr>
                <w:rStyle w:val="Hyperlink"/>
                <w:noProof/>
              </w:rPr>
              <w:t>8.5</w:t>
            </w:r>
            <w:r>
              <w:rPr>
                <w:rFonts w:eastAsiaTheme="minorEastAsia"/>
                <w:noProof/>
              </w:rPr>
              <w:tab/>
            </w:r>
            <w:r w:rsidRPr="008F097F">
              <w:rPr>
                <w:rStyle w:val="Hyperlink"/>
                <w:noProof/>
              </w:rPr>
              <w:t>OpenFlow Logical Switch</w:t>
            </w:r>
            <w:r>
              <w:rPr>
                <w:noProof/>
                <w:webHidden/>
              </w:rPr>
              <w:tab/>
            </w:r>
            <w:r>
              <w:rPr>
                <w:noProof/>
                <w:webHidden/>
              </w:rPr>
              <w:fldChar w:fldCharType="begin"/>
            </w:r>
            <w:r>
              <w:rPr>
                <w:noProof/>
                <w:webHidden/>
              </w:rPr>
              <w:instrText xml:space="preserve"> PAGEREF _Toc335229004 \h </w:instrText>
            </w:r>
            <w:r>
              <w:rPr>
                <w:noProof/>
                <w:webHidden/>
              </w:rPr>
            </w:r>
            <w:r>
              <w:rPr>
                <w:noProof/>
                <w:webHidden/>
              </w:rPr>
              <w:fldChar w:fldCharType="separate"/>
            </w:r>
            <w:r>
              <w:rPr>
                <w:noProof/>
                <w:webHidden/>
              </w:rPr>
              <w:t>25</w:t>
            </w:r>
            <w:r>
              <w:rPr>
                <w:noProof/>
                <w:webHidden/>
              </w:rPr>
              <w:fldChar w:fldCharType="end"/>
            </w:r>
          </w:hyperlink>
        </w:p>
        <w:p w14:paraId="228B84D2" w14:textId="77777777" w:rsidR="00C128FA" w:rsidRDefault="00C128FA">
          <w:pPr>
            <w:pStyle w:val="TOC3"/>
            <w:tabs>
              <w:tab w:val="left" w:pos="1320"/>
              <w:tab w:val="right" w:leader="dot" w:pos="9350"/>
            </w:tabs>
            <w:rPr>
              <w:rFonts w:eastAsiaTheme="minorEastAsia"/>
              <w:noProof/>
            </w:rPr>
          </w:pPr>
          <w:hyperlink w:anchor="_Toc335229005" w:history="1">
            <w:r w:rsidRPr="008F097F">
              <w:rPr>
                <w:rStyle w:val="Hyperlink"/>
                <w:noProof/>
              </w:rPr>
              <w:t>8.5.1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_Toc335229005 \h </w:instrText>
            </w:r>
            <w:r>
              <w:rPr>
                <w:noProof/>
                <w:webHidden/>
              </w:rPr>
            </w:r>
            <w:r>
              <w:rPr>
                <w:noProof/>
                <w:webHidden/>
              </w:rPr>
              <w:fldChar w:fldCharType="separate"/>
            </w:r>
            <w:r>
              <w:rPr>
                <w:noProof/>
                <w:webHidden/>
              </w:rPr>
              <w:t>26</w:t>
            </w:r>
            <w:r>
              <w:rPr>
                <w:noProof/>
                <w:webHidden/>
              </w:rPr>
              <w:fldChar w:fldCharType="end"/>
            </w:r>
          </w:hyperlink>
        </w:p>
        <w:p w14:paraId="5D732024" w14:textId="77777777" w:rsidR="00C128FA" w:rsidRDefault="00C128FA">
          <w:pPr>
            <w:pStyle w:val="TOC3"/>
            <w:tabs>
              <w:tab w:val="left" w:pos="1320"/>
              <w:tab w:val="right" w:leader="dot" w:pos="9350"/>
            </w:tabs>
            <w:rPr>
              <w:rFonts w:eastAsiaTheme="minorEastAsia"/>
              <w:noProof/>
            </w:rPr>
          </w:pPr>
          <w:hyperlink w:anchor="_Toc335229006" w:history="1">
            <w:r w:rsidRPr="008F097F">
              <w:rPr>
                <w:rStyle w:val="Hyperlink"/>
                <w:noProof/>
              </w:rPr>
              <w:t>8.5.2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_Toc335229006 \h </w:instrText>
            </w:r>
            <w:r>
              <w:rPr>
                <w:noProof/>
                <w:webHidden/>
              </w:rPr>
            </w:r>
            <w:r>
              <w:rPr>
                <w:noProof/>
                <w:webHidden/>
              </w:rPr>
              <w:fldChar w:fldCharType="separate"/>
            </w:r>
            <w:r>
              <w:rPr>
                <w:noProof/>
                <w:webHidden/>
              </w:rPr>
              <w:t>26</w:t>
            </w:r>
            <w:r>
              <w:rPr>
                <w:noProof/>
                <w:webHidden/>
              </w:rPr>
              <w:fldChar w:fldCharType="end"/>
            </w:r>
          </w:hyperlink>
        </w:p>
        <w:p w14:paraId="24A4EA3C" w14:textId="77777777" w:rsidR="00C128FA" w:rsidRDefault="00C128FA">
          <w:pPr>
            <w:pStyle w:val="TOC3"/>
            <w:tabs>
              <w:tab w:val="left" w:pos="1320"/>
              <w:tab w:val="right" w:leader="dot" w:pos="9350"/>
            </w:tabs>
            <w:rPr>
              <w:rFonts w:eastAsiaTheme="minorEastAsia"/>
              <w:noProof/>
            </w:rPr>
          </w:pPr>
          <w:hyperlink w:anchor="_Toc335229007" w:history="1">
            <w:r w:rsidRPr="008F097F">
              <w:rPr>
                <w:rStyle w:val="Hyperlink"/>
                <w:noProof/>
              </w:rPr>
              <w:t>8.5.3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_Toc335229007 \h </w:instrText>
            </w:r>
            <w:r>
              <w:rPr>
                <w:noProof/>
                <w:webHidden/>
              </w:rPr>
            </w:r>
            <w:r>
              <w:rPr>
                <w:noProof/>
                <w:webHidden/>
              </w:rPr>
              <w:fldChar w:fldCharType="separate"/>
            </w:r>
            <w:r>
              <w:rPr>
                <w:noProof/>
                <w:webHidden/>
              </w:rPr>
              <w:t>32</w:t>
            </w:r>
            <w:r>
              <w:rPr>
                <w:noProof/>
                <w:webHidden/>
              </w:rPr>
              <w:fldChar w:fldCharType="end"/>
            </w:r>
          </w:hyperlink>
        </w:p>
        <w:p w14:paraId="65BABB83" w14:textId="77777777" w:rsidR="00C128FA" w:rsidRDefault="00C128FA">
          <w:pPr>
            <w:pStyle w:val="TOC2"/>
            <w:tabs>
              <w:tab w:val="left" w:pos="880"/>
              <w:tab w:val="right" w:leader="dot" w:pos="9350"/>
            </w:tabs>
            <w:rPr>
              <w:rFonts w:eastAsiaTheme="minorEastAsia"/>
              <w:noProof/>
            </w:rPr>
          </w:pPr>
          <w:hyperlink w:anchor="_Toc335229008" w:history="1">
            <w:r w:rsidRPr="008F097F">
              <w:rPr>
                <w:rStyle w:val="Hyperlink"/>
                <w:noProof/>
              </w:rPr>
              <w:t>8.6</w:t>
            </w:r>
            <w:r>
              <w:rPr>
                <w:rFonts w:eastAsiaTheme="minorEastAsia"/>
                <w:noProof/>
              </w:rPr>
              <w:tab/>
            </w:r>
            <w:r w:rsidRPr="008F097F">
              <w:rPr>
                <w:rStyle w:val="Hyperlink"/>
                <w:noProof/>
              </w:rPr>
              <w:t>Logical Switch Capabilities</w:t>
            </w:r>
            <w:r>
              <w:rPr>
                <w:noProof/>
                <w:webHidden/>
              </w:rPr>
              <w:tab/>
            </w:r>
            <w:r>
              <w:rPr>
                <w:noProof/>
                <w:webHidden/>
              </w:rPr>
              <w:fldChar w:fldCharType="begin"/>
            </w:r>
            <w:r>
              <w:rPr>
                <w:noProof/>
                <w:webHidden/>
              </w:rPr>
              <w:instrText xml:space="preserve"> PAGEREF _Toc335229008 \h </w:instrText>
            </w:r>
            <w:r>
              <w:rPr>
                <w:noProof/>
                <w:webHidden/>
              </w:rPr>
            </w:r>
            <w:r>
              <w:rPr>
                <w:noProof/>
                <w:webHidden/>
              </w:rPr>
              <w:fldChar w:fldCharType="separate"/>
            </w:r>
            <w:r>
              <w:rPr>
                <w:noProof/>
                <w:webHidden/>
              </w:rPr>
              <w:t>33</w:t>
            </w:r>
            <w:r>
              <w:rPr>
                <w:noProof/>
                <w:webHidden/>
              </w:rPr>
              <w:fldChar w:fldCharType="end"/>
            </w:r>
          </w:hyperlink>
        </w:p>
        <w:p w14:paraId="47B887E0" w14:textId="77777777" w:rsidR="00C128FA" w:rsidRDefault="00C128FA">
          <w:pPr>
            <w:pStyle w:val="TOC3"/>
            <w:tabs>
              <w:tab w:val="left" w:pos="1320"/>
              <w:tab w:val="right" w:leader="dot" w:pos="9350"/>
            </w:tabs>
            <w:rPr>
              <w:rFonts w:eastAsiaTheme="minorEastAsia"/>
              <w:noProof/>
            </w:rPr>
          </w:pPr>
          <w:hyperlink w:anchor="_Toc335229009" w:history="1">
            <w:r w:rsidRPr="008F097F">
              <w:rPr>
                <w:rStyle w:val="Hyperlink"/>
                <w:noProof/>
              </w:rPr>
              <w:t>8.6.1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_Toc335229009 \h </w:instrText>
            </w:r>
            <w:r>
              <w:rPr>
                <w:noProof/>
                <w:webHidden/>
              </w:rPr>
            </w:r>
            <w:r>
              <w:rPr>
                <w:noProof/>
                <w:webHidden/>
              </w:rPr>
              <w:fldChar w:fldCharType="separate"/>
            </w:r>
            <w:r>
              <w:rPr>
                <w:noProof/>
                <w:webHidden/>
              </w:rPr>
              <w:t>33</w:t>
            </w:r>
            <w:r>
              <w:rPr>
                <w:noProof/>
                <w:webHidden/>
              </w:rPr>
              <w:fldChar w:fldCharType="end"/>
            </w:r>
          </w:hyperlink>
        </w:p>
        <w:p w14:paraId="0D417CD0" w14:textId="77777777" w:rsidR="00C128FA" w:rsidRDefault="00C128FA">
          <w:pPr>
            <w:pStyle w:val="TOC3"/>
            <w:tabs>
              <w:tab w:val="left" w:pos="1320"/>
              <w:tab w:val="right" w:leader="dot" w:pos="9350"/>
            </w:tabs>
            <w:rPr>
              <w:rFonts w:eastAsiaTheme="minorEastAsia"/>
              <w:noProof/>
            </w:rPr>
          </w:pPr>
          <w:hyperlink w:anchor="_Toc335229010" w:history="1">
            <w:r w:rsidRPr="008F097F">
              <w:rPr>
                <w:rStyle w:val="Hyperlink"/>
                <w:noProof/>
              </w:rPr>
              <w:t>8.6.2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_Toc335229010 \h </w:instrText>
            </w:r>
            <w:r>
              <w:rPr>
                <w:noProof/>
                <w:webHidden/>
              </w:rPr>
            </w:r>
            <w:r>
              <w:rPr>
                <w:noProof/>
                <w:webHidden/>
              </w:rPr>
              <w:fldChar w:fldCharType="separate"/>
            </w:r>
            <w:r>
              <w:rPr>
                <w:noProof/>
                <w:webHidden/>
              </w:rPr>
              <w:t>33</w:t>
            </w:r>
            <w:r>
              <w:rPr>
                <w:noProof/>
                <w:webHidden/>
              </w:rPr>
              <w:fldChar w:fldCharType="end"/>
            </w:r>
          </w:hyperlink>
        </w:p>
        <w:p w14:paraId="245DE246" w14:textId="77777777" w:rsidR="00C128FA" w:rsidRDefault="00C128FA">
          <w:pPr>
            <w:pStyle w:val="TOC3"/>
            <w:tabs>
              <w:tab w:val="left" w:pos="1320"/>
              <w:tab w:val="right" w:leader="dot" w:pos="9350"/>
            </w:tabs>
            <w:rPr>
              <w:rFonts w:eastAsiaTheme="minorEastAsia"/>
              <w:noProof/>
            </w:rPr>
          </w:pPr>
          <w:hyperlink w:anchor="_Toc335229011" w:history="1">
            <w:r w:rsidRPr="008F097F">
              <w:rPr>
                <w:rStyle w:val="Hyperlink"/>
                <w:noProof/>
              </w:rPr>
              <w:t>8.6.3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_Toc335229011 \h </w:instrText>
            </w:r>
            <w:r>
              <w:rPr>
                <w:noProof/>
                <w:webHidden/>
              </w:rPr>
            </w:r>
            <w:r>
              <w:rPr>
                <w:noProof/>
                <w:webHidden/>
              </w:rPr>
              <w:fldChar w:fldCharType="separate"/>
            </w:r>
            <w:r>
              <w:rPr>
                <w:noProof/>
                <w:webHidden/>
              </w:rPr>
              <w:t>38</w:t>
            </w:r>
            <w:r>
              <w:rPr>
                <w:noProof/>
                <w:webHidden/>
              </w:rPr>
              <w:fldChar w:fldCharType="end"/>
            </w:r>
          </w:hyperlink>
        </w:p>
        <w:p w14:paraId="40BE5F70" w14:textId="77777777" w:rsidR="00C128FA" w:rsidRDefault="00C128FA">
          <w:pPr>
            <w:pStyle w:val="TOC2"/>
            <w:tabs>
              <w:tab w:val="left" w:pos="880"/>
              <w:tab w:val="right" w:leader="dot" w:pos="9350"/>
            </w:tabs>
            <w:rPr>
              <w:rFonts w:eastAsiaTheme="minorEastAsia"/>
              <w:noProof/>
            </w:rPr>
          </w:pPr>
          <w:hyperlink w:anchor="_Toc335229012" w:history="1">
            <w:r w:rsidRPr="008F097F">
              <w:rPr>
                <w:rStyle w:val="Hyperlink"/>
                <w:noProof/>
              </w:rPr>
              <w:t>8.7</w:t>
            </w:r>
            <w:r>
              <w:rPr>
                <w:rFonts w:eastAsiaTheme="minorEastAsia"/>
                <w:noProof/>
              </w:rPr>
              <w:tab/>
            </w:r>
            <w:r w:rsidRPr="008F097F">
              <w:rPr>
                <w:rStyle w:val="Hyperlink"/>
                <w:noProof/>
              </w:rPr>
              <w:t>OpenFlow Controller</w:t>
            </w:r>
            <w:r>
              <w:rPr>
                <w:noProof/>
                <w:webHidden/>
              </w:rPr>
              <w:tab/>
            </w:r>
            <w:r>
              <w:rPr>
                <w:noProof/>
                <w:webHidden/>
              </w:rPr>
              <w:fldChar w:fldCharType="begin"/>
            </w:r>
            <w:r>
              <w:rPr>
                <w:noProof/>
                <w:webHidden/>
              </w:rPr>
              <w:instrText xml:space="preserve"> PAGEREF _Toc335229012 \h </w:instrText>
            </w:r>
            <w:r>
              <w:rPr>
                <w:noProof/>
                <w:webHidden/>
              </w:rPr>
            </w:r>
            <w:r>
              <w:rPr>
                <w:noProof/>
                <w:webHidden/>
              </w:rPr>
              <w:fldChar w:fldCharType="separate"/>
            </w:r>
            <w:r>
              <w:rPr>
                <w:noProof/>
                <w:webHidden/>
              </w:rPr>
              <w:t>38</w:t>
            </w:r>
            <w:r>
              <w:rPr>
                <w:noProof/>
                <w:webHidden/>
              </w:rPr>
              <w:fldChar w:fldCharType="end"/>
            </w:r>
          </w:hyperlink>
        </w:p>
        <w:p w14:paraId="62601484" w14:textId="77777777" w:rsidR="00C128FA" w:rsidRDefault="00C128FA">
          <w:pPr>
            <w:pStyle w:val="TOC3"/>
            <w:tabs>
              <w:tab w:val="left" w:pos="1320"/>
              <w:tab w:val="right" w:leader="dot" w:pos="9350"/>
            </w:tabs>
            <w:rPr>
              <w:rFonts w:eastAsiaTheme="minorEastAsia"/>
              <w:noProof/>
            </w:rPr>
          </w:pPr>
          <w:hyperlink w:anchor="_Toc335229013" w:history="1">
            <w:r w:rsidRPr="008F097F">
              <w:rPr>
                <w:rStyle w:val="Hyperlink"/>
                <w:noProof/>
              </w:rPr>
              <w:t>8.7.1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_Toc335229013 \h </w:instrText>
            </w:r>
            <w:r>
              <w:rPr>
                <w:noProof/>
                <w:webHidden/>
              </w:rPr>
            </w:r>
            <w:r>
              <w:rPr>
                <w:noProof/>
                <w:webHidden/>
              </w:rPr>
              <w:fldChar w:fldCharType="separate"/>
            </w:r>
            <w:r>
              <w:rPr>
                <w:noProof/>
                <w:webHidden/>
              </w:rPr>
              <w:t>39</w:t>
            </w:r>
            <w:r>
              <w:rPr>
                <w:noProof/>
                <w:webHidden/>
              </w:rPr>
              <w:fldChar w:fldCharType="end"/>
            </w:r>
          </w:hyperlink>
        </w:p>
        <w:p w14:paraId="1AFFFB13" w14:textId="77777777" w:rsidR="00C128FA" w:rsidRDefault="00C128FA">
          <w:pPr>
            <w:pStyle w:val="TOC3"/>
            <w:tabs>
              <w:tab w:val="left" w:pos="1320"/>
              <w:tab w:val="right" w:leader="dot" w:pos="9350"/>
            </w:tabs>
            <w:rPr>
              <w:rFonts w:eastAsiaTheme="minorEastAsia"/>
              <w:noProof/>
            </w:rPr>
          </w:pPr>
          <w:hyperlink w:anchor="_Toc335229014" w:history="1">
            <w:r w:rsidRPr="008F097F">
              <w:rPr>
                <w:rStyle w:val="Hyperlink"/>
                <w:noProof/>
              </w:rPr>
              <w:t>8.7.2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_Toc335229014 \h </w:instrText>
            </w:r>
            <w:r>
              <w:rPr>
                <w:noProof/>
                <w:webHidden/>
              </w:rPr>
            </w:r>
            <w:r>
              <w:rPr>
                <w:noProof/>
                <w:webHidden/>
              </w:rPr>
              <w:fldChar w:fldCharType="separate"/>
            </w:r>
            <w:r>
              <w:rPr>
                <w:noProof/>
                <w:webHidden/>
              </w:rPr>
              <w:t>40</w:t>
            </w:r>
            <w:r>
              <w:rPr>
                <w:noProof/>
                <w:webHidden/>
              </w:rPr>
              <w:fldChar w:fldCharType="end"/>
            </w:r>
          </w:hyperlink>
        </w:p>
        <w:p w14:paraId="694FC9B0" w14:textId="77777777" w:rsidR="00C128FA" w:rsidRDefault="00C128FA">
          <w:pPr>
            <w:pStyle w:val="TOC3"/>
            <w:tabs>
              <w:tab w:val="left" w:pos="1320"/>
              <w:tab w:val="right" w:leader="dot" w:pos="9350"/>
            </w:tabs>
            <w:rPr>
              <w:rFonts w:eastAsiaTheme="minorEastAsia"/>
              <w:noProof/>
            </w:rPr>
          </w:pPr>
          <w:hyperlink w:anchor="_Toc335229015" w:history="1">
            <w:r w:rsidRPr="008F097F">
              <w:rPr>
                <w:rStyle w:val="Hyperlink"/>
                <w:noProof/>
              </w:rPr>
              <w:t>8.7.3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_Toc335229015 \h </w:instrText>
            </w:r>
            <w:r>
              <w:rPr>
                <w:noProof/>
                <w:webHidden/>
              </w:rPr>
            </w:r>
            <w:r>
              <w:rPr>
                <w:noProof/>
                <w:webHidden/>
              </w:rPr>
              <w:fldChar w:fldCharType="separate"/>
            </w:r>
            <w:r>
              <w:rPr>
                <w:noProof/>
                <w:webHidden/>
              </w:rPr>
              <w:t>45</w:t>
            </w:r>
            <w:r>
              <w:rPr>
                <w:noProof/>
                <w:webHidden/>
              </w:rPr>
              <w:fldChar w:fldCharType="end"/>
            </w:r>
          </w:hyperlink>
        </w:p>
        <w:p w14:paraId="34F95136" w14:textId="77777777" w:rsidR="00C128FA" w:rsidRDefault="00C128FA">
          <w:pPr>
            <w:pStyle w:val="TOC2"/>
            <w:tabs>
              <w:tab w:val="left" w:pos="880"/>
              <w:tab w:val="right" w:leader="dot" w:pos="9350"/>
            </w:tabs>
            <w:rPr>
              <w:rFonts w:eastAsiaTheme="minorEastAsia"/>
              <w:noProof/>
            </w:rPr>
          </w:pPr>
          <w:hyperlink w:anchor="_Toc335229016" w:history="1">
            <w:r w:rsidRPr="008F097F">
              <w:rPr>
                <w:rStyle w:val="Hyperlink"/>
                <w:noProof/>
              </w:rPr>
              <w:t>8.8</w:t>
            </w:r>
            <w:r>
              <w:rPr>
                <w:rFonts w:eastAsiaTheme="minorEastAsia"/>
                <w:noProof/>
              </w:rPr>
              <w:tab/>
            </w:r>
            <w:r w:rsidRPr="008F097F">
              <w:rPr>
                <w:rStyle w:val="Hyperlink"/>
                <w:noProof/>
              </w:rPr>
              <w:t>OpenFlow Resource</w:t>
            </w:r>
            <w:r>
              <w:rPr>
                <w:noProof/>
                <w:webHidden/>
              </w:rPr>
              <w:tab/>
            </w:r>
            <w:r>
              <w:rPr>
                <w:noProof/>
                <w:webHidden/>
              </w:rPr>
              <w:fldChar w:fldCharType="begin"/>
            </w:r>
            <w:r>
              <w:rPr>
                <w:noProof/>
                <w:webHidden/>
              </w:rPr>
              <w:instrText xml:space="preserve"> PAGEREF _Toc335229016 \h </w:instrText>
            </w:r>
            <w:r>
              <w:rPr>
                <w:noProof/>
                <w:webHidden/>
              </w:rPr>
            </w:r>
            <w:r>
              <w:rPr>
                <w:noProof/>
                <w:webHidden/>
              </w:rPr>
              <w:fldChar w:fldCharType="separate"/>
            </w:r>
            <w:r>
              <w:rPr>
                <w:noProof/>
                <w:webHidden/>
              </w:rPr>
              <w:t>45</w:t>
            </w:r>
            <w:r>
              <w:rPr>
                <w:noProof/>
                <w:webHidden/>
              </w:rPr>
              <w:fldChar w:fldCharType="end"/>
            </w:r>
          </w:hyperlink>
        </w:p>
        <w:p w14:paraId="5BAD4A26" w14:textId="77777777" w:rsidR="00C128FA" w:rsidRDefault="00C128FA">
          <w:pPr>
            <w:pStyle w:val="TOC3"/>
            <w:tabs>
              <w:tab w:val="left" w:pos="1320"/>
              <w:tab w:val="right" w:leader="dot" w:pos="9350"/>
            </w:tabs>
            <w:rPr>
              <w:rFonts w:eastAsiaTheme="minorEastAsia"/>
              <w:noProof/>
            </w:rPr>
          </w:pPr>
          <w:hyperlink w:anchor="_Toc335229017" w:history="1">
            <w:r w:rsidRPr="008F097F">
              <w:rPr>
                <w:rStyle w:val="Hyperlink"/>
                <w:noProof/>
              </w:rPr>
              <w:t>8.8.1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_Toc335229017 \h </w:instrText>
            </w:r>
            <w:r>
              <w:rPr>
                <w:noProof/>
                <w:webHidden/>
              </w:rPr>
            </w:r>
            <w:r>
              <w:rPr>
                <w:noProof/>
                <w:webHidden/>
              </w:rPr>
              <w:fldChar w:fldCharType="separate"/>
            </w:r>
            <w:r>
              <w:rPr>
                <w:noProof/>
                <w:webHidden/>
              </w:rPr>
              <w:t>45</w:t>
            </w:r>
            <w:r>
              <w:rPr>
                <w:noProof/>
                <w:webHidden/>
              </w:rPr>
              <w:fldChar w:fldCharType="end"/>
            </w:r>
          </w:hyperlink>
        </w:p>
        <w:p w14:paraId="2202833A" w14:textId="77777777" w:rsidR="00C128FA" w:rsidRDefault="00C128FA">
          <w:pPr>
            <w:pStyle w:val="TOC3"/>
            <w:tabs>
              <w:tab w:val="left" w:pos="1320"/>
              <w:tab w:val="right" w:leader="dot" w:pos="9350"/>
            </w:tabs>
            <w:rPr>
              <w:rFonts w:eastAsiaTheme="minorEastAsia"/>
              <w:noProof/>
            </w:rPr>
          </w:pPr>
          <w:hyperlink w:anchor="_Toc335229018" w:history="1">
            <w:r w:rsidRPr="008F097F">
              <w:rPr>
                <w:rStyle w:val="Hyperlink"/>
                <w:noProof/>
              </w:rPr>
              <w:t>8.8.2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_Toc335229018 \h </w:instrText>
            </w:r>
            <w:r>
              <w:rPr>
                <w:noProof/>
                <w:webHidden/>
              </w:rPr>
            </w:r>
            <w:r>
              <w:rPr>
                <w:noProof/>
                <w:webHidden/>
              </w:rPr>
              <w:fldChar w:fldCharType="separate"/>
            </w:r>
            <w:r>
              <w:rPr>
                <w:noProof/>
                <w:webHidden/>
              </w:rPr>
              <w:t>45</w:t>
            </w:r>
            <w:r>
              <w:rPr>
                <w:noProof/>
                <w:webHidden/>
              </w:rPr>
              <w:fldChar w:fldCharType="end"/>
            </w:r>
          </w:hyperlink>
        </w:p>
        <w:p w14:paraId="5570FF5E" w14:textId="77777777" w:rsidR="00C128FA" w:rsidRDefault="00C128FA">
          <w:pPr>
            <w:pStyle w:val="TOC3"/>
            <w:tabs>
              <w:tab w:val="left" w:pos="1320"/>
              <w:tab w:val="right" w:leader="dot" w:pos="9350"/>
            </w:tabs>
            <w:rPr>
              <w:rFonts w:eastAsiaTheme="minorEastAsia"/>
              <w:noProof/>
            </w:rPr>
          </w:pPr>
          <w:hyperlink w:anchor="_Toc335229019" w:history="1">
            <w:r w:rsidRPr="008F097F">
              <w:rPr>
                <w:rStyle w:val="Hyperlink"/>
                <w:noProof/>
              </w:rPr>
              <w:t>8.8.3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_Toc335229019 \h </w:instrText>
            </w:r>
            <w:r>
              <w:rPr>
                <w:noProof/>
                <w:webHidden/>
              </w:rPr>
            </w:r>
            <w:r>
              <w:rPr>
                <w:noProof/>
                <w:webHidden/>
              </w:rPr>
              <w:fldChar w:fldCharType="separate"/>
            </w:r>
            <w:r>
              <w:rPr>
                <w:noProof/>
                <w:webHidden/>
              </w:rPr>
              <w:t>46</w:t>
            </w:r>
            <w:r>
              <w:rPr>
                <w:noProof/>
                <w:webHidden/>
              </w:rPr>
              <w:fldChar w:fldCharType="end"/>
            </w:r>
          </w:hyperlink>
        </w:p>
        <w:p w14:paraId="6B0194EF" w14:textId="77777777" w:rsidR="00C128FA" w:rsidRDefault="00C128FA">
          <w:pPr>
            <w:pStyle w:val="TOC2"/>
            <w:tabs>
              <w:tab w:val="left" w:pos="880"/>
              <w:tab w:val="right" w:leader="dot" w:pos="9350"/>
            </w:tabs>
            <w:rPr>
              <w:rFonts w:eastAsiaTheme="minorEastAsia"/>
              <w:noProof/>
            </w:rPr>
          </w:pPr>
          <w:hyperlink w:anchor="_Toc335229020" w:history="1">
            <w:r w:rsidRPr="008F097F">
              <w:rPr>
                <w:rStyle w:val="Hyperlink"/>
                <w:noProof/>
              </w:rPr>
              <w:t>8.9</w:t>
            </w:r>
            <w:r>
              <w:rPr>
                <w:rFonts w:eastAsiaTheme="minorEastAsia"/>
                <w:noProof/>
              </w:rPr>
              <w:tab/>
            </w:r>
            <w:r w:rsidRPr="008F097F">
              <w:rPr>
                <w:rStyle w:val="Hyperlink"/>
                <w:noProof/>
              </w:rPr>
              <w:t>OpenFlow Port</w:t>
            </w:r>
            <w:r>
              <w:rPr>
                <w:noProof/>
                <w:webHidden/>
              </w:rPr>
              <w:tab/>
            </w:r>
            <w:r>
              <w:rPr>
                <w:noProof/>
                <w:webHidden/>
              </w:rPr>
              <w:fldChar w:fldCharType="begin"/>
            </w:r>
            <w:r>
              <w:rPr>
                <w:noProof/>
                <w:webHidden/>
              </w:rPr>
              <w:instrText xml:space="preserve"> PAGEREF _Toc335229020 \h </w:instrText>
            </w:r>
            <w:r>
              <w:rPr>
                <w:noProof/>
                <w:webHidden/>
              </w:rPr>
            </w:r>
            <w:r>
              <w:rPr>
                <w:noProof/>
                <w:webHidden/>
              </w:rPr>
              <w:fldChar w:fldCharType="separate"/>
            </w:r>
            <w:r>
              <w:rPr>
                <w:noProof/>
                <w:webHidden/>
              </w:rPr>
              <w:t>46</w:t>
            </w:r>
            <w:r>
              <w:rPr>
                <w:noProof/>
                <w:webHidden/>
              </w:rPr>
              <w:fldChar w:fldCharType="end"/>
            </w:r>
          </w:hyperlink>
        </w:p>
        <w:p w14:paraId="36BB8238" w14:textId="77777777" w:rsidR="00C128FA" w:rsidRDefault="00C128FA">
          <w:pPr>
            <w:pStyle w:val="TOC3"/>
            <w:tabs>
              <w:tab w:val="left" w:pos="1320"/>
              <w:tab w:val="right" w:leader="dot" w:pos="9350"/>
            </w:tabs>
            <w:rPr>
              <w:rFonts w:eastAsiaTheme="minorEastAsia"/>
              <w:noProof/>
            </w:rPr>
          </w:pPr>
          <w:hyperlink w:anchor="_Toc335229021" w:history="1">
            <w:r w:rsidRPr="008F097F">
              <w:rPr>
                <w:rStyle w:val="Hyperlink"/>
                <w:noProof/>
              </w:rPr>
              <w:t>8.9.1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_Toc335229021 \h </w:instrText>
            </w:r>
            <w:r>
              <w:rPr>
                <w:noProof/>
                <w:webHidden/>
              </w:rPr>
            </w:r>
            <w:r>
              <w:rPr>
                <w:noProof/>
                <w:webHidden/>
              </w:rPr>
              <w:fldChar w:fldCharType="separate"/>
            </w:r>
            <w:r>
              <w:rPr>
                <w:noProof/>
                <w:webHidden/>
              </w:rPr>
              <w:t>47</w:t>
            </w:r>
            <w:r>
              <w:rPr>
                <w:noProof/>
                <w:webHidden/>
              </w:rPr>
              <w:fldChar w:fldCharType="end"/>
            </w:r>
          </w:hyperlink>
        </w:p>
        <w:p w14:paraId="527F7FAD" w14:textId="77777777" w:rsidR="00C128FA" w:rsidRDefault="00C128FA">
          <w:pPr>
            <w:pStyle w:val="TOC3"/>
            <w:tabs>
              <w:tab w:val="left" w:pos="1320"/>
              <w:tab w:val="right" w:leader="dot" w:pos="9350"/>
            </w:tabs>
            <w:rPr>
              <w:rFonts w:eastAsiaTheme="minorEastAsia"/>
              <w:noProof/>
            </w:rPr>
          </w:pPr>
          <w:hyperlink w:anchor="_Toc335229022" w:history="1">
            <w:r w:rsidRPr="008F097F">
              <w:rPr>
                <w:rStyle w:val="Hyperlink"/>
                <w:noProof/>
              </w:rPr>
              <w:t>8.9.2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_Toc335229022 \h </w:instrText>
            </w:r>
            <w:r>
              <w:rPr>
                <w:noProof/>
                <w:webHidden/>
              </w:rPr>
            </w:r>
            <w:r>
              <w:rPr>
                <w:noProof/>
                <w:webHidden/>
              </w:rPr>
              <w:fldChar w:fldCharType="separate"/>
            </w:r>
            <w:r>
              <w:rPr>
                <w:noProof/>
                <w:webHidden/>
              </w:rPr>
              <w:t>48</w:t>
            </w:r>
            <w:r>
              <w:rPr>
                <w:noProof/>
                <w:webHidden/>
              </w:rPr>
              <w:fldChar w:fldCharType="end"/>
            </w:r>
          </w:hyperlink>
        </w:p>
        <w:p w14:paraId="0051E7D1" w14:textId="77777777" w:rsidR="00C128FA" w:rsidRDefault="00C128FA">
          <w:pPr>
            <w:pStyle w:val="TOC3"/>
            <w:tabs>
              <w:tab w:val="left" w:pos="1320"/>
              <w:tab w:val="right" w:leader="dot" w:pos="9350"/>
            </w:tabs>
            <w:rPr>
              <w:rFonts w:eastAsiaTheme="minorEastAsia"/>
              <w:noProof/>
            </w:rPr>
          </w:pPr>
          <w:hyperlink w:anchor="_Toc335229023" w:history="1">
            <w:r w:rsidRPr="008F097F">
              <w:rPr>
                <w:rStyle w:val="Hyperlink"/>
                <w:noProof/>
              </w:rPr>
              <w:t>8.9.3</w:t>
            </w:r>
            <w:r>
              <w:rPr>
                <w:rFonts w:eastAsiaTheme="minorEastAsia"/>
                <w:noProof/>
              </w:rPr>
              <w:tab/>
            </w:r>
            <w:r w:rsidRPr="008F097F">
              <w:rPr>
                <w:rStyle w:val="Hyperlink"/>
                <w:noProof/>
              </w:rPr>
              <w:t>XML Examples</w:t>
            </w:r>
            <w:r>
              <w:rPr>
                <w:noProof/>
                <w:webHidden/>
              </w:rPr>
              <w:tab/>
            </w:r>
            <w:r>
              <w:rPr>
                <w:noProof/>
                <w:webHidden/>
              </w:rPr>
              <w:fldChar w:fldCharType="begin"/>
            </w:r>
            <w:r>
              <w:rPr>
                <w:noProof/>
                <w:webHidden/>
              </w:rPr>
              <w:instrText xml:space="preserve"> PAGEREF _Toc335229023 \h </w:instrText>
            </w:r>
            <w:r>
              <w:rPr>
                <w:noProof/>
                <w:webHidden/>
              </w:rPr>
            </w:r>
            <w:r>
              <w:rPr>
                <w:noProof/>
                <w:webHidden/>
              </w:rPr>
              <w:fldChar w:fldCharType="separate"/>
            </w:r>
            <w:r>
              <w:rPr>
                <w:noProof/>
                <w:webHidden/>
              </w:rPr>
              <w:t>59</w:t>
            </w:r>
            <w:r>
              <w:rPr>
                <w:noProof/>
                <w:webHidden/>
              </w:rPr>
              <w:fldChar w:fldCharType="end"/>
            </w:r>
          </w:hyperlink>
        </w:p>
        <w:p w14:paraId="6136F9D7" w14:textId="77777777" w:rsidR="00C128FA" w:rsidRDefault="00C128FA">
          <w:pPr>
            <w:pStyle w:val="TOC2"/>
            <w:tabs>
              <w:tab w:val="left" w:pos="880"/>
              <w:tab w:val="right" w:leader="dot" w:pos="9350"/>
            </w:tabs>
            <w:rPr>
              <w:rFonts w:eastAsiaTheme="minorEastAsia"/>
              <w:noProof/>
            </w:rPr>
          </w:pPr>
          <w:hyperlink w:anchor="_Toc335229024" w:history="1">
            <w:r w:rsidRPr="008F097F">
              <w:rPr>
                <w:rStyle w:val="Hyperlink"/>
                <w:noProof/>
              </w:rPr>
              <w:t>8.10</w:t>
            </w:r>
            <w:r>
              <w:rPr>
                <w:rFonts w:eastAsiaTheme="minorEastAsia"/>
                <w:noProof/>
              </w:rPr>
              <w:tab/>
            </w:r>
            <w:r w:rsidRPr="008F097F">
              <w:rPr>
                <w:rStyle w:val="Hyperlink"/>
                <w:noProof/>
              </w:rPr>
              <w:t>OpenFlow Port Feature</w:t>
            </w:r>
            <w:r>
              <w:rPr>
                <w:noProof/>
                <w:webHidden/>
              </w:rPr>
              <w:tab/>
            </w:r>
            <w:r>
              <w:rPr>
                <w:noProof/>
                <w:webHidden/>
              </w:rPr>
              <w:fldChar w:fldCharType="begin"/>
            </w:r>
            <w:r>
              <w:rPr>
                <w:noProof/>
                <w:webHidden/>
              </w:rPr>
              <w:instrText xml:space="preserve"> PAGEREF _Toc335229024 \h </w:instrText>
            </w:r>
            <w:r>
              <w:rPr>
                <w:noProof/>
                <w:webHidden/>
              </w:rPr>
            </w:r>
            <w:r>
              <w:rPr>
                <w:noProof/>
                <w:webHidden/>
              </w:rPr>
              <w:fldChar w:fldCharType="separate"/>
            </w:r>
            <w:r>
              <w:rPr>
                <w:noProof/>
                <w:webHidden/>
              </w:rPr>
              <w:t>61</w:t>
            </w:r>
            <w:r>
              <w:rPr>
                <w:noProof/>
                <w:webHidden/>
              </w:rPr>
              <w:fldChar w:fldCharType="end"/>
            </w:r>
          </w:hyperlink>
        </w:p>
        <w:p w14:paraId="151BA0CD" w14:textId="77777777" w:rsidR="00C128FA" w:rsidRDefault="00C128FA">
          <w:pPr>
            <w:pStyle w:val="TOC3"/>
            <w:tabs>
              <w:tab w:val="left" w:pos="1320"/>
              <w:tab w:val="right" w:leader="dot" w:pos="9350"/>
            </w:tabs>
            <w:rPr>
              <w:rFonts w:eastAsiaTheme="minorEastAsia"/>
              <w:noProof/>
            </w:rPr>
          </w:pPr>
          <w:hyperlink w:anchor="_Toc335229025" w:history="1">
            <w:r w:rsidRPr="008F097F">
              <w:rPr>
                <w:rStyle w:val="Hyperlink"/>
                <w:noProof/>
              </w:rPr>
              <w:t>8.10.1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_Toc335229025 \h </w:instrText>
            </w:r>
            <w:r>
              <w:rPr>
                <w:noProof/>
                <w:webHidden/>
              </w:rPr>
            </w:r>
            <w:r>
              <w:rPr>
                <w:noProof/>
                <w:webHidden/>
              </w:rPr>
              <w:fldChar w:fldCharType="separate"/>
            </w:r>
            <w:r>
              <w:rPr>
                <w:noProof/>
                <w:webHidden/>
              </w:rPr>
              <w:t>61</w:t>
            </w:r>
            <w:r>
              <w:rPr>
                <w:noProof/>
                <w:webHidden/>
              </w:rPr>
              <w:fldChar w:fldCharType="end"/>
            </w:r>
          </w:hyperlink>
        </w:p>
        <w:p w14:paraId="5FF4855A" w14:textId="77777777" w:rsidR="00C128FA" w:rsidRDefault="00C128FA">
          <w:pPr>
            <w:pStyle w:val="TOC3"/>
            <w:tabs>
              <w:tab w:val="left" w:pos="1320"/>
              <w:tab w:val="right" w:leader="dot" w:pos="9350"/>
            </w:tabs>
            <w:rPr>
              <w:rFonts w:eastAsiaTheme="minorEastAsia"/>
              <w:noProof/>
            </w:rPr>
          </w:pPr>
          <w:hyperlink w:anchor="_Toc335229026" w:history="1">
            <w:r w:rsidRPr="008F097F">
              <w:rPr>
                <w:rStyle w:val="Hyperlink"/>
                <w:noProof/>
              </w:rPr>
              <w:t>8.10.2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_Toc335229026 \h </w:instrText>
            </w:r>
            <w:r>
              <w:rPr>
                <w:noProof/>
                <w:webHidden/>
              </w:rPr>
            </w:r>
            <w:r>
              <w:rPr>
                <w:noProof/>
                <w:webHidden/>
              </w:rPr>
              <w:fldChar w:fldCharType="separate"/>
            </w:r>
            <w:r>
              <w:rPr>
                <w:noProof/>
                <w:webHidden/>
              </w:rPr>
              <w:t>61</w:t>
            </w:r>
            <w:r>
              <w:rPr>
                <w:noProof/>
                <w:webHidden/>
              </w:rPr>
              <w:fldChar w:fldCharType="end"/>
            </w:r>
          </w:hyperlink>
        </w:p>
        <w:p w14:paraId="42ACC654" w14:textId="77777777" w:rsidR="00C128FA" w:rsidRDefault="00C128FA">
          <w:pPr>
            <w:pStyle w:val="TOC3"/>
            <w:tabs>
              <w:tab w:val="left" w:pos="1320"/>
              <w:tab w:val="right" w:leader="dot" w:pos="9350"/>
            </w:tabs>
            <w:rPr>
              <w:rFonts w:eastAsiaTheme="minorEastAsia"/>
              <w:noProof/>
            </w:rPr>
          </w:pPr>
          <w:hyperlink w:anchor="_Toc335229027" w:history="1">
            <w:r w:rsidRPr="008F097F">
              <w:rPr>
                <w:rStyle w:val="Hyperlink"/>
                <w:noProof/>
              </w:rPr>
              <w:t>8.10.3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_Toc335229027 \h </w:instrText>
            </w:r>
            <w:r>
              <w:rPr>
                <w:noProof/>
                <w:webHidden/>
              </w:rPr>
            </w:r>
            <w:r>
              <w:rPr>
                <w:noProof/>
                <w:webHidden/>
              </w:rPr>
              <w:fldChar w:fldCharType="separate"/>
            </w:r>
            <w:r>
              <w:rPr>
                <w:noProof/>
                <w:webHidden/>
              </w:rPr>
              <w:t>65</w:t>
            </w:r>
            <w:r>
              <w:rPr>
                <w:noProof/>
                <w:webHidden/>
              </w:rPr>
              <w:fldChar w:fldCharType="end"/>
            </w:r>
          </w:hyperlink>
        </w:p>
        <w:p w14:paraId="79416F49" w14:textId="77777777" w:rsidR="00C128FA" w:rsidRDefault="00C128FA">
          <w:pPr>
            <w:pStyle w:val="TOC2"/>
            <w:tabs>
              <w:tab w:val="left" w:pos="880"/>
              <w:tab w:val="right" w:leader="dot" w:pos="9350"/>
            </w:tabs>
            <w:rPr>
              <w:rFonts w:eastAsiaTheme="minorEastAsia"/>
              <w:noProof/>
            </w:rPr>
          </w:pPr>
          <w:hyperlink w:anchor="_Toc335229028" w:history="1">
            <w:r w:rsidRPr="008F097F">
              <w:rPr>
                <w:rStyle w:val="Hyperlink"/>
                <w:noProof/>
              </w:rPr>
              <w:t>8.11</w:t>
            </w:r>
            <w:r>
              <w:rPr>
                <w:rFonts w:eastAsiaTheme="minorEastAsia"/>
                <w:noProof/>
              </w:rPr>
              <w:tab/>
            </w:r>
            <w:r w:rsidRPr="008F097F">
              <w:rPr>
                <w:rStyle w:val="Hyperlink"/>
                <w:noProof/>
              </w:rPr>
              <w:t>OpenFlow Queue</w:t>
            </w:r>
            <w:r>
              <w:rPr>
                <w:noProof/>
                <w:webHidden/>
              </w:rPr>
              <w:tab/>
            </w:r>
            <w:r>
              <w:rPr>
                <w:noProof/>
                <w:webHidden/>
              </w:rPr>
              <w:fldChar w:fldCharType="begin"/>
            </w:r>
            <w:r>
              <w:rPr>
                <w:noProof/>
                <w:webHidden/>
              </w:rPr>
              <w:instrText xml:space="preserve"> PAGEREF _Toc335229028 \h </w:instrText>
            </w:r>
            <w:r>
              <w:rPr>
                <w:noProof/>
                <w:webHidden/>
              </w:rPr>
            </w:r>
            <w:r>
              <w:rPr>
                <w:noProof/>
                <w:webHidden/>
              </w:rPr>
              <w:fldChar w:fldCharType="separate"/>
            </w:r>
            <w:r>
              <w:rPr>
                <w:noProof/>
                <w:webHidden/>
              </w:rPr>
              <w:t>65</w:t>
            </w:r>
            <w:r>
              <w:rPr>
                <w:noProof/>
                <w:webHidden/>
              </w:rPr>
              <w:fldChar w:fldCharType="end"/>
            </w:r>
          </w:hyperlink>
        </w:p>
        <w:p w14:paraId="5E573D80" w14:textId="77777777" w:rsidR="00C128FA" w:rsidRDefault="00C128FA">
          <w:pPr>
            <w:pStyle w:val="TOC3"/>
            <w:tabs>
              <w:tab w:val="left" w:pos="1320"/>
              <w:tab w:val="right" w:leader="dot" w:pos="9350"/>
            </w:tabs>
            <w:rPr>
              <w:rFonts w:eastAsiaTheme="minorEastAsia"/>
              <w:noProof/>
            </w:rPr>
          </w:pPr>
          <w:hyperlink w:anchor="_Toc335229029" w:history="1">
            <w:r w:rsidRPr="008F097F">
              <w:rPr>
                <w:rStyle w:val="Hyperlink"/>
                <w:noProof/>
              </w:rPr>
              <w:t>8.11.1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_Toc335229029 \h </w:instrText>
            </w:r>
            <w:r>
              <w:rPr>
                <w:noProof/>
                <w:webHidden/>
              </w:rPr>
            </w:r>
            <w:r>
              <w:rPr>
                <w:noProof/>
                <w:webHidden/>
              </w:rPr>
              <w:fldChar w:fldCharType="separate"/>
            </w:r>
            <w:r>
              <w:rPr>
                <w:noProof/>
                <w:webHidden/>
              </w:rPr>
              <w:t>66</w:t>
            </w:r>
            <w:r>
              <w:rPr>
                <w:noProof/>
                <w:webHidden/>
              </w:rPr>
              <w:fldChar w:fldCharType="end"/>
            </w:r>
          </w:hyperlink>
        </w:p>
        <w:p w14:paraId="53DF4C9D" w14:textId="77777777" w:rsidR="00C128FA" w:rsidRDefault="00C128FA">
          <w:pPr>
            <w:pStyle w:val="TOC3"/>
            <w:tabs>
              <w:tab w:val="left" w:pos="1320"/>
              <w:tab w:val="right" w:leader="dot" w:pos="9350"/>
            </w:tabs>
            <w:rPr>
              <w:rFonts w:eastAsiaTheme="minorEastAsia"/>
              <w:noProof/>
            </w:rPr>
          </w:pPr>
          <w:hyperlink w:anchor="_Toc335229030" w:history="1">
            <w:r w:rsidRPr="008F097F">
              <w:rPr>
                <w:rStyle w:val="Hyperlink"/>
                <w:noProof/>
              </w:rPr>
              <w:t>8.11.2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_Toc335229030 \h </w:instrText>
            </w:r>
            <w:r>
              <w:rPr>
                <w:noProof/>
                <w:webHidden/>
              </w:rPr>
            </w:r>
            <w:r>
              <w:rPr>
                <w:noProof/>
                <w:webHidden/>
              </w:rPr>
              <w:fldChar w:fldCharType="separate"/>
            </w:r>
            <w:r>
              <w:rPr>
                <w:noProof/>
                <w:webHidden/>
              </w:rPr>
              <w:t>66</w:t>
            </w:r>
            <w:r>
              <w:rPr>
                <w:noProof/>
                <w:webHidden/>
              </w:rPr>
              <w:fldChar w:fldCharType="end"/>
            </w:r>
          </w:hyperlink>
        </w:p>
        <w:p w14:paraId="388AF934" w14:textId="77777777" w:rsidR="00C128FA" w:rsidRDefault="00C128FA">
          <w:pPr>
            <w:pStyle w:val="TOC3"/>
            <w:tabs>
              <w:tab w:val="left" w:pos="1320"/>
              <w:tab w:val="right" w:leader="dot" w:pos="9350"/>
            </w:tabs>
            <w:rPr>
              <w:rFonts w:eastAsiaTheme="minorEastAsia"/>
              <w:noProof/>
            </w:rPr>
          </w:pPr>
          <w:hyperlink w:anchor="_Toc335229031" w:history="1">
            <w:r w:rsidRPr="008F097F">
              <w:rPr>
                <w:rStyle w:val="Hyperlink"/>
                <w:noProof/>
              </w:rPr>
              <w:t>8.11.3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_Toc335229031 \h </w:instrText>
            </w:r>
            <w:r>
              <w:rPr>
                <w:noProof/>
                <w:webHidden/>
              </w:rPr>
            </w:r>
            <w:r>
              <w:rPr>
                <w:noProof/>
                <w:webHidden/>
              </w:rPr>
              <w:fldChar w:fldCharType="separate"/>
            </w:r>
            <w:r>
              <w:rPr>
                <w:noProof/>
                <w:webHidden/>
              </w:rPr>
              <w:t>69</w:t>
            </w:r>
            <w:r>
              <w:rPr>
                <w:noProof/>
                <w:webHidden/>
              </w:rPr>
              <w:fldChar w:fldCharType="end"/>
            </w:r>
          </w:hyperlink>
        </w:p>
        <w:p w14:paraId="46871562" w14:textId="77777777" w:rsidR="00C128FA" w:rsidRDefault="00C128FA">
          <w:pPr>
            <w:pStyle w:val="TOC2"/>
            <w:tabs>
              <w:tab w:val="left" w:pos="880"/>
              <w:tab w:val="right" w:leader="dot" w:pos="9350"/>
            </w:tabs>
            <w:rPr>
              <w:rFonts w:eastAsiaTheme="minorEastAsia"/>
              <w:noProof/>
            </w:rPr>
          </w:pPr>
          <w:hyperlink w:anchor="_Toc335229032" w:history="1">
            <w:r w:rsidRPr="008F097F">
              <w:rPr>
                <w:rStyle w:val="Hyperlink"/>
                <w:noProof/>
              </w:rPr>
              <w:t>8.12</w:t>
            </w:r>
            <w:r>
              <w:rPr>
                <w:rFonts w:eastAsiaTheme="minorEastAsia"/>
                <w:noProof/>
              </w:rPr>
              <w:tab/>
            </w:r>
            <w:r w:rsidRPr="008F097F">
              <w:rPr>
                <w:rStyle w:val="Hyperlink"/>
                <w:noProof/>
              </w:rPr>
              <w:t>External Certificate</w:t>
            </w:r>
            <w:r>
              <w:rPr>
                <w:noProof/>
                <w:webHidden/>
              </w:rPr>
              <w:tab/>
            </w:r>
            <w:r>
              <w:rPr>
                <w:noProof/>
                <w:webHidden/>
              </w:rPr>
              <w:fldChar w:fldCharType="begin"/>
            </w:r>
            <w:r>
              <w:rPr>
                <w:noProof/>
                <w:webHidden/>
              </w:rPr>
              <w:instrText xml:space="preserve"> PAGEREF _Toc335229032 \h </w:instrText>
            </w:r>
            <w:r>
              <w:rPr>
                <w:noProof/>
                <w:webHidden/>
              </w:rPr>
            </w:r>
            <w:r>
              <w:rPr>
                <w:noProof/>
                <w:webHidden/>
              </w:rPr>
              <w:fldChar w:fldCharType="separate"/>
            </w:r>
            <w:r>
              <w:rPr>
                <w:noProof/>
                <w:webHidden/>
              </w:rPr>
              <w:t>69</w:t>
            </w:r>
            <w:r>
              <w:rPr>
                <w:noProof/>
                <w:webHidden/>
              </w:rPr>
              <w:fldChar w:fldCharType="end"/>
            </w:r>
          </w:hyperlink>
        </w:p>
        <w:p w14:paraId="474C341B" w14:textId="77777777" w:rsidR="00C128FA" w:rsidRDefault="00C128FA">
          <w:pPr>
            <w:pStyle w:val="TOC3"/>
            <w:tabs>
              <w:tab w:val="left" w:pos="1320"/>
              <w:tab w:val="right" w:leader="dot" w:pos="9350"/>
            </w:tabs>
            <w:rPr>
              <w:rFonts w:eastAsiaTheme="minorEastAsia"/>
              <w:noProof/>
            </w:rPr>
          </w:pPr>
          <w:hyperlink w:anchor="_Toc335229033" w:history="1">
            <w:r w:rsidRPr="008F097F">
              <w:rPr>
                <w:rStyle w:val="Hyperlink"/>
                <w:noProof/>
              </w:rPr>
              <w:t>8.12.1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_Toc335229033 \h </w:instrText>
            </w:r>
            <w:r>
              <w:rPr>
                <w:noProof/>
                <w:webHidden/>
              </w:rPr>
            </w:r>
            <w:r>
              <w:rPr>
                <w:noProof/>
                <w:webHidden/>
              </w:rPr>
              <w:fldChar w:fldCharType="separate"/>
            </w:r>
            <w:r>
              <w:rPr>
                <w:noProof/>
                <w:webHidden/>
              </w:rPr>
              <w:t>69</w:t>
            </w:r>
            <w:r>
              <w:rPr>
                <w:noProof/>
                <w:webHidden/>
              </w:rPr>
              <w:fldChar w:fldCharType="end"/>
            </w:r>
          </w:hyperlink>
        </w:p>
        <w:p w14:paraId="5177D20A" w14:textId="77777777" w:rsidR="00C128FA" w:rsidRDefault="00C128FA">
          <w:pPr>
            <w:pStyle w:val="TOC3"/>
            <w:tabs>
              <w:tab w:val="left" w:pos="1320"/>
              <w:tab w:val="right" w:leader="dot" w:pos="9350"/>
            </w:tabs>
            <w:rPr>
              <w:rFonts w:eastAsiaTheme="minorEastAsia"/>
              <w:noProof/>
            </w:rPr>
          </w:pPr>
          <w:hyperlink w:anchor="_Toc335229034" w:history="1">
            <w:r w:rsidRPr="008F097F">
              <w:rPr>
                <w:rStyle w:val="Hyperlink"/>
                <w:noProof/>
              </w:rPr>
              <w:t>8.12.2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_Toc335229034 \h </w:instrText>
            </w:r>
            <w:r>
              <w:rPr>
                <w:noProof/>
                <w:webHidden/>
              </w:rPr>
            </w:r>
            <w:r>
              <w:rPr>
                <w:noProof/>
                <w:webHidden/>
              </w:rPr>
              <w:fldChar w:fldCharType="separate"/>
            </w:r>
            <w:r>
              <w:rPr>
                <w:noProof/>
                <w:webHidden/>
              </w:rPr>
              <w:t>69</w:t>
            </w:r>
            <w:r>
              <w:rPr>
                <w:noProof/>
                <w:webHidden/>
              </w:rPr>
              <w:fldChar w:fldCharType="end"/>
            </w:r>
          </w:hyperlink>
        </w:p>
        <w:p w14:paraId="7CC1A87D" w14:textId="77777777" w:rsidR="00C128FA" w:rsidRDefault="00C128FA">
          <w:pPr>
            <w:pStyle w:val="TOC3"/>
            <w:tabs>
              <w:tab w:val="left" w:pos="1320"/>
              <w:tab w:val="right" w:leader="dot" w:pos="9350"/>
            </w:tabs>
            <w:rPr>
              <w:rFonts w:eastAsiaTheme="minorEastAsia"/>
              <w:noProof/>
            </w:rPr>
          </w:pPr>
          <w:hyperlink w:anchor="_Toc335229035" w:history="1">
            <w:r w:rsidRPr="008F097F">
              <w:rPr>
                <w:rStyle w:val="Hyperlink"/>
                <w:noProof/>
              </w:rPr>
              <w:t>8.12.3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_Toc335229035 \h </w:instrText>
            </w:r>
            <w:r>
              <w:rPr>
                <w:noProof/>
                <w:webHidden/>
              </w:rPr>
            </w:r>
            <w:r>
              <w:rPr>
                <w:noProof/>
                <w:webHidden/>
              </w:rPr>
              <w:fldChar w:fldCharType="separate"/>
            </w:r>
            <w:r>
              <w:rPr>
                <w:noProof/>
                <w:webHidden/>
              </w:rPr>
              <w:t>70</w:t>
            </w:r>
            <w:r>
              <w:rPr>
                <w:noProof/>
                <w:webHidden/>
              </w:rPr>
              <w:fldChar w:fldCharType="end"/>
            </w:r>
          </w:hyperlink>
        </w:p>
        <w:p w14:paraId="2C69C1F7" w14:textId="77777777" w:rsidR="00C128FA" w:rsidRDefault="00C128FA">
          <w:pPr>
            <w:pStyle w:val="TOC2"/>
            <w:tabs>
              <w:tab w:val="left" w:pos="880"/>
              <w:tab w:val="right" w:leader="dot" w:pos="9350"/>
            </w:tabs>
            <w:rPr>
              <w:rFonts w:eastAsiaTheme="minorEastAsia"/>
              <w:noProof/>
            </w:rPr>
          </w:pPr>
          <w:hyperlink w:anchor="_Toc335229036" w:history="1">
            <w:r w:rsidRPr="008F097F">
              <w:rPr>
                <w:rStyle w:val="Hyperlink"/>
                <w:noProof/>
              </w:rPr>
              <w:t>8.13</w:t>
            </w:r>
            <w:r>
              <w:rPr>
                <w:rFonts w:eastAsiaTheme="minorEastAsia"/>
                <w:noProof/>
              </w:rPr>
              <w:tab/>
            </w:r>
            <w:r w:rsidRPr="008F097F">
              <w:rPr>
                <w:rStyle w:val="Hyperlink"/>
                <w:noProof/>
              </w:rPr>
              <w:t>Owned Certificate</w:t>
            </w:r>
            <w:r>
              <w:rPr>
                <w:noProof/>
                <w:webHidden/>
              </w:rPr>
              <w:tab/>
            </w:r>
            <w:r>
              <w:rPr>
                <w:noProof/>
                <w:webHidden/>
              </w:rPr>
              <w:fldChar w:fldCharType="begin"/>
            </w:r>
            <w:r>
              <w:rPr>
                <w:noProof/>
                <w:webHidden/>
              </w:rPr>
              <w:instrText xml:space="preserve"> PAGEREF _Toc335229036 \h </w:instrText>
            </w:r>
            <w:r>
              <w:rPr>
                <w:noProof/>
                <w:webHidden/>
              </w:rPr>
            </w:r>
            <w:r>
              <w:rPr>
                <w:noProof/>
                <w:webHidden/>
              </w:rPr>
              <w:fldChar w:fldCharType="separate"/>
            </w:r>
            <w:r>
              <w:rPr>
                <w:noProof/>
                <w:webHidden/>
              </w:rPr>
              <w:t>70</w:t>
            </w:r>
            <w:r>
              <w:rPr>
                <w:noProof/>
                <w:webHidden/>
              </w:rPr>
              <w:fldChar w:fldCharType="end"/>
            </w:r>
          </w:hyperlink>
        </w:p>
        <w:p w14:paraId="7042F2A0" w14:textId="77777777" w:rsidR="00C128FA" w:rsidRDefault="00C128FA">
          <w:pPr>
            <w:pStyle w:val="TOC3"/>
            <w:tabs>
              <w:tab w:val="left" w:pos="1320"/>
              <w:tab w:val="right" w:leader="dot" w:pos="9350"/>
            </w:tabs>
            <w:rPr>
              <w:rFonts w:eastAsiaTheme="minorEastAsia"/>
              <w:noProof/>
            </w:rPr>
          </w:pPr>
          <w:hyperlink w:anchor="_Toc335229037" w:history="1">
            <w:r w:rsidRPr="008F097F">
              <w:rPr>
                <w:rStyle w:val="Hyperlink"/>
                <w:noProof/>
              </w:rPr>
              <w:t>8.13.1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_Toc335229037 \h </w:instrText>
            </w:r>
            <w:r>
              <w:rPr>
                <w:noProof/>
                <w:webHidden/>
              </w:rPr>
            </w:r>
            <w:r>
              <w:rPr>
                <w:noProof/>
                <w:webHidden/>
              </w:rPr>
              <w:fldChar w:fldCharType="separate"/>
            </w:r>
            <w:r>
              <w:rPr>
                <w:noProof/>
                <w:webHidden/>
              </w:rPr>
              <w:t>71</w:t>
            </w:r>
            <w:r>
              <w:rPr>
                <w:noProof/>
                <w:webHidden/>
              </w:rPr>
              <w:fldChar w:fldCharType="end"/>
            </w:r>
          </w:hyperlink>
        </w:p>
        <w:p w14:paraId="5362D26B" w14:textId="77777777" w:rsidR="00C128FA" w:rsidRDefault="00C128FA">
          <w:pPr>
            <w:pStyle w:val="TOC3"/>
            <w:tabs>
              <w:tab w:val="left" w:pos="1320"/>
              <w:tab w:val="right" w:leader="dot" w:pos="9350"/>
            </w:tabs>
            <w:rPr>
              <w:rFonts w:eastAsiaTheme="minorEastAsia"/>
              <w:noProof/>
            </w:rPr>
          </w:pPr>
          <w:hyperlink w:anchor="_Toc335229038" w:history="1">
            <w:r w:rsidRPr="008F097F">
              <w:rPr>
                <w:rStyle w:val="Hyperlink"/>
                <w:noProof/>
              </w:rPr>
              <w:t>8.13.2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_Toc335229038 \h </w:instrText>
            </w:r>
            <w:r>
              <w:rPr>
                <w:noProof/>
                <w:webHidden/>
              </w:rPr>
            </w:r>
            <w:r>
              <w:rPr>
                <w:noProof/>
                <w:webHidden/>
              </w:rPr>
              <w:fldChar w:fldCharType="separate"/>
            </w:r>
            <w:r>
              <w:rPr>
                <w:noProof/>
                <w:webHidden/>
              </w:rPr>
              <w:t>71</w:t>
            </w:r>
            <w:r>
              <w:rPr>
                <w:noProof/>
                <w:webHidden/>
              </w:rPr>
              <w:fldChar w:fldCharType="end"/>
            </w:r>
          </w:hyperlink>
        </w:p>
        <w:p w14:paraId="112F3B19" w14:textId="77777777" w:rsidR="00C128FA" w:rsidRDefault="00C128FA">
          <w:pPr>
            <w:pStyle w:val="TOC3"/>
            <w:tabs>
              <w:tab w:val="left" w:pos="1320"/>
              <w:tab w:val="right" w:leader="dot" w:pos="9350"/>
            </w:tabs>
            <w:rPr>
              <w:rFonts w:eastAsiaTheme="minorEastAsia"/>
              <w:noProof/>
            </w:rPr>
          </w:pPr>
          <w:hyperlink w:anchor="_Toc335229039" w:history="1">
            <w:r w:rsidRPr="008F097F">
              <w:rPr>
                <w:rStyle w:val="Hyperlink"/>
                <w:noProof/>
              </w:rPr>
              <w:t>8.13.3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_Toc335229039 \h </w:instrText>
            </w:r>
            <w:r>
              <w:rPr>
                <w:noProof/>
                <w:webHidden/>
              </w:rPr>
            </w:r>
            <w:r>
              <w:rPr>
                <w:noProof/>
                <w:webHidden/>
              </w:rPr>
              <w:fldChar w:fldCharType="separate"/>
            </w:r>
            <w:r>
              <w:rPr>
                <w:noProof/>
                <w:webHidden/>
              </w:rPr>
              <w:t>76</w:t>
            </w:r>
            <w:r>
              <w:rPr>
                <w:noProof/>
                <w:webHidden/>
              </w:rPr>
              <w:fldChar w:fldCharType="end"/>
            </w:r>
          </w:hyperlink>
        </w:p>
        <w:p w14:paraId="5BFAFAF5" w14:textId="77777777" w:rsidR="00C128FA" w:rsidRDefault="00C128FA">
          <w:pPr>
            <w:pStyle w:val="TOC2"/>
            <w:tabs>
              <w:tab w:val="left" w:pos="880"/>
              <w:tab w:val="right" w:leader="dot" w:pos="9350"/>
            </w:tabs>
            <w:rPr>
              <w:rFonts w:eastAsiaTheme="minorEastAsia"/>
              <w:noProof/>
            </w:rPr>
          </w:pPr>
          <w:hyperlink w:anchor="_Toc335229040" w:history="1">
            <w:r w:rsidRPr="008F097F">
              <w:rPr>
                <w:rStyle w:val="Hyperlink"/>
                <w:noProof/>
              </w:rPr>
              <w:t>8.14</w:t>
            </w:r>
            <w:r>
              <w:rPr>
                <w:rFonts w:eastAsiaTheme="minorEastAsia"/>
                <w:noProof/>
              </w:rPr>
              <w:tab/>
            </w:r>
            <w:r w:rsidRPr="008F097F">
              <w:rPr>
                <w:rStyle w:val="Hyperlink"/>
                <w:noProof/>
              </w:rPr>
              <w:t>OpenFlow Flow Table</w:t>
            </w:r>
            <w:r>
              <w:rPr>
                <w:noProof/>
                <w:webHidden/>
              </w:rPr>
              <w:tab/>
            </w:r>
            <w:r>
              <w:rPr>
                <w:noProof/>
                <w:webHidden/>
              </w:rPr>
              <w:fldChar w:fldCharType="begin"/>
            </w:r>
            <w:r>
              <w:rPr>
                <w:noProof/>
                <w:webHidden/>
              </w:rPr>
              <w:instrText xml:space="preserve"> PAGEREF _Toc335229040 \h </w:instrText>
            </w:r>
            <w:r>
              <w:rPr>
                <w:noProof/>
                <w:webHidden/>
              </w:rPr>
            </w:r>
            <w:r>
              <w:rPr>
                <w:noProof/>
                <w:webHidden/>
              </w:rPr>
              <w:fldChar w:fldCharType="separate"/>
            </w:r>
            <w:r>
              <w:rPr>
                <w:noProof/>
                <w:webHidden/>
              </w:rPr>
              <w:t>76</w:t>
            </w:r>
            <w:r>
              <w:rPr>
                <w:noProof/>
                <w:webHidden/>
              </w:rPr>
              <w:fldChar w:fldCharType="end"/>
            </w:r>
          </w:hyperlink>
        </w:p>
        <w:p w14:paraId="467A70C8" w14:textId="77777777" w:rsidR="00C128FA" w:rsidRDefault="00C128FA">
          <w:pPr>
            <w:pStyle w:val="TOC3"/>
            <w:tabs>
              <w:tab w:val="left" w:pos="1320"/>
              <w:tab w:val="right" w:leader="dot" w:pos="9350"/>
            </w:tabs>
            <w:rPr>
              <w:rFonts w:eastAsiaTheme="minorEastAsia"/>
              <w:noProof/>
            </w:rPr>
          </w:pPr>
          <w:hyperlink w:anchor="_Toc335229041" w:history="1">
            <w:r w:rsidRPr="008F097F">
              <w:rPr>
                <w:rStyle w:val="Hyperlink"/>
                <w:noProof/>
              </w:rPr>
              <w:t>8.14.1</w:t>
            </w:r>
            <w:r>
              <w:rPr>
                <w:rFonts w:eastAsiaTheme="minorEastAsia"/>
                <w:noProof/>
              </w:rPr>
              <w:tab/>
            </w:r>
            <w:r w:rsidRPr="008F097F">
              <w:rPr>
                <w:rStyle w:val="Hyperlink"/>
                <w:noProof/>
              </w:rPr>
              <w:t>UML Diagram</w:t>
            </w:r>
            <w:r>
              <w:rPr>
                <w:noProof/>
                <w:webHidden/>
              </w:rPr>
              <w:tab/>
            </w:r>
            <w:r>
              <w:rPr>
                <w:noProof/>
                <w:webHidden/>
              </w:rPr>
              <w:fldChar w:fldCharType="begin"/>
            </w:r>
            <w:r>
              <w:rPr>
                <w:noProof/>
                <w:webHidden/>
              </w:rPr>
              <w:instrText xml:space="preserve"> PAGEREF _Toc335229041 \h </w:instrText>
            </w:r>
            <w:r>
              <w:rPr>
                <w:noProof/>
                <w:webHidden/>
              </w:rPr>
            </w:r>
            <w:r>
              <w:rPr>
                <w:noProof/>
                <w:webHidden/>
              </w:rPr>
              <w:fldChar w:fldCharType="separate"/>
            </w:r>
            <w:r>
              <w:rPr>
                <w:noProof/>
                <w:webHidden/>
              </w:rPr>
              <w:t>77</w:t>
            </w:r>
            <w:r>
              <w:rPr>
                <w:noProof/>
                <w:webHidden/>
              </w:rPr>
              <w:fldChar w:fldCharType="end"/>
            </w:r>
          </w:hyperlink>
        </w:p>
        <w:p w14:paraId="62457216" w14:textId="77777777" w:rsidR="00C128FA" w:rsidRDefault="00C128FA">
          <w:pPr>
            <w:pStyle w:val="TOC3"/>
            <w:tabs>
              <w:tab w:val="left" w:pos="1320"/>
              <w:tab w:val="right" w:leader="dot" w:pos="9350"/>
            </w:tabs>
            <w:rPr>
              <w:rFonts w:eastAsiaTheme="minorEastAsia"/>
              <w:noProof/>
            </w:rPr>
          </w:pPr>
          <w:hyperlink w:anchor="_Toc335229042" w:history="1">
            <w:r w:rsidRPr="008F097F">
              <w:rPr>
                <w:rStyle w:val="Hyperlink"/>
                <w:noProof/>
              </w:rPr>
              <w:t>8.14.2</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_Toc335229042 \h </w:instrText>
            </w:r>
            <w:r>
              <w:rPr>
                <w:noProof/>
                <w:webHidden/>
              </w:rPr>
            </w:r>
            <w:r>
              <w:rPr>
                <w:noProof/>
                <w:webHidden/>
              </w:rPr>
              <w:fldChar w:fldCharType="separate"/>
            </w:r>
            <w:r>
              <w:rPr>
                <w:noProof/>
                <w:webHidden/>
              </w:rPr>
              <w:t>77</w:t>
            </w:r>
            <w:r>
              <w:rPr>
                <w:noProof/>
                <w:webHidden/>
              </w:rPr>
              <w:fldChar w:fldCharType="end"/>
            </w:r>
          </w:hyperlink>
        </w:p>
        <w:p w14:paraId="1D369022" w14:textId="77777777" w:rsidR="00C128FA" w:rsidRDefault="00C128FA">
          <w:pPr>
            <w:pStyle w:val="TOC3"/>
            <w:tabs>
              <w:tab w:val="left" w:pos="1320"/>
              <w:tab w:val="right" w:leader="dot" w:pos="9350"/>
            </w:tabs>
            <w:rPr>
              <w:rFonts w:eastAsiaTheme="minorEastAsia"/>
              <w:noProof/>
            </w:rPr>
          </w:pPr>
          <w:hyperlink w:anchor="_Toc335229043" w:history="1">
            <w:r w:rsidRPr="008F097F">
              <w:rPr>
                <w:rStyle w:val="Hyperlink"/>
                <w:noProof/>
              </w:rPr>
              <w:t>8.14.3</w:t>
            </w:r>
            <w:r>
              <w:rPr>
                <w:rFonts w:eastAsiaTheme="minorEastAsia"/>
                <w:noProof/>
              </w:rPr>
              <w:tab/>
            </w:r>
            <w:r w:rsidRPr="008F097F">
              <w:rPr>
                <w:rStyle w:val="Hyperlink"/>
                <w:noProof/>
              </w:rPr>
              <w:t>XML Example</w:t>
            </w:r>
            <w:r>
              <w:rPr>
                <w:noProof/>
                <w:webHidden/>
              </w:rPr>
              <w:tab/>
            </w:r>
            <w:r>
              <w:rPr>
                <w:noProof/>
                <w:webHidden/>
              </w:rPr>
              <w:fldChar w:fldCharType="begin"/>
            </w:r>
            <w:r>
              <w:rPr>
                <w:noProof/>
                <w:webHidden/>
              </w:rPr>
              <w:instrText xml:space="preserve"> PAGEREF _Toc335229043 \h </w:instrText>
            </w:r>
            <w:r>
              <w:rPr>
                <w:noProof/>
                <w:webHidden/>
              </w:rPr>
            </w:r>
            <w:r>
              <w:rPr>
                <w:noProof/>
                <w:webHidden/>
              </w:rPr>
              <w:fldChar w:fldCharType="separate"/>
            </w:r>
            <w:r>
              <w:rPr>
                <w:noProof/>
                <w:webHidden/>
              </w:rPr>
              <w:t>81</w:t>
            </w:r>
            <w:r>
              <w:rPr>
                <w:noProof/>
                <w:webHidden/>
              </w:rPr>
              <w:fldChar w:fldCharType="end"/>
            </w:r>
          </w:hyperlink>
        </w:p>
        <w:p w14:paraId="51442F88" w14:textId="77777777" w:rsidR="00C128FA" w:rsidRDefault="00C128FA">
          <w:pPr>
            <w:pStyle w:val="TOC1"/>
            <w:tabs>
              <w:tab w:val="left" w:pos="440"/>
              <w:tab w:val="right" w:leader="dot" w:pos="9350"/>
            </w:tabs>
            <w:rPr>
              <w:rFonts w:eastAsiaTheme="minorEastAsia"/>
              <w:noProof/>
            </w:rPr>
          </w:pPr>
          <w:hyperlink w:anchor="_Toc335229044" w:history="1">
            <w:r w:rsidRPr="008F097F">
              <w:rPr>
                <w:rStyle w:val="Hyperlink"/>
                <w:noProof/>
              </w:rPr>
              <w:t>9</w:t>
            </w:r>
            <w:r>
              <w:rPr>
                <w:rFonts w:eastAsiaTheme="minorEastAsia"/>
                <w:noProof/>
              </w:rPr>
              <w:tab/>
            </w:r>
            <w:r w:rsidRPr="008F097F">
              <w:rPr>
                <w:rStyle w:val="Hyperlink"/>
                <w:noProof/>
              </w:rPr>
              <w:t>Binding to NETCONF</w:t>
            </w:r>
            <w:r>
              <w:rPr>
                <w:noProof/>
                <w:webHidden/>
              </w:rPr>
              <w:tab/>
            </w:r>
            <w:r>
              <w:rPr>
                <w:noProof/>
                <w:webHidden/>
              </w:rPr>
              <w:fldChar w:fldCharType="begin"/>
            </w:r>
            <w:r>
              <w:rPr>
                <w:noProof/>
                <w:webHidden/>
              </w:rPr>
              <w:instrText xml:space="preserve"> PAGEREF _Toc335229044 \h </w:instrText>
            </w:r>
            <w:r>
              <w:rPr>
                <w:noProof/>
                <w:webHidden/>
              </w:rPr>
            </w:r>
            <w:r>
              <w:rPr>
                <w:noProof/>
                <w:webHidden/>
              </w:rPr>
              <w:fldChar w:fldCharType="separate"/>
            </w:r>
            <w:r>
              <w:rPr>
                <w:noProof/>
                <w:webHidden/>
              </w:rPr>
              <w:t>82</w:t>
            </w:r>
            <w:r>
              <w:rPr>
                <w:noProof/>
                <w:webHidden/>
              </w:rPr>
              <w:fldChar w:fldCharType="end"/>
            </w:r>
          </w:hyperlink>
        </w:p>
        <w:p w14:paraId="3FE063AD" w14:textId="77777777" w:rsidR="00C128FA" w:rsidRDefault="00C128FA">
          <w:pPr>
            <w:pStyle w:val="TOC2"/>
            <w:tabs>
              <w:tab w:val="left" w:pos="880"/>
              <w:tab w:val="right" w:leader="dot" w:pos="9350"/>
            </w:tabs>
            <w:rPr>
              <w:rFonts w:eastAsiaTheme="minorEastAsia"/>
              <w:noProof/>
            </w:rPr>
          </w:pPr>
          <w:hyperlink w:anchor="_Toc335229045" w:history="1">
            <w:r w:rsidRPr="008F097F">
              <w:rPr>
                <w:rStyle w:val="Hyperlink"/>
                <w:noProof/>
              </w:rPr>
              <w:t>9.1</w:t>
            </w:r>
            <w:r>
              <w:rPr>
                <w:rFonts w:eastAsiaTheme="minorEastAsia"/>
                <w:noProof/>
              </w:rPr>
              <w:tab/>
            </w:r>
            <w:r w:rsidRPr="008F097F">
              <w:rPr>
                <w:rStyle w:val="Hyperlink"/>
                <w:noProof/>
              </w:rPr>
              <w:t>Requirements</w:t>
            </w:r>
            <w:r>
              <w:rPr>
                <w:noProof/>
                <w:webHidden/>
              </w:rPr>
              <w:tab/>
            </w:r>
            <w:r>
              <w:rPr>
                <w:noProof/>
                <w:webHidden/>
              </w:rPr>
              <w:fldChar w:fldCharType="begin"/>
            </w:r>
            <w:r>
              <w:rPr>
                <w:noProof/>
                <w:webHidden/>
              </w:rPr>
              <w:instrText xml:space="preserve"> PAGEREF _Toc335229045 \h </w:instrText>
            </w:r>
            <w:r>
              <w:rPr>
                <w:noProof/>
                <w:webHidden/>
              </w:rPr>
            </w:r>
            <w:r>
              <w:rPr>
                <w:noProof/>
                <w:webHidden/>
              </w:rPr>
              <w:fldChar w:fldCharType="separate"/>
            </w:r>
            <w:r>
              <w:rPr>
                <w:noProof/>
                <w:webHidden/>
              </w:rPr>
              <w:t>82</w:t>
            </w:r>
            <w:r>
              <w:rPr>
                <w:noProof/>
                <w:webHidden/>
              </w:rPr>
              <w:fldChar w:fldCharType="end"/>
            </w:r>
          </w:hyperlink>
        </w:p>
        <w:p w14:paraId="1E5CB393" w14:textId="77777777" w:rsidR="00C128FA" w:rsidRDefault="00C128FA">
          <w:pPr>
            <w:pStyle w:val="TOC2"/>
            <w:tabs>
              <w:tab w:val="left" w:pos="880"/>
              <w:tab w:val="right" w:leader="dot" w:pos="9350"/>
            </w:tabs>
            <w:rPr>
              <w:rFonts w:eastAsiaTheme="minorEastAsia"/>
              <w:noProof/>
            </w:rPr>
          </w:pPr>
          <w:hyperlink w:anchor="_Toc335229046" w:history="1">
            <w:r w:rsidRPr="008F097F">
              <w:rPr>
                <w:rStyle w:val="Hyperlink"/>
                <w:noProof/>
              </w:rPr>
              <w:t>9.2</w:t>
            </w:r>
            <w:r>
              <w:rPr>
                <w:rFonts w:eastAsiaTheme="minorEastAsia"/>
                <w:noProof/>
              </w:rPr>
              <w:tab/>
            </w:r>
            <w:r w:rsidRPr="008F097F">
              <w:rPr>
                <w:rStyle w:val="Hyperlink"/>
                <w:noProof/>
              </w:rPr>
              <w:t>How the Data Model is Bound to NETCONF</w:t>
            </w:r>
            <w:r>
              <w:rPr>
                <w:noProof/>
                <w:webHidden/>
              </w:rPr>
              <w:tab/>
            </w:r>
            <w:r>
              <w:rPr>
                <w:noProof/>
                <w:webHidden/>
              </w:rPr>
              <w:fldChar w:fldCharType="begin"/>
            </w:r>
            <w:r>
              <w:rPr>
                <w:noProof/>
                <w:webHidden/>
              </w:rPr>
              <w:instrText xml:space="preserve"> PAGEREF _Toc335229046 \h </w:instrText>
            </w:r>
            <w:r>
              <w:rPr>
                <w:noProof/>
                <w:webHidden/>
              </w:rPr>
            </w:r>
            <w:r>
              <w:rPr>
                <w:noProof/>
                <w:webHidden/>
              </w:rPr>
              <w:fldChar w:fldCharType="separate"/>
            </w:r>
            <w:r>
              <w:rPr>
                <w:noProof/>
                <w:webHidden/>
              </w:rPr>
              <w:t>82</w:t>
            </w:r>
            <w:r>
              <w:rPr>
                <w:noProof/>
                <w:webHidden/>
              </w:rPr>
              <w:fldChar w:fldCharType="end"/>
            </w:r>
          </w:hyperlink>
        </w:p>
        <w:p w14:paraId="6561CC11" w14:textId="77777777" w:rsidR="00C128FA" w:rsidRDefault="00C128FA">
          <w:pPr>
            <w:pStyle w:val="TOC3"/>
            <w:tabs>
              <w:tab w:val="left" w:pos="1320"/>
              <w:tab w:val="right" w:leader="dot" w:pos="9350"/>
            </w:tabs>
            <w:rPr>
              <w:rFonts w:eastAsiaTheme="minorEastAsia"/>
              <w:noProof/>
            </w:rPr>
          </w:pPr>
          <w:hyperlink w:anchor="_Toc335229047" w:history="1">
            <w:r w:rsidRPr="008F097F">
              <w:rPr>
                <w:rStyle w:val="Hyperlink"/>
                <w:noProof/>
              </w:rPr>
              <w:t>9.2.1</w:t>
            </w:r>
            <w:r>
              <w:rPr>
                <w:rFonts w:eastAsiaTheme="minorEastAsia"/>
                <w:noProof/>
              </w:rPr>
              <w:tab/>
            </w:r>
            <w:r w:rsidRPr="008F097F">
              <w:rPr>
                <w:rStyle w:val="Hyperlink"/>
                <w:noProof/>
              </w:rPr>
              <w:t>edit-config</w:t>
            </w:r>
            <w:r>
              <w:rPr>
                <w:noProof/>
                <w:webHidden/>
              </w:rPr>
              <w:tab/>
            </w:r>
            <w:r>
              <w:rPr>
                <w:noProof/>
                <w:webHidden/>
              </w:rPr>
              <w:fldChar w:fldCharType="begin"/>
            </w:r>
            <w:r>
              <w:rPr>
                <w:noProof/>
                <w:webHidden/>
              </w:rPr>
              <w:instrText xml:space="preserve"> PAGEREF _Toc335229047 \h </w:instrText>
            </w:r>
            <w:r>
              <w:rPr>
                <w:noProof/>
                <w:webHidden/>
              </w:rPr>
            </w:r>
            <w:r>
              <w:rPr>
                <w:noProof/>
                <w:webHidden/>
              </w:rPr>
              <w:fldChar w:fldCharType="separate"/>
            </w:r>
            <w:r>
              <w:rPr>
                <w:noProof/>
                <w:webHidden/>
              </w:rPr>
              <w:t>83</w:t>
            </w:r>
            <w:r>
              <w:rPr>
                <w:noProof/>
                <w:webHidden/>
              </w:rPr>
              <w:fldChar w:fldCharType="end"/>
            </w:r>
          </w:hyperlink>
        </w:p>
        <w:p w14:paraId="73DE94D2" w14:textId="77777777" w:rsidR="00C128FA" w:rsidRDefault="00C128FA">
          <w:pPr>
            <w:pStyle w:val="TOC3"/>
            <w:tabs>
              <w:tab w:val="left" w:pos="1320"/>
              <w:tab w:val="right" w:leader="dot" w:pos="9350"/>
            </w:tabs>
            <w:rPr>
              <w:rFonts w:eastAsiaTheme="minorEastAsia"/>
              <w:noProof/>
            </w:rPr>
          </w:pPr>
          <w:hyperlink w:anchor="_Toc335229048" w:history="1">
            <w:r w:rsidRPr="008F097F">
              <w:rPr>
                <w:rStyle w:val="Hyperlink"/>
                <w:noProof/>
              </w:rPr>
              <w:t>9.2.2</w:t>
            </w:r>
            <w:r>
              <w:rPr>
                <w:rFonts w:eastAsiaTheme="minorEastAsia"/>
                <w:noProof/>
              </w:rPr>
              <w:tab/>
            </w:r>
            <w:r w:rsidRPr="008F097F">
              <w:rPr>
                <w:rStyle w:val="Hyperlink"/>
                <w:noProof/>
              </w:rPr>
              <w:t>get-config</w:t>
            </w:r>
            <w:r>
              <w:rPr>
                <w:noProof/>
                <w:webHidden/>
              </w:rPr>
              <w:tab/>
            </w:r>
            <w:r>
              <w:rPr>
                <w:noProof/>
                <w:webHidden/>
              </w:rPr>
              <w:fldChar w:fldCharType="begin"/>
            </w:r>
            <w:r>
              <w:rPr>
                <w:noProof/>
                <w:webHidden/>
              </w:rPr>
              <w:instrText xml:space="preserve"> PAGEREF _Toc335229048 \h </w:instrText>
            </w:r>
            <w:r>
              <w:rPr>
                <w:noProof/>
                <w:webHidden/>
              </w:rPr>
            </w:r>
            <w:r>
              <w:rPr>
                <w:noProof/>
                <w:webHidden/>
              </w:rPr>
              <w:fldChar w:fldCharType="separate"/>
            </w:r>
            <w:r>
              <w:rPr>
                <w:noProof/>
                <w:webHidden/>
              </w:rPr>
              <w:t>84</w:t>
            </w:r>
            <w:r>
              <w:rPr>
                <w:noProof/>
                <w:webHidden/>
              </w:rPr>
              <w:fldChar w:fldCharType="end"/>
            </w:r>
          </w:hyperlink>
        </w:p>
        <w:p w14:paraId="3D0024AA" w14:textId="77777777" w:rsidR="00C128FA" w:rsidRDefault="00C128FA">
          <w:pPr>
            <w:pStyle w:val="TOC3"/>
            <w:tabs>
              <w:tab w:val="left" w:pos="1320"/>
              <w:tab w:val="right" w:leader="dot" w:pos="9350"/>
            </w:tabs>
            <w:rPr>
              <w:rFonts w:eastAsiaTheme="minorEastAsia"/>
              <w:noProof/>
            </w:rPr>
          </w:pPr>
          <w:hyperlink w:anchor="_Toc335229049" w:history="1">
            <w:r w:rsidRPr="008F097F">
              <w:rPr>
                <w:rStyle w:val="Hyperlink"/>
                <w:noProof/>
              </w:rPr>
              <w:t>9.2.3</w:t>
            </w:r>
            <w:r>
              <w:rPr>
                <w:rFonts w:eastAsiaTheme="minorEastAsia"/>
                <w:noProof/>
              </w:rPr>
              <w:tab/>
            </w:r>
            <w:r w:rsidRPr="008F097F">
              <w:rPr>
                <w:rStyle w:val="Hyperlink"/>
                <w:noProof/>
              </w:rPr>
              <w:t>copy-config</w:t>
            </w:r>
            <w:r>
              <w:rPr>
                <w:noProof/>
                <w:webHidden/>
              </w:rPr>
              <w:tab/>
            </w:r>
            <w:r>
              <w:rPr>
                <w:noProof/>
                <w:webHidden/>
              </w:rPr>
              <w:fldChar w:fldCharType="begin"/>
            </w:r>
            <w:r>
              <w:rPr>
                <w:noProof/>
                <w:webHidden/>
              </w:rPr>
              <w:instrText xml:space="preserve"> PAGEREF _Toc335229049 \h </w:instrText>
            </w:r>
            <w:r>
              <w:rPr>
                <w:noProof/>
                <w:webHidden/>
              </w:rPr>
            </w:r>
            <w:r>
              <w:rPr>
                <w:noProof/>
                <w:webHidden/>
              </w:rPr>
              <w:fldChar w:fldCharType="separate"/>
            </w:r>
            <w:r>
              <w:rPr>
                <w:noProof/>
                <w:webHidden/>
              </w:rPr>
              <w:t>85</w:t>
            </w:r>
            <w:r>
              <w:rPr>
                <w:noProof/>
                <w:webHidden/>
              </w:rPr>
              <w:fldChar w:fldCharType="end"/>
            </w:r>
          </w:hyperlink>
        </w:p>
        <w:p w14:paraId="498B68A5" w14:textId="77777777" w:rsidR="00C128FA" w:rsidRDefault="00C128FA">
          <w:pPr>
            <w:pStyle w:val="TOC3"/>
            <w:tabs>
              <w:tab w:val="left" w:pos="1320"/>
              <w:tab w:val="right" w:leader="dot" w:pos="9350"/>
            </w:tabs>
            <w:rPr>
              <w:rFonts w:eastAsiaTheme="minorEastAsia"/>
              <w:noProof/>
            </w:rPr>
          </w:pPr>
          <w:hyperlink w:anchor="_Toc335229050" w:history="1">
            <w:r w:rsidRPr="008F097F">
              <w:rPr>
                <w:rStyle w:val="Hyperlink"/>
                <w:noProof/>
              </w:rPr>
              <w:t>9.2.4</w:t>
            </w:r>
            <w:r>
              <w:rPr>
                <w:rFonts w:eastAsiaTheme="minorEastAsia"/>
                <w:noProof/>
              </w:rPr>
              <w:tab/>
            </w:r>
            <w:r w:rsidRPr="008F097F">
              <w:rPr>
                <w:rStyle w:val="Hyperlink"/>
                <w:noProof/>
              </w:rPr>
              <w:t>delete-config</w:t>
            </w:r>
            <w:r>
              <w:rPr>
                <w:noProof/>
                <w:webHidden/>
              </w:rPr>
              <w:tab/>
            </w:r>
            <w:r>
              <w:rPr>
                <w:noProof/>
                <w:webHidden/>
              </w:rPr>
              <w:fldChar w:fldCharType="begin"/>
            </w:r>
            <w:r>
              <w:rPr>
                <w:noProof/>
                <w:webHidden/>
              </w:rPr>
              <w:instrText xml:space="preserve"> PAGEREF _Toc335229050 \h </w:instrText>
            </w:r>
            <w:r>
              <w:rPr>
                <w:noProof/>
                <w:webHidden/>
              </w:rPr>
            </w:r>
            <w:r>
              <w:rPr>
                <w:noProof/>
                <w:webHidden/>
              </w:rPr>
              <w:fldChar w:fldCharType="separate"/>
            </w:r>
            <w:r>
              <w:rPr>
                <w:noProof/>
                <w:webHidden/>
              </w:rPr>
              <w:t>86</w:t>
            </w:r>
            <w:r>
              <w:rPr>
                <w:noProof/>
                <w:webHidden/>
              </w:rPr>
              <w:fldChar w:fldCharType="end"/>
            </w:r>
          </w:hyperlink>
        </w:p>
        <w:p w14:paraId="043A6873" w14:textId="77777777" w:rsidR="00C128FA" w:rsidRDefault="00C128FA">
          <w:pPr>
            <w:pStyle w:val="TOC2"/>
            <w:tabs>
              <w:tab w:val="left" w:pos="880"/>
              <w:tab w:val="right" w:leader="dot" w:pos="9350"/>
            </w:tabs>
            <w:rPr>
              <w:rFonts w:eastAsiaTheme="minorEastAsia"/>
              <w:noProof/>
            </w:rPr>
          </w:pPr>
          <w:hyperlink w:anchor="_Toc335229051" w:history="1">
            <w:r w:rsidRPr="008F097F">
              <w:rPr>
                <w:rStyle w:val="Hyperlink"/>
                <w:noProof/>
              </w:rPr>
              <w:t>9.3</w:t>
            </w:r>
            <w:r>
              <w:rPr>
                <w:rFonts w:eastAsiaTheme="minorEastAsia"/>
                <w:noProof/>
              </w:rPr>
              <w:tab/>
            </w:r>
            <w:r w:rsidRPr="008F097F">
              <w:rPr>
                <w:rStyle w:val="Hyperlink"/>
                <w:noProof/>
              </w:rPr>
              <w:t>RPC error</w:t>
            </w:r>
            <w:r>
              <w:rPr>
                <w:noProof/>
                <w:webHidden/>
              </w:rPr>
              <w:tab/>
            </w:r>
            <w:r>
              <w:rPr>
                <w:noProof/>
                <w:webHidden/>
              </w:rPr>
              <w:fldChar w:fldCharType="begin"/>
            </w:r>
            <w:r>
              <w:rPr>
                <w:noProof/>
                <w:webHidden/>
              </w:rPr>
              <w:instrText xml:space="preserve"> PAGEREF _Toc335229051 \h </w:instrText>
            </w:r>
            <w:r>
              <w:rPr>
                <w:noProof/>
                <w:webHidden/>
              </w:rPr>
            </w:r>
            <w:r>
              <w:rPr>
                <w:noProof/>
                <w:webHidden/>
              </w:rPr>
              <w:fldChar w:fldCharType="separate"/>
            </w:r>
            <w:r>
              <w:rPr>
                <w:noProof/>
                <w:webHidden/>
              </w:rPr>
              <w:t>86</w:t>
            </w:r>
            <w:r>
              <w:rPr>
                <w:noProof/>
                <w:webHidden/>
              </w:rPr>
              <w:fldChar w:fldCharType="end"/>
            </w:r>
          </w:hyperlink>
        </w:p>
        <w:p w14:paraId="4FC5A379" w14:textId="77777777" w:rsidR="00C128FA" w:rsidRDefault="00C128FA">
          <w:pPr>
            <w:pStyle w:val="TOC2"/>
            <w:tabs>
              <w:tab w:val="left" w:pos="1540"/>
              <w:tab w:val="right" w:leader="dot" w:pos="9350"/>
            </w:tabs>
            <w:rPr>
              <w:rFonts w:eastAsiaTheme="minorEastAsia"/>
              <w:noProof/>
            </w:rPr>
          </w:pPr>
          <w:hyperlink w:anchor="_Toc335229052" w:history="1">
            <w:r w:rsidRPr="008F097F">
              <w:rPr>
                <w:rStyle w:val="Hyperlink"/>
                <w:noProof/>
              </w:rPr>
              <w:t>Appendix A</w:t>
            </w:r>
            <w:r>
              <w:rPr>
                <w:rFonts w:eastAsiaTheme="minorEastAsia"/>
                <w:noProof/>
              </w:rPr>
              <w:tab/>
            </w:r>
            <w:r w:rsidRPr="008F097F">
              <w:rPr>
                <w:rStyle w:val="Hyperlink"/>
                <w:noProof/>
              </w:rPr>
              <w:t>XML Schema</w:t>
            </w:r>
            <w:r>
              <w:rPr>
                <w:noProof/>
                <w:webHidden/>
              </w:rPr>
              <w:tab/>
            </w:r>
            <w:r>
              <w:rPr>
                <w:noProof/>
                <w:webHidden/>
              </w:rPr>
              <w:fldChar w:fldCharType="begin"/>
            </w:r>
            <w:r>
              <w:rPr>
                <w:noProof/>
                <w:webHidden/>
              </w:rPr>
              <w:instrText xml:space="preserve"> PAGEREF _Toc335229052 \h </w:instrText>
            </w:r>
            <w:r>
              <w:rPr>
                <w:noProof/>
                <w:webHidden/>
              </w:rPr>
            </w:r>
            <w:r>
              <w:rPr>
                <w:noProof/>
                <w:webHidden/>
              </w:rPr>
              <w:fldChar w:fldCharType="separate"/>
            </w:r>
            <w:r>
              <w:rPr>
                <w:noProof/>
                <w:webHidden/>
              </w:rPr>
              <w:t>88</w:t>
            </w:r>
            <w:r>
              <w:rPr>
                <w:noProof/>
                <w:webHidden/>
              </w:rPr>
              <w:fldChar w:fldCharType="end"/>
            </w:r>
          </w:hyperlink>
        </w:p>
        <w:p w14:paraId="6C1D2C6D" w14:textId="77777777" w:rsidR="00C128FA" w:rsidRDefault="00C128FA">
          <w:pPr>
            <w:pStyle w:val="TOC2"/>
            <w:tabs>
              <w:tab w:val="left" w:pos="1540"/>
              <w:tab w:val="right" w:leader="dot" w:pos="9350"/>
            </w:tabs>
            <w:rPr>
              <w:rFonts w:eastAsiaTheme="minorEastAsia"/>
              <w:noProof/>
            </w:rPr>
          </w:pPr>
          <w:hyperlink w:anchor="_Toc335229053" w:history="1">
            <w:r w:rsidRPr="008F097F">
              <w:rPr>
                <w:rStyle w:val="Hyperlink"/>
                <w:noProof/>
              </w:rPr>
              <w:t>Appendix B</w:t>
            </w:r>
            <w:r>
              <w:rPr>
                <w:rFonts w:eastAsiaTheme="minorEastAsia"/>
                <w:noProof/>
              </w:rPr>
              <w:tab/>
            </w:r>
            <w:r w:rsidRPr="008F097F">
              <w:rPr>
                <w:rStyle w:val="Hyperlink"/>
                <w:noProof/>
              </w:rPr>
              <w:t>YANG Specification</w:t>
            </w:r>
            <w:r>
              <w:rPr>
                <w:noProof/>
                <w:webHidden/>
              </w:rPr>
              <w:tab/>
            </w:r>
            <w:r>
              <w:rPr>
                <w:noProof/>
                <w:webHidden/>
              </w:rPr>
              <w:fldChar w:fldCharType="begin"/>
            </w:r>
            <w:r>
              <w:rPr>
                <w:noProof/>
                <w:webHidden/>
              </w:rPr>
              <w:instrText xml:space="preserve"> PAGEREF _Toc335229053 \h </w:instrText>
            </w:r>
            <w:r>
              <w:rPr>
                <w:noProof/>
                <w:webHidden/>
              </w:rPr>
            </w:r>
            <w:r>
              <w:rPr>
                <w:noProof/>
                <w:webHidden/>
              </w:rPr>
              <w:fldChar w:fldCharType="separate"/>
            </w:r>
            <w:r>
              <w:rPr>
                <w:noProof/>
                <w:webHidden/>
              </w:rPr>
              <w:t>137</w:t>
            </w:r>
            <w:r>
              <w:rPr>
                <w:noProof/>
                <w:webHidden/>
              </w:rPr>
              <w:fldChar w:fldCharType="end"/>
            </w:r>
          </w:hyperlink>
        </w:p>
        <w:p w14:paraId="363E38C6" w14:textId="77777777" w:rsidR="00C128FA" w:rsidRDefault="00C128FA">
          <w:pPr>
            <w:pStyle w:val="TOC2"/>
            <w:tabs>
              <w:tab w:val="left" w:pos="1540"/>
              <w:tab w:val="right" w:leader="dot" w:pos="9350"/>
            </w:tabs>
            <w:rPr>
              <w:rFonts w:eastAsiaTheme="minorEastAsia"/>
              <w:noProof/>
            </w:rPr>
          </w:pPr>
          <w:hyperlink w:anchor="_Toc335229054" w:history="1">
            <w:r w:rsidRPr="008F097F">
              <w:rPr>
                <w:rStyle w:val="Hyperlink"/>
                <w:noProof/>
              </w:rPr>
              <w:t>Appendix C</w:t>
            </w:r>
            <w:r>
              <w:rPr>
                <w:rFonts w:eastAsiaTheme="minorEastAsia"/>
                <w:noProof/>
              </w:rPr>
              <w:tab/>
            </w:r>
            <w:r w:rsidRPr="008F097F">
              <w:rPr>
                <w:rStyle w:val="Hyperlink"/>
                <w:noProof/>
              </w:rPr>
              <w:t>Bibliography</w:t>
            </w:r>
            <w:r>
              <w:rPr>
                <w:noProof/>
                <w:webHidden/>
              </w:rPr>
              <w:tab/>
            </w:r>
            <w:r>
              <w:rPr>
                <w:noProof/>
                <w:webHidden/>
              </w:rPr>
              <w:fldChar w:fldCharType="begin"/>
            </w:r>
            <w:r>
              <w:rPr>
                <w:noProof/>
                <w:webHidden/>
              </w:rPr>
              <w:instrText xml:space="preserve"> PAGEREF _Toc335229054 \h </w:instrText>
            </w:r>
            <w:r>
              <w:rPr>
                <w:noProof/>
                <w:webHidden/>
              </w:rPr>
            </w:r>
            <w:r>
              <w:rPr>
                <w:noProof/>
                <w:webHidden/>
              </w:rPr>
              <w:fldChar w:fldCharType="separate"/>
            </w:r>
            <w:r>
              <w:rPr>
                <w:noProof/>
                <w:webHidden/>
              </w:rPr>
              <w:t>172</w:t>
            </w:r>
            <w:r>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1" w:name="_Toc335228967"/>
      <w:r w:rsidR="00E64B71" w:rsidRPr="00013F69">
        <w:lastRenderedPageBreak/>
        <w:t>Introduction</w:t>
      </w:r>
      <w:bookmarkEnd w:id="1"/>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243pt" o:ole="">
            <v:imagedata r:id="rId14" o:title=""/>
          </v:shape>
          <o:OLEObject Type="Embed" ProgID="Visio.Drawing.11" ShapeID="_x0000_i1025" DrawAspect="Content" ObjectID="_1408971046" r:id="rId15"/>
        </w:object>
      </w:r>
      <w:r w:rsidDel="006B018A">
        <w:rPr>
          <w:noProof/>
          <w:lang w:eastAsia="zh-CN"/>
        </w:rPr>
        <w:t xml:space="preserve"> </w:t>
      </w:r>
    </w:p>
    <w:p w14:paraId="35F9758F" w14:textId="77777777" w:rsidR="00E64B71" w:rsidRDefault="00E64B71" w:rsidP="00E64B71">
      <w:pPr>
        <w:pStyle w:val="Caption"/>
      </w:pPr>
      <w:bookmarkStart w:id="2" w:name="_Ref316755854"/>
      <w:r>
        <w:t xml:space="preserve">Figure </w:t>
      </w:r>
      <w:r w:rsidR="00AB2933">
        <w:fldChar w:fldCharType="begin"/>
      </w:r>
      <w:r w:rsidR="00AB2933">
        <w:instrText xml:space="preserve"> SEQ Figure \* ARABIC </w:instrText>
      </w:r>
      <w:r w:rsidR="00AB2933">
        <w:fldChar w:fldCharType="separate"/>
      </w:r>
      <w:r w:rsidR="001F476B">
        <w:rPr>
          <w:noProof/>
        </w:rPr>
        <w:t>1</w:t>
      </w:r>
      <w:r w:rsidR="00AB2933">
        <w:rPr>
          <w:noProof/>
        </w:rPr>
        <w:fldChar w:fldCharType="end"/>
      </w:r>
      <w:bookmarkEnd w:id="2"/>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3" w:name="_Toc335228968"/>
      <w:r>
        <w:t>Motivation</w:t>
      </w:r>
      <w:bookmarkEnd w:id="3"/>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6F12BF9D" w:rsidR="00E64B71" w:rsidRDefault="00C128FA" w:rsidP="00E64B71">
      <w:r>
        <w:t xml:space="preserve">OF-CONFIG </w:t>
      </w:r>
      <w:r w:rsidR="00E64B71">
        <w:t xml:space="preserve">introduces an operating context for one or more OpenFlow datapaths called an OpenFlow Capable Switch.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1E757D46" w:rsidR="00E64B71" w:rsidRDefault="00E64B71" w:rsidP="00E64B71">
      <w:r>
        <w:t>OF-CONFIG 1.</w:t>
      </w:r>
      <w:r w:rsidR="00D35927">
        <w:t>1</w:t>
      </w:r>
      <w:r w:rsidR="009F3B6E">
        <w:t>.1</w:t>
      </w:r>
      <w:r>
        <w:t xml:space="preserve"> makes simplifying assumptions about the architecture of OpenFlow switches. The specification is deliberately decoupled from whether the switch supports flowvisor or other virtualization models. </w:t>
      </w:r>
    </w:p>
    <w:p w14:paraId="01B7FB90" w14:textId="1C53A42C"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rsidR="009F3B6E">
        <w:t>.1</w:t>
      </w:r>
      <w:r>
        <w:t>.</w:t>
      </w:r>
    </w:p>
    <w:p w14:paraId="0A3A6ABA" w14:textId="1713CA2F"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9F3B6E">
        <w:t>.1</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4" w:name="_Ref316755787"/>
      <w:r>
        <w:t xml:space="preserve">Figure </w:t>
      </w:r>
      <w:r w:rsidR="00AB2933">
        <w:fldChar w:fldCharType="begin"/>
      </w:r>
      <w:r w:rsidR="00AB2933">
        <w:instrText xml:space="preserve"> SEQ Figure \* ARABIC </w:instrText>
      </w:r>
      <w:r w:rsidR="00AB2933">
        <w:fldChar w:fldCharType="separate"/>
      </w:r>
      <w:r w:rsidR="001F476B">
        <w:rPr>
          <w:noProof/>
        </w:rPr>
        <w:t>2</w:t>
      </w:r>
      <w:r w:rsidR="00AB2933">
        <w:rPr>
          <w:noProof/>
        </w:rPr>
        <w:fldChar w:fldCharType="end"/>
      </w:r>
      <w:bookmarkEnd w:id="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BA30A0">
      <w:pPr>
        <w:pStyle w:val="Heading1"/>
      </w:pPr>
      <w:bookmarkStart w:id="5" w:name="_Toc335228969"/>
      <w:r>
        <w:t>Scope</w:t>
      </w:r>
      <w:bookmarkEnd w:id="5"/>
    </w:p>
    <w:p w14:paraId="195AD289" w14:textId="6D403634" w:rsidR="00D35927" w:rsidRDefault="00D35927" w:rsidP="00D35927">
      <w:r>
        <w:t>OF-CONFIG 1.1</w:t>
      </w:r>
      <w:r w:rsidR="009F3B6E">
        <w:t>.1</w:t>
      </w:r>
      <w:r>
        <w:t xml:space="preserve"> is focused on the following functions needed to configure an OpenFlow 1.3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04DA5EFE" w14:textId="71BC9E15" w:rsidR="00BB7B53" w:rsidRDefault="007A30A1" w:rsidP="00D35927">
      <w:r>
        <w:t>Functionality introduced in OF-CONFIG 1.1.1 includes:</w:t>
      </w:r>
    </w:p>
    <w:p w14:paraId="6C0974AD" w14:textId="4D234B19" w:rsidR="007A30A1" w:rsidRPr="00AF5EB4" w:rsidRDefault="007A30A1" w:rsidP="00C128FA">
      <w:pPr>
        <w:pStyle w:val="ListParagraph"/>
        <w:numPr>
          <w:ilvl w:val="0"/>
          <w:numId w:val="31"/>
        </w:numPr>
        <w:rPr>
          <w:rFonts w:cstheme="minorHAnsi"/>
        </w:rPr>
      </w:pPr>
      <w:r w:rsidRPr="00C128FA">
        <w:rPr>
          <w:rFonts w:asciiTheme="minorHAnsi" w:hAnsiTheme="minorHAnsi" w:cstheme="minorHAnsi"/>
        </w:rPr>
        <w:t>Versioning Support</w:t>
      </w:r>
    </w:p>
    <w:p w14:paraId="19D22515" w14:textId="3CB61F72" w:rsidR="007A30A1" w:rsidRDefault="007A30A1" w:rsidP="00D35927">
      <w:r>
        <w:lastRenderedPageBreak/>
        <w:t>Other functions and/or the description of their use have been improved.</w:t>
      </w:r>
    </w:p>
    <w:p w14:paraId="694F9F48" w14:textId="7CE6BF0E" w:rsidR="00D35927" w:rsidRDefault="00D35927" w:rsidP="00D35927">
      <w:r>
        <w:t>While limited in scope, OF-CONFIG</w:t>
      </w:r>
      <w:r w:rsidR="009C7A8A">
        <w:t xml:space="preserve"> </w:t>
      </w:r>
      <w:r>
        <w:t>1.1</w:t>
      </w:r>
      <w:r w:rsidR="009F3B6E">
        <w:t>.1</w:t>
      </w:r>
      <w:r>
        <w:t xml:space="preserve"> lays the foundation on top of which various automated and more advanced configurations will be possible in future revisions</w:t>
      </w:r>
      <w:r w:rsidR="00E25161">
        <w:t>.</w:t>
      </w:r>
      <w:r w:rsidR="00BB7B53">
        <w:t xml:space="preserve"> </w:t>
      </w:r>
      <w:r>
        <w:t>Switch discovery, topology discovery, capability configuration</w:t>
      </w:r>
      <w:r w:rsidR="009C7A8A">
        <w:t xml:space="preserve">, </w:t>
      </w:r>
      <w:r>
        <w:t>event triggers,</w:t>
      </w:r>
      <w:r w:rsidR="00E25161">
        <w:t xml:space="preserve"> </w:t>
      </w:r>
      <w:r>
        <w:t>instantiation of OpenFlow Logical Switches, assignment of resources such as ports and queues to OpenFlow Logical Switches, and bootstrap of the OpenFlow capable network are outside the scope of OF-CONFIG 1.1</w:t>
      </w:r>
      <w:r w:rsidR="009F3843">
        <w:t>.1</w:t>
      </w:r>
      <w:r>
        <w:t xml:space="preserve"> protocol. These may be included in future versions.</w:t>
      </w:r>
    </w:p>
    <w:p w14:paraId="1A190A38" w14:textId="18C12858" w:rsidR="00956990" w:rsidRDefault="00956990" w:rsidP="00D35927">
      <w:r>
        <w:t>Note that even though this specification refers to OpenFlow 1.3, OF-</w:t>
      </w:r>
      <w:r w:rsidR="00BB7B53">
        <w:t>CONFIG</w:t>
      </w:r>
      <w:r w:rsidR="009F3843">
        <w:t xml:space="preserve"> 1.1.1 supports previous Op</w:t>
      </w:r>
      <w:r>
        <w:t>e</w:t>
      </w:r>
      <w:r w:rsidR="009F3843">
        <w:t>nFlow versions, specifically, Op</w:t>
      </w:r>
      <w:r>
        <w:t>enFlow 1.0, 1.1 and 1.2.</w:t>
      </w:r>
    </w:p>
    <w:p w14:paraId="474A8AFC" w14:textId="77777777" w:rsidR="00E64B71" w:rsidRDefault="00E64B71" w:rsidP="00BA30A0">
      <w:pPr>
        <w:pStyle w:val="Heading1"/>
      </w:pPr>
      <w:bookmarkStart w:id="6" w:name="_Toc335228970"/>
      <w:r>
        <w:t>Normative Language</w:t>
      </w:r>
      <w:bookmarkEnd w:id="6"/>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 w:name="_Toc335228971"/>
      <w:r>
        <w:t>Terms</w:t>
      </w:r>
      <w:bookmarkEnd w:id="7"/>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 w:name="_Toc335228972"/>
      <w:r>
        <w:t>OpenFlow Capable Switch</w:t>
      </w:r>
      <w:bookmarkEnd w:id="8"/>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9" w:name="_Toc335228973"/>
      <w:r>
        <w:t>OpenFlow Configuration Point</w:t>
      </w:r>
      <w:bookmarkEnd w:id="9"/>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10" w:name="_Toc335228974"/>
      <w:r>
        <w:t>OpenFlow Logical Switch</w:t>
      </w:r>
      <w:bookmarkEnd w:id="10"/>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11" w:name="_Toc335228975"/>
      <w:r>
        <w:t>OpenFlow Resource</w:t>
      </w:r>
      <w:bookmarkEnd w:id="11"/>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12" w:name="_Toc335228976"/>
      <w:r>
        <w:lastRenderedPageBreak/>
        <w:t>OpenFlow Queue</w:t>
      </w:r>
      <w:bookmarkEnd w:id="12"/>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13" w:name="_Toc335228977"/>
      <w:r>
        <w:t>OpenFlow Port</w:t>
      </w:r>
      <w:bookmarkEnd w:id="13"/>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14" w:name="_Toc335228978"/>
      <w:r>
        <w:t>OpenFlow Controller</w:t>
      </w:r>
      <w:bookmarkEnd w:id="14"/>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BA30A0">
      <w:pPr>
        <w:pStyle w:val="Heading1"/>
      </w:pPr>
      <w:bookmarkStart w:id="15" w:name="_Toc335228979"/>
      <w:r>
        <w:t>Requirements</w:t>
      </w:r>
      <w:bookmarkEnd w:id="15"/>
    </w:p>
    <w:p w14:paraId="4EE98BAB" w14:textId="25599DEC" w:rsidR="00E64B71" w:rsidRDefault="00E64B71" w:rsidP="00E64B71">
      <w:r>
        <w:t>This section describes requirements for the design of OF-CONFIG 1.</w:t>
      </w:r>
      <w:r w:rsidR="00D35927">
        <w:t>1</w:t>
      </w:r>
      <w:r w:rsidR="007E5785">
        <w:t>.1</w:t>
      </w:r>
      <w:r>
        <w:t>.</w:t>
      </w:r>
    </w:p>
    <w:p w14:paraId="709FF12A" w14:textId="1C9C253A" w:rsidR="00E64B71" w:rsidRDefault="00E64B71" w:rsidP="00C128FA">
      <w:pPr>
        <w:pStyle w:val="Heading2"/>
      </w:pPr>
      <w:bookmarkStart w:id="16" w:name="_Toc335228980"/>
      <w:r w:rsidRPr="008206D7">
        <w:t>Requirements</w:t>
      </w:r>
      <w:r>
        <w:t xml:space="preserve"> from the OpenFlow 1.</w:t>
      </w:r>
      <w:r w:rsidR="00D35927">
        <w:t>3</w:t>
      </w:r>
      <w:r>
        <w:t xml:space="preserve"> Protocol Specification</w:t>
      </w:r>
      <w:bookmarkEnd w:id="16"/>
    </w:p>
    <w:p w14:paraId="42F3D47D" w14:textId="22101047"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within (1). OF-CONFIG 1.</w:t>
      </w:r>
      <w:r w:rsidR="00D35927">
        <w:t>1</w:t>
      </w:r>
      <w:r w:rsidR="007E5785">
        <w:t>.1</w:t>
      </w:r>
      <w:r>
        <w:t xml:space="preserve"> enables other configuration of OpenFlow switches.</w:t>
      </w:r>
      <w:r w:rsidR="003C232C">
        <w:t xml:space="preserve"> The specification of OF-CONFIG 1.1</w:t>
      </w:r>
      <w:r w:rsidR="007E5785">
        <w:t>.1</w:t>
      </w:r>
      <w:r w:rsidR="003C232C">
        <w:t xml:space="preserve"> is written with extensibility in mind. This includes versioning and backward compatibility. </w:t>
      </w:r>
    </w:p>
    <w:p w14:paraId="1F2B9F8C" w14:textId="77777777" w:rsidR="00E64B71" w:rsidRDefault="00E64B71" w:rsidP="00C128FA">
      <w:pPr>
        <w:pStyle w:val="Heading3"/>
      </w:pPr>
      <w:bookmarkStart w:id="17" w:name="_Toc335228981"/>
      <w:r>
        <w:t>Connection Setup to a Controller</w:t>
      </w:r>
      <w:bookmarkEnd w:id="17"/>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F41DD0F" w:rsidR="00E64B71" w:rsidRDefault="00E64B71" w:rsidP="00E64B71">
      <w:r>
        <w:t>OF-CONFIG 1.</w:t>
      </w:r>
      <w:r w:rsidR="00D35927">
        <w:t>1</w:t>
      </w:r>
      <w:r w:rsidR="007E5785">
        <w:t>.1</w:t>
      </w:r>
      <w:r>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18" w:name="_Toc335228982"/>
      <w:r>
        <w:lastRenderedPageBreak/>
        <w:t xml:space="preserve">Multiple </w:t>
      </w:r>
      <w:r w:rsidRPr="005250DF">
        <w:t>Controllers</w:t>
      </w:r>
      <w:bookmarkEnd w:id="18"/>
    </w:p>
    <w:p w14:paraId="5DF33D32" w14:textId="72391504" w:rsidR="00E64B71" w:rsidRDefault="00E64B71" w:rsidP="00E64B71">
      <w:r>
        <w:t>Section 6.3 of (1) discusses how a switch deals with multiple controllers simultaneously. This implicitly requires OF-CONFIG 1.</w:t>
      </w:r>
      <w:r w:rsidR="00D35927">
        <w:t>1</w:t>
      </w:r>
      <w:r w:rsidR="007E5785">
        <w:t>.1</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19" w:name="_Toc335228983"/>
      <w:r>
        <w:t>OpenFlow</w:t>
      </w:r>
      <w:r w:rsidR="00E64B71">
        <w:t xml:space="preserve"> Logical Switches</w:t>
      </w:r>
      <w:bookmarkEnd w:id="19"/>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20" w:name="_Toc335228984"/>
      <w:r>
        <w:t>Connection Interruption</w:t>
      </w:r>
      <w:bookmarkEnd w:id="20"/>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21" w:name="_Toc335228985"/>
      <w:r>
        <w:t>Encryption</w:t>
      </w:r>
      <w:bookmarkEnd w:id="21"/>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22" w:name="_Toc335228986"/>
      <w:r>
        <w:t>Queues</w:t>
      </w:r>
      <w:bookmarkEnd w:id="22"/>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12E82468" w:rsidR="00E64B71" w:rsidRDefault="00E64B71" w:rsidP="00E64B71">
      <w:r>
        <w:t>OF-CONFIG 1.</w:t>
      </w:r>
      <w:r w:rsidR="00D35927">
        <w:t>1</w:t>
      </w:r>
      <w:r w:rsidR="007E5785">
        <w:t>.1</w:t>
      </w:r>
      <w:r>
        <w:t xml:space="preserve"> must provide means for configuring these parameters.</w:t>
      </w:r>
    </w:p>
    <w:p w14:paraId="4F475302" w14:textId="77777777" w:rsidR="00E64B71" w:rsidRDefault="00E64B71" w:rsidP="00BA30A0">
      <w:pPr>
        <w:pStyle w:val="Heading3"/>
      </w:pPr>
      <w:bookmarkStart w:id="23" w:name="_Toc335228987"/>
      <w:r>
        <w:lastRenderedPageBreak/>
        <w:t>Ports</w:t>
      </w:r>
      <w:bookmarkEnd w:id="23"/>
    </w:p>
    <w:p w14:paraId="7E485F18" w14:textId="25E7170E"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requirement for OF-CONFIG 1.</w:t>
      </w:r>
      <w:r w:rsidR="00D35927">
        <w:t>1</w:t>
      </w:r>
      <w:r w:rsidR="007404D1">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2D6C4A7B" w:rsidR="00E64B71" w:rsidRDefault="00E64B71" w:rsidP="00E64B71">
      <w:r>
        <w:t>OF-CONFIG 1.</w:t>
      </w:r>
      <w:r w:rsidR="00D35927">
        <w:t>1</w:t>
      </w:r>
      <w:r w:rsidR="007404D1">
        <w:t>.1</w:t>
      </w:r>
      <w:r>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14CC7FE8" w:rsidR="00E64B71" w:rsidRDefault="00E64B71" w:rsidP="00E64B71">
      <w:r>
        <w:t>OF-CONFIG 1.</w:t>
      </w:r>
      <w:r w:rsidR="00D35927">
        <w:t>1</w:t>
      </w:r>
      <w:r w:rsidR="007404D1">
        <w:t>.1</w:t>
      </w:r>
      <w:r>
        <w:t xml:space="preserve"> must provide means for configuring these advertised features</w:t>
      </w:r>
      <w:r w:rsidR="007404D1">
        <w:t xml:space="preserve"> and for obtaining current, supported and peer-advertised state information for these features</w:t>
      </w:r>
      <w:r>
        <w:t xml:space="preserve">. </w:t>
      </w:r>
    </w:p>
    <w:p w14:paraId="727F5EBF" w14:textId="391DB9D9"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t>OF-CONFIG 1.1</w:t>
      </w:r>
      <w:r w:rsidR="007404D1">
        <w:t>.1</w:t>
      </w:r>
      <w:r>
        <w:t xml:space="preserve"> must support the configuration of these logical ports. However, the configuration of logical ports in OF-</w:t>
      </w:r>
      <w:r w:rsidR="00E8573D">
        <w:t xml:space="preserve">CONFIG </w:t>
      </w:r>
      <w:r>
        <w:t>1.1</w:t>
      </w:r>
      <w:r w:rsidR="007404D1">
        <w:t>.1</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24" w:name="_Toc335228988"/>
      <w:r>
        <w:lastRenderedPageBreak/>
        <w:t>Capability Discovery</w:t>
      </w:r>
      <w:bookmarkEnd w:id="24"/>
    </w:p>
    <w:p w14:paraId="42143007" w14:textId="2BCB1DC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w:t>
      </w:r>
      <w:r w:rsidR="00902ADA">
        <w:t>.1</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25" w:name="_Toc335228989"/>
      <w:r>
        <w:t>Datapath ID</w:t>
      </w:r>
      <w:bookmarkEnd w:id="25"/>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C128FA">
      <w:pPr>
        <w:pStyle w:val="Heading2"/>
      </w:pPr>
      <w:bookmarkStart w:id="26" w:name="_Toc335228990"/>
      <w:r>
        <w:t>Operational Requirements</w:t>
      </w:r>
      <w:bookmarkEnd w:id="26"/>
    </w:p>
    <w:p w14:paraId="6BD3358E" w14:textId="2A429AD0" w:rsidR="00E64B71" w:rsidRDefault="00E64B71" w:rsidP="00E64B71">
      <w:r>
        <w:t>The OF-CONFIG 1.</w:t>
      </w:r>
      <w:r w:rsidR="00A601F7">
        <w:t>1</w:t>
      </w:r>
      <w:r w:rsidR="00902ADA">
        <w:t>.1</w:t>
      </w:r>
      <w:r>
        <w:t xml:space="preserve"> must meet support the following scenarios:</w:t>
      </w:r>
    </w:p>
    <w:p w14:paraId="20BA7C81" w14:textId="5839DB87" w:rsidR="00E64B71" w:rsidRPr="00B937C8" w:rsidRDefault="00E64B71" w:rsidP="002C0E22">
      <w:pPr>
        <w:numPr>
          <w:ilvl w:val="0"/>
          <w:numId w:val="8"/>
        </w:numPr>
      </w:pPr>
      <w:r w:rsidRPr="00B937C8">
        <w:t>OF-CONFIG 1.</w:t>
      </w:r>
      <w:r w:rsidR="00A601F7">
        <w:t>1</w:t>
      </w:r>
      <w:r w:rsidR="00902ADA">
        <w:t>.1</w:t>
      </w:r>
      <w:r w:rsidRPr="00B937C8">
        <w:t xml:space="preserve"> must support an OpenFlow Capable Switch being configured by multiple OpenFlow </w:t>
      </w:r>
      <w:r w:rsidRPr="00B67448">
        <w:t>Configuration</w:t>
      </w:r>
      <w:r w:rsidRPr="00B937C8">
        <w:t xml:space="preserve"> Points.</w:t>
      </w:r>
    </w:p>
    <w:p w14:paraId="2D471457" w14:textId="3EA7AC33" w:rsidR="00E64B71" w:rsidRPr="00B937C8" w:rsidRDefault="00E64B71" w:rsidP="002C0E22">
      <w:pPr>
        <w:numPr>
          <w:ilvl w:val="0"/>
          <w:numId w:val="8"/>
        </w:numPr>
      </w:pPr>
      <w:r w:rsidRPr="00B937C8">
        <w:t>OF-CONFIG 1.</w:t>
      </w:r>
      <w:r w:rsidR="00A601F7">
        <w:t>1</w:t>
      </w:r>
      <w:r w:rsidR="00902ADA">
        <w:t>.1</w:t>
      </w:r>
      <w:r w:rsidRPr="00B937C8">
        <w:t xml:space="preserve"> must support an OpenFlow Configuration Point managing multiple OpenFlow Capable Switches.</w:t>
      </w:r>
    </w:p>
    <w:p w14:paraId="1AE41F48" w14:textId="4185F86B" w:rsidR="00E64B71" w:rsidRPr="00B937C8" w:rsidRDefault="00E64B71" w:rsidP="002C0E22">
      <w:pPr>
        <w:numPr>
          <w:ilvl w:val="0"/>
          <w:numId w:val="8"/>
        </w:numPr>
      </w:pPr>
      <w:r w:rsidRPr="00B937C8">
        <w:t>OF-CONFIG 1.</w:t>
      </w:r>
      <w:r w:rsidR="00A601F7">
        <w:t>1</w:t>
      </w:r>
      <w:r w:rsidR="00902ADA">
        <w:t>.1</w:t>
      </w:r>
      <w:r w:rsidRPr="00B937C8">
        <w:t xml:space="preserve"> must support an OpenFlow Logical Switch being controlled by multiple OpenFlow Controllers.</w:t>
      </w:r>
    </w:p>
    <w:p w14:paraId="3C90C02F" w14:textId="4B97FD2F" w:rsidR="00E64B71" w:rsidRDefault="00E64B71" w:rsidP="002C0E22">
      <w:pPr>
        <w:numPr>
          <w:ilvl w:val="0"/>
          <w:numId w:val="8"/>
        </w:numPr>
      </w:pPr>
      <w:r w:rsidRPr="00B937C8">
        <w:t>OF-CONFIG 1.</w:t>
      </w:r>
      <w:r w:rsidR="00A601F7">
        <w:t>1</w:t>
      </w:r>
      <w:r w:rsidR="00902ADA">
        <w:t>.1</w:t>
      </w:r>
      <w:r w:rsidRPr="00B937C8">
        <w:t xml:space="preserve"> must support configuring ports and queues of an OpenFlow Capable Switch that have been assigned to an OpenFlow Logical Switch.</w:t>
      </w:r>
    </w:p>
    <w:p w14:paraId="465333DF" w14:textId="20D8C586" w:rsidR="00A601F7" w:rsidRDefault="00A601F7" w:rsidP="00A601F7">
      <w:pPr>
        <w:numPr>
          <w:ilvl w:val="0"/>
          <w:numId w:val="8"/>
        </w:numPr>
      </w:pPr>
      <w:r>
        <w:t>OF-CONFIG 1.1</w:t>
      </w:r>
      <w:r w:rsidR="00902ADA">
        <w:t>.1</w:t>
      </w:r>
      <w:r>
        <w:t xml:space="preserve"> must support discovery of capabilities of an OpenFlow Logical Switch</w:t>
      </w:r>
      <w:r w:rsidR="00401619">
        <w:t>.</w:t>
      </w:r>
    </w:p>
    <w:p w14:paraId="00F9BBF8" w14:textId="371E6A2A" w:rsidR="00A601F7" w:rsidRPr="00B937C8" w:rsidRDefault="00A601F7" w:rsidP="00A601F7">
      <w:pPr>
        <w:numPr>
          <w:ilvl w:val="0"/>
          <w:numId w:val="8"/>
        </w:numPr>
      </w:pPr>
      <w:r>
        <w:t>OF-CONFIG 1.1</w:t>
      </w:r>
      <w:r w:rsidR="00902ADA">
        <w:t>.1</w:t>
      </w:r>
      <w:r>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27" w:name="_Toc335228991"/>
      <w:r>
        <w:t>Requirements for the Switch Management Protocol</w:t>
      </w:r>
      <w:bookmarkEnd w:id="27"/>
    </w:p>
    <w:p w14:paraId="0EEAEABA" w14:textId="0658EC7B" w:rsidR="00E64B71" w:rsidRDefault="00E64B71" w:rsidP="00E64B71">
      <w:r>
        <w:t>OF-CONFIG 1.</w:t>
      </w:r>
      <w:r w:rsidR="00A601F7">
        <w:t>1</w:t>
      </w:r>
      <w:r w:rsidR="00902ADA">
        <w:t>.1</w:t>
      </w:r>
      <w:r>
        <w:t xml:space="preserve"> defines a communication standard between an OpenFlow switch and an OpenFlow Configuration Point. It consists of a network management protocol specified in Section </w:t>
      </w:r>
      <w:r w:rsidR="00C92724">
        <w:t>7</w:t>
      </w:r>
      <w:r>
        <w:t xml:space="preserve"> and a data model defined in Section </w:t>
      </w:r>
      <w:r w:rsidR="00C92724">
        <w:t>8</w:t>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lastRenderedPageBreak/>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19C2FA77"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w:t>
      </w:r>
      <w:r w:rsidR="00902ADA">
        <w:t>.1</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28" w:name="_Ref316762640"/>
      <w:bookmarkStart w:id="29" w:name="_Toc335228992"/>
      <w:r>
        <w:t>N</w:t>
      </w:r>
      <w:r w:rsidR="00C92724">
        <w:t>ETCONF</w:t>
      </w:r>
      <w:r>
        <w:t xml:space="preserve"> as the </w:t>
      </w:r>
      <w:r w:rsidR="00C92724">
        <w:t>T</w:t>
      </w:r>
      <w:r>
        <w:t xml:space="preserve">ransport </w:t>
      </w:r>
      <w:r w:rsidR="00C92724">
        <w:t>P</w:t>
      </w:r>
      <w:r>
        <w:t>rotocol</w:t>
      </w:r>
      <w:bookmarkEnd w:id="29"/>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fldChar w:fldCharType="begin"/>
      </w:r>
      <w:r>
        <w:instrText xml:space="preserve"> SEQ Figure \* ARABIC </w:instrText>
      </w:r>
      <w:r>
        <w:fldChar w:fldCharType="separate"/>
      </w:r>
      <w:r w:rsidRPr="00CE3A81">
        <w:t>1</w:t>
      </w:r>
      <w:r>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09242724" w:rsidR="005A3974" w:rsidRPr="00C31DBC" w:rsidRDefault="005A3974" w:rsidP="005A3974">
      <w:pPr>
        <w:rPr>
          <w:rFonts w:cstheme="minorHAnsi"/>
        </w:rPr>
      </w:pPr>
      <w:r w:rsidRPr="00C31DBC">
        <w:rPr>
          <w:rFonts w:cstheme="minorHAnsi"/>
        </w:rPr>
        <w:t>The NETCONF protocol meets the OF-CONFIG 1.</w:t>
      </w:r>
      <w:r>
        <w:rPr>
          <w:rFonts w:cstheme="minorHAnsi"/>
        </w:rPr>
        <w:t>1.1</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lastRenderedPageBreak/>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30" w:name="_Ref333636009"/>
      <w:bookmarkStart w:id="31" w:name="_Toc335228993"/>
      <w:r>
        <w:t>Data Model</w:t>
      </w:r>
      <w:bookmarkEnd w:id="28"/>
      <w:bookmarkEnd w:id="30"/>
      <w:bookmarkEnd w:id="31"/>
    </w:p>
    <w:p w14:paraId="40C3C0E1" w14:textId="680F5768" w:rsidR="00E64B71" w:rsidRDefault="00E64B71" w:rsidP="00E64B71">
      <w:r>
        <w:t>This section specifies the data model for OF-CONFIG 1.</w:t>
      </w:r>
      <w:r w:rsidR="00B719B3">
        <w:t>1</w:t>
      </w:r>
      <w:r w:rsidR="00902ADA">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7649D469" w:rsidR="00E64B71" w:rsidRDefault="00E64B71" w:rsidP="002C0E22">
      <w:pPr>
        <w:numPr>
          <w:ilvl w:val="0"/>
          <w:numId w:val="11"/>
        </w:numPr>
      </w:pPr>
      <w:r>
        <w:t>a portion of an XML schema</w:t>
      </w:r>
      <w:r w:rsidR="00B719B3">
        <w:t xml:space="preserve"> </w:t>
      </w:r>
      <w:r>
        <w:t>extracted from the normative XML schema in Appendix A,</w:t>
      </w:r>
      <w:r w:rsidR="002B638C">
        <w:t xml:space="preserve"> including </w:t>
      </w:r>
      <w:r w:rsidR="002B638C">
        <w:t>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17311B4A" w:rsidR="00E64B71" w:rsidRDefault="00E64B71" w:rsidP="00E64B71">
      <w:r>
        <w:t>The full XML schema and the full YANG module are listed in Appendices A and B. Normative for OF-CONFIG 1.</w:t>
      </w:r>
      <w:r w:rsidR="002A04D2">
        <w:t>1</w:t>
      </w:r>
      <w:r w:rsidR="005A3974">
        <w:t>.1</w:t>
      </w:r>
      <w:r>
        <w:t xml:space="preserve"> is the XML schema in Appendix A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 xml:space="preserve">n case of a trade-off between cleanness and simplicity of the XML-based configuration and </w:t>
      </w:r>
      <w:r>
        <w:lastRenderedPageBreak/>
        <w:t>simplicity of the XML schema, usually cleanness and simplicity of the XML-based configuration has been preferred.</w:t>
      </w:r>
    </w:p>
    <w:p w14:paraId="23836D22" w14:textId="4A958D16" w:rsidR="00BA474E" w:rsidRDefault="00BA474E" w:rsidP="00C128FA">
      <w:pPr>
        <w:pStyle w:val="Heading2"/>
      </w:pPr>
      <w:bookmarkStart w:id="32" w:name="_Toc335228994"/>
      <w:r>
        <w:t>YANG Module</w:t>
      </w:r>
      <w:bookmarkEnd w:id="32"/>
    </w:p>
    <w:p w14:paraId="418A4881" w14:textId="45195AD2" w:rsidR="00BA474E" w:rsidRDefault="00BA474E" w:rsidP="00BA474E">
      <w:pPr>
        <w:pStyle w:val="PlainText"/>
      </w:pPr>
      <w:r>
        <w:t>In Appendix B you can find a YANG module that conforms to the normative constraints given in XML schema of Appendix A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33" w:name="_Toc335228995"/>
      <w:r>
        <w:t>Core Data Model</w:t>
      </w:r>
      <w:bookmarkEnd w:id="33"/>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431.4pt;height:349.8pt" o:ole="">
            <v:imagedata r:id="rId18" o:title=""/>
          </v:shape>
          <o:OLEObject Type="Embed" ProgID="Visio.Drawing.11" ShapeID="_x0000_i1026" DrawAspect="Content" ObjectID="_1408971047" r:id="rId19"/>
        </w:object>
      </w:r>
    </w:p>
    <w:p w14:paraId="33D8D86A" w14:textId="77777777" w:rsidR="001F476B" w:rsidRDefault="001F476B" w:rsidP="001F476B">
      <w:pPr>
        <w:pStyle w:val="Caption"/>
      </w:pPr>
      <w:r>
        <w:t xml:space="preserve">Figure </w:t>
      </w:r>
      <w:r w:rsidR="00AB2933">
        <w:fldChar w:fldCharType="begin"/>
      </w:r>
      <w:r w:rsidR="00AB2933">
        <w:instrText xml:space="preserve"> SEQ Figure \* ARABIC </w:instrText>
      </w:r>
      <w:r w:rsidR="00AB2933">
        <w:fldChar w:fldCharType="separate"/>
      </w:r>
      <w:r>
        <w:rPr>
          <w:noProof/>
        </w:rPr>
        <w:t>3</w:t>
      </w:r>
      <w:r w:rsidR="00AB2933">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50CD53F1" w:rsidR="00E64B71" w:rsidRDefault="00E64B71" w:rsidP="00E64B71">
      <w:r>
        <w:lastRenderedPageBreak/>
        <w:t>The switch contains a set of resources of different types. For OF-CONFIG 1.</w:t>
      </w:r>
      <w:r w:rsidR="00DF0F70">
        <w:t>1</w:t>
      </w:r>
      <w:r w:rsidR="00264303">
        <w:t>.1</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126810BE"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1.</w:t>
      </w:r>
      <w:r w:rsidR="00DF0F70">
        <w:t>1</w:t>
      </w:r>
      <w:r w:rsidR="00264303">
        <w:t>.1</w:t>
      </w:r>
      <w:r>
        <w:t>.</w:t>
      </w:r>
    </w:p>
    <w:p w14:paraId="434BC7A2" w14:textId="77777777" w:rsidR="00E64B71" w:rsidRDefault="00E64B71" w:rsidP="00C128FA">
      <w:pPr>
        <w:pStyle w:val="Heading2"/>
      </w:pPr>
      <w:bookmarkStart w:id="34" w:name="_Toc333522884"/>
      <w:bookmarkStart w:id="35" w:name="_Toc335146808"/>
      <w:bookmarkStart w:id="36" w:name="_Toc335228996"/>
      <w:bookmarkEnd w:id="34"/>
      <w:bookmarkEnd w:id="35"/>
      <w:r>
        <w:t>OpenFlow Capable Switch</w:t>
      </w:r>
      <w:bookmarkEnd w:id="36"/>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37" w:name="_Toc335228997"/>
      <w:r>
        <w:t>UML Diagram</w:t>
      </w:r>
      <w:bookmarkEnd w:id="37"/>
    </w:p>
    <w:p w14:paraId="0BFC3B0A" w14:textId="7F71EB9F" w:rsidR="00E64B71" w:rsidRDefault="00B80901" w:rsidP="000B2FB6">
      <w:pPr>
        <w:jc w:val="center"/>
      </w:pPr>
      <w:r>
        <w:object w:dxaOrig="8155" w:dyaOrig="4195" w14:anchorId="5AA61D9C">
          <v:shape id="_x0000_i1027" type="#_x0000_t75" style="width:408pt;height:209.4pt" o:ole="">
            <v:imagedata r:id="rId20" o:title=""/>
          </v:shape>
          <o:OLEObject Type="Embed" ProgID="Visio.Drawing.11" ShapeID="_x0000_i1027" DrawAspect="Content" ObjectID="_1408971048" r:id="rId21"/>
        </w:object>
      </w:r>
    </w:p>
    <w:p w14:paraId="6671A780" w14:textId="77777777" w:rsidR="00E64B71" w:rsidRDefault="001F476B" w:rsidP="001F476B">
      <w:pPr>
        <w:pStyle w:val="Caption"/>
      </w:pPr>
      <w:r>
        <w:lastRenderedPageBreak/>
        <w:t xml:space="preserve">Figure </w:t>
      </w:r>
      <w:r w:rsidR="00AB2933">
        <w:fldChar w:fldCharType="begin"/>
      </w:r>
      <w:r w:rsidR="00AB2933">
        <w:instrText xml:space="preserve"> SEQ Figure \* ARABIC </w:instrText>
      </w:r>
      <w:r w:rsidR="00AB2933">
        <w:fldChar w:fldCharType="separate"/>
      </w:r>
      <w:r>
        <w:rPr>
          <w:noProof/>
        </w:rPr>
        <w:t>4</w:t>
      </w:r>
      <w:r w:rsidR="00AB2933">
        <w:rPr>
          <w:noProof/>
        </w:rPr>
        <w:fldChar w:fldCharType="end"/>
      </w:r>
      <w:r>
        <w:t xml:space="preserve">: </w:t>
      </w:r>
      <w:r w:rsidRPr="00337B8B">
        <w:t>Data Model Diagram for OpenFlow Capable Switch</w:t>
      </w:r>
    </w:p>
    <w:p w14:paraId="3133D489" w14:textId="77777777" w:rsidR="00D84428" w:rsidRPr="009F1B7D" w:rsidRDefault="00013F69" w:rsidP="00BA30A0">
      <w:pPr>
        <w:pStyle w:val="Heading3"/>
      </w:pPr>
      <w:bookmarkStart w:id="38" w:name="_Toc335228998"/>
      <w:r>
        <w:t xml:space="preserve">XML </w:t>
      </w:r>
      <w:r w:rsidR="001F476B">
        <w:t>Schema</w:t>
      </w:r>
      <w:bookmarkEnd w:id="38"/>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77777777" w:rsidR="00DC2CE4" w:rsidRDefault="00DC2CE4" w:rsidP="00DC2CE4">
            <w:pPr>
              <w:pStyle w:val="XML1"/>
            </w:pPr>
            <w:r>
              <w:t xml:space="preserve">              OF-CONFIG versions prior to OF-CONFIG 1.1.1.</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lastRenderedPageBreak/>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lastRenderedPageBreak/>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lastRenderedPageBreak/>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lastRenderedPageBreak/>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39" w:name="_Toc335228999"/>
      <w:r>
        <w:t>XML Example</w:t>
      </w:r>
      <w:bookmarkEnd w:id="39"/>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40" w:name="_Toc335146813"/>
      <w:bookmarkStart w:id="41" w:name="_Toc335146814"/>
      <w:bookmarkStart w:id="42" w:name="_Toc335146815"/>
      <w:bookmarkStart w:id="43" w:name="_Toc335146816"/>
      <w:bookmarkStart w:id="44" w:name="_Toc335146817"/>
      <w:bookmarkStart w:id="45" w:name="_Toc335146818"/>
      <w:bookmarkStart w:id="46" w:name="_Toc335146976"/>
      <w:bookmarkStart w:id="47" w:name="_Toc335229000"/>
      <w:bookmarkEnd w:id="40"/>
      <w:bookmarkEnd w:id="41"/>
      <w:bookmarkEnd w:id="42"/>
      <w:bookmarkEnd w:id="43"/>
      <w:bookmarkEnd w:id="44"/>
      <w:bookmarkEnd w:id="45"/>
      <w:bookmarkEnd w:id="46"/>
      <w:r>
        <w:t>OpenFlow Configuration Point</w:t>
      </w:r>
      <w:bookmarkEnd w:id="47"/>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48" w:name="_Toc315953989"/>
      <w:bookmarkStart w:id="49" w:name="_Toc316542499"/>
      <w:bookmarkStart w:id="50" w:name="_Toc335229001"/>
      <w:r w:rsidRPr="00DB42FD">
        <w:lastRenderedPageBreak/>
        <w:t>UML Diagram</w:t>
      </w:r>
      <w:bookmarkEnd w:id="48"/>
      <w:bookmarkEnd w:id="49"/>
      <w:bookmarkEnd w:id="50"/>
    </w:p>
    <w:p w14:paraId="55724BE6" w14:textId="679254FF" w:rsidR="00A47610" w:rsidRPr="009F1B7D" w:rsidRDefault="00CA2CAF" w:rsidP="00A47610">
      <w:pPr>
        <w:keepNext/>
        <w:jc w:val="center"/>
      </w:pPr>
      <w:r>
        <w:object w:dxaOrig="3214" w:dyaOrig="2755" w14:anchorId="7EAA552B">
          <v:shape id="_x0000_i1028" type="#_x0000_t75" style="width:160.2pt;height:136.8pt" o:ole="">
            <v:imagedata r:id="rId22" o:title=""/>
          </v:shape>
          <o:OLEObject Type="Embed" ProgID="Visio.Drawing.11" ShapeID="_x0000_i1028" DrawAspect="Content" ObjectID="_1408971049" r:id="rId23"/>
        </w:object>
      </w:r>
    </w:p>
    <w:p w14:paraId="1CD6A633" w14:textId="77777777" w:rsidR="00A47610" w:rsidRPr="00CE3A81" w:rsidRDefault="00A47610" w:rsidP="00A47610">
      <w:pPr>
        <w:pStyle w:val="Caption"/>
      </w:pPr>
      <w:r w:rsidRPr="00CE3A81">
        <w:t xml:space="preserve">Figure </w:t>
      </w:r>
      <w:r w:rsidR="00AB2933">
        <w:fldChar w:fldCharType="begin"/>
      </w:r>
      <w:r w:rsidR="00AB2933">
        <w:instrText xml:space="preserve"> SEQ Figure \* ARABIC </w:instrText>
      </w:r>
      <w:r w:rsidR="00AB2933">
        <w:fldChar w:fldCharType="separate"/>
      </w:r>
      <w:r w:rsidRPr="00CE3A81">
        <w:t>5</w:t>
      </w:r>
      <w:r w:rsidR="00AB2933">
        <w:fldChar w:fldCharType="end"/>
      </w:r>
      <w:r w:rsidRPr="00CE3A81">
        <w:t>: Data Model Diagram for an OpenFlow Configuration Point</w:t>
      </w:r>
    </w:p>
    <w:p w14:paraId="71B2BEBA" w14:textId="77777777" w:rsidR="00A47610" w:rsidRPr="009F1B7D" w:rsidRDefault="00A47610" w:rsidP="00BA30A0">
      <w:pPr>
        <w:pStyle w:val="Heading3"/>
      </w:pPr>
      <w:bookmarkStart w:id="51" w:name="_Toc315953990"/>
      <w:bookmarkStart w:id="52" w:name="_Toc316542500"/>
      <w:bookmarkStart w:id="53" w:name="_Toc335229002"/>
      <w:r w:rsidRPr="00DB42FD">
        <w:t>XML Schema</w:t>
      </w:r>
      <w:bookmarkEnd w:id="51"/>
      <w:bookmarkEnd w:id="52"/>
      <w:bookmarkEnd w:id="53"/>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lastRenderedPageBreak/>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lastRenderedPageBreak/>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54" w:name="_Toc315953991"/>
      <w:bookmarkStart w:id="55" w:name="_Toc316542501"/>
      <w:bookmarkStart w:id="56" w:name="_Toc335229003"/>
      <w:r w:rsidRPr="00DB42FD">
        <w:t>XML Example</w:t>
      </w:r>
      <w:bookmarkEnd w:id="54"/>
      <w:bookmarkEnd w:id="55"/>
      <w:bookmarkEnd w:id="56"/>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57" w:name="_Toc335229004"/>
      <w:r>
        <w:t>OpenFlow Logical Switch</w:t>
      </w:r>
      <w:bookmarkEnd w:id="57"/>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58" w:name="_Toc315953995"/>
      <w:bookmarkStart w:id="59" w:name="_Toc316542505"/>
      <w:bookmarkStart w:id="60" w:name="_Toc335229005"/>
      <w:r w:rsidRPr="00DB42FD">
        <w:lastRenderedPageBreak/>
        <w:t>UML Diagram</w:t>
      </w:r>
      <w:bookmarkEnd w:id="58"/>
      <w:bookmarkEnd w:id="59"/>
      <w:bookmarkEnd w:id="60"/>
    </w:p>
    <w:p w14:paraId="1C1F23C0" w14:textId="19B7D0FB" w:rsidR="00C805D1" w:rsidRPr="009F1B7D" w:rsidRDefault="00056F2B" w:rsidP="00C805D1">
      <w:pPr>
        <w:keepNext/>
        <w:jc w:val="center"/>
      </w:pPr>
      <w:r>
        <w:object w:dxaOrig="7209" w:dyaOrig="5365" w14:anchorId="6ED26D4B">
          <v:shape id="_x0000_i1029" type="#_x0000_t75" style="width:5in;height:268.8pt" o:ole="">
            <v:imagedata r:id="rId24" o:title=""/>
          </v:shape>
          <o:OLEObject Type="Embed" ProgID="Visio.Drawing.11" ShapeID="_x0000_i1029" DrawAspect="Content" ObjectID="_1408971050" r:id="rId25"/>
        </w:object>
      </w:r>
    </w:p>
    <w:p w14:paraId="71AB38BA" w14:textId="77777777" w:rsidR="00C805D1" w:rsidRPr="00CE3A81" w:rsidRDefault="00C805D1" w:rsidP="00C805D1">
      <w:pPr>
        <w:pStyle w:val="Caption"/>
      </w:pPr>
      <w:r w:rsidRPr="00CE3A81">
        <w:t xml:space="preserve">Figure </w:t>
      </w:r>
      <w:r w:rsidR="00AB2933">
        <w:fldChar w:fldCharType="begin"/>
      </w:r>
      <w:r w:rsidR="00AB2933">
        <w:instrText xml:space="preserve"> SEQ Figure \* ARABIC </w:instrText>
      </w:r>
      <w:r w:rsidR="00AB2933">
        <w:fldChar w:fldCharType="separate"/>
      </w:r>
      <w:r w:rsidRPr="00CE3A81">
        <w:t>6</w:t>
      </w:r>
      <w:r w:rsidR="00AB2933">
        <w:fldChar w:fldCharType="end"/>
      </w:r>
      <w:r w:rsidRPr="00CE3A81">
        <w:t>: Data Model Diagram for an OpenFlow Logical Switch</w:t>
      </w:r>
    </w:p>
    <w:p w14:paraId="50AC3410" w14:textId="77777777" w:rsidR="00C805D1" w:rsidRPr="009F1B7D" w:rsidRDefault="00C805D1" w:rsidP="00BA30A0">
      <w:pPr>
        <w:pStyle w:val="Heading3"/>
      </w:pPr>
      <w:bookmarkStart w:id="61" w:name="_Toc315953996"/>
      <w:bookmarkStart w:id="62" w:name="_Toc316542506"/>
      <w:bookmarkStart w:id="63" w:name="_Toc335229006"/>
      <w:r w:rsidRPr="00DB42FD">
        <w:t>XML Schema</w:t>
      </w:r>
      <w:bookmarkEnd w:id="61"/>
      <w:bookmarkEnd w:id="62"/>
      <w:bookmarkEnd w:id="63"/>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77777777" w:rsidR="00257D58" w:rsidRDefault="00257D58" w:rsidP="00257D58">
            <w:pPr>
              <w:pStyle w:val="XML1"/>
            </w:pPr>
            <w:r>
              <w:t xml:space="preserve">        Elements of type OFLogicalSwitchType cannot be created or</w:t>
            </w:r>
          </w:p>
          <w:p w14:paraId="525D207D" w14:textId="77777777" w:rsidR="00257D58" w:rsidRDefault="00257D58" w:rsidP="00257D58">
            <w:pPr>
              <w:pStyle w:val="XML1"/>
            </w:pPr>
            <w:r>
              <w:t xml:space="preserve">        deleted with NETCONF &amp;lt;edit-config&amp;gt; operations 'create' or</w:t>
            </w:r>
          </w:p>
          <w:p w14:paraId="59B442E3" w14:textId="77777777" w:rsidR="00257D58" w:rsidRDefault="00257D58" w:rsidP="00257D58">
            <w:pPr>
              <w:pStyle w:val="XML1"/>
            </w:pPr>
            <w:r>
              <w:t xml:space="preserve">        'delete'. The other NETCONF &amp;lt;edit-config&amp;gt; operations MUST 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lastRenderedPageBreak/>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lastRenderedPageBreak/>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lastRenderedPageBreak/>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lastRenderedPageBreak/>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3C0BCB0" w14:textId="77777777" w:rsidR="00257D58" w:rsidRDefault="00257D58" w:rsidP="00257D58">
            <w:pPr>
              <w:pStyle w:val="XML1"/>
            </w:pPr>
            <w:r>
              <w:t xml:space="preserve">            At present the elements in this lists are not configurable</w:t>
            </w:r>
          </w:p>
          <w:p w14:paraId="5413742B" w14:textId="77777777" w:rsidR="00257D58" w:rsidRDefault="00257D58" w:rsidP="00257D58">
            <w:pPr>
              <w:pStyle w:val="XML1"/>
            </w:pPr>
            <w:r>
              <w:t xml:space="preserve">            and can only be retrieved by NETCONF &amp;lt;get&amp;gt; or &amp;lt;get-config&amp;gt;</w:t>
            </w:r>
          </w:p>
          <w:p w14:paraId="095C735C" w14:textId="77777777" w:rsidR="00257D58" w:rsidRDefault="00257D58" w:rsidP="00257D58">
            <w:pPr>
              <w:pStyle w:val="XML1"/>
            </w:pPr>
            <w:r>
              <w:t xml:space="preserve">            operations. Attemps to modify this element and its children</w:t>
            </w:r>
          </w:p>
          <w:p w14:paraId="3AC24CD1" w14:textId="77777777" w:rsidR="00257D58" w:rsidRDefault="00257D58" w:rsidP="00257D58">
            <w:pPr>
              <w:pStyle w:val="XML1"/>
            </w:pPr>
            <w:r>
              <w:t xml:space="preserve">            with a NETCONF &amp;lt;edit-config&amp;gt; operation MUST result in an </w:t>
            </w:r>
          </w:p>
          <w:p w14:paraId="4B09B0D6" w14:textId="77777777" w:rsidR="00257D58" w:rsidRDefault="00257D58" w:rsidP="00257D58">
            <w:pPr>
              <w:pStyle w:val="XML1"/>
            </w:pPr>
            <w:r>
              <w:t xml:space="preserve">            'operation-not-supported' error with type 'application'.</w:t>
            </w:r>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lastRenderedPageBreak/>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lastRenderedPageBreak/>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64" w:name="_Toc315953997"/>
      <w:bookmarkStart w:id="65" w:name="_Toc316542507"/>
      <w:bookmarkStart w:id="66" w:name="_Toc335229007"/>
      <w:r w:rsidRPr="00DB42FD">
        <w:t>XML Example</w:t>
      </w:r>
      <w:bookmarkEnd w:id="64"/>
      <w:bookmarkEnd w:id="65"/>
      <w:bookmarkEnd w:id="66"/>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lastRenderedPageBreak/>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67" w:name="_Toc333522898"/>
      <w:bookmarkStart w:id="68" w:name="_Toc335146985"/>
      <w:bookmarkStart w:id="69" w:name="_Toc333522899"/>
      <w:bookmarkStart w:id="70" w:name="_Toc335146986"/>
      <w:bookmarkStart w:id="71" w:name="_Toc333522900"/>
      <w:bookmarkStart w:id="72" w:name="_Toc335146987"/>
      <w:bookmarkStart w:id="73" w:name="_Toc333522901"/>
      <w:bookmarkStart w:id="74" w:name="_Toc335146988"/>
      <w:bookmarkStart w:id="75" w:name="_Toc333522902"/>
      <w:bookmarkStart w:id="76" w:name="_Toc335146989"/>
      <w:bookmarkStart w:id="77" w:name="_Toc333522903"/>
      <w:bookmarkStart w:id="78" w:name="_Toc335146990"/>
      <w:bookmarkStart w:id="79" w:name="_Toc333522904"/>
      <w:bookmarkStart w:id="80" w:name="_Toc335146991"/>
      <w:bookmarkStart w:id="81" w:name="_Toc333522905"/>
      <w:bookmarkStart w:id="82" w:name="_Toc335146992"/>
      <w:bookmarkStart w:id="83" w:name="_Toc333522906"/>
      <w:bookmarkStart w:id="84" w:name="_Toc335146993"/>
      <w:bookmarkStart w:id="85" w:name="_Toc333522907"/>
      <w:bookmarkStart w:id="86" w:name="_Toc335146994"/>
      <w:bookmarkStart w:id="87" w:name="_Toc333522908"/>
      <w:bookmarkStart w:id="88" w:name="_Toc335146995"/>
      <w:bookmarkStart w:id="89" w:name="_Toc333522909"/>
      <w:bookmarkStart w:id="90" w:name="_Toc335146996"/>
      <w:bookmarkStart w:id="91" w:name="_Ref320556201"/>
      <w:bookmarkStart w:id="92" w:name="_Toc335229008"/>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 xml:space="preserve">Logical </w:t>
      </w:r>
      <w:r w:rsidRPr="0082590C">
        <w:t>Switch</w:t>
      </w:r>
      <w:r>
        <w:t xml:space="preserve"> Capabilities</w:t>
      </w:r>
      <w:bookmarkEnd w:id="91"/>
      <w:bookmarkEnd w:id="92"/>
    </w:p>
    <w:p w14:paraId="5A2DC302" w14:textId="77777777" w:rsidR="00D8113B" w:rsidRDefault="00D8113B" w:rsidP="00C128FA">
      <w:pPr>
        <w:pStyle w:val="Heading3"/>
      </w:pPr>
      <w:bookmarkStart w:id="93" w:name="_Toc335229009"/>
      <w:r>
        <w:t>UML Diagram</w:t>
      </w:r>
      <w:bookmarkEnd w:id="93"/>
    </w:p>
    <w:p w14:paraId="6376345E" w14:textId="28853628" w:rsidR="00AF1D6D" w:rsidRDefault="00AF1D6D" w:rsidP="00AF1D6D">
      <w:pPr>
        <w:jc w:val="center"/>
      </w:pPr>
      <w:r>
        <w:object w:dxaOrig="6040" w:dyaOrig="6895" w14:anchorId="71B78564">
          <v:shape id="_x0000_i1030" type="#_x0000_t75" style="width:298.8pt;height:346.2pt" o:ole="">
            <v:imagedata r:id="rId26" o:title=""/>
          </v:shape>
          <o:OLEObject Type="Embed" ProgID="Visio.Drawing.11" ShapeID="_x0000_i1030" DrawAspect="Content" ObjectID="_1408971051"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4" w:name="_Toc335229010"/>
      <w:r>
        <w:t>XML Schema</w:t>
      </w:r>
      <w:bookmarkEnd w:id="94"/>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lastRenderedPageBreak/>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lastRenderedPageBreak/>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lastRenderedPageBreak/>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lastRenderedPageBreak/>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lastRenderedPageBreak/>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5" w:name="_Toc335229011"/>
      <w:r>
        <w:t>XML Example</w:t>
      </w:r>
      <w:bookmarkEnd w:id="95"/>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6" w:name="_Toc333523234"/>
      <w:bookmarkStart w:id="97" w:name="_Toc335147321"/>
      <w:bookmarkStart w:id="98" w:name="_Toc333523235"/>
      <w:bookmarkStart w:id="99" w:name="_Toc335147322"/>
      <w:bookmarkStart w:id="100" w:name="_Toc333523236"/>
      <w:bookmarkStart w:id="101" w:name="_Toc335147323"/>
      <w:bookmarkStart w:id="102" w:name="_Toc333523237"/>
      <w:bookmarkStart w:id="103" w:name="_Toc335147324"/>
      <w:bookmarkStart w:id="104" w:name="_Toc333523238"/>
      <w:bookmarkStart w:id="105" w:name="_Toc335147325"/>
      <w:bookmarkStart w:id="106" w:name="_Toc333523239"/>
      <w:bookmarkStart w:id="107" w:name="_Toc335147326"/>
      <w:bookmarkStart w:id="108" w:name="_Toc333523240"/>
      <w:bookmarkStart w:id="109" w:name="_Toc335147327"/>
      <w:bookmarkStart w:id="110" w:name="_Toc333523241"/>
      <w:bookmarkStart w:id="111" w:name="_Toc335147328"/>
      <w:bookmarkStart w:id="112" w:name="_Toc333523242"/>
      <w:bookmarkStart w:id="113" w:name="_Toc335147329"/>
      <w:bookmarkStart w:id="114" w:name="_Toc333523243"/>
      <w:bookmarkStart w:id="115" w:name="_Toc335147330"/>
      <w:bookmarkStart w:id="116" w:name="_Toc333523244"/>
      <w:bookmarkStart w:id="117" w:name="_Toc335147331"/>
      <w:bookmarkStart w:id="118" w:name="_Toc333523245"/>
      <w:bookmarkStart w:id="119" w:name="_Toc335147332"/>
      <w:bookmarkStart w:id="120" w:name="_Toc333523246"/>
      <w:bookmarkStart w:id="121" w:name="_Toc335147333"/>
      <w:bookmarkStart w:id="122" w:name="_Toc333523247"/>
      <w:bookmarkStart w:id="123" w:name="_Toc335147334"/>
      <w:bookmarkStart w:id="124" w:name="_Toc333523248"/>
      <w:bookmarkStart w:id="125" w:name="_Toc335147335"/>
      <w:bookmarkStart w:id="126" w:name="_Toc333523249"/>
      <w:bookmarkStart w:id="127" w:name="_Toc335147336"/>
      <w:bookmarkStart w:id="128" w:name="_Toc333523250"/>
      <w:bookmarkStart w:id="129" w:name="_Toc335147337"/>
      <w:bookmarkStart w:id="130" w:name="_Toc333523251"/>
      <w:bookmarkStart w:id="131" w:name="_Toc335147338"/>
      <w:bookmarkStart w:id="132" w:name="_Toc333523252"/>
      <w:bookmarkStart w:id="133" w:name="_Toc335147339"/>
      <w:bookmarkStart w:id="134" w:name="_Toc33522901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t>OpenFlow Controller</w:t>
      </w:r>
      <w:bookmarkEnd w:id="134"/>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35" w:name="_Toc315954001"/>
      <w:bookmarkStart w:id="136" w:name="_Toc316542511"/>
      <w:bookmarkStart w:id="137" w:name="_Toc335229013"/>
      <w:r w:rsidRPr="00DB42FD">
        <w:lastRenderedPageBreak/>
        <w:t>UML Diagram</w:t>
      </w:r>
      <w:bookmarkEnd w:id="135"/>
      <w:bookmarkEnd w:id="136"/>
      <w:bookmarkEnd w:id="137"/>
    </w:p>
    <w:p w14:paraId="340981B9" w14:textId="61B954D8" w:rsidR="00F86237" w:rsidRPr="009F1B7D" w:rsidRDefault="005A093D" w:rsidP="00F86237">
      <w:pPr>
        <w:keepNext/>
        <w:jc w:val="center"/>
      </w:pPr>
      <w:r>
        <w:object w:dxaOrig="6939" w:dyaOrig="6962" w14:anchorId="3092B4DD">
          <v:shape id="_x0000_i1031" type="#_x0000_t75" style="width:347.4pt;height:348pt" o:ole="">
            <v:imagedata r:id="rId28" o:title=""/>
          </v:shape>
          <o:OLEObject Type="Embed" ProgID="Visio.Drawing.11" ShapeID="_x0000_i1031" DrawAspect="Content" ObjectID="_1408971052"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38" w:name="_Toc315954002"/>
      <w:bookmarkStart w:id="139" w:name="_Toc316542512"/>
      <w:bookmarkStart w:id="140" w:name="_Toc335229014"/>
      <w:r w:rsidRPr="00DB42FD">
        <w:lastRenderedPageBreak/>
        <w:t>XML Schema</w:t>
      </w:r>
      <w:bookmarkEnd w:id="138"/>
      <w:bookmarkEnd w:id="139"/>
      <w:bookmarkEnd w:id="140"/>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777777" w:rsidR="0058493D" w:rsidRDefault="0058493D" w:rsidP="0058493D">
            <w:pPr>
              <w:pStyle w:val="XML1"/>
            </w:pPr>
            <w:r>
              <w:t xml:space="preserve">            OF-CONFIG 1.1.1 but determined using the OpenFlow protocol.</w:t>
            </w:r>
          </w:p>
          <w:p w14:paraId="51D8C3AC" w14:textId="77777777" w:rsidR="0058493D" w:rsidRDefault="0058493D" w:rsidP="0058493D">
            <w:pPr>
              <w:pStyle w:val="XML1"/>
            </w:pPr>
            <w:r>
              <w:t xml:space="preserve">            OpenFlow Controllers configured by OF-CONFIG 1.1.1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41" w:name="_Toc315954003"/>
      <w:bookmarkStart w:id="142" w:name="_Toc316542513"/>
      <w:bookmarkStart w:id="143" w:name="_Toc335229015"/>
      <w:r w:rsidRPr="00DB42FD">
        <w:t>XML Example</w:t>
      </w:r>
      <w:bookmarkEnd w:id="141"/>
      <w:bookmarkEnd w:id="142"/>
      <w:bookmarkEnd w:id="143"/>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44" w:name="_Toc333523611"/>
      <w:bookmarkStart w:id="145" w:name="_Toc335147698"/>
      <w:bookmarkStart w:id="146" w:name="_Toc333523612"/>
      <w:bookmarkStart w:id="147" w:name="_Toc335147699"/>
      <w:bookmarkStart w:id="148" w:name="_Toc333523613"/>
      <w:bookmarkStart w:id="149" w:name="_Toc335147700"/>
      <w:bookmarkStart w:id="150" w:name="_Toc333523614"/>
      <w:bookmarkStart w:id="151" w:name="_Toc335147701"/>
      <w:bookmarkStart w:id="152" w:name="_Toc333523615"/>
      <w:bookmarkStart w:id="153" w:name="_Toc335147702"/>
      <w:bookmarkStart w:id="154" w:name="_Toc333523616"/>
      <w:bookmarkStart w:id="155" w:name="_Toc335147703"/>
      <w:bookmarkStart w:id="156" w:name="_Toc333523617"/>
      <w:bookmarkStart w:id="157" w:name="_Toc335147704"/>
      <w:bookmarkStart w:id="158" w:name="_Toc333523618"/>
      <w:bookmarkStart w:id="159" w:name="_Toc335147705"/>
      <w:bookmarkStart w:id="160" w:name="_Toc333523619"/>
      <w:bookmarkStart w:id="161" w:name="_Toc335147706"/>
      <w:bookmarkStart w:id="162" w:name="_Toc33522901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OpenFlow Resource</w:t>
      </w:r>
      <w:bookmarkEnd w:id="162"/>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63" w:name="_Toc315954007"/>
      <w:bookmarkStart w:id="164" w:name="_Toc316542517"/>
      <w:bookmarkStart w:id="165" w:name="_Toc335229017"/>
      <w:r w:rsidRPr="00DB42FD">
        <w:t>UML Diagram</w:t>
      </w:r>
      <w:bookmarkEnd w:id="163"/>
      <w:bookmarkEnd w:id="164"/>
      <w:bookmarkEnd w:id="165"/>
    </w:p>
    <w:p w14:paraId="391E3FB1" w14:textId="6B85638F" w:rsidR="00F86237" w:rsidRPr="009F1B7D" w:rsidRDefault="00C834EB" w:rsidP="00F86237">
      <w:pPr>
        <w:keepNext/>
        <w:jc w:val="center"/>
      </w:pPr>
      <w:r>
        <w:object w:dxaOrig="7871" w:dyaOrig="3119" w14:anchorId="2992459D">
          <v:shape id="_x0000_i1032" type="#_x0000_t75" style="width:394.2pt;height:154.8pt" o:ole="">
            <v:imagedata r:id="rId30" o:title=""/>
          </v:shape>
          <o:OLEObject Type="Embed" ProgID="Visio.Drawing.11" ShapeID="_x0000_i1032" DrawAspect="Content" ObjectID="_1408971053"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66" w:name="_Toc315954008"/>
      <w:bookmarkStart w:id="167" w:name="_Toc316542518"/>
      <w:bookmarkStart w:id="168" w:name="OLE_LINK9"/>
      <w:bookmarkStart w:id="169" w:name="OLE_LINK10"/>
      <w:bookmarkStart w:id="170" w:name="_Toc335229018"/>
      <w:r w:rsidRPr="00DB42FD">
        <w:t>XML Schema</w:t>
      </w:r>
      <w:bookmarkEnd w:id="166"/>
      <w:bookmarkEnd w:id="167"/>
      <w:bookmarkEnd w:id="170"/>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71" w:name="_Toc315954009"/>
      <w:bookmarkStart w:id="172" w:name="_Toc316542519"/>
      <w:bookmarkStart w:id="173" w:name="_Toc335229019"/>
      <w:bookmarkEnd w:id="168"/>
      <w:bookmarkEnd w:id="169"/>
      <w:r w:rsidRPr="00DB42FD">
        <w:t>XML Example</w:t>
      </w:r>
      <w:bookmarkEnd w:id="171"/>
      <w:bookmarkEnd w:id="172"/>
      <w:bookmarkEnd w:id="173"/>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74" w:name="_Toc333523901"/>
      <w:bookmarkStart w:id="175" w:name="_Toc335147988"/>
      <w:bookmarkStart w:id="176" w:name="_Toc333523902"/>
      <w:bookmarkStart w:id="177" w:name="_Toc335147989"/>
      <w:bookmarkStart w:id="178" w:name="_Toc333523903"/>
      <w:bookmarkStart w:id="179" w:name="_Toc335147990"/>
      <w:bookmarkStart w:id="180" w:name="_Toc333523904"/>
      <w:bookmarkStart w:id="181" w:name="_Toc335147991"/>
      <w:bookmarkStart w:id="182" w:name="_Toc333523939"/>
      <w:bookmarkStart w:id="183" w:name="_Toc335148026"/>
      <w:bookmarkStart w:id="184" w:name="_Toc335229020"/>
      <w:bookmarkEnd w:id="174"/>
      <w:bookmarkEnd w:id="175"/>
      <w:bookmarkEnd w:id="176"/>
      <w:bookmarkEnd w:id="177"/>
      <w:bookmarkEnd w:id="178"/>
      <w:bookmarkEnd w:id="179"/>
      <w:bookmarkEnd w:id="180"/>
      <w:bookmarkEnd w:id="181"/>
      <w:bookmarkEnd w:id="182"/>
      <w:bookmarkEnd w:id="183"/>
      <w:r>
        <w:t>OpenFlow Port</w:t>
      </w:r>
      <w:bookmarkEnd w:id="184"/>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85" w:name="_Toc315954013"/>
      <w:bookmarkStart w:id="186" w:name="_Toc316542523"/>
      <w:bookmarkStart w:id="187" w:name="_Toc335229021"/>
      <w:r w:rsidRPr="00DB42FD">
        <w:t>UML Diagram</w:t>
      </w:r>
      <w:bookmarkEnd w:id="185"/>
      <w:bookmarkEnd w:id="186"/>
      <w:bookmarkEnd w:id="187"/>
    </w:p>
    <w:p w14:paraId="0CE8649A" w14:textId="588E6616" w:rsidR="00B7089E" w:rsidRPr="009F1B7D" w:rsidRDefault="00B53283" w:rsidP="00B7089E">
      <w:pPr>
        <w:keepNext/>
        <w:jc w:val="center"/>
      </w:pPr>
      <w:r>
        <w:object w:dxaOrig="11183" w:dyaOrig="9687" w14:anchorId="25EAB785">
          <v:shape id="_x0000_i1033" type="#_x0000_t75" style="width:467.4pt;height:405pt" o:ole="">
            <v:imagedata r:id="rId32" o:title=""/>
          </v:shape>
          <o:OLEObject Type="Embed" ProgID="Visio.Drawing.11" ShapeID="_x0000_i1033" DrawAspect="Content" ObjectID="_1408971054"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88" w:name="_Toc315954014"/>
      <w:bookmarkStart w:id="189" w:name="_Toc316542524"/>
      <w:bookmarkStart w:id="190" w:name="_Toc335229022"/>
      <w:r w:rsidRPr="00DB42FD">
        <w:lastRenderedPageBreak/>
        <w:t>XML Schema</w:t>
      </w:r>
      <w:bookmarkEnd w:id="188"/>
      <w:bookmarkEnd w:id="189"/>
      <w:bookmarkEnd w:id="190"/>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91" w:name="_Toc315954015"/>
      <w:bookmarkStart w:id="192" w:name="_Toc316542525"/>
      <w:bookmarkStart w:id="193" w:name="_Toc335229023"/>
      <w:r w:rsidRPr="00DB42FD">
        <w:t>XML Example</w:t>
      </w:r>
      <w:bookmarkEnd w:id="191"/>
      <w:bookmarkEnd w:id="192"/>
      <w:r w:rsidR="007344A3">
        <w:t>s</w:t>
      </w:r>
      <w:bookmarkEnd w:id="193"/>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94" w:name="_Toc335229024"/>
      <w:r w:rsidRPr="00EB2D77">
        <w:t>OpenFlow Port Feature</w:t>
      </w:r>
      <w:bookmarkEnd w:id="194"/>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95" w:name="_Toc315954019"/>
      <w:bookmarkStart w:id="196" w:name="_Toc316542529"/>
      <w:bookmarkStart w:id="197" w:name="_Toc335229025"/>
      <w:r w:rsidRPr="00DB42FD">
        <w:t>UML Diagram</w:t>
      </w:r>
      <w:bookmarkEnd w:id="195"/>
      <w:bookmarkEnd w:id="196"/>
      <w:bookmarkEnd w:id="197"/>
    </w:p>
    <w:p w14:paraId="3AF6164F" w14:textId="4D5A695E" w:rsidR="0094763A" w:rsidRPr="009F1B7D" w:rsidRDefault="007E5BB2" w:rsidP="0094763A">
      <w:pPr>
        <w:keepNext/>
        <w:jc w:val="center"/>
      </w:pPr>
      <w:r>
        <w:object w:dxaOrig="7156" w:dyaOrig="7489" w14:anchorId="6A6204AE">
          <v:shape id="_x0000_i1034" type="#_x0000_t75" style="width:357.6pt;height:373.8pt" o:ole="">
            <v:imagedata r:id="rId34" o:title=""/>
          </v:shape>
          <o:OLEObject Type="Embed" ProgID="Visio.Drawing.11" ShapeID="_x0000_i1034" DrawAspect="Content" ObjectID="_1408971055" r:id="rId35"/>
        </w:object>
      </w:r>
    </w:p>
    <w:p w14:paraId="0DC2B775" w14:textId="376CB640" w:rsidR="0094763A" w:rsidRPr="00CE3A81" w:rsidRDefault="0094763A" w:rsidP="0094763A">
      <w:pPr>
        <w:pStyle w:val="Caption"/>
      </w:pPr>
      <w:r w:rsidRPr="00CE3A81">
        <w:t xml:space="preserve">Figure </w:t>
      </w:r>
      <w:r w:rsidR="00AB2933">
        <w:fldChar w:fldCharType="begin"/>
      </w:r>
      <w:r w:rsidR="00AB2933">
        <w:instrText xml:space="preserve"> SEQ Figure \* ARABIC </w:instrText>
      </w:r>
      <w:r w:rsidR="00AB2933">
        <w:fldChar w:fldCharType="separate"/>
      </w:r>
      <w:r w:rsidRPr="00CE3A81">
        <w:t>1</w:t>
      </w:r>
      <w:r w:rsidR="00AB2933">
        <w:fldChar w:fldCharType="end"/>
      </w:r>
      <w:r w:rsidR="007E5BB2">
        <w:t>1</w:t>
      </w:r>
      <w:r w:rsidRPr="00CE3A81">
        <w:t>: Data Model Diagram for an OpenFlow Port Feature</w:t>
      </w:r>
    </w:p>
    <w:p w14:paraId="0204C66B" w14:textId="77777777" w:rsidR="0094763A" w:rsidRPr="009F1B7D" w:rsidRDefault="0094763A" w:rsidP="00D14D27">
      <w:pPr>
        <w:pStyle w:val="Heading3"/>
      </w:pPr>
      <w:bookmarkStart w:id="198" w:name="_Toc315954020"/>
      <w:bookmarkStart w:id="199" w:name="_Toc316542530"/>
      <w:bookmarkStart w:id="200" w:name="_Toc335229026"/>
      <w:r w:rsidRPr="00DB42FD">
        <w:t>XML Schema</w:t>
      </w:r>
      <w:bookmarkEnd w:id="198"/>
      <w:bookmarkEnd w:id="199"/>
      <w:bookmarkEnd w:id="200"/>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201" w:name="_Toc315954021"/>
      <w:bookmarkStart w:id="202" w:name="_Toc316542531"/>
      <w:bookmarkStart w:id="203" w:name="_Toc335229027"/>
      <w:r w:rsidRPr="00DB42FD">
        <w:t>XML Example</w:t>
      </w:r>
      <w:bookmarkEnd w:id="201"/>
      <w:bookmarkEnd w:id="202"/>
      <w:bookmarkEnd w:id="203"/>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204" w:name="_Toc333523948"/>
      <w:bookmarkStart w:id="205" w:name="_Toc335148035"/>
      <w:bookmarkStart w:id="206" w:name="_Toc333523949"/>
      <w:bookmarkStart w:id="207" w:name="_Toc335148036"/>
      <w:bookmarkStart w:id="208" w:name="_Toc333523950"/>
      <w:bookmarkStart w:id="209" w:name="_Toc335148037"/>
      <w:bookmarkStart w:id="210" w:name="_Toc333523951"/>
      <w:bookmarkStart w:id="211" w:name="_Toc335148038"/>
      <w:bookmarkStart w:id="212" w:name="_Toc333523952"/>
      <w:bookmarkStart w:id="213" w:name="_Toc335148039"/>
      <w:bookmarkStart w:id="214" w:name="_Toc333523953"/>
      <w:bookmarkStart w:id="215" w:name="_Toc335148040"/>
      <w:bookmarkStart w:id="216" w:name="_Toc333523954"/>
      <w:bookmarkStart w:id="217" w:name="_Toc335148041"/>
      <w:bookmarkStart w:id="218" w:name="_Toc333523955"/>
      <w:bookmarkStart w:id="219" w:name="_Toc335148042"/>
      <w:bookmarkStart w:id="220" w:name="_Toc33522902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t>OpenFlow Queue</w:t>
      </w:r>
      <w:bookmarkEnd w:id="220"/>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221" w:name="_Toc315954025"/>
      <w:bookmarkStart w:id="222" w:name="_Toc316542535"/>
      <w:bookmarkStart w:id="223" w:name="_Toc335229029"/>
      <w:r w:rsidRPr="00DB42FD">
        <w:lastRenderedPageBreak/>
        <w:t>UML Diagram</w:t>
      </w:r>
      <w:bookmarkEnd w:id="221"/>
      <w:bookmarkEnd w:id="222"/>
      <w:bookmarkEnd w:id="223"/>
    </w:p>
    <w:p w14:paraId="233346DF" w14:textId="42949E1C" w:rsidR="00F07D3E" w:rsidRPr="009F1B7D" w:rsidRDefault="00891460" w:rsidP="00F07D3E">
      <w:pPr>
        <w:keepNext/>
        <w:jc w:val="center"/>
      </w:pPr>
      <w:r>
        <w:object w:dxaOrig="5625" w:dyaOrig="7610" w14:anchorId="474BD0C3">
          <v:shape id="_x0000_i1035" type="#_x0000_t75" style="width:282.6pt;height:380.4pt" o:ole="">
            <v:imagedata r:id="rId36" o:title=""/>
          </v:shape>
          <o:OLEObject Type="Embed" ProgID="Visio.Drawing.11" ShapeID="_x0000_i1035" DrawAspect="Content" ObjectID="_1408971056"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224" w:name="_Toc315954026"/>
      <w:bookmarkStart w:id="225" w:name="_Toc316542536"/>
      <w:bookmarkStart w:id="226" w:name="_Toc335229030"/>
      <w:r w:rsidRPr="00DB42FD">
        <w:t>XML Schema</w:t>
      </w:r>
      <w:bookmarkEnd w:id="224"/>
      <w:bookmarkEnd w:id="225"/>
      <w:bookmarkEnd w:id="226"/>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227" w:name="_Toc315954027"/>
      <w:bookmarkStart w:id="228" w:name="_Toc316542537"/>
      <w:bookmarkStart w:id="229" w:name="_Toc335229031"/>
      <w:r w:rsidRPr="00DB42FD">
        <w:t>XML Example</w:t>
      </w:r>
      <w:bookmarkEnd w:id="227"/>
      <w:bookmarkEnd w:id="228"/>
      <w:bookmarkEnd w:id="229"/>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230" w:name="_Toc333524189"/>
      <w:bookmarkStart w:id="231" w:name="_Toc335148276"/>
      <w:bookmarkStart w:id="232" w:name="_Toc333524190"/>
      <w:bookmarkStart w:id="233" w:name="_Toc335148277"/>
      <w:bookmarkStart w:id="234" w:name="_Toc333524191"/>
      <w:bookmarkStart w:id="235" w:name="_Toc335148278"/>
      <w:bookmarkStart w:id="236" w:name="_Toc333524192"/>
      <w:bookmarkStart w:id="237" w:name="_Toc335148279"/>
      <w:bookmarkStart w:id="238" w:name="_Toc333524193"/>
      <w:bookmarkStart w:id="239" w:name="_Toc335148280"/>
      <w:bookmarkStart w:id="240" w:name="_Toc333524194"/>
      <w:bookmarkStart w:id="241" w:name="_Toc335148281"/>
      <w:bookmarkStart w:id="242" w:name="_Toc333524195"/>
      <w:bookmarkStart w:id="243" w:name="_Toc335148282"/>
      <w:bookmarkStart w:id="244" w:name="_Toc333524196"/>
      <w:bookmarkStart w:id="245" w:name="_Toc335148283"/>
      <w:bookmarkStart w:id="246" w:name="_Toc333524197"/>
      <w:bookmarkStart w:id="247" w:name="_Toc335148284"/>
      <w:bookmarkStart w:id="248" w:name="_Toc333524198"/>
      <w:bookmarkStart w:id="249" w:name="_Toc335148285"/>
      <w:bookmarkStart w:id="250" w:name="_Toc335229032"/>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t>External Certificate</w:t>
      </w:r>
      <w:bookmarkEnd w:id="250"/>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251" w:name="_Toc335229033"/>
      <w:r w:rsidRPr="00DB42FD">
        <w:t>UML Diagram</w:t>
      </w:r>
      <w:bookmarkEnd w:id="251"/>
    </w:p>
    <w:p w14:paraId="72061590" w14:textId="65BA7BFF" w:rsidR="002A5300" w:rsidRPr="009F1B7D" w:rsidRDefault="00BB307B" w:rsidP="002A5300">
      <w:pPr>
        <w:keepNext/>
        <w:jc w:val="center"/>
      </w:pPr>
      <w:r>
        <w:object w:dxaOrig="3114" w:dyaOrig="2210" w14:anchorId="55CAF233">
          <v:shape id="_x0000_i1036" type="#_x0000_t75" style="width:154.8pt;height:111pt" o:ole="">
            <v:imagedata r:id="rId38" o:title=""/>
          </v:shape>
          <o:OLEObject Type="Embed" ProgID="Visio.Drawing.11" ShapeID="_x0000_i1036" DrawAspect="Content" ObjectID="_1408971057" r:id="rId39"/>
        </w:object>
      </w:r>
    </w:p>
    <w:p w14:paraId="6E7639DC" w14:textId="25191B9E" w:rsidR="002A5300" w:rsidRPr="00A3202A" w:rsidRDefault="002A5300" w:rsidP="00A3202A">
      <w:pPr>
        <w:pStyle w:val="Caption"/>
      </w:pPr>
      <w:r w:rsidRPr="00A3202A">
        <w:t xml:space="preserve">Figure </w:t>
      </w:r>
      <w:r w:rsidR="00AB2933">
        <w:fldChar w:fldCharType="begin"/>
      </w:r>
      <w:r w:rsidR="00AB2933">
        <w:instrText xml:space="preserve"> SEQ Figure \* ARA</w:instrText>
      </w:r>
      <w:r w:rsidR="00AB2933">
        <w:instrText xml:space="preserve">BIC </w:instrText>
      </w:r>
      <w:r w:rsidR="00AB2933">
        <w:fldChar w:fldCharType="separate"/>
      </w:r>
      <w:r w:rsidRPr="00A3202A">
        <w:t>1</w:t>
      </w:r>
      <w:r w:rsidR="00AB2933">
        <w:fldChar w:fldCharType="end"/>
      </w:r>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252" w:name="_Toc335229034"/>
      <w:r w:rsidRPr="00DB42FD">
        <w:t>XML Schema</w:t>
      </w:r>
      <w:bookmarkEnd w:id="252"/>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253" w:name="_Toc335229035"/>
      <w:r w:rsidRPr="00DB42FD">
        <w:t>XML Example</w:t>
      </w:r>
      <w:bookmarkEnd w:id="253"/>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254" w:name="_Toc333524340"/>
      <w:bookmarkStart w:id="255" w:name="_Toc335148427"/>
      <w:bookmarkStart w:id="256" w:name="_Toc333524341"/>
      <w:bookmarkStart w:id="257" w:name="_Toc335148428"/>
      <w:bookmarkStart w:id="258" w:name="_Toc333524342"/>
      <w:bookmarkStart w:id="259" w:name="_Toc335148429"/>
      <w:bookmarkStart w:id="260" w:name="_Toc333524343"/>
      <w:bookmarkStart w:id="261" w:name="_Toc335148430"/>
      <w:bookmarkStart w:id="262" w:name="_Toc335229036"/>
      <w:bookmarkEnd w:id="254"/>
      <w:bookmarkEnd w:id="255"/>
      <w:bookmarkEnd w:id="256"/>
      <w:bookmarkEnd w:id="257"/>
      <w:bookmarkEnd w:id="258"/>
      <w:bookmarkEnd w:id="259"/>
      <w:bookmarkEnd w:id="260"/>
      <w:bookmarkEnd w:id="261"/>
      <w:r>
        <w:t>Owned Certificate</w:t>
      </w:r>
      <w:bookmarkEnd w:id="262"/>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263" w:name="_Toc335229037"/>
      <w:r w:rsidRPr="00DB42FD">
        <w:lastRenderedPageBreak/>
        <w:t>UML Diagram</w:t>
      </w:r>
      <w:bookmarkEnd w:id="263"/>
    </w:p>
    <w:p w14:paraId="6441FA38" w14:textId="394CA52C" w:rsidR="00325239" w:rsidRPr="009F1B7D" w:rsidRDefault="001D1E49" w:rsidP="00325239">
      <w:pPr>
        <w:keepNext/>
        <w:jc w:val="center"/>
      </w:pPr>
      <w:r>
        <w:object w:dxaOrig="6235" w:dyaOrig="6805" w14:anchorId="283792EB">
          <v:shape id="_x0000_i1037" type="#_x0000_t75" style="width:312pt;height:340.2pt" o:ole="">
            <v:imagedata r:id="rId40" o:title=""/>
          </v:shape>
          <o:OLEObject Type="Embed" ProgID="Visio.Drawing.11" ShapeID="_x0000_i1037" DrawAspect="Content" ObjectID="_1408971058" r:id="rId41"/>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264" w:name="_Toc335229038"/>
      <w:r w:rsidRPr="00DB42FD">
        <w:t>XML Schema</w:t>
      </w:r>
      <w:bookmarkEnd w:id="264"/>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265" w:name="_Toc335229039"/>
      <w:r w:rsidRPr="00DB42FD">
        <w:t>XML Example</w:t>
      </w:r>
      <w:bookmarkEnd w:id="265"/>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266" w:name="_Toc333524383"/>
      <w:bookmarkStart w:id="267" w:name="_Toc335148470"/>
      <w:bookmarkStart w:id="268" w:name="_Toc333524384"/>
      <w:bookmarkStart w:id="269" w:name="_Toc335148471"/>
      <w:bookmarkStart w:id="270" w:name="_Toc333524385"/>
      <w:bookmarkStart w:id="271" w:name="_Toc335148472"/>
      <w:bookmarkStart w:id="272" w:name="_Toc333524386"/>
      <w:bookmarkStart w:id="273" w:name="_Toc335148473"/>
      <w:bookmarkStart w:id="274" w:name="_Toc335229040"/>
      <w:bookmarkEnd w:id="266"/>
      <w:bookmarkEnd w:id="267"/>
      <w:bookmarkEnd w:id="268"/>
      <w:bookmarkEnd w:id="269"/>
      <w:bookmarkEnd w:id="270"/>
      <w:bookmarkEnd w:id="271"/>
      <w:bookmarkEnd w:id="272"/>
      <w:bookmarkEnd w:id="273"/>
      <w:r>
        <w:t>OpenFlow Flow Table</w:t>
      </w:r>
      <w:bookmarkEnd w:id="274"/>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275" w:name="_Toc335229041"/>
      <w:r w:rsidRPr="00DB42FD">
        <w:lastRenderedPageBreak/>
        <w:t>UML Diagram</w:t>
      </w:r>
      <w:bookmarkEnd w:id="275"/>
    </w:p>
    <w:p w14:paraId="736333AE" w14:textId="6F730472" w:rsidR="00E26F0F" w:rsidRDefault="00A5340E" w:rsidP="00E26F0F">
      <w:pPr>
        <w:pStyle w:val="Caption"/>
        <w:jc w:val="center"/>
        <w:rPr>
          <w:color w:val="auto"/>
        </w:rPr>
      </w:pPr>
      <w:r>
        <w:object w:dxaOrig="6900" w:dyaOrig="5815" w14:anchorId="52307FF0">
          <v:shape id="_x0000_i1038" type="#_x0000_t75" style="width:345pt;height:290.4pt" o:ole="">
            <v:imagedata r:id="rId42" o:title=""/>
          </v:shape>
          <o:OLEObject Type="Embed" ProgID="Visio.Drawing.11" ShapeID="_x0000_i1038" DrawAspect="Content" ObjectID="_1408971059" r:id="rId43"/>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276" w:name="_Toc335229042"/>
      <w:r>
        <w:t>XML Schema</w:t>
      </w:r>
      <w:bookmarkEnd w:id="276"/>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277" w:name="_Toc335229043"/>
      <w:r>
        <w:t>XML Example</w:t>
      </w:r>
      <w:bookmarkEnd w:id="277"/>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00F3697F" w14:textId="7BEFE342" w:rsidR="006F4495" w:rsidRDefault="006F4495" w:rsidP="00BA30A0">
      <w:pPr>
        <w:pStyle w:val="Heading1"/>
      </w:pPr>
      <w:bookmarkStart w:id="278" w:name="_Toc333524668"/>
      <w:bookmarkStart w:id="279" w:name="_Toc335148755"/>
      <w:bookmarkStart w:id="280" w:name="_Toc333524669"/>
      <w:bookmarkStart w:id="281" w:name="_Toc335148756"/>
      <w:bookmarkStart w:id="282" w:name="_Toc333524670"/>
      <w:bookmarkStart w:id="283" w:name="_Toc335148757"/>
      <w:bookmarkStart w:id="284" w:name="_Toc333524671"/>
      <w:bookmarkStart w:id="285" w:name="_Toc335148758"/>
      <w:bookmarkStart w:id="286" w:name="_Toc333524672"/>
      <w:bookmarkStart w:id="287" w:name="_Toc335148759"/>
      <w:bookmarkStart w:id="288" w:name="_Toc333524673"/>
      <w:bookmarkStart w:id="289" w:name="_Toc335148760"/>
      <w:bookmarkStart w:id="290" w:name="_Toc333524674"/>
      <w:bookmarkStart w:id="291" w:name="_Toc335148761"/>
      <w:bookmarkStart w:id="292" w:name="_Toc333524675"/>
      <w:bookmarkStart w:id="293" w:name="_Toc335148762"/>
      <w:bookmarkStart w:id="294" w:name="_Toc333524676"/>
      <w:bookmarkStart w:id="295" w:name="_Toc335148763"/>
      <w:bookmarkStart w:id="296" w:name="_Toc333524677"/>
      <w:bookmarkStart w:id="297" w:name="_Toc335148764"/>
      <w:bookmarkStart w:id="298" w:name="_Toc333524678"/>
      <w:bookmarkStart w:id="299" w:name="_Toc335148765"/>
      <w:bookmarkStart w:id="300" w:name="_Toc333524679"/>
      <w:bookmarkStart w:id="301" w:name="_Toc335148766"/>
      <w:bookmarkStart w:id="302" w:name="_Toc333524680"/>
      <w:bookmarkStart w:id="303" w:name="_Toc335148767"/>
      <w:bookmarkStart w:id="304" w:name="_Toc333524681"/>
      <w:bookmarkStart w:id="305" w:name="_Toc335148768"/>
      <w:bookmarkStart w:id="306" w:name="_Toc333524682"/>
      <w:bookmarkStart w:id="307" w:name="_Toc335148769"/>
      <w:bookmarkStart w:id="308" w:name="_Toc335229044"/>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006F4495">
        <w:t>Binding to NETCONF</w:t>
      </w:r>
      <w:bookmarkEnd w:id="308"/>
    </w:p>
    <w:p w14:paraId="3D4DDAE1" w14:textId="2410B42F"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appendix A</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309" w:name="_Toc335229045"/>
      <w:r>
        <w:t>Requirements</w:t>
      </w:r>
      <w:bookmarkEnd w:id="309"/>
    </w:p>
    <w:p w14:paraId="74787903" w14:textId="2F00E05A" w:rsidR="00B17688" w:rsidRDefault="00B17688" w:rsidP="00C128FA">
      <w:r>
        <w:t>When implementing the XML schema defined in Section 8 and Appendix A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310" w:name="_Toc335229046"/>
      <w:r>
        <w:t xml:space="preserve">How </w:t>
      </w:r>
      <w:r w:rsidR="007B1FA6">
        <w:t xml:space="preserve">the </w:t>
      </w:r>
      <w:r>
        <w:t xml:space="preserve">Data Model is Bound to </w:t>
      </w:r>
      <w:r w:rsidR="007B1FA6">
        <w:t>NETCONF</w:t>
      </w:r>
      <w:bookmarkEnd w:id="310"/>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311" w:name="_Toc335229047"/>
      <w:r>
        <w:lastRenderedPageBreak/>
        <w:t>edit-config</w:t>
      </w:r>
      <w:bookmarkEnd w:id="311"/>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312" w:name="_Toc335229048"/>
      <w:r>
        <w:t>get-config</w:t>
      </w:r>
      <w:bookmarkEnd w:id="312"/>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lastRenderedPageBreak/>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313" w:name="_Toc335229049"/>
      <w:r>
        <w:lastRenderedPageBreak/>
        <w:t>copy-config</w:t>
      </w:r>
      <w:bookmarkEnd w:id="313"/>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314" w:name="_Toc335229050"/>
      <w:r>
        <w:t>delete-config</w:t>
      </w:r>
      <w:bookmarkEnd w:id="314"/>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315" w:name="_Toc316542541"/>
      <w:bookmarkStart w:id="316" w:name="_Toc335229051"/>
      <w:r>
        <w:t>RPC error</w:t>
      </w:r>
      <w:bookmarkEnd w:id="316"/>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lastRenderedPageBreak/>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21629740" w:rsidR="00C31DBC" w:rsidRPr="009F1B7D" w:rsidRDefault="00D14D27" w:rsidP="007D61A9">
      <w:pPr>
        <w:pStyle w:val="Appx"/>
      </w:pPr>
      <w:r>
        <w:br w:type="page"/>
      </w:r>
      <w:bookmarkStart w:id="317" w:name="_Toc335229052"/>
      <w:r w:rsidR="00C31DBC" w:rsidRPr="00C31DBC">
        <w:lastRenderedPageBreak/>
        <w:t>XML</w:t>
      </w:r>
      <w:r w:rsidR="003914B2">
        <w:t xml:space="preserve"> </w:t>
      </w:r>
      <w:r w:rsidR="00C31DBC" w:rsidRPr="00C31DBC">
        <w:t>Schema</w:t>
      </w:r>
      <w:bookmarkEnd w:id="315"/>
      <w:bookmarkEnd w:id="317"/>
    </w:p>
    <w:tbl>
      <w:tblPr>
        <w:tblStyle w:val="XMLtable"/>
        <w:tblW w:w="5000" w:type="pct"/>
        <w:tblLook w:val="04A0" w:firstRow="1" w:lastRow="0" w:firstColumn="1" w:lastColumn="0" w:noHBand="0" w:noVBand="1"/>
      </w:tblPr>
      <w:tblGrid>
        <w:gridCol w:w="9474"/>
      </w:tblGrid>
      <w:tr w:rsidR="00C31DBC" w:rsidRPr="009F1B7D" w14:paraId="3B20E583" w14:textId="77777777" w:rsidTr="00C128FA">
        <w:tc>
          <w:tcPr>
            <w:tcW w:w="5000" w:type="pct"/>
          </w:tcPr>
          <w:p w14:paraId="7410BFF3" w14:textId="77777777" w:rsidR="00D708FE" w:rsidRPr="00C128FA" w:rsidRDefault="00D708FE" w:rsidP="00D708FE">
            <w:pPr>
              <w:pStyle w:val="XML1"/>
              <w:rPr>
                <w:lang w:val="de-DE"/>
              </w:rPr>
            </w:pPr>
            <w:r w:rsidRPr="00C128FA">
              <w:rPr>
                <w:lang w:val="de-DE"/>
              </w:rPr>
              <w:t>&lt;?xml version="1.0" encoding="UTF-8"?&gt;</w:t>
            </w:r>
          </w:p>
          <w:p w14:paraId="41A0BAE6" w14:textId="77777777" w:rsidR="00D708FE" w:rsidRPr="00C128FA" w:rsidRDefault="00D708FE" w:rsidP="00D708FE">
            <w:pPr>
              <w:pStyle w:val="XML1"/>
              <w:rPr>
                <w:lang w:val="de-DE"/>
              </w:rPr>
            </w:pPr>
            <w:r w:rsidRPr="00C128FA">
              <w:rPr>
                <w:lang w:val="de-DE"/>
              </w:rPr>
              <w:t>&lt;xs:schema xmlns:xs="http://www.w3.org/2001/XMLSchema"</w:t>
            </w:r>
          </w:p>
          <w:p w14:paraId="4E2ED981" w14:textId="77777777" w:rsidR="00D708FE" w:rsidRPr="00C128FA" w:rsidRDefault="00D708FE" w:rsidP="00D708FE">
            <w:pPr>
              <w:pStyle w:val="XML1"/>
              <w:rPr>
                <w:lang w:val="de-DE"/>
              </w:rPr>
            </w:pPr>
            <w:r w:rsidRPr="00C128FA">
              <w:rPr>
                <w:lang w:val="de-DE"/>
              </w:rPr>
              <w:t xml:space="preserve">           xmlns:yin="urn:ietf:params:xml:schema:yang:yin:1"</w:t>
            </w:r>
          </w:p>
          <w:p w14:paraId="765AFC6E" w14:textId="77777777" w:rsidR="00D708FE" w:rsidRDefault="00D708FE" w:rsidP="00D708FE">
            <w:pPr>
              <w:pStyle w:val="XML1"/>
            </w:pPr>
            <w:r w:rsidRPr="00C128FA">
              <w:rPr>
                <w:lang w:val="de-DE"/>
              </w:rPr>
              <w:t xml:space="preserve">           </w:t>
            </w:r>
            <w:r>
              <w:t>targetNamespace="urn:onf:of111:config:yang"</w:t>
            </w:r>
          </w:p>
          <w:p w14:paraId="1B930E9C" w14:textId="77777777" w:rsidR="00D708FE" w:rsidRDefault="00D708FE" w:rsidP="00D708FE">
            <w:pPr>
              <w:pStyle w:val="XML1"/>
            </w:pPr>
            <w:r>
              <w:t xml:space="preserve">           xmlns="urn:onf:of111:config:yang"</w:t>
            </w:r>
          </w:p>
          <w:p w14:paraId="73A439E1" w14:textId="77777777" w:rsidR="00D708FE" w:rsidRDefault="00D708FE" w:rsidP="00D708FE">
            <w:pPr>
              <w:pStyle w:val="XML1"/>
            </w:pPr>
            <w:r>
              <w:t xml:space="preserve">           elementFormDefault="qualified"</w:t>
            </w:r>
          </w:p>
          <w:p w14:paraId="7E4D6A51" w14:textId="77777777" w:rsidR="00D708FE" w:rsidRDefault="00D708FE" w:rsidP="00D708FE">
            <w:pPr>
              <w:pStyle w:val="XML1"/>
            </w:pPr>
            <w:r>
              <w:t xml:space="preserve">           attributeFormDefault="unqualified"</w:t>
            </w:r>
          </w:p>
          <w:p w14:paraId="7AF48FBF" w14:textId="77777777" w:rsidR="00D708FE" w:rsidRDefault="00D708FE" w:rsidP="00D708FE">
            <w:pPr>
              <w:pStyle w:val="XML1"/>
            </w:pPr>
            <w:r>
              <w:t xml:space="preserve">           version="2011-12-07"</w:t>
            </w:r>
          </w:p>
          <w:p w14:paraId="133B8900" w14:textId="77777777" w:rsidR="00D708FE" w:rsidRDefault="00D708FE" w:rsidP="00D708FE">
            <w:pPr>
              <w:pStyle w:val="XML1"/>
            </w:pPr>
            <w:r>
              <w:t xml:space="preserve">           xml:lang="en"</w:t>
            </w:r>
          </w:p>
          <w:p w14:paraId="6E038D27" w14:textId="77777777" w:rsidR="00D708FE" w:rsidRDefault="00D708FE" w:rsidP="00D708FE">
            <w:pPr>
              <w:pStyle w:val="XML1"/>
            </w:pPr>
            <w:r>
              <w:t xml:space="preserve">          xmlns:yang="urn:ietf:params:xml:ns:yang:ietf-yang-types"</w:t>
            </w:r>
          </w:p>
          <w:p w14:paraId="194B0E4D" w14:textId="77777777" w:rsidR="00D708FE" w:rsidRDefault="00D708FE" w:rsidP="00D708FE">
            <w:pPr>
              <w:pStyle w:val="XML1"/>
            </w:pPr>
            <w:r>
              <w:t xml:space="preserve">          xmlns:inet="urn:ietf:params:xml:ns:yang:ietf-inet-types"</w:t>
            </w:r>
          </w:p>
          <w:p w14:paraId="6F70607C" w14:textId="77777777" w:rsidR="00D708FE" w:rsidRDefault="00D708FE" w:rsidP="00D708FE">
            <w:pPr>
              <w:pStyle w:val="XML1"/>
            </w:pPr>
            <w:r>
              <w:t xml:space="preserve">          xmlns:of11-config="urn:onf:of111:config:yang"&gt;</w:t>
            </w:r>
          </w:p>
          <w:p w14:paraId="45325DF2" w14:textId="77777777" w:rsidR="00D708FE" w:rsidRDefault="00D708FE" w:rsidP="00D708FE">
            <w:pPr>
              <w:pStyle w:val="XML1"/>
            </w:pPr>
          </w:p>
          <w:p w14:paraId="384AF225" w14:textId="77777777" w:rsidR="00D708FE" w:rsidRDefault="00D708FE" w:rsidP="00D708FE">
            <w:pPr>
              <w:pStyle w:val="XML1"/>
            </w:pPr>
            <w:r>
              <w:t xml:space="preserve">  &lt;xs:import namespace="urn:ietf:params:xml:ns:yang:ietf-yang-types"</w:t>
            </w:r>
          </w:p>
          <w:p w14:paraId="2E383821" w14:textId="77777777" w:rsidR="00D708FE" w:rsidRDefault="00D708FE" w:rsidP="00D708FE">
            <w:pPr>
              <w:pStyle w:val="XML1"/>
            </w:pPr>
            <w:r>
              <w:t xml:space="preserve">             schemaLocation="ietf-yang-types.xsd"/&gt;</w:t>
            </w:r>
          </w:p>
          <w:p w14:paraId="3DCE16CA" w14:textId="77777777" w:rsidR="00D708FE" w:rsidRDefault="00D708FE" w:rsidP="00D708FE">
            <w:pPr>
              <w:pStyle w:val="XML1"/>
            </w:pPr>
            <w:r>
              <w:t xml:space="preserve">  &lt;xs:import namespace="urn:ietf:params:xml:ns:yang:ietf-inet-types"</w:t>
            </w:r>
          </w:p>
          <w:p w14:paraId="264D2431" w14:textId="77777777" w:rsidR="00D708FE" w:rsidRDefault="00D708FE" w:rsidP="00D708FE">
            <w:pPr>
              <w:pStyle w:val="XML1"/>
            </w:pPr>
            <w:r>
              <w:t xml:space="preserve">             schemaLocation="ietf-inet-types.xsd"/&gt;</w:t>
            </w:r>
          </w:p>
          <w:p w14:paraId="78723959" w14:textId="77777777" w:rsidR="00D708FE" w:rsidRDefault="00D708FE" w:rsidP="00D708FE">
            <w:pPr>
              <w:pStyle w:val="XML1"/>
            </w:pPr>
          </w:p>
          <w:p w14:paraId="510F0B75" w14:textId="77777777" w:rsidR="00D708FE" w:rsidRDefault="00D708FE" w:rsidP="00D708FE">
            <w:pPr>
              <w:pStyle w:val="XML1"/>
            </w:pPr>
            <w:r>
              <w:t xml:space="preserve">  &lt;xs:annotation&gt;</w:t>
            </w:r>
          </w:p>
          <w:p w14:paraId="49377892" w14:textId="77777777" w:rsidR="00D708FE" w:rsidRDefault="00D708FE" w:rsidP="00D708FE">
            <w:pPr>
              <w:pStyle w:val="XML1"/>
            </w:pPr>
            <w:r>
              <w:t xml:space="preserve">    &lt;xs:documentation&gt;</w:t>
            </w:r>
          </w:p>
          <w:p w14:paraId="7019568C" w14:textId="77777777" w:rsidR="00D708FE" w:rsidRDefault="00D708FE" w:rsidP="00D708FE">
            <w:pPr>
              <w:pStyle w:val="XML1"/>
            </w:pPr>
            <w:r>
              <w:t xml:space="preserve">      This schema was generated from the YANG module of-config1.1.1</w:t>
            </w:r>
          </w:p>
          <w:p w14:paraId="171A2D13" w14:textId="77777777" w:rsidR="00D708FE" w:rsidRDefault="00D708FE" w:rsidP="00D708FE">
            <w:pPr>
              <w:pStyle w:val="XML1"/>
            </w:pPr>
            <w:r>
              <w:t xml:space="preserve">      by pyang version 1.2.</w:t>
            </w:r>
          </w:p>
          <w:p w14:paraId="62400140" w14:textId="77777777" w:rsidR="00D708FE" w:rsidRDefault="00D708FE" w:rsidP="00D708FE">
            <w:pPr>
              <w:pStyle w:val="XML1"/>
            </w:pPr>
          </w:p>
          <w:p w14:paraId="4C7CDBCD" w14:textId="77777777" w:rsidR="00D708FE" w:rsidRDefault="00D708FE" w:rsidP="00D708FE">
            <w:pPr>
              <w:pStyle w:val="XML1"/>
            </w:pPr>
            <w:r>
              <w:t xml:space="preserve">      The schema describes an instance document consisting</w:t>
            </w:r>
          </w:p>
          <w:p w14:paraId="6D09225C" w14:textId="77777777" w:rsidR="00D708FE" w:rsidRDefault="00D708FE" w:rsidP="00D708FE">
            <w:pPr>
              <w:pStyle w:val="XML1"/>
            </w:pPr>
            <w:r>
              <w:t xml:space="preserve">      of the entire configuration data store, operational</w:t>
            </w:r>
          </w:p>
          <w:p w14:paraId="127809ED" w14:textId="77777777" w:rsidR="00D708FE" w:rsidRDefault="00D708FE" w:rsidP="00D708FE">
            <w:pPr>
              <w:pStyle w:val="XML1"/>
            </w:pPr>
            <w:r>
              <w:t xml:space="preserve">      data, rpc operations, and notifications.</w:t>
            </w:r>
          </w:p>
          <w:p w14:paraId="22218F28" w14:textId="77777777" w:rsidR="00D708FE" w:rsidRDefault="00D708FE" w:rsidP="00D708FE">
            <w:pPr>
              <w:pStyle w:val="XML1"/>
            </w:pPr>
            <w:r>
              <w:t xml:space="preserve">      This schema can thus NOT be used as-is to</w:t>
            </w:r>
          </w:p>
          <w:p w14:paraId="7C7DC4FF" w14:textId="77777777" w:rsidR="00D708FE" w:rsidRDefault="00D708FE" w:rsidP="00D708FE">
            <w:pPr>
              <w:pStyle w:val="XML1"/>
            </w:pPr>
            <w:r>
              <w:t xml:space="preserve">      validate NETCONF PDUs.</w:t>
            </w:r>
          </w:p>
          <w:p w14:paraId="7FFB782C" w14:textId="77777777" w:rsidR="00D708FE" w:rsidRDefault="00D708FE" w:rsidP="00D708FE">
            <w:pPr>
              <w:pStyle w:val="XML1"/>
            </w:pPr>
            <w:r>
              <w:t xml:space="preserve">    &lt;/xs:documentation&gt;</w:t>
            </w:r>
          </w:p>
          <w:p w14:paraId="6D3E34D4" w14:textId="77777777" w:rsidR="00D708FE" w:rsidRDefault="00D708FE" w:rsidP="00D708FE">
            <w:pPr>
              <w:pStyle w:val="XML1"/>
            </w:pPr>
            <w:r>
              <w:t xml:space="preserve">  &lt;/xs:annotation&gt;</w:t>
            </w:r>
          </w:p>
          <w:p w14:paraId="067DAB2B" w14:textId="77777777" w:rsidR="00D708FE" w:rsidRDefault="00D708FE" w:rsidP="00D708FE">
            <w:pPr>
              <w:pStyle w:val="XML1"/>
            </w:pPr>
          </w:p>
          <w:p w14:paraId="1E1C57BB" w14:textId="77777777" w:rsidR="00D708FE" w:rsidRDefault="00D708FE" w:rsidP="00D708FE">
            <w:pPr>
              <w:pStyle w:val="XML1"/>
            </w:pPr>
            <w:r>
              <w:t xml:space="preserve">  &lt;xs:annotation&gt;</w:t>
            </w:r>
          </w:p>
          <w:p w14:paraId="0003D8DC" w14:textId="69C3D97E" w:rsidR="00D708FE" w:rsidRDefault="00D708FE">
            <w:pPr>
              <w:pStyle w:val="XML1"/>
            </w:pPr>
            <w:r>
              <w:t xml:space="preserve">    &lt;xs:documentation&gt;</w:t>
            </w:r>
          </w:p>
          <w:p w14:paraId="2EA32D37" w14:textId="77777777" w:rsidR="00D708FE" w:rsidRDefault="00D708FE" w:rsidP="00D708FE">
            <w:pPr>
              <w:pStyle w:val="XML1"/>
            </w:pPr>
          </w:p>
          <w:p w14:paraId="450A60C9" w14:textId="77777777" w:rsidR="00D708FE" w:rsidRDefault="00D708FE" w:rsidP="00D708FE">
            <w:pPr>
              <w:pStyle w:val="XML1"/>
            </w:pPr>
            <w:r>
              <w:t xml:space="preserve">      NETCONF Operational Considerations</w:t>
            </w:r>
          </w:p>
          <w:p w14:paraId="3A2FE376" w14:textId="77777777" w:rsidR="00D708FE" w:rsidRDefault="00D708FE" w:rsidP="00D708FE">
            <w:pPr>
              <w:pStyle w:val="XML1"/>
            </w:pPr>
          </w:p>
          <w:p w14:paraId="5A35FF55" w14:textId="77777777" w:rsidR="00D708FE" w:rsidRDefault="00D708FE" w:rsidP="00D708FE">
            <w:pPr>
              <w:pStyle w:val="XML1"/>
            </w:pPr>
            <w:r>
              <w:t xml:space="preserve">      Elements that are configurable, optional and have a default</w:t>
            </w:r>
          </w:p>
          <w:p w14:paraId="64913512" w14:textId="77777777" w:rsidR="00D708FE" w:rsidRDefault="00D708FE" w:rsidP="00D708FE">
            <w:pPr>
              <w:pStyle w:val="XML1"/>
            </w:pPr>
            <w:r>
              <w:t xml:space="preserve">      value MAY be reported by replies to NETCONF &amp;lt;get-config&amp;gt;</w:t>
            </w:r>
          </w:p>
          <w:p w14:paraId="31ADE189" w14:textId="77777777" w:rsidR="00D708FE" w:rsidRDefault="00D708FE" w:rsidP="00D708FE">
            <w:pPr>
              <w:pStyle w:val="XML1"/>
            </w:pPr>
            <w:r>
              <w:t xml:space="preserve">      requests. All non-configurable values SHOULD be reported by</w:t>
            </w:r>
          </w:p>
          <w:p w14:paraId="76B2111E" w14:textId="77777777" w:rsidR="00D708FE" w:rsidRDefault="00D708FE" w:rsidP="00D708FE">
            <w:pPr>
              <w:pStyle w:val="XML1"/>
            </w:pPr>
            <w:r>
              <w:t xml:space="preserve">      replies to NETCONF &amp;lt;get&amp;gt; requests.</w:t>
            </w:r>
          </w:p>
          <w:p w14:paraId="2847AFA0" w14:textId="77777777" w:rsidR="00D708FE" w:rsidRDefault="00D708FE" w:rsidP="00D708FE">
            <w:pPr>
              <w:pStyle w:val="XML1"/>
            </w:pPr>
          </w:p>
          <w:p w14:paraId="61294D0A" w14:textId="77777777" w:rsidR="00D708FE" w:rsidRDefault="00D708FE" w:rsidP="00D708FE">
            <w:pPr>
              <w:pStyle w:val="XML1"/>
            </w:pPr>
            <w:r>
              <w:t xml:space="preserve">      Attemps to modify non-configurable elements with a NETCONF</w:t>
            </w:r>
          </w:p>
          <w:p w14:paraId="087D5027" w14:textId="77777777" w:rsidR="00D708FE" w:rsidRDefault="00D708FE" w:rsidP="00D708FE">
            <w:pPr>
              <w:pStyle w:val="XML1"/>
            </w:pPr>
            <w:r>
              <w:t xml:space="preserve">      &amp;lt;edit-config&amp;gt; operation MUST result in an</w:t>
            </w:r>
          </w:p>
          <w:p w14:paraId="4A78A1A3" w14:textId="77777777" w:rsidR="00D708FE" w:rsidRDefault="00D708FE" w:rsidP="00D708FE">
            <w:pPr>
              <w:pStyle w:val="XML1"/>
            </w:pPr>
            <w:r>
              <w:t xml:space="preserve">      'operation-not-supported' error with type 'application'.</w:t>
            </w:r>
          </w:p>
          <w:p w14:paraId="10DDD045" w14:textId="77777777" w:rsidR="00D708FE" w:rsidRDefault="00D708FE" w:rsidP="00D708FE">
            <w:pPr>
              <w:pStyle w:val="XML1"/>
            </w:pPr>
          </w:p>
          <w:p w14:paraId="288BA9AE" w14:textId="77777777" w:rsidR="00D708FE" w:rsidRDefault="00D708FE" w:rsidP="00D708FE">
            <w:pPr>
              <w:pStyle w:val="XML1"/>
            </w:pPr>
            <w:r>
              <w:t xml:space="preserve">      When validating an &amp;lt;edit</w:t>
            </w:r>
            <w:r>
              <w:rPr>
                <w:rFonts w:ascii="MS Mincho" w:eastAsia="MS Mincho" w:hAnsi="MS Mincho" w:cs="MS Mincho" w:hint="eastAsia"/>
              </w:rPr>
              <w:t>‑</w:t>
            </w:r>
            <w:r>
              <w:t xml:space="preserve">config&amp;gt; operation the following </w:t>
            </w:r>
          </w:p>
          <w:p w14:paraId="10F93E0C" w14:textId="77777777" w:rsidR="00D708FE" w:rsidRDefault="00D708FE" w:rsidP="00D708FE">
            <w:pPr>
              <w:pStyle w:val="XML1"/>
            </w:pPr>
            <w:r>
              <w:t xml:space="preserve">      errors MUST be detected:</w:t>
            </w:r>
          </w:p>
          <w:p w14:paraId="44CE10ED" w14:textId="77777777" w:rsidR="00D708FE" w:rsidRDefault="00D708FE" w:rsidP="00D708FE">
            <w:pPr>
              <w:pStyle w:val="XML1"/>
            </w:pPr>
          </w:p>
          <w:p w14:paraId="306C2146" w14:textId="77777777" w:rsidR="00D708FE" w:rsidRDefault="00D708FE" w:rsidP="00D708FE">
            <w:pPr>
              <w:pStyle w:val="XML1"/>
            </w:pPr>
            <w:r>
              <w:t xml:space="preserve">      * Delete requests for non-existent data. In this case a</w:t>
            </w:r>
          </w:p>
          <w:p w14:paraId="3F4557B7" w14:textId="77777777" w:rsidR="00D708FE" w:rsidRDefault="00D708FE" w:rsidP="00D708FE">
            <w:pPr>
              <w:pStyle w:val="XML1"/>
            </w:pPr>
            <w:r>
              <w:t xml:space="preserve">      'data-missing' error is returned.</w:t>
            </w:r>
          </w:p>
          <w:p w14:paraId="6242E6CA" w14:textId="77777777" w:rsidR="00D708FE" w:rsidRDefault="00D708FE" w:rsidP="00D708FE">
            <w:pPr>
              <w:pStyle w:val="XML1"/>
            </w:pPr>
            <w:r>
              <w:t xml:space="preserve">      * Create requests for existent data. In this case a </w:t>
            </w:r>
          </w:p>
          <w:p w14:paraId="3B9CAF05" w14:textId="77777777" w:rsidR="00D708FE" w:rsidRDefault="00D708FE" w:rsidP="00D708FE">
            <w:pPr>
              <w:pStyle w:val="XML1"/>
            </w:pPr>
            <w:r>
              <w:t xml:space="preserve">      'data-exists' error is returned.</w:t>
            </w:r>
          </w:p>
          <w:p w14:paraId="04F33247" w14:textId="77777777" w:rsidR="00D708FE" w:rsidRDefault="00D708FE" w:rsidP="00D708FE">
            <w:pPr>
              <w:pStyle w:val="XML1"/>
            </w:pPr>
            <w:r>
              <w:lastRenderedPageBreak/>
              <w:t xml:space="preserve">      * If the NETCONF operation creates data nodes under a</w:t>
            </w:r>
          </w:p>
          <w:p w14:paraId="00DC9102" w14:textId="77777777" w:rsidR="00D708FE" w:rsidRDefault="00D708FE" w:rsidP="00D708FE">
            <w:pPr>
              <w:pStyle w:val="XML1"/>
            </w:pPr>
            <w:r>
              <w:t xml:space="preserve">      'choice', any existing nodes from other branches are</w:t>
            </w:r>
          </w:p>
          <w:p w14:paraId="28B3AA95" w14:textId="77777777" w:rsidR="00D708FE" w:rsidRDefault="00D708FE" w:rsidP="00D708FE">
            <w:pPr>
              <w:pStyle w:val="XML1"/>
            </w:pPr>
            <w:r>
              <w:t xml:space="preserve">      deleted.</w:t>
            </w:r>
          </w:p>
          <w:p w14:paraId="0FA3DA18" w14:textId="77777777" w:rsidR="00D708FE" w:rsidRDefault="00D708FE" w:rsidP="00D708FE">
            <w:pPr>
              <w:pStyle w:val="XML1"/>
            </w:pPr>
            <w:r>
              <w:t xml:space="preserve">    &lt;/xs:documentation&gt;</w:t>
            </w:r>
          </w:p>
          <w:p w14:paraId="1BF28008" w14:textId="77777777" w:rsidR="00D708FE" w:rsidRDefault="00D708FE" w:rsidP="00D708FE">
            <w:pPr>
              <w:pStyle w:val="XML1"/>
            </w:pPr>
            <w:r>
              <w:t xml:space="preserve">  &lt;/xs:annotation&gt;</w:t>
            </w:r>
          </w:p>
          <w:p w14:paraId="412682AB" w14:textId="77777777" w:rsidR="00D708FE" w:rsidRDefault="00D708FE" w:rsidP="00D708FE">
            <w:pPr>
              <w:pStyle w:val="XML1"/>
            </w:pPr>
          </w:p>
          <w:p w14:paraId="7D6FAE73" w14:textId="77777777" w:rsidR="00D708FE" w:rsidRDefault="00D708FE" w:rsidP="00D708FE">
            <w:pPr>
              <w:pStyle w:val="XML1"/>
            </w:pPr>
            <w:r>
              <w:t xml:space="preserve">  &lt;!-- YANG typedefs --&gt;</w:t>
            </w:r>
          </w:p>
          <w:p w14:paraId="40846F95" w14:textId="77777777" w:rsidR="00D708FE" w:rsidRDefault="00D708FE" w:rsidP="00D708FE">
            <w:pPr>
              <w:pStyle w:val="XML1"/>
            </w:pPr>
            <w:r>
              <w:t xml:space="preserve">  &lt;xs:simpleType name="OFConfigId"&gt;</w:t>
            </w:r>
          </w:p>
          <w:p w14:paraId="33B98012" w14:textId="77777777" w:rsidR="00D708FE" w:rsidRDefault="00D708FE" w:rsidP="00D708FE">
            <w:pPr>
              <w:pStyle w:val="XML1"/>
            </w:pPr>
            <w:r>
              <w:t xml:space="preserve">    &lt;xs:annotation&gt;</w:t>
            </w:r>
          </w:p>
          <w:p w14:paraId="6E72FD51" w14:textId="77777777" w:rsidR="00D708FE" w:rsidRDefault="00D708FE" w:rsidP="00D708FE">
            <w:pPr>
              <w:pStyle w:val="XML1"/>
            </w:pPr>
            <w:r>
              <w:t xml:space="preserve">      &lt;xs:documentation&gt;</w:t>
            </w:r>
          </w:p>
          <w:p w14:paraId="4C6CF0E7" w14:textId="77777777" w:rsidR="00D708FE" w:rsidRDefault="00D708FE" w:rsidP="00D708FE">
            <w:pPr>
              <w:pStyle w:val="XML1"/>
            </w:pPr>
            <w:r>
              <w:t xml:space="preserve">        Generic type of an identifier in OF-CONFIG</w:t>
            </w:r>
          </w:p>
          <w:p w14:paraId="0A62BE17" w14:textId="77777777" w:rsidR="00D708FE" w:rsidRDefault="00D708FE" w:rsidP="00D708FE">
            <w:pPr>
              <w:pStyle w:val="XML1"/>
            </w:pPr>
            <w:r>
              <w:t xml:space="preserve">      &lt;/xs:documentation&gt;</w:t>
            </w:r>
          </w:p>
          <w:p w14:paraId="0923289D" w14:textId="77777777" w:rsidR="00D708FE" w:rsidRDefault="00D708FE" w:rsidP="00D708FE">
            <w:pPr>
              <w:pStyle w:val="XML1"/>
            </w:pPr>
            <w:r>
              <w:t xml:space="preserve">    &lt;/xs:annotation&gt;</w:t>
            </w:r>
          </w:p>
          <w:p w14:paraId="24D9C19D" w14:textId="77777777" w:rsidR="00D708FE" w:rsidRDefault="00D708FE" w:rsidP="00D708FE">
            <w:pPr>
              <w:pStyle w:val="XML1"/>
            </w:pPr>
          </w:p>
          <w:p w14:paraId="50E56ED0" w14:textId="77777777" w:rsidR="00D708FE" w:rsidRDefault="00D708FE" w:rsidP="00D708FE">
            <w:pPr>
              <w:pStyle w:val="XML1"/>
            </w:pPr>
            <w:r>
              <w:t xml:space="preserve">    &lt;xs:restriction base="inet:uri"&gt;</w:t>
            </w:r>
          </w:p>
          <w:p w14:paraId="0CD9060B" w14:textId="77777777" w:rsidR="00D708FE" w:rsidRDefault="00D708FE" w:rsidP="00D708FE">
            <w:pPr>
              <w:pStyle w:val="XML1"/>
            </w:pPr>
            <w:r>
              <w:t xml:space="preserve">    &lt;/xs:restriction&gt;</w:t>
            </w:r>
          </w:p>
          <w:p w14:paraId="7CC99DB9" w14:textId="77777777" w:rsidR="00D708FE" w:rsidRDefault="00D708FE" w:rsidP="00D708FE">
            <w:pPr>
              <w:pStyle w:val="XML1"/>
            </w:pPr>
            <w:r>
              <w:t xml:space="preserve">  &lt;/xs:simpleType&gt;</w:t>
            </w:r>
          </w:p>
          <w:p w14:paraId="5DB4B838" w14:textId="77777777" w:rsidR="00D708FE" w:rsidRDefault="00D708FE" w:rsidP="00D708FE">
            <w:pPr>
              <w:pStyle w:val="XML1"/>
            </w:pPr>
            <w:r>
              <w:t xml:space="preserve">  &lt;xs:simpleType name="OFConfigurationPointProtocolType"&gt;</w:t>
            </w:r>
          </w:p>
          <w:p w14:paraId="790C197A" w14:textId="77777777" w:rsidR="00D708FE" w:rsidRDefault="00D708FE" w:rsidP="00D708FE">
            <w:pPr>
              <w:pStyle w:val="XML1"/>
            </w:pPr>
            <w:r>
              <w:t xml:space="preserve">    &lt;xs:annotation&gt;</w:t>
            </w:r>
          </w:p>
          <w:p w14:paraId="603A550E" w14:textId="77777777" w:rsidR="00D708FE" w:rsidRDefault="00D708FE" w:rsidP="00D708FE">
            <w:pPr>
              <w:pStyle w:val="XML1"/>
            </w:pPr>
            <w:r>
              <w:t xml:space="preserve">      &lt;xs:documentation&gt;</w:t>
            </w:r>
          </w:p>
          <w:p w14:paraId="38DDDDF7" w14:textId="77777777" w:rsidR="00D708FE" w:rsidRDefault="00D708FE" w:rsidP="00D708FE">
            <w:pPr>
              <w:pStyle w:val="XML1"/>
            </w:pPr>
            <w:r>
              <w:t xml:space="preserve">        Possible protocols to connect ot an OF</w:t>
            </w:r>
          </w:p>
          <w:p w14:paraId="32992B71" w14:textId="77777777" w:rsidR="00D708FE" w:rsidRDefault="00D708FE" w:rsidP="00D708FE">
            <w:pPr>
              <w:pStyle w:val="XML1"/>
            </w:pPr>
            <w:r>
              <w:t xml:space="preserve">        Configuration Point</w:t>
            </w:r>
          </w:p>
          <w:p w14:paraId="3924584E" w14:textId="77777777" w:rsidR="00D708FE" w:rsidRDefault="00D708FE" w:rsidP="00D708FE">
            <w:pPr>
              <w:pStyle w:val="XML1"/>
            </w:pPr>
            <w:r>
              <w:t xml:space="preserve">      &lt;/xs:documentation&gt;</w:t>
            </w:r>
          </w:p>
          <w:p w14:paraId="425C8266" w14:textId="77777777" w:rsidR="00D708FE" w:rsidRDefault="00D708FE" w:rsidP="00D708FE">
            <w:pPr>
              <w:pStyle w:val="XML1"/>
            </w:pPr>
            <w:r>
              <w:t xml:space="preserve">    &lt;/xs:annotation&gt;</w:t>
            </w:r>
          </w:p>
          <w:p w14:paraId="720369A1" w14:textId="77777777" w:rsidR="00D708FE" w:rsidRDefault="00D708FE" w:rsidP="00D708FE">
            <w:pPr>
              <w:pStyle w:val="XML1"/>
            </w:pPr>
          </w:p>
          <w:p w14:paraId="07F838E2" w14:textId="77777777" w:rsidR="00D708FE" w:rsidRDefault="00D708FE" w:rsidP="00D708FE">
            <w:pPr>
              <w:pStyle w:val="XML1"/>
            </w:pPr>
            <w:r>
              <w:t xml:space="preserve">    &lt;xs:restriction base="xs:string"&gt;</w:t>
            </w:r>
          </w:p>
          <w:p w14:paraId="58AADF16" w14:textId="77777777" w:rsidR="00D708FE" w:rsidRDefault="00D708FE" w:rsidP="00D708FE">
            <w:pPr>
              <w:pStyle w:val="XML1"/>
            </w:pPr>
            <w:r>
              <w:t xml:space="preserve">      &lt;xs:enumeration value="ssh"/&gt;</w:t>
            </w:r>
          </w:p>
          <w:p w14:paraId="2E3D368B" w14:textId="77777777" w:rsidR="00D708FE" w:rsidRDefault="00D708FE" w:rsidP="00D708FE">
            <w:pPr>
              <w:pStyle w:val="XML1"/>
            </w:pPr>
            <w:r>
              <w:t xml:space="preserve">      &lt;xs:enumeration value="soap"/&gt;</w:t>
            </w:r>
          </w:p>
          <w:p w14:paraId="7D624D61" w14:textId="77777777" w:rsidR="00D708FE" w:rsidRDefault="00D708FE" w:rsidP="00D708FE">
            <w:pPr>
              <w:pStyle w:val="XML1"/>
            </w:pPr>
            <w:r>
              <w:t xml:space="preserve">      &lt;xs:enumeration value="tls"/&gt;</w:t>
            </w:r>
          </w:p>
          <w:p w14:paraId="3F3F8F1B" w14:textId="77777777" w:rsidR="00D708FE" w:rsidRDefault="00D708FE" w:rsidP="00D708FE">
            <w:pPr>
              <w:pStyle w:val="XML1"/>
            </w:pPr>
            <w:r>
              <w:t xml:space="preserve">      &lt;xs:enumeration value="beep"/&gt;</w:t>
            </w:r>
          </w:p>
          <w:p w14:paraId="0461C4DF" w14:textId="77777777" w:rsidR="00D708FE" w:rsidRDefault="00D708FE" w:rsidP="00D708FE">
            <w:pPr>
              <w:pStyle w:val="XML1"/>
            </w:pPr>
            <w:r>
              <w:t xml:space="preserve">    &lt;/xs:restriction&gt;</w:t>
            </w:r>
          </w:p>
          <w:p w14:paraId="35CA4C1F" w14:textId="77777777" w:rsidR="00D708FE" w:rsidRDefault="00D708FE" w:rsidP="00D708FE">
            <w:pPr>
              <w:pStyle w:val="XML1"/>
            </w:pPr>
            <w:r>
              <w:t xml:space="preserve">  &lt;/xs:simpleType&gt;</w:t>
            </w:r>
          </w:p>
          <w:p w14:paraId="2CD70214" w14:textId="77777777" w:rsidR="00D708FE" w:rsidRDefault="00D708FE" w:rsidP="00D708FE">
            <w:pPr>
              <w:pStyle w:val="XML1"/>
            </w:pPr>
            <w:r>
              <w:t xml:space="preserve">  &lt;xs:simpleType name="OFOpenFlowVersionType"&gt;</w:t>
            </w:r>
          </w:p>
          <w:p w14:paraId="4F777150" w14:textId="77777777" w:rsidR="00D708FE" w:rsidRDefault="00D708FE" w:rsidP="00D708FE">
            <w:pPr>
              <w:pStyle w:val="XML1"/>
            </w:pPr>
            <w:r>
              <w:t xml:space="preserve">    &lt;xs:annotation&gt;</w:t>
            </w:r>
          </w:p>
          <w:p w14:paraId="3442DECF" w14:textId="77777777" w:rsidR="00D708FE" w:rsidRDefault="00D708FE" w:rsidP="00D708FE">
            <w:pPr>
              <w:pStyle w:val="XML1"/>
            </w:pPr>
            <w:r>
              <w:t xml:space="preserve">      &lt;xs:documentation&gt;</w:t>
            </w:r>
          </w:p>
          <w:p w14:paraId="046A6F63" w14:textId="77777777" w:rsidR="00D708FE" w:rsidRDefault="00D708FE" w:rsidP="00D708FE">
            <w:pPr>
              <w:pStyle w:val="XML1"/>
            </w:pPr>
            <w:r>
              <w:t xml:space="preserve">        This enumeration contains the all OpenFlow</w:t>
            </w:r>
          </w:p>
          <w:p w14:paraId="023FE7AF" w14:textId="77777777" w:rsidR="00D708FE" w:rsidRDefault="00D708FE" w:rsidP="00D708FE">
            <w:pPr>
              <w:pStyle w:val="XML1"/>
            </w:pPr>
            <w:r>
              <w:t xml:space="preserve">        versions released so far.</w:t>
            </w:r>
          </w:p>
          <w:p w14:paraId="68A7D952" w14:textId="77777777" w:rsidR="00D708FE" w:rsidRDefault="00D708FE" w:rsidP="00D708FE">
            <w:pPr>
              <w:pStyle w:val="XML1"/>
            </w:pPr>
            <w:r>
              <w:t xml:space="preserve">      &lt;/xs:documentation&gt;</w:t>
            </w:r>
          </w:p>
          <w:p w14:paraId="0A491A34" w14:textId="77777777" w:rsidR="00D708FE" w:rsidRDefault="00D708FE" w:rsidP="00D708FE">
            <w:pPr>
              <w:pStyle w:val="XML1"/>
            </w:pPr>
            <w:r>
              <w:t xml:space="preserve">    &lt;/xs:annotation&gt;</w:t>
            </w:r>
          </w:p>
          <w:p w14:paraId="317EE73A" w14:textId="77777777" w:rsidR="00D708FE" w:rsidRDefault="00D708FE" w:rsidP="00D708FE">
            <w:pPr>
              <w:pStyle w:val="XML1"/>
            </w:pPr>
          </w:p>
          <w:p w14:paraId="6C796798" w14:textId="77777777" w:rsidR="00D708FE" w:rsidRDefault="00D708FE" w:rsidP="00D708FE">
            <w:pPr>
              <w:pStyle w:val="XML1"/>
            </w:pPr>
            <w:r>
              <w:t xml:space="preserve">    &lt;xs:restriction base="xs:string"&gt;</w:t>
            </w:r>
          </w:p>
          <w:p w14:paraId="08883605" w14:textId="77777777" w:rsidR="00D708FE" w:rsidRDefault="00D708FE" w:rsidP="00D708FE">
            <w:pPr>
              <w:pStyle w:val="XML1"/>
            </w:pPr>
            <w:r>
              <w:t xml:space="preserve">      &lt;xs:enumeration value="not-applicable"/&gt;</w:t>
            </w:r>
          </w:p>
          <w:p w14:paraId="6C8D24C5" w14:textId="77777777" w:rsidR="00D708FE" w:rsidRDefault="00D708FE" w:rsidP="00D708FE">
            <w:pPr>
              <w:pStyle w:val="XML1"/>
            </w:pPr>
            <w:r>
              <w:t xml:space="preserve">      &lt;xs:enumeration value="1.0"/&gt;</w:t>
            </w:r>
          </w:p>
          <w:p w14:paraId="7DC89A4A" w14:textId="77777777" w:rsidR="00D708FE" w:rsidRDefault="00D708FE" w:rsidP="00D708FE">
            <w:pPr>
              <w:pStyle w:val="XML1"/>
            </w:pPr>
            <w:r>
              <w:t xml:space="preserve">      &lt;xs:enumeration value="1.0.1"/&gt;</w:t>
            </w:r>
          </w:p>
          <w:p w14:paraId="13D40B56" w14:textId="77777777" w:rsidR="00D708FE" w:rsidRDefault="00D708FE" w:rsidP="00D708FE">
            <w:pPr>
              <w:pStyle w:val="XML1"/>
            </w:pPr>
            <w:r>
              <w:t xml:space="preserve">      &lt;xs:enumeration value="1.1"/&gt;</w:t>
            </w:r>
          </w:p>
          <w:p w14:paraId="48C39EDC" w14:textId="77777777" w:rsidR="00D708FE" w:rsidRDefault="00D708FE" w:rsidP="00D708FE">
            <w:pPr>
              <w:pStyle w:val="XML1"/>
            </w:pPr>
            <w:r>
              <w:t xml:space="preserve">      &lt;xs:enumeration value="1.2"/&gt;</w:t>
            </w:r>
          </w:p>
          <w:p w14:paraId="13B235BE" w14:textId="77777777" w:rsidR="00D708FE" w:rsidRDefault="00D708FE" w:rsidP="00D708FE">
            <w:pPr>
              <w:pStyle w:val="XML1"/>
            </w:pPr>
            <w:r>
              <w:t xml:space="preserve">      &lt;xs:enumeration value="1.3"/&gt;</w:t>
            </w:r>
          </w:p>
          <w:p w14:paraId="36C46901" w14:textId="77777777" w:rsidR="00D708FE" w:rsidRDefault="00D708FE" w:rsidP="00D708FE">
            <w:pPr>
              <w:pStyle w:val="XML1"/>
            </w:pPr>
            <w:r>
              <w:t xml:space="preserve">      &lt;xs:enumeration value="1.3.1"/&gt;</w:t>
            </w:r>
          </w:p>
          <w:p w14:paraId="27FD20EF" w14:textId="77777777" w:rsidR="00D708FE" w:rsidRDefault="00D708FE" w:rsidP="00D708FE">
            <w:pPr>
              <w:pStyle w:val="XML1"/>
            </w:pPr>
            <w:r>
              <w:t xml:space="preserve">    &lt;/xs:restriction&gt;</w:t>
            </w:r>
          </w:p>
          <w:p w14:paraId="34E534EF" w14:textId="77777777" w:rsidR="00D708FE" w:rsidRDefault="00D708FE" w:rsidP="00D708FE">
            <w:pPr>
              <w:pStyle w:val="XML1"/>
            </w:pPr>
            <w:r>
              <w:t xml:space="preserve">  &lt;/xs:simpleType&gt;</w:t>
            </w:r>
          </w:p>
          <w:p w14:paraId="582C92EF" w14:textId="77777777" w:rsidR="00D708FE" w:rsidRDefault="00D708FE" w:rsidP="00D708FE">
            <w:pPr>
              <w:pStyle w:val="XML1"/>
            </w:pPr>
            <w:r>
              <w:t xml:space="preserve">  &lt;xs:simpleType name="datapath-id-type"&gt;</w:t>
            </w:r>
          </w:p>
          <w:p w14:paraId="410DBA0F" w14:textId="77777777" w:rsidR="00D708FE" w:rsidRDefault="00D708FE" w:rsidP="00D708FE">
            <w:pPr>
              <w:pStyle w:val="XML1"/>
            </w:pPr>
            <w:r>
              <w:t xml:space="preserve">    &lt;xs:annotation&gt;</w:t>
            </w:r>
          </w:p>
          <w:p w14:paraId="46A7A61E" w14:textId="77777777" w:rsidR="00D708FE" w:rsidRDefault="00D708FE" w:rsidP="00D708FE">
            <w:pPr>
              <w:pStyle w:val="XML1"/>
            </w:pPr>
            <w:r>
              <w:t xml:space="preserve">      &lt;xs:documentation&gt;</w:t>
            </w:r>
          </w:p>
          <w:p w14:paraId="289CB07B" w14:textId="77777777" w:rsidR="00D708FE" w:rsidRDefault="00D708FE" w:rsidP="00D708FE">
            <w:pPr>
              <w:pStyle w:val="XML1"/>
            </w:pPr>
            <w:r>
              <w:t xml:space="preserve">        The datapath-id type represents an OpenFlow</w:t>
            </w:r>
          </w:p>
          <w:p w14:paraId="1E2B2186" w14:textId="77777777" w:rsidR="00D708FE" w:rsidRDefault="00D708FE" w:rsidP="00D708FE">
            <w:pPr>
              <w:pStyle w:val="XML1"/>
            </w:pPr>
            <w:r>
              <w:t xml:space="preserve">        datapath identifier.</w:t>
            </w:r>
          </w:p>
          <w:p w14:paraId="77B1C60D" w14:textId="77777777" w:rsidR="00D708FE" w:rsidRDefault="00D708FE" w:rsidP="00D708FE">
            <w:pPr>
              <w:pStyle w:val="XML1"/>
            </w:pPr>
            <w:r>
              <w:t xml:space="preserve">      &lt;/xs:documentation&gt;</w:t>
            </w:r>
          </w:p>
          <w:p w14:paraId="7A07DFA6" w14:textId="77777777" w:rsidR="00D708FE" w:rsidRDefault="00D708FE" w:rsidP="00D708FE">
            <w:pPr>
              <w:pStyle w:val="XML1"/>
            </w:pPr>
            <w:r>
              <w:lastRenderedPageBreak/>
              <w:t xml:space="preserve">    &lt;/xs:annotation&gt;</w:t>
            </w:r>
          </w:p>
          <w:p w14:paraId="1B1BD7F8" w14:textId="77777777" w:rsidR="00D708FE" w:rsidRDefault="00D708FE" w:rsidP="00D708FE">
            <w:pPr>
              <w:pStyle w:val="XML1"/>
            </w:pPr>
          </w:p>
          <w:p w14:paraId="163917E4" w14:textId="77777777" w:rsidR="00D708FE" w:rsidRDefault="00D708FE" w:rsidP="00D708FE">
            <w:pPr>
              <w:pStyle w:val="XML1"/>
            </w:pPr>
            <w:r>
              <w:t xml:space="preserve">    &lt;xs:restriction base="xs:string"&gt;</w:t>
            </w:r>
          </w:p>
          <w:p w14:paraId="275654A8" w14:textId="77777777" w:rsidR="00D708FE" w:rsidRDefault="00D708FE" w:rsidP="00D708FE">
            <w:pPr>
              <w:pStyle w:val="XML1"/>
            </w:pPr>
            <w:r>
              <w:t xml:space="preserve">    &lt;xs:pattern value="[0-9a-fA-F]{2}(:[0-9a-fA-F]{2}){7}"/&gt;</w:t>
            </w:r>
          </w:p>
          <w:p w14:paraId="35FA67CE" w14:textId="77777777" w:rsidR="00D708FE" w:rsidRDefault="00D708FE" w:rsidP="00D708FE">
            <w:pPr>
              <w:pStyle w:val="XML1"/>
            </w:pPr>
            <w:r>
              <w:t xml:space="preserve">    &lt;/xs:restriction&gt;</w:t>
            </w:r>
          </w:p>
          <w:p w14:paraId="626D1B35" w14:textId="77777777" w:rsidR="00D708FE" w:rsidRDefault="00D708FE" w:rsidP="00D708FE">
            <w:pPr>
              <w:pStyle w:val="XML1"/>
            </w:pPr>
            <w:r>
              <w:t xml:space="preserve">  &lt;/xs:simpleType&gt;</w:t>
            </w:r>
          </w:p>
          <w:p w14:paraId="0EB9A423" w14:textId="77777777" w:rsidR="00D708FE" w:rsidRDefault="00D708FE" w:rsidP="00D708FE">
            <w:pPr>
              <w:pStyle w:val="XML1"/>
            </w:pPr>
            <w:r>
              <w:t xml:space="preserve">  &lt;xs:simpleType name="OFTenthOfAPercentType"&gt;</w:t>
            </w:r>
          </w:p>
          <w:p w14:paraId="02DA8B11" w14:textId="77777777" w:rsidR="00D708FE" w:rsidRDefault="00D708FE" w:rsidP="00D708FE">
            <w:pPr>
              <w:pStyle w:val="XML1"/>
            </w:pPr>
            <w:r>
              <w:t xml:space="preserve">    &lt;xs:annotation&gt;</w:t>
            </w:r>
          </w:p>
          <w:p w14:paraId="1515AF12" w14:textId="77777777" w:rsidR="00D708FE" w:rsidRDefault="00D708FE" w:rsidP="00D708FE">
            <w:pPr>
              <w:pStyle w:val="XML1"/>
            </w:pPr>
            <w:r>
              <w:t xml:space="preserve">      &lt;xs:documentation&gt;</w:t>
            </w:r>
          </w:p>
          <w:p w14:paraId="7BE9F93D" w14:textId="77777777" w:rsidR="00D708FE" w:rsidRDefault="00D708FE" w:rsidP="00D708FE">
            <w:pPr>
              <w:pStyle w:val="XML1"/>
            </w:pPr>
            <w:r>
              <w:t xml:space="preserve">        This type defines a value in tenth of a percent.</w:t>
            </w:r>
          </w:p>
          <w:p w14:paraId="5A0B96BD" w14:textId="77777777" w:rsidR="00D708FE" w:rsidRDefault="00D708FE" w:rsidP="00D708FE">
            <w:pPr>
              <w:pStyle w:val="XML1"/>
            </w:pPr>
            <w:r>
              <w:t xml:space="preserve">      &lt;/xs:documentation&gt;</w:t>
            </w:r>
          </w:p>
          <w:p w14:paraId="09A2BAFD" w14:textId="77777777" w:rsidR="00D708FE" w:rsidRDefault="00D708FE" w:rsidP="00D708FE">
            <w:pPr>
              <w:pStyle w:val="XML1"/>
            </w:pPr>
            <w:r>
              <w:t xml:space="preserve">    &lt;/xs:annotation&gt;</w:t>
            </w:r>
          </w:p>
          <w:p w14:paraId="42EC25B8" w14:textId="77777777" w:rsidR="00D708FE" w:rsidRDefault="00D708FE" w:rsidP="00D708FE">
            <w:pPr>
              <w:pStyle w:val="XML1"/>
            </w:pPr>
          </w:p>
          <w:p w14:paraId="786FEB51" w14:textId="77777777" w:rsidR="00D708FE" w:rsidRDefault="00D708FE" w:rsidP="00D708FE">
            <w:pPr>
              <w:pStyle w:val="XML1"/>
            </w:pPr>
            <w:r>
              <w:t xml:space="preserve">    &lt;xs:restriction base="xs:unsignedShort"&gt;</w:t>
            </w:r>
          </w:p>
          <w:p w14:paraId="78A37CB5" w14:textId="77777777" w:rsidR="00D708FE" w:rsidRDefault="00D708FE" w:rsidP="00D708FE">
            <w:pPr>
              <w:pStyle w:val="XML1"/>
            </w:pPr>
            <w:r>
              <w:t xml:space="preserve">      &lt;xs:minInclusive value="0"/&gt;</w:t>
            </w:r>
          </w:p>
          <w:p w14:paraId="32F41661" w14:textId="77777777" w:rsidR="00D708FE" w:rsidRDefault="00D708FE" w:rsidP="00D708FE">
            <w:pPr>
              <w:pStyle w:val="XML1"/>
            </w:pPr>
            <w:r>
              <w:t xml:space="preserve">      &lt;xs:maxInclusive value="1000"/&gt;</w:t>
            </w:r>
          </w:p>
          <w:p w14:paraId="590B4CFF" w14:textId="77777777" w:rsidR="00D708FE" w:rsidRDefault="00D708FE" w:rsidP="00D708FE">
            <w:pPr>
              <w:pStyle w:val="XML1"/>
            </w:pPr>
            <w:r>
              <w:t xml:space="preserve">    &lt;/xs:restriction&gt;</w:t>
            </w:r>
          </w:p>
          <w:p w14:paraId="2195B099" w14:textId="77777777" w:rsidR="00D708FE" w:rsidRDefault="00D708FE" w:rsidP="00D708FE">
            <w:pPr>
              <w:pStyle w:val="XML1"/>
            </w:pPr>
            <w:r>
              <w:t xml:space="preserve">  &lt;/xs:simpleType&gt;</w:t>
            </w:r>
          </w:p>
          <w:p w14:paraId="06A4AEE2" w14:textId="77777777" w:rsidR="00D708FE" w:rsidRDefault="00D708FE" w:rsidP="00D708FE">
            <w:pPr>
              <w:pStyle w:val="XML1"/>
            </w:pPr>
            <w:r>
              <w:t xml:space="preserve">  &lt;xs:simpleType name="OFUpDownStateType"&gt;</w:t>
            </w:r>
          </w:p>
          <w:p w14:paraId="76D5CAA5" w14:textId="77777777" w:rsidR="00D708FE" w:rsidRDefault="00D708FE" w:rsidP="00D708FE">
            <w:pPr>
              <w:pStyle w:val="XML1"/>
            </w:pPr>
            <w:r>
              <w:t xml:space="preserve">    &lt;xs:annotation&gt;</w:t>
            </w:r>
          </w:p>
          <w:p w14:paraId="02CC2524" w14:textId="77777777" w:rsidR="00D708FE" w:rsidRDefault="00D708FE" w:rsidP="00D708FE">
            <w:pPr>
              <w:pStyle w:val="XML1"/>
            </w:pPr>
            <w:r>
              <w:t xml:space="preserve">      &lt;xs:documentation&gt;</w:t>
            </w:r>
          </w:p>
          <w:p w14:paraId="6CB979AB" w14:textId="77777777" w:rsidR="00D708FE" w:rsidRDefault="00D708FE" w:rsidP="00D708FE">
            <w:pPr>
              <w:pStyle w:val="XML1"/>
            </w:pPr>
            <w:r>
              <w:t xml:space="preserve">        Type to specify state information for a port or a</w:t>
            </w:r>
          </w:p>
          <w:p w14:paraId="227D79AE" w14:textId="77777777" w:rsidR="00D708FE" w:rsidRDefault="00D708FE" w:rsidP="00D708FE">
            <w:pPr>
              <w:pStyle w:val="XML1"/>
            </w:pPr>
            <w:r>
              <w:t xml:space="preserve">        connection.</w:t>
            </w:r>
          </w:p>
          <w:p w14:paraId="42B1C979" w14:textId="77777777" w:rsidR="00D708FE" w:rsidRDefault="00D708FE" w:rsidP="00D708FE">
            <w:pPr>
              <w:pStyle w:val="XML1"/>
            </w:pPr>
            <w:r>
              <w:t xml:space="preserve">      &lt;/xs:documentation&gt;</w:t>
            </w:r>
          </w:p>
          <w:p w14:paraId="398B08D0" w14:textId="77777777" w:rsidR="00D708FE" w:rsidRDefault="00D708FE" w:rsidP="00D708FE">
            <w:pPr>
              <w:pStyle w:val="XML1"/>
            </w:pPr>
            <w:r>
              <w:t xml:space="preserve">    &lt;/xs:annotation&gt;</w:t>
            </w:r>
          </w:p>
          <w:p w14:paraId="25DDF5F2" w14:textId="77777777" w:rsidR="00D708FE" w:rsidRDefault="00D708FE" w:rsidP="00D708FE">
            <w:pPr>
              <w:pStyle w:val="XML1"/>
            </w:pPr>
          </w:p>
          <w:p w14:paraId="4F310B59" w14:textId="77777777" w:rsidR="00D708FE" w:rsidRDefault="00D708FE" w:rsidP="00D708FE">
            <w:pPr>
              <w:pStyle w:val="XML1"/>
            </w:pPr>
            <w:r>
              <w:t xml:space="preserve">    &lt;xs:restriction base="xs:string"&gt;</w:t>
            </w:r>
          </w:p>
          <w:p w14:paraId="278D2548" w14:textId="77777777" w:rsidR="00D708FE" w:rsidRDefault="00D708FE" w:rsidP="00D708FE">
            <w:pPr>
              <w:pStyle w:val="XML1"/>
            </w:pPr>
            <w:r>
              <w:t xml:space="preserve">      &lt;xs:enumeration value="up"/&gt;</w:t>
            </w:r>
          </w:p>
          <w:p w14:paraId="6CDC0DBA" w14:textId="77777777" w:rsidR="00D708FE" w:rsidRDefault="00D708FE" w:rsidP="00D708FE">
            <w:pPr>
              <w:pStyle w:val="XML1"/>
            </w:pPr>
            <w:r>
              <w:t xml:space="preserve">      &lt;xs:enumeration value="down"/&gt;</w:t>
            </w:r>
          </w:p>
          <w:p w14:paraId="510778DA" w14:textId="77777777" w:rsidR="00D708FE" w:rsidRDefault="00D708FE" w:rsidP="00D708FE">
            <w:pPr>
              <w:pStyle w:val="XML1"/>
            </w:pPr>
            <w:r>
              <w:t xml:space="preserve">    &lt;/xs:restriction&gt;</w:t>
            </w:r>
          </w:p>
          <w:p w14:paraId="26B42CC5" w14:textId="77777777" w:rsidR="00D708FE" w:rsidRDefault="00D708FE" w:rsidP="00D708FE">
            <w:pPr>
              <w:pStyle w:val="XML1"/>
            </w:pPr>
            <w:r>
              <w:t xml:space="preserve">  &lt;/xs:simpleType&gt;</w:t>
            </w:r>
          </w:p>
          <w:p w14:paraId="692658C8" w14:textId="77777777" w:rsidR="00D708FE" w:rsidRDefault="00D708FE" w:rsidP="00D708FE">
            <w:pPr>
              <w:pStyle w:val="XML1"/>
            </w:pPr>
            <w:r>
              <w:t xml:space="preserve">  &lt;xs:simpleType name="OFPortRateType"&gt;</w:t>
            </w:r>
          </w:p>
          <w:p w14:paraId="7F28DAFA" w14:textId="77777777" w:rsidR="00D708FE" w:rsidRDefault="00D708FE" w:rsidP="00D708FE">
            <w:pPr>
              <w:pStyle w:val="XML1"/>
            </w:pPr>
            <w:r>
              <w:t xml:space="preserve">    &lt;xs:annotation&gt;</w:t>
            </w:r>
          </w:p>
          <w:p w14:paraId="5D659F5B" w14:textId="77777777" w:rsidR="00D708FE" w:rsidRDefault="00D708FE" w:rsidP="00D708FE">
            <w:pPr>
              <w:pStyle w:val="XML1"/>
            </w:pPr>
            <w:r>
              <w:t xml:space="preserve">      &lt;xs:documentation&gt;</w:t>
            </w:r>
          </w:p>
          <w:p w14:paraId="1E9F4D89" w14:textId="77777777" w:rsidR="00D708FE" w:rsidRDefault="00D708FE" w:rsidP="00D708FE">
            <w:pPr>
              <w:pStyle w:val="XML1"/>
            </w:pPr>
            <w:r>
              <w:t xml:space="preserve">        Type to specify the rate of a port including the</w:t>
            </w:r>
          </w:p>
          <w:p w14:paraId="606E54B0" w14:textId="77777777" w:rsidR="00D708FE" w:rsidRDefault="00D708FE" w:rsidP="00D708FE">
            <w:pPr>
              <w:pStyle w:val="XML1"/>
            </w:pPr>
            <w:r>
              <w:t xml:space="preserve">        duplex transmission feature. Possible rates are 10Mb, 100Mb,</w:t>
            </w:r>
          </w:p>
          <w:p w14:paraId="03B3CE91" w14:textId="77777777" w:rsidR="00D708FE" w:rsidRDefault="00D708FE" w:rsidP="00D708FE">
            <w:pPr>
              <w:pStyle w:val="XML1"/>
            </w:pPr>
            <w:r>
              <w:t xml:space="preserve">        1Gb, 10Gb, 40Gb, 100Gb, 1Tb or other. Rates of 10Mb, 100Mb</w:t>
            </w:r>
          </w:p>
          <w:p w14:paraId="24082FFF" w14:textId="77777777" w:rsidR="00D708FE" w:rsidRDefault="00D708FE" w:rsidP="00D708FE">
            <w:pPr>
              <w:pStyle w:val="XML1"/>
            </w:pPr>
            <w:r>
              <w:t xml:space="preserve">        and 1 Gb can support half or full duplex transmission.</w:t>
            </w:r>
          </w:p>
          <w:p w14:paraId="692620A0" w14:textId="77777777" w:rsidR="00D708FE" w:rsidRDefault="00D708FE" w:rsidP="00D708FE">
            <w:pPr>
              <w:pStyle w:val="XML1"/>
            </w:pPr>
            <w:r>
              <w:t xml:space="preserve">      &lt;/xs:documentation&gt;</w:t>
            </w:r>
          </w:p>
          <w:p w14:paraId="76BE95E7" w14:textId="77777777" w:rsidR="00D708FE" w:rsidRDefault="00D708FE" w:rsidP="00D708FE">
            <w:pPr>
              <w:pStyle w:val="XML1"/>
            </w:pPr>
            <w:r>
              <w:t xml:space="preserve">    &lt;/xs:annotation&gt;</w:t>
            </w:r>
          </w:p>
          <w:p w14:paraId="0889C1D2" w14:textId="77777777" w:rsidR="00D708FE" w:rsidRDefault="00D708FE" w:rsidP="00D708FE">
            <w:pPr>
              <w:pStyle w:val="XML1"/>
            </w:pPr>
          </w:p>
          <w:p w14:paraId="27DD555B" w14:textId="77777777" w:rsidR="00D708FE" w:rsidRDefault="00D708FE" w:rsidP="00D708FE">
            <w:pPr>
              <w:pStyle w:val="XML1"/>
            </w:pPr>
            <w:r>
              <w:t xml:space="preserve">    &lt;xs:restriction base="xs:string"&gt;</w:t>
            </w:r>
          </w:p>
          <w:p w14:paraId="71204325" w14:textId="77777777" w:rsidR="00D708FE" w:rsidRDefault="00D708FE" w:rsidP="00D708FE">
            <w:pPr>
              <w:pStyle w:val="XML1"/>
            </w:pPr>
            <w:r>
              <w:t xml:space="preserve">      &lt;xs:enumeration value="10Mb-HD"/&gt;</w:t>
            </w:r>
          </w:p>
          <w:p w14:paraId="7DBCE064" w14:textId="77777777" w:rsidR="00D708FE" w:rsidRDefault="00D708FE" w:rsidP="00D708FE">
            <w:pPr>
              <w:pStyle w:val="XML1"/>
            </w:pPr>
            <w:r>
              <w:t xml:space="preserve">      &lt;xs:enumeration value="10Mb-FD"/&gt;</w:t>
            </w:r>
          </w:p>
          <w:p w14:paraId="51F96991" w14:textId="77777777" w:rsidR="00D708FE" w:rsidRDefault="00D708FE" w:rsidP="00D708FE">
            <w:pPr>
              <w:pStyle w:val="XML1"/>
            </w:pPr>
            <w:r>
              <w:t xml:space="preserve">      &lt;xs:enumeration value="100Mb-HD"/&gt;</w:t>
            </w:r>
          </w:p>
          <w:p w14:paraId="6853C8A6" w14:textId="77777777" w:rsidR="00D708FE" w:rsidRDefault="00D708FE" w:rsidP="00D708FE">
            <w:pPr>
              <w:pStyle w:val="XML1"/>
            </w:pPr>
            <w:r>
              <w:t xml:space="preserve">      &lt;xs:enumeration value="100Mb-FD"/&gt;</w:t>
            </w:r>
          </w:p>
          <w:p w14:paraId="71457480" w14:textId="77777777" w:rsidR="00D708FE" w:rsidRDefault="00D708FE" w:rsidP="00D708FE">
            <w:pPr>
              <w:pStyle w:val="XML1"/>
            </w:pPr>
            <w:r>
              <w:t xml:space="preserve">      &lt;xs:enumeration value="1Gb-HD"/&gt;</w:t>
            </w:r>
          </w:p>
          <w:p w14:paraId="1093376E" w14:textId="77777777" w:rsidR="00D708FE" w:rsidRDefault="00D708FE" w:rsidP="00D708FE">
            <w:pPr>
              <w:pStyle w:val="XML1"/>
            </w:pPr>
            <w:r>
              <w:t xml:space="preserve">      &lt;xs:enumeration value="1Gb-FD"/&gt;</w:t>
            </w:r>
          </w:p>
          <w:p w14:paraId="7AC24435" w14:textId="77777777" w:rsidR="00D708FE" w:rsidRDefault="00D708FE" w:rsidP="00D708FE">
            <w:pPr>
              <w:pStyle w:val="XML1"/>
            </w:pPr>
            <w:r>
              <w:t xml:space="preserve">      &lt;xs:enumeration value="10Gb"/&gt;</w:t>
            </w:r>
          </w:p>
          <w:p w14:paraId="09BFAFE0" w14:textId="77777777" w:rsidR="00D708FE" w:rsidRDefault="00D708FE" w:rsidP="00D708FE">
            <w:pPr>
              <w:pStyle w:val="XML1"/>
            </w:pPr>
            <w:r>
              <w:t xml:space="preserve">      &lt;xs:enumeration value="40Gb"/&gt;</w:t>
            </w:r>
          </w:p>
          <w:p w14:paraId="19CAD934" w14:textId="77777777" w:rsidR="00D708FE" w:rsidRDefault="00D708FE" w:rsidP="00D708FE">
            <w:pPr>
              <w:pStyle w:val="XML1"/>
            </w:pPr>
            <w:r>
              <w:t xml:space="preserve">      &lt;xs:enumeration value="100Gb"/&gt;</w:t>
            </w:r>
          </w:p>
          <w:p w14:paraId="15FB558B" w14:textId="77777777" w:rsidR="00D708FE" w:rsidRDefault="00D708FE" w:rsidP="00D708FE">
            <w:pPr>
              <w:pStyle w:val="XML1"/>
            </w:pPr>
            <w:r>
              <w:t xml:space="preserve">      &lt;xs:enumeration value="1Tb"/&gt;</w:t>
            </w:r>
          </w:p>
          <w:p w14:paraId="660D6B11" w14:textId="77777777" w:rsidR="00D708FE" w:rsidRDefault="00D708FE" w:rsidP="00D708FE">
            <w:pPr>
              <w:pStyle w:val="XML1"/>
            </w:pPr>
            <w:r>
              <w:t xml:space="preserve">      &lt;xs:enumeration value="other"/&gt;</w:t>
            </w:r>
          </w:p>
          <w:p w14:paraId="2BD16682" w14:textId="77777777" w:rsidR="00D708FE" w:rsidRDefault="00D708FE" w:rsidP="00D708FE">
            <w:pPr>
              <w:pStyle w:val="XML1"/>
            </w:pPr>
            <w:r>
              <w:t xml:space="preserve">    &lt;/xs:restriction&gt;</w:t>
            </w:r>
          </w:p>
          <w:p w14:paraId="1B566252" w14:textId="77777777" w:rsidR="00D708FE" w:rsidRDefault="00D708FE" w:rsidP="00D708FE">
            <w:pPr>
              <w:pStyle w:val="XML1"/>
            </w:pPr>
            <w:r>
              <w:t xml:space="preserve">  &lt;/xs:simpleType&gt;</w:t>
            </w:r>
          </w:p>
          <w:p w14:paraId="5C069624" w14:textId="77777777" w:rsidR="00D708FE" w:rsidRDefault="00D708FE" w:rsidP="00D708FE">
            <w:pPr>
              <w:pStyle w:val="XML1"/>
            </w:pPr>
            <w:r>
              <w:t xml:space="preserve">  &lt;xs:simpleType name="OFActionType"&gt;</w:t>
            </w:r>
          </w:p>
          <w:p w14:paraId="03BABF52" w14:textId="77777777" w:rsidR="00D708FE" w:rsidRDefault="00D708FE" w:rsidP="00D708FE">
            <w:pPr>
              <w:pStyle w:val="XML1"/>
            </w:pPr>
            <w:r>
              <w:lastRenderedPageBreak/>
              <w:t xml:space="preserve">    &lt;xs:annotation&gt;</w:t>
            </w:r>
          </w:p>
          <w:p w14:paraId="2E4A50E8" w14:textId="77777777" w:rsidR="00D708FE" w:rsidRDefault="00D708FE" w:rsidP="00D708FE">
            <w:pPr>
              <w:pStyle w:val="XML1"/>
            </w:pPr>
            <w:r>
              <w:t xml:space="preserve">      &lt;xs:documentation&gt;</w:t>
            </w:r>
          </w:p>
          <w:p w14:paraId="740E9CE2" w14:textId="77777777" w:rsidR="00D708FE" w:rsidRDefault="00D708FE" w:rsidP="00D708FE">
            <w:pPr>
              <w:pStyle w:val="XML1"/>
            </w:pPr>
            <w:r>
              <w:t xml:space="preserve">        The types of actions defined in OpenFlow Switch</w:t>
            </w:r>
          </w:p>
          <w:p w14:paraId="6FA58AAD" w14:textId="77777777" w:rsidR="00D708FE" w:rsidRDefault="00D708FE" w:rsidP="00D708FE">
            <w:pPr>
              <w:pStyle w:val="XML1"/>
            </w:pPr>
            <w:r>
              <w:t xml:space="preserve">        Specification versions 1.2, 1.3, and 1.3.1</w:t>
            </w:r>
          </w:p>
          <w:p w14:paraId="3CC6035D" w14:textId="77777777" w:rsidR="00D708FE" w:rsidRDefault="00D708FE" w:rsidP="00D708FE">
            <w:pPr>
              <w:pStyle w:val="XML1"/>
            </w:pPr>
            <w:r>
              <w:t xml:space="preserve">      &lt;/xs:documentation&gt;</w:t>
            </w:r>
          </w:p>
          <w:p w14:paraId="137BCBA6" w14:textId="77777777" w:rsidR="00D708FE" w:rsidRDefault="00D708FE" w:rsidP="00D708FE">
            <w:pPr>
              <w:pStyle w:val="XML1"/>
            </w:pPr>
            <w:r>
              <w:t xml:space="preserve">    &lt;/xs:annotation&gt;</w:t>
            </w:r>
          </w:p>
          <w:p w14:paraId="0F405003" w14:textId="77777777" w:rsidR="00D708FE" w:rsidRDefault="00D708FE" w:rsidP="00D708FE">
            <w:pPr>
              <w:pStyle w:val="XML1"/>
            </w:pPr>
          </w:p>
          <w:p w14:paraId="314A391D" w14:textId="77777777" w:rsidR="00D708FE" w:rsidRDefault="00D708FE" w:rsidP="00D708FE">
            <w:pPr>
              <w:pStyle w:val="XML1"/>
            </w:pPr>
            <w:r>
              <w:t xml:space="preserve">    &lt;xs:restriction base="xs:string"&gt;</w:t>
            </w:r>
          </w:p>
          <w:p w14:paraId="077DE5F4" w14:textId="77777777" w:rsidR="00D708FE" w:rsidRDefault="00D708FE" w:rsidP="00D708FE">
            <w:pPr>
              <w:pStyle w:val="XML1"/>
            </w:pPr>
            <w:r>
              <w:t xml:space="preserve">      &lt;xs:enumeration value="output"/&gt;</w:t>
            </w:r>
          </w:p>
          <w:p w14:paraId="03EB8202" w14:textId="77777777" w:rsidR="00D708FE" w:rsidRDefault="00D708FE" w:rsidP="00D708FE">
            <w:pPr>
              <w:pStyle w:val="XML1"/>
            </w:pPr>
            <w:r>
              <w:t xml:space="preserve">      &lt;xs:enumeration value="copy-ttl-out"/&gt;</w:t>
            </w:r>
          </w:p>
          <w:p w14:paraId="7CE73B53" w14:textId="77777777" w:rsidR="00D708FE" w:rsidRDefault="00D708FE" w:rsidP="00D708FE">
            <w:pPr>
              <w:pStyle w:val="XML1"/>
            </w:pPr>
            <w:r>
              <w:t xml:space="preserve">      &lt;xs:enumeration value="copy-ttl-in"/&gt;</w:t>
            </w:r>
          </w:p>
          <w:p w14:paraId="4DDBCC9F" w14:textId="77777777" w:rsidR="00D708FE" w:rsidRDefault="00D708FE" w:rsidP="00D708FE">
            <w:pPr>
              <w:pStyle w:val="XML1"/>
            </w:pPr>
            <w:r>
              <w:t xml:space="preserve">      &lt;xs:enumeration value="set-mpls-ttl"/&gt;</w:t>
            </w:r>
          </w:p>
          <w:p w14:paraId="0445D824" w14:textId="77777777" w:rsidR="00D708FE" w:rsidRDefault="00D708FE" w:rsidP="00D708FE">
            <w:pPr>
              <w:pStyle w:val="XML1"/>
            </w:pPr>
            <w:r>
              <w:t xml:space="preserve">      &lt;xs:enumeration value="dec-mpls-ttl"/&gt;</w:t>
            </w:r>
          </w:p>
          <w:p w14:paraId="06819188" w14:textId="77777777" w:rsidR="00D708FE" w:rsidRDefault="00D708FE" w:rsidP="00D708FE">
            <w:pPr>
              <w:pStyle w:val="XML1"/>
            </w:pPr>
            <w:r>
              <w:t xml:space="preserve">      &lt;xs:enumeration value="push-vlan"/&gt;</w:t>
            </w:r>
          </w:p>
          <w:p w14:paraId="33B8C794" w14:textId="77777777" w:rsidR="00D708FE" w:rsidRDefault="00D708FE" w:rsidP="00D708FE">
            <w:pPr>
              <w:pStyle w:val="XML1"/>
            </w:pPr>
            <w:r>
              <w:t xml:space="preserve">      &lt;xs:enumeration value="pop-vlan"/&gt;</w:t>
            </w:r>
          </w:p>
          <w:p w14:paraId="52CD42F2" w14:textId="77777777" w:rsidR="00D708FE" w:rsidRDefault="00D708FE" w:rsidP="00D708FE">
            <w:pPr>
              <w:pStyle w:val="XML1"/>
            </w:pPr>
            <w:r>
              <w:t xml:space="preserve">      &lt;xs:enumeration value="push-mpls"/&gt;</w:t>
            </w:r>
          </w:p>
          <w:p w14:paraId="278E1103" w14:textId="77777777" w:rsidR="00D708FE" w:rsidRDefault="00D708FE" w:rsidP="00D708FE">
            <w:pPr>
              <w:pStyle w:val="XML1"/>
            </w:pPr>
            <w:r>
              <w:t xml:space="preserve">      &lt;xs:enumeration value="pop-mpls"/&gt;</w:t>
            </w:r>
          </w:p>
          <w:p w14:paraId="102F646D" w14:textId="77777777" w:rsidR="00D708FE" w:rsidRDefault="00D708FE" w:rsidP="00D708FE">
            <w:pPr>
              <w:pStyle w:val="XML1"/>
            </w:pPr>
            <w:r>
              <w:t xml:space="preserve">      &lt;xs:enumeration value="set-queue"/&gt;</w:t>
            </w:r>
          </w:p>
          <w:p w14:paraId="052C7641" w14:textId="77777777" w:rsidR="00D708FE" w:rsidRDefault="00D708FE" w:rsidP="00D708FE">
            <w:pPr>
              <w:pStyle w:val="XML1"/>
            </w:pPr>
            <w:r>
              <w:t xml:space="preserve">      &lt;xs:enumeration value="group"/&gt;</w:t>
            </w:r>
          </w:p>
          <w:p w14:paraId="15C14820" w14:textId="77777777" w:rsidR="00D708FE" w:rsidRDefault="00D708FE" w:rsidP="00D708FE">
            <w:pPr>
              <w:pStyle w:val="XML1"/>
            </w:pPr>
            <w:r>
              <w:t xml:space="preserve">      &lt;xs:enumeration value="set-nw-ttl"/&gt;</w:t>
            </w:r>
          </w:p>
          <w:p w14:paraId="32F8A30E" w14:textId="77777777" w:rsidR="00D708FE" w:rsidRDefault="00D708FE" w:rsidP="00D708FE">
            <w:pPr>
              <w:pStyle w:val="XML1"/>
            </w:pPr>
            <w:r>
              <w:t xml:space="preserve">      &lt;xs:enumeration value="dec-nw-ttl"/&gt;</w:t>
            </w:r>
          </w:p>
          <w:p w14:paraId="0794291B" w14:textId="77777777" w:rsidR="00D708FE" w:rsidRDefault="00D708FE" w:rsidP="00D708FE">
            <w:pPr>
              <w:pStyle w:val="XML1"/>
            </w:pPr>
            <w:r>
              <w:t xml:space="preserve">      &lt;xs:enumeration value="set-field"/&gt;</w:t>
            </w:r>
          </w:p>
          <w:p w14:paraId="59F99C31" w14:textId="77777777" w:rsidR="00D708FE" w:rsidRDefault="00D708FE" w:rsidP="00D708FE">
            <w:pPr>
              <w:pStyle w:val="XML1"/>
            </w:pPr>
            <w:r>
              <w:t xml:space="preserve">    &lt;/xs:restriction&gt;</w:t>
            </w:r>
          </w:p>
          <w:p w14:paraId="57E9E428" w14:textId="77777777" w:rsidR="00D708FE" w:rsidRDefault="00D708FE" w:rsidP="00D708FE">
            <w:pPr>
              <w:pStyle w:val="XML1"/>
            </w:pPr>
            <w:r>
              <w:t xml:space="preserve">  &lt;/xs:simpleType&gt;</w:t>
            </w:r>
          </w:p>
          <w:p w14:paraId="42E2C300" w14:textId="77777777" w:rsidR="00D708FE" w:rsidRDefault="00D708FE" w:rsidP="00D708FE">
            <w:pPr>
              <w:pStyle w:val="XML1"/>
            </w:pPr>
            <w:r>
              <w:t xml:space="preserve">  &lt;xs:simpleType name="OFInstructionType"&gt;</w:t>
            </w:r>
          </w:p>
          <w:p w14:paraId="105FA321" w14:textId="77777777" w:rsidR="00D708FE" w:rsidRDefault="00D708FE" w:rsidP="00D708FE">
            <w:pPr>
              <w:pStyle w:val="XML1"/>
            </w:pPr>
            <w:r>
              <w:t xml:space="preserve">    &lt;xs:annotation&gt;</w:t>
            </w:r>
          </w:p>
          <w:p w14:paraId="4001F172" w14:textId="77777777" w:rsidR="00D708FE" w:rsidRDefault="00D708FE" w:rsidP="00D708FE">
            <w:pPr>
              <w:pStyle w:val="XML1"/>
            </w:pPr>
            <w:r>
              <w:t xml:space="preserve">      &lt;xs:documentation&gt;</w:t>
            </w:r>
          </w:p>
          <w:p w14:paraId="25986EB1" w14:textId="77777777" w:rsidR="00D708FE" w:rsidRDefault="00D708FE" w:rsidP="00D708FE">
            <w:pPr>
              <w:pStyle w:val="XML1"/>
            </w:pPr>
            <w:r>
              <w:t xml:space="preserve">        The types of instructions defined in OpenFlow</w:t>
            </w:r>
          </w:p>
          <w:p w14:paraId="63DB52B1" w14:textId="77777777" w:rsidR="00D708FE" w:rsidRDefault="00D708FE" w:rsidP="00D708FE">
            <w:pPr>
              <w:pStyle w:val="XML1"/>
            </w:pPr>
            <w:r>
              <w:t xml:space="preserve">        Switch Specification versions 1.2, 1.3, and 1.3.1.</w:t>
            </w:r>
          </w:p>
          <w:p w14:paraId="70003AB2" w14:textId="77777777" w:rsidR="00D708FE" w:rsidRDefault="00D708FE" w:rsidP="00D708FE">
            <w:pPr>
              <w:pStyle w:val="XML1"/>
            </w:pPr>
            <w:r>
              <w:t xml:space="preserve">      &lt;/xs:documentation&gt;</w:t>
            </w:r>
          </w:p>
          <w:p w14:paraId="53D8BC2B" w14:textId="77777777" w:rsidR="00D708FE" w:rsidRDefault="00D708FE" w:rsidP="00D708FE">
            <w:pPr>
              <w:pStyle w:val="XML1"/>
            </w:pPr>
            <w:r>
              <w:t xml:space="preserve">    &lt;/xs:annotation&gt;</w:t>
            </w:r>
          </w:p>
          <w:p w14:paraId="3CB7A10D" w14:textId="77777777" w:rsidR="00D708FE" w:rsidRDefault="00D708FE" w:rsidP="00D708FE">
            <w:pPr>
              <w:pStyle w:val="XML1"/>
            </w:pPr>
          </w:p>
          <w:p w14:paraId="6BAA4AFC" w14:textId="77777777" w:rsidR="00D708FE" w:rsidRDefault="00D708FE" w:rsidP="00D708FE">
            <w:pPr>
              <w:pStyle w:val="XML1"/>
            </w:pPr>
            <w:r>
              <w:t xml:space="preserve">    &lt;xs:restriction base="xs:string"&gt;</w:t>
            </w:r>
          </w:p>
          <w:p w14:paraId="7F0B8886" w14:textId="77777777" w:rsidR="00D708FE" w:rsidRDefault="00D708FE" w:rsidP="00D708FE">
            <w:pPr>
              <w:pStyle w:val="XML1"/>
            </w:pPr>
            <w:r>
              <w:t xml:space="preserve">      &lt;xs:enumeration value="apply-actions"/&gt;</w:t>
            </w:r>
          </w:p>
          <w:p w14:paraId="78817AEE" w14:textId="77777777" w:rsidR="00D708FE" w:rsidRDefault="00D708FE" w:rsidP="00D708FE">
            <w:pPr>
              <w:pStyle w:val="XML1"/>
            </w:pPr>
            <w:r>
              <w:t xml:space="preserve">      &lt;xs:enumeration value="clear-actions"/&gt;</w:t>
            </w:r>
          </w:p>
          <w:p w14:paraId="1A55FF37" w14:textId="77777777" w:rsidR="00D708FE" w:rsidRDefault="00D708FE" w:rsidP="00D708FE">
            <w:pPr>
              <w:pStyle w:val="XML1"/>
            </w:pPr>
            <w:r>
              <w:t xml:space="preserve">      &lt;xs:enumeration value="write-actions"/&gt;</w:t>
            </w:r>
          </w:p>
          <w:p w14:paraId="702C931B" w14:textId="77777777" w:rsidR="00D708FE" w:rsidRDefault="00D708FE" w:rsidP="00D708FE">
            <w:pPr>
              <w:pStyle w:val="XML1"/>
            </w:pPr>
            <w:r>
              <w:t xml:space="preserve">      &lt;xs:enumeration value="write-metadata"/&gt;</w:t>
            </w:r>
          </w:p>
          <w:p w14:paraId="79146080" w14:textId="77777777" w:rsidR="00D708FE" w:rsidRDefault="00D708FE" w:rsidP="00D708FE">
            <w:pPr>
              <w:pStyle w:val="XML1"/>
            </w:pPr>
            <w:r>
              <w:t xml:space="preserve">      &lt;xs:enumeration value="goto-table"/&gt;</w:t>
            </w:r>
          </w:p>
          <w:p w14:paraId="1DC70BB5" w14:textId="77777777" w:rsidR="00D708FE" w:rsidRDefault="00D708FE" w:rsidP="00D708FE">
            <w:pPr>
              <w:pStyle w:val="XML1"/>
            </w:pPr>
            <w:r>
              <w:t xml:space="preserve">    &lt;/xs:restriction&gt;</w:t>
            </w:r>
          </w:p>
          <w:p w14:paraId="7818E64F" w14:textId="77777777" w:rsidR="00D708FE" w:rsidRDefault="00D708FE" w:rsidP="00D708FE">
            <w:pPr>
              <w:pStyle w:val="XML1"/>
            </w:pPr>
            <w:r>
              <w:t xml:space="preserve">  &lt;/xs:simpleType&gt;</w:t>
            </w:r>
          </w:p>
          <w:p w14:paraId="6E485072" w14:textId="77777777" w:rsidR="00D708FE" w:rsidRDefault="00D708FE" w:rsidP="00D708FE">
            <w:pPr>
              <w:pStyle w:val="XML1"/>
            </w:pPr>
            <w:r>
              <w:t xml:space="preserve">  &lt;xs:simpleType name="OFMatchFieldType"&gt;</w:t>
            </w:r>
          </w:p>
          <w:p w14:paraId="674306E5" w14:textId="77777777" w:rsidR="00D708FE" w:rsidRDefault="00D708FE" w:rsidP="00D708FE">
            <w:pPr>
              <w:pStyle w:val="XML1"/>
            </w:pPr>
            <w:r>
              <w:t xml:space="preserve">    &lt;xs:annotation&gt;</w:t>
            </w:r>
          </w:p>
          <w:p w14:paraId="116C652C" w14:textId="77777777" w:rsidR="00D708FE" w:rsidRDefault="00D708FE" w:rsidP="00D708FE">
            <w:pPr>
              <w:pStyle w:val="XML1"/>
            </w:pPr>
            <w:r>
              <w:t xml:space="preserve">      &lt;xs:documentation&gt;</w:t>
            </w:r>
          </w:p>
          <w:p w14:paraId="067204A2" w14:textId="77777777" w:rsidR="00D708FE" w:rsidRDefault="00D708FE" w:rsidP="00D708FE">
            <w:pPr>
              <w:pStyle w:val="XML1"/>
            </w:pPr>
            <w:r>
              <w:t xml:space="preserve">        The types of match field defined in OpenFlow</w:t>
            </w:r>
          </w:p>
          <w:p w14:paraId="5F285E71" w14:textId="77777777" w:rsidR="00D708FE" w:rsidRDefault="00D708FE" w:rsidP="00D708FE">
            <w:pPr>
              <w:pStyle w:val="XML1"/>
            </w:pPr>
            <w:r>
              <w:t xml:space="preserve">        Switch Specification versions 1.2, 1.3, and 1.3.1.</w:t>
            </w:r>
          </w:p>
          <w:p w14:paraId="2ABBF99B" w14:textId="77777777" w:rsidR="00D708FE" w:rsidRDefault="00D708FE" w:rsidP="00D708FE">
            <w:pPr>
              <w:pStyle w:val="XML1"/>
            </w:pPr>
            <w:r>
              <w:t xml:space="preserve">      &lt;/xs:documentation&gt;</w:t>
            </w:r>
          </w:p>
          <w:p w14:paraId="08638003" w14:textId="77777777" w:rsidR="00D708FE" w:rsidRDefault="00D708FE" w:rsidP="00D708FE">
            <w:pPr>
              <w:pStyle w:val="XML1"/>
            </w:pPr>
            <w:r>
              <w:t xml:space="preserve">    &lt;/xs:annotation&gt;</w:t>
            </w:r>
          </w:p>
          <w:p w14:paraId="6C329840" w14:textId="77777777" w:rsidR="00D708FE" w:rsidRDefault="00D708FE" w:rsidP="00D708FE">
            <w:pPr>
              <w:pStyle w:val="XML1"/>
            </w:pPr>
          </w:p>
          <w:p w14:paraId="6C07D30C" w14:textId="77777777" w:rsidR="00D708FE" w:rsidRDefault="00D708FE" w:rsidP="00D708FE">
            <w:pPr>
              <w:pStyle w:val="XML1"/>
            </w:pPr>
            <w:r>
              <w:t xml:space="preserve">    &lt;xs:restriction base="xs:string"&gt;</w:t>
            </w:r>
          </w:p>
          <w:p w14:paraId="033860AF" w14:textId="77777777" w:rsidR="00D708FE" w:rsidRDefault="00D708FE" w:rsidP="00D708FE">
            <w:pPr>
              <w:pStyle w:val="XML1"/>
            </w:pPr>
            <w:r>
              <w:t xml:space="preserve">      &lt;xs:enumeration value="input-port"/&gt;</w:t>
            </w:r>
          </w:p>
          <w:p w14:paraId="24E1CDA7" w14:textId="77777777" w:rsidR="00D708FE" w:rsidRDefault="00D708FE" w:rsidP="00D708FE">
            <w:pPr>
              <w:pStyle w:val="XML1"/>
            </w:pPr>
            <w:r>
              <w:t xml:space="preserve">      &lt;xs:enumeration value="physical-input-port"/&gt;</w:t>
            </w:r>
          </w:p>
          <w:p w14:paraId="059B3C5E" w14:textId="77777777" w:rsidR="00D708FE" w:rsidRDefault="00D708FE" w:rsidP="00D708FE">
            <w:pPr>
              <w:pStyle w:val="XML1"/>
            </w:pPr>
            <w:r>
              <w:t xml:space="preserve">      &lt;xs:enumeration value="metadata"/&gt;</w:t>
            </w:r>
          </w:p>
          <w:p w14:paraId="2F678B36" w14:textId="77777777" w:rsidR="00D708FE" w:rsidRDefault="00D708FE" w:rsidP="00D708FE">
            <w:pPr>
              <w:pStyle w:val="XML1"/>
            </w:pPr>
            <w:r>
              <w:t xml:space="preserve">      &lt;xs:enumeration value="ethernet-dest"/&gt;</w:t>
            </w:r>
          </w:p>
          <w:p w14:paraId="32545EC6" w14:textId="77777777" w:rsidR="00D708FE" w:rsidRDefault="00D708FE" w:rsidP="00D708FE">
            <w:pPr>
              <w:pStyle w:val="XML1"/>
            </w:pPr>
            <w:r>
              <w:t xml:space="preserve">      &lt;xs:enumeration value="ethernet-src"/&gt;</w:t>
            </w:r>
          </w:p>
          <w:p w14:paraId="69C4A8B2" w14:textId="77777777" w:rsidR="00D708FE" w:rsidRDefault="00D708FE" w:rsidP="00D708FE">
            <w:pPr>
              <w:pStyle w:val="XML1"/>
            </w:pPr>
            <w:r>
              <w:t xml:space="preserve">      &lt;xs:enumeration value="ethernet-frame-type"/&gt;</w:t>
            </w:r>
          </w:p>
          <w:p w14:paraId="38889B8B" w14:textId="77777777" w:rsidR="00D708FE" w:rsidRDefault="00D708FE" w:rsidP="00D708FE">
            <w:pPr>
              <w:pStyle w:val="XML1"/>
            </w:pPr>
            <w:r>
              <w:t xml:space="preserve">      &lt;xs:enumeration value="vlan-id"/&gt;</w:t>
            </w:r>
          </w:p>
          <w:p w14:paraId="6BC3E608" w14:textId="77777777" w:rsidR="00D708FE" w:rsidRDefault="00D708FE" w:rsidP="00D708FE">
            <w:pPr>
              <w:pStyle w:val="XML1"/>
            </w:pPr>
            <w:r>
              <w:lastRenderedPageBreak/>
              <w:t xml:space="preserve">      &lt;xs:enumeration value="vlan-priority"/&gt;</w:t>
            </w:r>
          </w:p>
          <w:p w14:paraId="555CA622" w14:textId="77777777" w:rsidR="00D708FE" w:rsidRDefault="00D708FE" w:rsidP="00D708FE">
            <w:pPr>
              <w:pStyle w:val="XML1"/>
            </w:pPr>
            <w:r>
              <w:t xml:space="preserve">      &lt;xs:enumeration value="ip-dscp"/&gt;</w:t>
            </w:r>
          </w:p>
          <w:p w14:paraId="5E5E4F79" w14:textId="77777777" w:rsidR="00D708FE" w:rsidRDefault="00D708FE" w:rsidP="00D708FE">
            <w:pPr>
              <w:pStyle w:val="XML1"/>
            </w:pPr>
            <w:r>
              <w:t xml:space="preserve">      &lt;xs:enumeration value="ip-ecn"/&gt;</w:t>
            </w:r>
          </w:p>
          <w:p w14:paraId="631BCF17" w14:textId="77777777" w:rsidR="00D708FE" w:rsidRDefault="00D708FE" w:rsidP="00D708FE">
            <w:pPr>
              <w:pStyle w:val="XML1"/>
            </w:pPr>
            <w:r>
              <w:t xml:space="preserve">      &lt;xs:enumeration value="ip-protocol"/&gt;</w:t>
            </w:r>
          </w:p>
          <w:p w14:paraId="3CE4820B" w14:textId="77777777" w:rsidR="00D708FE" w:rsidRDefault="00D708FE" w:rsidP="00D708FE">
            <w:pPr>
              <w:pStyle w:val="XML1"/>
            </w:pPr>
            <w:r>
              <w:t xml:space="preserve">      &lt;xs:enumeration value="ipv4-src"/&gt;</w:t>
            </w:r>
          </w:p>
          <w:p w14:paraId="255DADEC" w14:textId="77777777" w:rsidR="00D708FE" w:rsidRDefault="00D708FE" w:rsidP="00D708FE">
            <w:pPr>
              <w:pStyle w:val="XML1"/>
            </w:pPr>
            <w:r>
              <w:t xml:space="preserve">      &lt;xs:enumeration value="ipv4-dest"/&gt;</w:t>
            </w:r>
          </w:p>
          <w:p w14:paraId="15E60CFB" w14:textId="77777777" w:rsidR="00D708FE" w:rsidRDefault="00D708FE" w:rsidP="00D708FE">
            <w:pPr>
              <w:pStyle w:val="XML1"/>
            </w:pPr>
            <w:r>
              <w:t xml:space="preserve">      &lt;xs:enumeration value="tcp-src"/&gt;</w:t>
            </w:r>
          </w:p>
          <w:p w14:paraId="358CAF48" w14:textId="77777777" w:rsidR="00D708FE" w:rsidRDefault="00D708FE" w:rsidP="00D708FE">
            <w:pPr>
              <w:pStyle w:val="XML1"/>
            </w:pPr>
            <w:r>
              <w:t xml:space="preserve">      &lt;xs:enumeration value="tcp-dest"/&gt;</w:t>
            </w:r>
          </w:p>
          <w:p w14:paraId="712D3C8A" w14:textId="77777777" w:rsidR="00D708FE" w:rsidRDefault="00D708FE" w:rsidP="00D708FE">
            <w:pPr>
              <w:pStyle w:val="XML1"/>
            </w:pPr>
            <w:r>
              <w:t xml:space="preserve">      &lt;xs:enumeration value="udp-src"/&gt;</w:t>
            </w:r>
          </w:p>
          <w:p w14:paraId="6F785CBC" w14:textId="77777777" w:rsidR="00D708FE" w:rsidRDefault="00D708FE" w:rsidP="00D708FE">
            <w:pPr>
              <w:pStyle w:val="XML1"/>
            </w:pPr>
            <w:r>
              <w:t xml:space="preserve">      &lt;xs:enumeration value="udp-dest"/&gt;</w:t>
            </w:r>
          </w:p>
          <w:p w14:paraId="778A99FF" w14:textId="77777777" w:rsidR="00D708FE" w:rsidRDefault="00D708FE" w:rsidP="00D708FE">
            <w:pPr>
              <w:pStyle w:val="XML1"/>
            </w:pPr>
            <w:r>
              <w:t xml:space="preserve">      &lt;xs:enumeration value="sctp-src"/&gt;</w:t>
            </w:r>
          </w:p>
          <w:p w14:paraId="1B42B5AA" w14:textId="77777777" w:rsidR="00D708FE" w:rsidRDefault="00D708FE" w:rsidP="00D708FE">
            <w:pPr>
              <w:pStyle w:val="XML1"/>
            </w:pPr>
            <w:r>
              <w:t xml:space="preserve">      &lt;xs:enumeration value="sctp-dest"/&gt;</w:t>
            </w:r>
          </w:p>
          <w:p w14:paraId="693FEF21" w14:textId="77777777" w:rsidR="00D708FE" w:rsidRDefault="00D708FE" w:rsidP="00D708FE">
            <w:pPr>
              <w:pStyle w:val="XML1"/>
            </w:pPr>
            <w:r>
              <w:t xml:space="preserve">      &lt;xs:enumeration value="icmpv4-type"/&gt;</w:t>
            </w:r>
          </w:p>
          <w:p w14:paraId="54C5C3EA" w14:textId="77777777" w:rsidR="00D708FE" w:rsidRDefault="00D708FE" w:rsidP="00D708FE">
            <w:pPr>
              <w:pStyle w:val="XML1"/>
            </w:pPr>
            <w:r>
              <w:t xml:space="preserve">      &lt;xs:enumeration value="icmpv4-code"/&gt;</w:t>
            </w:r>
          </w:p>
          <w:p w14:paraId="41F9DCAC" w14:textId="77777777" w:rsidR="00D708FE" w:rsidRDefault="00D708FE" w:rsidP="00D708FE">
            <w:pPr>
              <w:pStyle w:val="XML1"/>
            </w:pPr>
            <w:r>
              <w:t xml:space="preserve">      &lt;xs:enumeration value="arp-op"/&gt;</w:t>
            </w:r>
          </w:p>
          <w:p w14:paraId="29938535" w14:textId="77777777" w:rsidR="00D708FE" w:rsidRDefault="00D708FE" w:rsidP="00D708FE">
            <w:pPr>
              <w:pStyle w:val="XML1"/>
            </w:pPr>
            <w:r>
              <w:t xml:space="preserve">      &lt;xs:enumeration value="arp-src-ip-address"/&gt;</w:t>
            </w:r>
          </w:p>
          <w:p w14:paraId="1B6A0A1D" w14:textId="77777777" w:rsidR="00D708FE" w:rsidRDefault="00D708FE" w:rsidP="00D708FE">
            <w:pPr>
              <w:pStyle w:val="XML1"/>
            </w:pPr>
            <w:r>
              <w:t xml:space="preserve">      &lt;xs:enumeration value="arp-target-ip-address"/&gt;</w:t>
            </w:r>
          </w:p>
          <w:p w14:paraId="4E12B56E" w14:textId="77777777" w:rsidR="00D708FE" w:rsidRDefault="00D708FE" w:rsidP="00D708FE">
            <w:pPr>
              <w:pStyle w:val="XML1"/>
            </w:pPr>
            <w:r>
              <w:t xml:space="preserve">      &lt;xs:enumeration value="arp-src-hardware-address"/&gt;</w:t>
            </w:r>
          </w:p>
          <w:p w14:paraId="3EC70DF5" w14:textId="77777777" w:rsidR="00D708FE" w:rsidRDefault="00D708FE" w:rsidP="00D708FE">
            <w:pPr>
              <w:pStyle w:val="XML1"/>
            </w:pPr>
            <w:r>
              <w:t xml:space="preserve">      &lt;xs:enumeration value="arp-target-hardware-address"/&gt;</w:t>
            </w:r>
          </w:p>
          <w:p w14:paraId="756F5767" w14:textId="77777777" w:rsidR="00D708FE" w:rsidRDefault="00D708FE" w:rsidP="00D708FE">
            <w:pPr>
              <w:pStyle w:val="XML1"/>
            </w:pPr>
            <w:r>
              <w:t xml:space="preserve">      &lt;xs:enumeration value="ipv6-src"/&gt;</w:t>
            </w:r>
          </w:p>
          <w:p w14:paraId="4B78FDBB" w14:textId="77777777" w:rsidR="00D708FE" w:rsidRDefault="00D708FE" w:rsidP="00D708FE">
            <w:pPr>
              <w:pStyle w:val="XML1"/>
            </w:pPr>
            <w:r>
              <w:t xml:space="preserve">      &lt;xs:enumeration value="ipv6-dest"/&gt;</w:t>
            </w:r>
          </w:p>
          <w:p w14:paraId="7BAADDC0" w14:textId="77777777" w:rsidR="00D708FE" w:rsidRDefault="00D708FE" w:rsidP="00D708FE">
            <w:pPr>
              <w:pStyle w:val="XML1"/>
            </w:pPr>
            <w:r>
              <w:t xml:space="preserve">      &lt;xs:enumeration value="ipv6-flow-label"/&gt;</w:t>
            </w:r>
          </w:p>
          <w:p w14:paraId="650A0163" w14:textId="77777777" w:rsidR="00D708FE" w:rsidRDefault="00D708FE" w:rsidP="00D708FE">
            <w:pPr>
              <w:pStyle w:val="XML1"/>
            </w:pPr>
            <w:r>
              <w:t xml:space="preserve">      &lt;xs:enumeration value="icmpv6-type"/&gt;</w:t>
            </w:r>
          </w:p>
          <w:p w14:paraId="4BE42FB8" w14:textId="77777777" w:rsidR="00D708FE" w:rsidRDefault="00D708FE" w:rsidP="00D708FE">
            <w:pPr>
              <w:pStyle w:val="XML1"/>
            </w:pPr>
            <w:r>
              <w:t xml:space="preserve">      &lt;xs:enumeration value="icmpv6-code"/&gt;</w:t>
            </w:r>
          </w:p>
          <w:p w14:paraId="0C07903F" w14:textId="77777777" w:rsidR="00D708FE" w:rsidRDefault="00D708FE" w:rsidP="00D708FE">
            <w:pPr>
              <w:pStyle w:val="XML1"/>
            </w:pPr>
            <w:r>
              <w:t xml:space="preserve">      &lt;xs:enumeration value="ipv6-nd-target"/&gt;</w:t>
            </w:r>
          </w:p>
          <w:p w14:paraId="193571AB" w14:textId="77777777" w:rsidR="00D708FE" w:rsidRDefault="00D708FE" w:rsidP="00D708FE">
            <w:pPr>
              <w:pStyle w:val="XML1"/>
            </w:pPr>
            <w:r>
              <w:t xml:space="preserve">      &lt;xs:enumeration value="ipv6-nd-source-link-layer"/&gt;</w:t>
            </w:r>
          </w:p>
          <w:p w14:paraId="32566A1D" w14:textId="77777777" w:rsidR="00D708FE" w:rsidRDefault="00D708FE" w:rsidP="00D708FE">
            <w:pPr>
              <w:pStyle w:val="XML1"/>
            </w:pPr>
            <w:r>
              <w:t xml:space="preserve">      &lt;xs:enumeration value="ipv6-nd-target-link-layer"/&gt;</w:t>
            </w:r>
          </w:p>
          <w:p w14:paraId="3831AED5" w14:textId="77777777" w:rsidR="00D708FE" w:rsidRDefault="00D708FE" w:rsidP="00D708FE">
            <w:pPr>
              <w:pStyle w:val="XML1"/>
            </w:pPr>
            <w:r>
              <w:t xml:space="preserve">      &lt;xs:enumeration value="mpls-label"/&gt;</w:t>
            </w:r>
          </w:p>
          <w:p w14:paraId="650CE21D" w14:textId="77777777" w:rsidR="00D708FE" w:rsidRDefault="00D708FE" w:rsidP="00D708FE">
            <w:pPr>
              <w:pStyle w:val="XML1"/>
            </w:pPr>
            <w:r>
              <w:t xml:space="preserve">      &lt;xs:enumeration value="mpls-tc"/&gt;</w:t>
            </w:r>
          </w:p>
          <w:p w14:paraId="3A4B7057" w14:textId="77777777" w:rsidR="00D708FE" w:rsidRDefault="00D708FE" w:rsidP="00D708FE">
            <w:pPr>
              <w:pStyle w:val="XML1"/>
            </w:pPr>
            <w:r>
              <w:t xml:space="preserve">    &lt;/xs:restriction&gt;</w:t>
            </w:r>
          </w:p>
          <w:p w14:paraId="7B219278" w14:textId="77777777" w:rsidR="00D708FE" w:rsidRDefault="00D708FE" w:rsidP="00D708FE">
            <w:pPr>
              <w:pStyle w:val="XML1"/>
            </w:pPr>
            <w:r>
              <w:t xml:space="preserve">  &lt;/xs:simpleType&gt;</w:t>
            </w:r>
          </w:p>
          <w:p w14:paraId="51FCEFC4" w14:textId="77777777" w:rsidR="00D708FE" w:rsidRDefault="00D708FE" w:rsidP="00D708FE">
            <w:pPr>
              <w:pStyle w:val="XML1"/>
            </w:pPr>
            <w:r>
              <w:t xml:space="preserve">  &lt;xs:simpleType name="hex-binary"&gt;</w:t>
            </w:r>
          </w:p>
          <w:p w14:paraId="6F871AE0" w14:textId="77777777" w:rsidR="00D708FE" w:rsidRDefault="00D708FE" w:rsidP="00D708FE">
            <w:pPr>
              <w:pStyle w:val="XML1"/>
            </w:pPr>
            <w:r>
              <w:t xml:space="preserve">    &lt;xs:annotation&gt;</w:t>
            </w:r>
          </w:p>
          <w:p w14:paraId="2D1EFA10" w14:textId="77777777" w:rsidR="00D708FE" w:rsidRDefault="00D708FE" w:rsidP="00D708FE">
            <w:pPr>
              <w:pStyle w:val="XML1"/>
            </w:pPr>
            <w:r>
              <w:t xml:space="preserve">      &lt;xs:documentation&gt;</w:t>
            </w:r>
          </w:p>
          <w:p w14:paraId="186C06DD" w14:textId="77777777" w:rsidR="00D708FE" w:rsidRDefault="00D708FE" w:rsidP="00D708FE">
            <w:pPr>
              <w:pStyle w:val="XML1"/>
            </w:pPr>
            <w:r>
              <w:t xml:space="preserve">        hex binary encoded string</w:t>
            </w:r>
          </w:p>
          <w:p w14:paraId="035017F7" w14:textId="77777777" w:rsidR="00D708FE" w:rsidRDefault="00D708FE" w:rsidP="00D708FE">
            <w:pPr>
              <w:pStyle w:val="XML1"/>
            </w:pPr>
            <w:r>
              <w:t xml:space="preserve">      &lt;/xs:documentation&gt;</w:t>
            </w:r>
          </w:p>
          <w:p w14:paraId="32B423BE" w14:textId="77777777" w:rsidR="00D708FE" w:rsidRDefault="00D708FE" w:rsidP="00D708FE">
            <w:pPr>
              <w:pStyle w:val="XML1"/>
            </w:pPr>
            <w:r>
              <w:t xml:space="preserve">    &lt;/xs:annotation&gt;</w:t>
            </w:r>
          </w:p>
          <w:p w14:paraId="43CBEEAA" w14:textId="77777777" w:rsidR="00D708FE" w:rsidRDefault="00D708FE" w:rsidP="00D708FE">
            <w:pPr>
              <w:pStyle w:val="XML1"/>
            </w:pPr>
          </w:p>
          <w:p w14:paraId="018FDAE9" w14:textId="77777777" w:rsidR="00D708FE" w:rsidRDefault="00D708FE" w:rsidP="00D708FE">
            <w:pPr>
              <w:pStyle w:val="XML1"/>
            </w:pPr>
            <w:r>
              <w:t xml:space="preserve">    &lt;xs:restriction base="xs:base64Binary"&gt;</w:t>
            </w:r>
          </w:p>
          <w:p w14:paraId="06CDC662" w14:textId="77777777" w:rsidR="00D708FE" w:rsidRDefault="00D708FE" w:rsidP="00D708FE">
            <w:pPr>
              <w:pStyle w:val="XML1"/>
            </w:pPr>
            <w:r>
              <w:t xml:space="preserve">    &lt;/xs:restriction&gt;</w:t>
            </w:r>
          </w:p>
          <w:p w14:paraId="1F4057C0" w14:textId="77777777" w:rsidR="00D708FE" w:rsidRDefault="00D708FE" w:rsidP="00D708FE">
            <w:pPr>
              <w:pStyle w:val="XML1"/>
            </w:pPr>
            <w:r>
              <w:t xml:space="preserve">  &lt;/xs:simpleType&gt;</w:t>
            </w:r>
          </w:p>
          <w:p w14:paraId="02731DEF" w14:textId="77777777" w:rsidR="00D708FE" w:rsidRDefault="00D708FE" w:rsidP="00D708FE">
            <w:pPr>
              <w:pStyle w:val="XML1"/>
            </w:pPr>
          </w:p>
          <w:p w14:paraId="155005FF" w14:textId="77777777" w:rsidR="00D708FE" w:rsidRDefault="00D708FE" w:rsidP="00D708FE">
            <w:pPr>
              <w:pStyle w:val="XML1"/>
            </w:pPr>
            <w:r>
              <w:t xml:space="preserve">  &lt;!-- YANG groupings --&gt;</w:t>
            </w:r>
          </w:p>
          <w:p w14:paraId="3A02D142" w14:textId="77777777" w:rsidR="00D708FE" w:rsidRDefault="00D708FE" w:rsidP="00D708FE">
            <w:pPr>
              <w:pStyle w:val="XML1"/>
            </w:pPr>
          </w:p>
          <w:p w14:paraId="192299FF" w14:textId="77777777" w:rsidR="00D708FE" w:rsidRDefault="00D708FE" w:rsidP="00D708FE">
            <w:pPr>
              <w:pStyle w:val="XML1"/>
            </w:pPr>
            <w:r>
              <w:t xml:space="preserve">  &lt;xs:group name="OFPortCurrentFeatureListType"&gt;</w:t>
            </w:r>
          </w:p>
          <w:p w14:paraId="5F7A92AB" w14:textId="77777777" w:rsidR="00D708FE" w:rsidRDefault="00D708FE" w:rsidP="00D708FE">
            <w:pPr>
              <w:pStyle w:val="XML1"/>
            </w:pPr>
            <w:r>
              <w:t xml:space="preserve">    &lt;xs:annotation&gt;</w:t>
            </w:r>
          </w:p>
          <w:p w14:paraId="7C598B73" w14:textId="77777777" w:rsidR="00D708FE" w:rsidRDefault="00D708FE" w:rsidP="00D708FE">
            <w:pPr>
              <w:pStyle w:val="XML1"/>
            </w:pPr>
            <w:r>
              <w:t xml:space="preserve">      &lt;xs:documentation&gt;</w:t>
            </w:r>
          </w:p>
          <w:p w14:paraId="1247B91C" w14:textId="77777777" w:rsidR="00D708FE" w:rsidRDefault="00D708FE" w:rsidP="00D708FE">
            <w:pPr>
              <w:pStyle w:val="XML1"/>
            </w:pPr>
            <w:r>
              <w:t xml:space="preserve">        The current features of a port.</w:t>
            </w:r>
          </w:p>
          <w:p w14:paraId="64952416" w14:textId="77777777" w:rsidR="00D708FE" w:rsidRDefault="00D708FE" w:rsidP="00D708FE">
            <w:pPr>
              <w:pStyle w:val="XML1"/>
            </w:pPr>
          </w:p>
          <w:p w14:paraId="489653AE" w14:textId="77777777" w:rsidR="00D708FE" w:rsidRDefault="00D708FE" w:rsidP="00D708FE">
            <w:pPr>
              <w:pStyle w:val="XML1"/>
            </w:pPr>
            <w:r>
              <w:t xml:space="preserve">        Elements in the type OFPortCurrentFeatureListType are not</w:t>
            </w:r>
          </w:p>
          <w:p w14:paraId="4A15256F" w14:textId="77777777" w:rsidR="00D708FE" w:rsidRDefault="00D708FE" w:rsidP="00D708FE">
            <w:pPr>
              <w:pStyle w:val="XML1"/>
            </w:pPr>
            <w:r>
              <w:t xml:space="preserve">        configurable and can only be retrieved by NETCONF &amp;lt;get&amp;gt;</w:t>
            </w:r>
          </w:p>
          <w:p w14:paraId="2849EA65" w14:textId="77777777" w:rsidR="00D708FE" w:rsidRDefault="00D708FE" w:rsidP="00D708FE">
            <w:pPr>
              <w:pStyle w:val="XML1"/>
            </w:pPr>
            <w:r>
              <w:t xml:space="preserve">        operations. Attemps to modify this element and its children</w:t>
            </w:r>
          </w:p>
          <w:p w14:paraId="36B1DAB7" w14:textId="77777777" w:rsidR="00D708FE" w:rsidRDefault="00D708FE" w:rsidP="00D708FE">
            <w:pPr>
              <w:pStyle w:val="XML1"/>
            </w:pPr>
            <w:r>
              <w:t xml:space="preserve">        with a NETCONF &amp;lt;edit-config&amp;gt; operation MUST result in an </w:t>
            </w:r>
          </w:p>
          <w:p w14:paraId="602076E5" w14:textId="77777777" w:rsidR="00D708FE" w:rsidRDefault="00D708FE" w:rsidP="00D708FE">
            <w:pPr>
              <w:pStyle w:val="XML1"/>
            </w:pPr>
            <w:r>
              <w:t xml:space="preserve">        'operation-not-supported' error with type 'application'.</w:t>
            </w:r>
          </w:p>
          <w:p w14:paraId="587E15EB" w14:textId="77777777" w:rsidR="00D708FE" w:rsidRDefault="00D708FE" w:rsidP="00D708FE">
            <w:pPr>
              <w:pStyle w:val="XML1"/>
            </w:pPr>
            <w:r>
              <w:t xml:space="preserve">      &lt;/xs:documentation&gt;</w:t>
            </w:r>
          </w:p>
          <w:p w14:paraId="781BB355" w14:textId="77777777" w:rsidR="00D708FE" w:rsidRDefault="00D708FE" w:rsidP="00D708FE">
            <w:pPr>
              <w:pStyle w:val="XML1"/>
            </w:pPr>
            <w:r>
              <w:t xml:space="preserve">    &lt;/xs:annotation&gt;</w:t>
            </w:r>
          </w:p>
          <w:p w14:paraId="59BBB159" w14:textId="77777777" w:rsidR="00D708FE" w:rsidRDefault="00D708FE" w:rsidP="00D708FE">
            <w:pPr>
              <w:pStyle w:val="XML1"/>
            </w:pPr>
          </w:p>
          <w:p w14:paraId="108F8BB6" w14:textId="77777777" w:rsidR="00D708FE" w:rsidRDefault="00D708FE" w:rsidP="00D708FE">
            <w:pPr>
              <w:pStyle w:val="XML1"/>
            </w:pPr>
            <w:r>
              <w:t xml:space="preserve">    &lt;xs:sequence&gt;</w:t>
            </w:r>
          </w:p>
          <w:p w14:paraId="6DEF7991" w14:textId="77777777" w:rsidR="00D708FE" w:rsidRDefault="00D708FE" w:rsidP="00D708FE">
            <w:pPr>
              <w:pStyle w:val="XML1"/>
            </w:pPr>
            <w:r>
              <w:t xml:space="preserve">      &lt;xs:element name="rate"  type="OFPortRateType"&gt;</w:t>
            </w:r>
          </w:p>
          <w:p w14:paraId="17178F36" w14:textId="77777777" w:rsidR="00D708FE" w:rsidRDefault="00D708FE" w:rsidP="00D708FE">
            <w:pPr>
              <w:pStyle w:val="XML1"/>
            </w:pPr>
            <w:r>
              <w:t xml:space="preserve">        &lt;xs:annotation&gt;</w:t>
            </w:r>
          </w:p>
          <w:p w14:paraId="7DDDD4DE" w14:textId="77777777" w:rsidR="00D708FE" w:rsidRDefault="00D708FE" w:rsidP="00D708FE">
            <w:pPr>
              <w:pStyle w:val="XML1"/>
            </w:pPr>
            <w:r>
              <w:t xml:space="preserve">          &lt;xs:documentation&gt;</w:t>
            </w:r>
          </w:p>
          <w:p w14:paraId="423C4913" w14:textId="77777777" w:rsidR="00D708FE" w:rsidRDefault="00D708FE" w:rsidP="00D708FE">
            <w:pPr>
              <w:pStyle w:val="XML1"/>
            </w:pPr>
            <w:r>
              <w:t xml:space="preserve">            The transmission rate that is currently used.</w:t>
            </w:r>
          </w:p>
          <w:p w14:paraId="1DCC447B" w14:textId="77777777" w:rsidR="00D708FE" w:rsidRDefault="00D708FE" w:rsidP="00D708FE">
            <w:pPr>
              <w:pStyle w:val="XML1"/>
            </w:pPr>
            <w:r>
              <w:t xml:space="preserve">            The value MUST indicate a valid forwarding rate.  </w:t>
            </w:r>
          </w:p>
          <w:p w14:paraId="406BEFB6" w14:textId="77777777" w:rsidR="00D708FE" w:rsidRDefault="00D708FE" w:rsidP="00D708FE">
            <w:pPr>
              <w:pStyle w:val="XML1"/>
            </w:pPr>
            <w:r>
              <w:t xml:space="preserve">                  </w:t>
            </w:r>
          </w:p>
          <w:p w14:paraId="07D7E878" w14:textId="77777777" w:rsidR="00D708FE" w:rsidRDefault="00D708FE" w:rsidP="00D708FE">
            <w:pPr>
              <w:pStyle w:val="XML1"/>
            </w:pPr>
            <w:r>
              <w:t xml:space="preserve">            The current Port Feature set MUST contain this element</w:t>
            </w:r>
          </w:p>
          <w:p w14:paraId="00FE04C9" w14:textId="77777777" w:rsidR="00D708FE" w:rsidRDefault="00D708FE" w:rsidP="00D708FE">
            <w:pPr>
              <w:pStyle w:val="XML1"/>
            </w:pPr>
            <w:r>
              <w:t xml:space="preserve">            exactly once.  The other Port Feature sets MAY contain this</w:t>
            </w:r>
          </w:p>
          <w:p w14:paraId="2C0A478C" w14:textId="77777777" w:rsidR="00D708FE" w:rsidRDefault="00D708FE" w:rsidP="00D708FE">
            <w:pPr>
              <w:pStyle w:val="XML1"/>
            </w:pPr>
            <w:r>
              <w:t xml:space="preserve">            element more than once.  If this element appears more than</w:t>
            </w:r>
          </w:p>
          <w:p w14:paraId="21678600" w14:textId="77777777" w:rsidR="00D708FE" w:rsidRDefault="00D708FE" w:rsidP="00D708FE">
            <w:pPr>
              <w:pStyle w:val="XML1"/>
            </w:pPr>
            <w:r>
              <w:t xml:space="preserve">            once in a Port Feature set than the value MUST be unique</w:t>
            </w:r>
          </w:p>
          <w:p w14:paraId="1B8C7F90" w14:textId="77777777" w:rsidR="00D708FE" w:rsidRDefault="00D708FE" w:rsidP="00D708FE">
            <w:pPr>
              <w:pStyle w:val="XML1"/>
            </w:pPr>
            <w:r>
              <w:t xml:space="preserve">            within the Port Feature set.</w:t>
            </w:r>
          </w:p>
          <w:p w14:paraId="78067311" w14:textId="77777777" w:rsidR="00D708FE" w:rsidRDefault="00D708FE" w:rsidP="00D708FE">
            <w:pPr>
              <w:pStyle w:val="XML1"/>
            </w:pPr>
            <w:r>
              <w:t xml:space="preserve">          &lt;/xs:documentation&gt;</w:t>
            </w:r>
          </w:p>
          <w:p w14:paraId="2A793AC4" w14:textId="77777777" w:rsidR="00D708FE" w:rsidRDefault="00D708FE" w:rsidP="00D708FE">
            <w:pPr>
              <w:pStyle w:val="XML1"/>
            </w:pPr>
            <w:r>
              <w:t xml:space="preserve">        &lt;/xs:annotation&gt;</w:t>
            </w:r>
          </w:p>
          <w:p w14:paraId="07D03C5C" w14:textId="77777777" w:rsidR="00D708FE" w:rsidRDefault="00D708FE" w:rsidP="00D708FE">
            <w:pPr>
              <w:pStyle w:val="XML1"/>
            </w:pPr>
            <w:r>
              <w:t xml:space="preserve">      &lt;/xs:element&gt;</w:t>
            </w:r>
          </w:p>
          <w:p w14:paraId="5AA85004" w14:textId="77777777" w:rsidR="00D708FE" w:rsidRDefault="00D708FE" w:rsidP="00D708FE">
            <w:pPr>
              <w:pStyle w:val="XML1"/>
            </w:pPr>
            <w:r>
              <w:t xml:space="preserve">      &lt;xs:element name="auto-negotiate"  type="xs:boolean"&gt;</w:t>
            </w:r>
          </w:p>
          <w:p w14:paraId="061284F2" w14:textId="77777777" w:rsidR="00D708FE" w:rsidRDefault="00D708FE" w:rsidP="00D708FE">
            <w:pPr>
              <w:pStyle w:val="XML1"/>
            </w:pPr>
            <w:r>
              <w:t xml:space="preserve">        &lt;xs:annotation&gt;</w:t>
            </w:r>
          </w:p>
          <w:p w14:paraId="0F82E313" w14:textId="77777777" w:rsidR="00D708FE" w:rsidRDefault="00D708FE" w:rsidP="00D708FE">
            <w:pPr>
              <w:pStyle w:val="XML1"/>
            </w:pPr>
            <w:r>
              <w:t xml:space="preserve">          &lt;xs:documentation&gt;</w:t>
            </w:r>
          </w:p>
          <w:p w14:paraId="2B4E1B5B" w14:textId="77777777" w:rsidR="00D708FE" w:rsidRDefault="00D708FE" w:rsidP="00D708FE">
            <w:pPr>
              <w:pStyle w:val="XML1"/>
            </w:pPr>
            <w:r>
              <w:t xml:space="preserve">            Specifies the administrative state of the </w:t>
            </w:r>
          </w:p>
          <w:p w14:paraId="6E7C4886" w14:textId="77777777" w:rsidR="00D708FE" w:rsidRDefault="00D708FE" w:rsidP="00D708FE">
            <w:pPr>
              <w:pStyle w:val="XML1"/>
            </w:pPr>
            <w:r>
              <w:t xml:space="preserve">            forwarding rate auto-negotiation protocol at this OpenFlow</w:t>
            </w:r>
          </w:p>
          <w:p w14:paraId="30F72E0C" w14:textId="77777777" w:rsidR="00D708FE" w:rsidRDefault="00D708FE" w:rsidP="00D708FE">
            <w:pPr>
              <w:pStyle w:val="XML1"/>
            </w:pPr>
            <w:r>
              <w:t xml:space="preserve">            Port.</w:t>
            </w:r>
          </w:p>
          <w:p w14:paraId="15AE5575" w14:textId="77777777" w:rsidR="00D708FE" w:rsidRDefault="00D708FE" w:rsidP="00D708FE">
            <w:pPr>
              <w:pStyle w:val="XML1"/>
            </w:pPr>
            <w:r>
              <w:t xml:space="preserve">          &lt;/xs:documentation&gt;</w:t>
            </w:r>
          </w:p>
          <w:p w14:paraId="5C112DD6" w14:textId="77777777" w:rsidR="00D708FE" w:rsidRDefault="00D708FE" w:rsidP="00D708FE">
            <w:pPr>
              <w:pStyle w:val="XML1"/>
            </w:pPr>
            <w:r>
              <w:t xml:space="preserve">        &lt;/xs:annotation&gt;</w:t>
            </w:r>
          </w:p>
          <w:p w14:paraId="1A185DC2" w14:textId="77777777" w:rsidR="00D708FE" w:rsidRDefault="00D708FE" w:rsidP="00D708FE">
            <w:pPr>
              <w:pStyle w:val="XML1"/>
            </w:pPr>
            <w:r>
              <w:t xml:space="preserve">      &lt;/xs:element&gt;</w:t>
            </w:r>
          </w:p>
          <w:p w14:paraId="33D1AE59" w14:textId="77777777" w:rsidR="00D708FE" w:rsidRDefault="00D708FE" w:rsidP="00D708FE">
            <w:pPr>
              <w:pStyle w:val="XML1"/>
            </w:pPr>
            <w:r>
              <w:t xml:space="preserve">      &lt;xs:element name="medium"&gt;</w:t>
            </w:r>
          </w:p>
          <w:p w14:paraId="0E1A6221" w14:textId="77777777" w:rsidR="00D708FE" w:rsidRDefault="00D708FE" w:rsidP="00D708FE">
            <w:pPr>
              <w:pStyle w:val="XML1"/>
            </w:pPr>
            <w:r>
              <w:t xml:space="preserve">        &lt;xs:annotation&gt;</w:t>
            </w:r>
          </w:p>
          <w:p w14:paraId="25333EA4" w14:textId="77777777" w:rsidR="00D708FE" w:rsidRDefault="00D708FE" w:rsidP="00D708FE">
            <w:pPr>
              <w:pStyle w:val="XML1"/>
            </w:pPr>
            <w:r>
              <w:t xml:space="preserve">          &lt;xs:documentation&gt;</w:t>
            </w:r>
          </w:p>
          <w:p w14:paraId="39F6EB53" w14:textId="77777777" w:rsidR="00D708FE" w:rsidRDefault="00D708FE" w:rsidP="00D708FE">
            <w:pPr>
              <w:pStyle w:val="XML1"/>
            </w:pPr>
            <w:r>
              <w:t xml:space="preserve">            This element MUST indicate a valid physical</w:t>
            </w:r>
          </w:p>
          <w:p w14:paraId="50AEAF82" w14:textId="77777777" w:rsidR="00D708FE" w:rsidRDefault="00D708FE" w:rsidP="00D708FE">
            <w:pPr>
              <w:pStyle w:val="XML1"/>
            </w:pPr>
            <w:r>
              <w:t xml:space="preserve">            medium used by the OpenFlow Port.</w:t>
            </w:r>
          </w:p>
          <w:p w14:paraId="588FFEB1" w14:textId="77777777" w:rsidR="00D708FE" w:rsidRDefault="00D708FE" w:rsidP="00D708FE">
            <w:pPr>
              <w:pStyle w:val="XML1"/>
            </w:pPr>
            <w:r>
              <w:t xml:space="preserve">                  </w:t>
            </w:r>
          </w:p>
          <w:p w14:paraId="272ABECB" w14:textId="77777777" w:rsidR="00D708FE" w:rsidRDefault="00D708FE" w:rsidP="00D708FE">
            <w:pPr>
              <w:pStyle w:val="XML1"/>
            </w:pPr>
            <w:r>
              <w:t xml:space="preserve">            The current Port Feature set MUST contain this element</w:t>
            </w:r>
          </w:p>
          <w:p w14:paraId="2DE63A34" w14:textId="77777777" w:rsidR="00D708FE" w:rsidRDefault="00D708FE" w:rsidP="00D708FE">
            <w:pPr>
              <w:pStyle w:val="XML1"/>
            </w:pPr>
            <w:r>
              <w:t xml:space="preserve">            exactly once. The other Port Feature sets MAY contain this</w:t>
            </w:r>
          </w:p>
          <w:p w14:paraId="7453A92A" w14:textId="77777777" w:rsidR="00D708FE" w:rsidRDefault="00D708FE" w:rsidP="00D708FE">
            <w:pPr>
              <w:pStyle w:val="XML1"/>
            </w:pPr>
            <w:r>
              <w:t xml:space="preserve">            element more than once. If this element appears more than</w:t>
            </w:r>
          </w:p>
          <w:p w14:paraId="488DAD03" w14:textId="77777777" w:rsidR="00D708FE" w:rsidRDefault="00D708FE" w:rsidP="00D708FE">
            <w:pPr>
              <w:pStyle w:val="XML1"/>
            </w:pPr>
            <w:r>
              <w:t xml:space="preserve">            once in a Port Feature set than the value MUST be unique</w:t>
            </w:r>
          </w:p>
          <w:p w14:paraId="7E33368F" w14:textId="77777777" w:rsidR="00D708FE" w:rsidRDefault="00D708FE" w:rsidP="00D708FE">
            <w:pPr>
              <w:pStyle w:val="XML1"/>
            </w:pPr>
            <w:r>
              <w:t xml:space="preserve">            within the Port Feature set.</w:t>
            </w:r>
          </w:p>
          <w:p w14:paraId="0DC1106D" w14:textId="77777777" w:rsidR="00D708FE" w:rsidRDefault="00D708FE" w:rsidP="00D708FE">
            <w:pPr>
              <w:pStyle w:val="XML1"/>
            </w:pPr>
            <w:r>
              <w:t xml:space="preserve">          &lt;/xs:documentation&gt;</w:t>
            </w:r>
          </w:p>
          <w:p w14:paraId="429FDE78" w14:textId="77777777" w:rsidR="00D708FE" w:rsidRDefault="00D708FE" w:rsidP="00D708FE">
            <w:pPr>
              <w:pStyle w:val="XML1"/>
            </w:pPr>
            <w:r>
              <w:t xml:space="preserve">        &lt;/xs:annotation&gt;</w:t>
            </w:r>
          </w:p>
          <w:p w14:paraId="0A267644" w14:textId="77777777" w:rsidR="00D708FE" w:rsidRDefault="00D708FE" w:rsidP="00D708FE">
            <w:pPr>
              <w:pStyle w:val="XML1"/>
            </w:pPr>
            <w:r>
              <w:t xml:space="preserve">        &lt;xs:simpleType&gt;</w:t>
            </w:r>
          </w:p>
          <w:p w14:paraId="0093CBEC" w14:textId="77777777" w:rsidR="00D708FE" w:rsidRDefault="00D708FE" w:rsidP="00D708FE">
            <w:pPr>
              <w:pStyle w:val="XML1"/>
            </w:pPr>
            <w:r>
              <w:t xml:space="preserve">          &lt;xs:restriction base="xs:string"&gt;</w:t>
            </w:r>
          </w:p>
          <w:p w14:paraId="4102DF92" w14:textId="77777777" w:rsidR="00D708FE" w:rsidRDefault="00D708FE" w:rsidP="00D708FE">
            <w:pPr>
              <w:pStyle w:val="XML1"/>
            </w:pPr>
            <w:r>
              <w:t xml:space="preserve">            &lt;xs:enumeration value="copper"/&gt;</w:t>
            </w:r>
          </w:p>
          <w:p w14:paraId="2647BEC8" w14:textId="77777777" w:rsidR="00D708FE" w:rsidRDefault="00D708FE" w:rsidP="00D708FE">
            <w:pPr>
              <w:pStyle w:val="XML1"/>
            </w:pPr>
            <w:r>
              <w:t xml:space="preserve">            &lt;xs:enumeration value="fiber"/&gt;</w:t>
            </w:r>
          </w:p>
          <w:p w14:paraId="296EBC53" w14:textId="77777777" w:rsidR="00D708FE" w:rsidRDefault="00D708FE" w:rsidP="00D708FE">
            <w:pPr>
              <w:pStyle w:val="XML1"/>
            </w:pPr>
            <w:r>
              <w:t xml:space="preserve">          &lt;/xs:restriction&gt;</w:t>
            </w:r>
          </w:p>
          <w:p w14:paraId="183B8270" w14:textId="77777777" w:rsidR="00D708FE" w:rsidRDefault="00D708FE" w:rsidP="00D708FE">
            <w:pPr>
              <w:pStyle w:val="XML1"/>
            </w:pPr>
            <w:r>
              <w:t xml:space="preserve">        &lt;/xs:simpleType&gt;</w:t>
            </w:r>
          </w:p>
          <w:p w14:paraId="3E07C4B3" w14:textId="77777777" w:rsidR="00D708FE" w:rsidRDefault="00D708FE" w:rsidP="00D708FE">
            <w:pPr>
              <w:pStyle w:val="XML1"/>
            </w:pPr>
            <w:r>
              <w:t xml:space="preserve">      &lt;/xs:element&gt;</w:t>
            </w:r>
          </w:p>
          <w:p w14:paraId="4B11E1D7" w14:textId="77777777" w:rsidR="00D708FE" w:rsidRDefault="00D708FE" w:rsidP="00D708FE">
            <w:pPr>
              <w:pStyle w:val="XML1"/>
            </w:pPr>
            <w:r>
              <w:t xml:space="preserve">      &lt;xs:element name="pause"&gt;</w:t>
            </w:r>
          </w:p>
          <w:p w14:paraId="0811D4A5" w14:textId="77777777" w:rsidR="00D708FE" w:rsidRDefault="00D708FE" w:rsidP="00D708FE">
            <w:pPr>
              <w:pStyle w:val="XML1"/>
            </w:pPr>
            <w:r>
              <w:t xml:space="preserve">        &lt;xs:annotation&gt;</w:t>
            </w:r>
          </w:p>
          <w:p w14:paraId="2F1761C2" w14:textId="77777777" w:rsidR="00D708FE" w:rsidRDefault="00D708FE" w:rsidP="00D708FE">
            <w:pPr>
              <w:pStyle w:val="XML1"/>
            </w:pPr>
            <w:r>
              <w:t xml:space="preserve">          &lt;xs:documentation&gt;</w:t>
            </w:r>
          </w:p>
          <w:p w14:paraId="2F0E2293" w14:textId="77777777" w:rsidR="00D708FE" w:rsidRDefault="00D708FE" w:rsidP="00D708FE">
            <w:pPr>
              <w:pStyle w:val="XML1"/>
            </w:pPr>
            <w:r>
              <w:t xml:space="preserve">            Specifies if pausing of transmission is</w:t>
            </w:r>
          </w:p>
          <w:p w14:paraId="4C5125BD" w14:textId="77777777" w:rsidR="00D708FE" w:rsidRDefault="00D708FE" w:rsidP="00D708FE">
            <w:pPr>
              <w:pStyle w:val="XML1"/>
            </w:pPr>
            <w:r>
              <w:t xml:space="preserve">            supported at all and if yes if it is asymmetric or</w:t>
            </w:r>
          </w:p>
          <w:p w14:paraId="6021904F" w14:textId="77777777" w:rsidR="00D708FE" w:rsidRDefault="00D708FE" w:rsidP="00D708FE">
            <w:pPr>
              <w:pStyle w:val="XML1"/>
            </w:pPr>
            <w:r>
              <w:t xml:space="preserve">            symmetric.</w:t>
            </w:r>
          </w:p>
          <w:p w14:paraId="02AA1FF0" w14:textId="77777777" w:rsidR="00D708FE" w:rsidRDefault="00D708FE" w:rsidP="00D708FE">
            <w:pPr>
              <w:pStyle w:val="XML1"/>
            </w:pPr>
            <w:r>
              <w:t xml:space="preserve">          &lt;/xs:documentation&gt;</w:t>
            </w:r>
          </w:p>
          <w:p w14:paraId="5397E99E" w14:textId="77777777" w:rsidR="00D708FE" w:rsidRDefault="00D708FE" w:rsidP="00D708FE">
            <w:pPr>
              <w:pStyle w:val="XML1"/>
            </w:pPr>
            <w:r>
              <w:t xml:space="preserve">        &lt;/xs:annotation&gt;</w:t>
            </w:r>
          </w:p>
          <w:p w14:paraId="05EA2B6B" w14:textId="77777777" w:rsidR="00D708FE" w:rsidRDefault="00D708FE" w:rsidP="00D708FE">
            <w:pPr>
              <w:pStyle w:val="XML1"/>
            </w:pPr>
            <w:r>
              <w:t xml:space="preserve">        &lt;xs:simpleType&gt;</w:t>
            </w:r>
          </w:p>
          <w:p w14:paraId="03906A43" w14:textId="77777777" w:rsidR="00D708FE" w:rsidRDefault="00D708FE" w:rsidP="00D708FE">
            <w:pPr>
              <w:pStyle w:val="XML1"/>
            </w:pPr>
            <w:r>
              <w:t xml:space="preserve">          &lt;xs:restriction base="xs:string"&gt;</w:t>
            </w:r>
          </w:p>
          <w:p w14:paraId="56493D44" w14:textId="77777777" w:rsidR="00D708FE" w:rsidRDefault="00D708FE" w:rsidP="00D708FE">
            <w:pPr>
              <w:pStyle w:val="XML1"/>
            </w:pPr>
            <w:r>
              <w:t xml:space="preserve">            &lt;xs:enumeration value="unsupported"/&gt;</w:t>
            </w:r>
          </w:p>
          <w:p w14:paraId="52C04AFE" w14:textId="77777777" w:rsidR="00D708FE" w:rsidRDefault="00D708FE" w:rsidP="00D708FE">
            <w:pPr>
              <w:pStyle w:val="XML1"/>
            </w:pPr>
            <w:r>
              <w:lastRenderedPageBreak/>
              <w:t xml:space="preserve">            &lt;xs:enumeration value="symmetric"/&gt;</w:t>
            </w:r>
          </w:p>
          <w:p w14:paraId="3609E4B1" w14:textId="77777777" w:rsidR="00D708FE" w:rsidRDefault="00D708FE" w:rsidP="00D708FE">
            <w:pPr>
              <w:pStyle w:val="XML1"/>
            </w:pPr>
            <w:r>
              <w:t xml:space="preserve">            &lt;xs:enumeration value="asymmetric"/&gt;</w:t>
            </w:r>
          </w:p>
          <w:p w14:paraId="34971BCA" w14:textId="77777777" w:rsidR="00D708FE" w:rsidRDefault="00D708FE" w:rsidP="00D708FE">
            <w:pPr>
              <w:pStyle w:val="XML1"/>
            </w:pPr>
            <w:r>
              <w:t xml:space="preserve">          &lt;/xs:restriction&gt;</w:t>
            </w:r>
          </w:p>
          <w:p w14:paraId="2411E4C8" w14:textId="77777777" w:rsidR="00D708FE" w:rsidRDefault="00D708FE" w:rsidP="00D708FE">
            <w:pPr>
              <w:pStyle w:val="XML1"/>
            </w:pPr>
            <w:r>
              <w:t xml:space="preserve">        &lt;/xs:simpleType&gt;</w:t>
            </w:r>
          </w:p>
          <w:p w14:paraId="5D82A2AC" w14:textId="77777777" w:rsidR="00D708FE" w:rsidRDefault="00D708FE" w:rsidP="00D708FE">
            <w:pPr>
              <w:pStyle w:val="XML1"/>
            </w:pPr>
            <w:r>
              <w:t xml:space="preserve">      &lt;/xs:element&gt;</w:t>
            </w:r>
          </w:p>
          <w:p w14:paraId="77A78E67" w14:textId="77777777" w:rsidR="00D708FE" w:rsidRDefault="00D708FE" w:rsidP="00D708FE">
            <w:pPr>
              <w:pStyle w:val="XML1"/>
            </w:pPr>
            <w:r>
              <w:t xml:space="preserve">    &lt;/xs:sequence&gt;</w:t>
            </w:r>
          </w:p>
          <w:p w14:paraId="720EF12A" w14:textId="77777777" w:rsidR="00D708FE" w:rsidRDefault="00D708FE" w:rsidP="00D708FE">
            <w:pPr>
              <w:pStyle w:val="XML1"/>
            </w:pPr>
            <w:r>
              <w:t xml:space="preserve">  &lt;/xs:group&gt;</w:t>
            </w:r>
          </w:p>
          <w:p w14:paraId="4246B9BD" w14:textId="77777777" w:rsidR="00D708FE" w:rsidRDefault="00D708FE" w:rsidP="00D708FE">
            <w:pPr>
              <w:pStyle w:val="XML1"/>
            </w:pPr>
          </w:p>
          <w:p w14:paraId="2E506DA4" w14:textId="77777777" w:rsidR="00D708FE" w:rsidRDefault="00D708FE" w:rsidP="00D708FE">
            <w:pPr>
              <w:pStyle w:val="XML1"/>
            </w:pPr>
            <w:r>
              <w:t xml:space="preserve">  &lt;xs:group name="OFPortOtherFeatureListType"&gt;</w:t>
            </w:r>
          </w:p>
          <w:p w14:paraId="5E8AE838" w14:textId="77777777" w:rsidR="00D708FE" w:rsidRDefault="00D708FE" w:rsidP="00D708FE">
            <w:pPr>
              <w:pStyle w:val="XML1"/>
            </w:pPr>
            <w:r>
              <w:t xml:space="preserve">    &lt;xs:annotation&gt;</w:t>
            </w:r>
          </w:p>
          <w:p w14:paraId="11FB9CAA" w14:textId="77777777" w:rsidR="00D708FE" w:rsidRDefault="00D708FE" w:rsidP="00D708FE">
            <w:pPr>
              <w:pStyle w:val="XML1"/>
            </w:pPr>
            <w:r>
              <w:t xml:space="preserve">      &lt;xs:documentation&gt;</w:t>
            </w:r>
          </w:p>
          <w:p w14:paraId="7CB5E3F2" w14:textId="77777777" w:rsidR="00D708FE" w:rsidRDefault="00D708FE" w:rsidP="00D708FE">
            <w:pPr>
              <w:pStyle w:val="XML1"/>
            </w:pPr>
            <w:r>
              <w:t xml:space="preserve">        The features of a port that are supported or</w:t>
            </w:r>
          </w:p>
          <w:p w14:paraId="68F6B1F9" w14:textId="77777777" w:rsidR="00D708FE" w:rsidRDefault="00D708FE" w:rsidP="00D708FE">
            <w:pPr>
              <w:pStyle w:val="XML1"/>
            </w:pPr>
            <w:r>
              <w:t xml:space="preserve">        advertised.</w:t>
            </w:r>
          </w:p>
          <w:p w14:paraId="5B168F6C" w14:textId="77777777" w:rsidR="00D708FE" w:rsidRDefault="00D708FE" w:rsidP="00D708FE">
            <w:pPr>
              <w:pStyle w:val="XML1"/>
            </w:pPr>
          </w:p>
          <w:p w14:paraId="0B8906A4" w14:textId="77777777" w:rsidR="00D708FE" w:rsidRDefault="00D708FE" w:rsidP="00D708FE">
            <w:pPr>
              <w:pStyle w:val="XML1"/>
            </w:pPr>
            <w:r>
              <w:t xml:space="preserve">        If the elements in the OFPortOtherFeatureListType ares used</w:t>
            </w:r>
          </w:p>
          <w:p w14:paraId="22D08457" w14:textId="77777777" w:rsidR="00D708FE" w:rsidRDefault="00D708FE" w:rsidP="00D708FE">
            <w:pPr>
              <w:pStyle w:val="XML1"/>
            </w:pPr>
            <w:r>
              <w:t xml:space="preserve">        as configurable elements the NETCONF &amp;lt;edit-config&amp;gt; operations</w:t>
            </w:r>
          </w:p>
          <w:p w14:paraId="3471D160" w14:textId="77777777" w:rsidR="00D708FE" w:rsidRDefault="00D708FE" w:rsidP="00D708FE">
            <w:pPr>
              <w:pStyle w:val="XML1"/>
            </w:pPr>
            <w:r>
              <w:t xml:space="preserve">        MUST be implemented as follows: </w:t>
            </w:r>
          </w:p>
          <w:p w14:paraId="0D7A2C91" w14:textId="77777777" w:rsidR="00D708FE" w:rsidRDefault="00D708FE" w:rsidP="00D708FE">
            <w:pPr>
              <w:pStyle w:val="XML1"/>
            </w:pPr>
          </w:p>
          <w:p w14:paraId="230C5E3D" w14:textId="77777777" w:rsidR="00D708FE" w:rsidRDefault="00D708FE" w:rsidP="00D708FE">
            <w:pPr>
              <w:pStyle w:val="XML1"/>
            </w:pPr>
            <w:r>
              <w:t xml:space="preserve">        * The 'resource-id' element MUST be present in the path or in</w:t>
            </w:r>
          </w:p>
          <w:p w14:paraId="2C882067" w14:textId="77777777" w:rsidR="00D708FE" w:rsidRDefault="00D708FE" w:rsidP="00D708FE">
            <w:pPr>
              <w:pStyle w:val="XML1"/>
            </w:pPr>
            <w:r>
              <w:t xml:space="preserve">        the filter at all &amp;lt;edit-config&amp;gt; operations to identify the</w:t>
            </w:r>
          </w:p>
          <w:p w14:paraId="7D4FEBE0" w14:textId="77777777" w:rsidR="00D708FE" w:rsidRDefault="00D708FE" w:rsidP="00D708FE">
            <w:pPr>
              <w:pStyle w:val="XML1"/>
            </w:pPr>
            <w:r>
              <w:t xml:space="preserve">        resource.</w:t>
            </w:r>
          </w:p>
          <w:p w14:paraId="7E18F61E" w14:textId="77777777" w:rsidR="00D708FE" w:rsidRDefault="00D708FE" w:rsidP="00D708FE">
            <w:pPr>
              <w:pStyle w:val="XML1"/>
            </w:pPr>
            <w:r>
              <w:t xml:space="preserve">        * If the operation is 'merge' or 'replace', the element is</w:t>
            </w:r>
          </w:p>
          <w:p w14:paraId="1EA6E5F2" w14:textId="77777777" w:rsidR="00D708FE" w:rsidRDefault="00D708FE" w:rsidP="00D708FE">
            <w:pPr>
              <w:pStyle w:val="XML1"/>
            </w:pPr>
            <w:r>
              <w:t xml:space="preserve">        created if it does not exist, and its value is set to the</w:t>
            </w:r>
          </w:p>
          <w:p w14:paraId="03D030F0" w14:textId="77777777" w:rsidR="00D708FE" w:rsidRDefault="00D708FE" w:rsidP="00D708FE">
            <w:pPr>
              <w:pStyle w:val="XML1"/>
            </w:pPr>
            <w:r>
              <w:t xml:space="preserve">        value found in the XML RPC data.</w:t>
            </w:r>
          </w:p>
          <w:p w14:paraId="64F20741" w14:textId="77777777" w:rsidR="00D708FE" w:rsidRDefault="00D708FE" w:rsidP="00D708FE">
            <w:pPr>
              <w:pStyle w:val="XML1"/>
            </w:pPr>
            <w:r>
              <w:t xml:space="preserve">        * If the operation is 'create', the element is created if it</w:t>
            </w:r>
          </w:p>
          <w:p w14:paraId="340D3EED" w14:textId="77777777" w:rsidR="00D708FE" w:rsidRDefault="00D708FE" w:rsidP="00D708FE">
            <w:pPr>
              <w:pStyle w:val="XML1"/>
            </w:pPr>
            <w:r>
              <w:t xml:space="preserve">        does not exist. If the element already exists, a</w:t>
            </w:r>
          </w:p>
          <w:p w14:paraId="7B33DCAA"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0FA56C68" w14:textId="77777777" w:rsidR="00D708FE" w:rsidRDefault="00D708FE" w:rsidP="00D708FE">
            <w:pPr>
              <w:pStyle w:val="XML1"/>
            </w:pPr>
            <w:r>
              <w:t xml:space="preserve">        * If the operation is 'delete', the element is deleted if it</w:t>
            </w:r>
          </w:p>
          <w:p w14:paraId="583C94FE"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272CAB7E" w14:textId="77777777" w:rsidR="00D708FE" w:rsidRDefault="00D708FE" w:rsidP="00D708FE">
            <w:pPr>
              <w:pStyle w:val="XML1"/>
            </w:pPr>
            <w:r>
              <w:t xml:space="preserve">        error is returned.</w:t>
            </w:r>
          </w:p>
          <w:p w14:paraId="77BBC4BB" w14:textId="77777777" w:rsidR="00D708FE" w:rsidRDefault="00D708FE" w:rsidP="00D708FE">
            <w:pPr>
              <w:pStyle w:val="XML1"/>
            </w:pPr>
          </w:p>
          <w:p w14:paraId="79773078" w14:textId="77777777" w:rsidR="00D708FE" w:rsidRDefault="00D708FE" w:rsidP="00D708FE">
            <w:pPr>
              <w:pStyle w:val="XML1"/>
            </w:pPr>
            <w:r>
              <w:t xml:space="preserve">        If elements in the type OFPortOtherFeatureListType are used</w:t>
            </w:r>
          </w:p>
          <w:p w14:paraId="6C8B5311" w14:textId="77777777" w:rsidR="00D708FE" w:rsidRDefault="00D708FE" w:rsidP="00D708FE">
            <w:pPr>
              <w:pStyle w:val="XML1"/>
            </w:pPr>
            <w:r>
              <w:t xml:space="preserve">        in an non-configurable way, they only be retrieved by NETCONF</w:t>
            </w:r>
          </w:p>
          <w:p w14:paraId="37FEAD89" w14:textId="77777777" w:rsidR="00D708FE" w:rsidRDefault="00D708FE" w:rsidP="00D708FE">
            <w:pPr>
              <w:pStyle w:val="XML1"/>
            </w:pPr>
            <w:r>
              <w:t xml:space="preserve">        &amp;lt;get&amp;gt; operations. Attemps to modify this element and its</w:t>
            </w:r>
          </w:p>
          <w:p w14:paraId="40542C13" w14:textId="77777777" w:rsidR="00D708FE" w:rsidRDefault="00D708FE" w:rsidP="00D708FE">
            <w:pPr>
              <w:pStyle w:val="XML1"/>
            </w:pPr>
            <w:r>
              <w:t xml:space="preserve">        children with a NETCONF &amp;lt;edit-config&amp;gt; operation MUST result</w:t>
            </w:r>
          </w:p>
          <w:p w14:paraId="782B9D6E" w14:textId="77777777" w:rsidR="00D708FE" w:rsidRDefault="00D708FE" w:rsidP="00D708FE">
            <w:pPr>
              <w:pStyle w:val="XML1"/>
            </w:pPr>
            <w:r>
              <w:t xml:space="preserve">        in an 'operation-not-supported' error with type</w:t>
            </w:r>
          </w:p>
          <w:p w14:paraId="3C437E92" w14:textId="77777777" w:rsidR="00D708FE" w:rsidRDefault="00D708FE" w:rsidP="00D708FE">
            <w:pPr>
              <w:pStyle w:val="XML1"/>
            </w:pPr>
            <w:r>
              <w:t xml:space="preserve">        'application'.</w:t>
            </w:r>
          </w:p>
          <w:p w14:paraId="045B7964" w14:textId="77777777" w:rsidR="00D708FE" w:rsidRDefault="00D708FE" w:rsidP="00D708FE">
            <w:pPr>
              <w:pStyle w:val="XML1"/>
            </w:pPr>
            <w:r>
              <w:t xml:space="preserve">      &lt;/xs:documentation&gt;</w:t>
            </w:r>
          </w:p>
          <w:p w14:paraId="444C9658" w14:textId="77777777" w:rsidR="00D708FE" w:rsidRDefault="00D708FE" w:rsidP="00D708FE">
            <w:pPr>
              <w:pStyle w:val="XML1"/>
            </w:pPr>
            <w:r>
              <w:t xml:space="preserve">    &lt;/xs:annotation&gt;</w:t>
            </w:r>
          </w:p>
          <w:p w14:paraId="49307D78" w14:textId="77777777" w:rsidR="00D708FE" w:rsidRDefault="00D708FE" w:rsidP="00D708FE">
            <w:pPr>
              <w:pStyle w:val="XML1"/>
            </w:pPr>
          </w:p>
          <w:p w14:paraId="644A33B7" w14:textId="77777777" w:rsidR="00D708FE" w:rsidRDefault="00D708FE" w:rsidP="00D708FE">
            <w:pPr>
              <w:pStyle w:val="XML1"/>
            </w:pPr>
            <w:r>
              <w:t xml:space="preserve">    &lt;xs:sequence&gt;</w:t>
            </w:r>
          </w:p>
          <w:p w14:paraId="0DAEEC7E" w14:textId="77777777" w:rsidR="00D708FE" w:rsidRDefault="00D708FE" w:rsidP="00D708FE">
            <w:pPr>
              <w:pStyle w:val="XML1"/>
            </w:pPr>
            <w:r>
              <w:t xml:space="preserve">      &lt;xs:element name="rate"  type="OFPortRateType"&gt;</w:t>
            </w:r>
          </w:p>
          <w:p w14:paraId="0AB35EAA" w14:textId="77777777" w:rsidR="00D708FE" w:rsidRDefault="00D708FE" w:rsidP="00D708FE">
            <w:pPr>
              <w:pStyle w:val="XML1"/>
            </w:pPr>
            <w:r>
              <w:t xml:space="preserve">        &lt;xs:annotation&gt;</w:t>
            </w:r>
          </w:p>
          <w:p w14:paraId="1E435EC6" w14:textId="77777777" w:rsidR="00D708FE" w:rsidRDefault="00D708FE" w:rsidP="00D708FE">
            <w:pPr>
              <w:pStyle w:val="XML1"/>
            </w:pPr>
            <w:r>
              <w:t xml:space="preserve">          &lt;xs:documentation&gt;</w:t>
            </w:r>
          </w:p>
          <w:p w14:paraId="1997A28E" w14:textId="77777777" w:rsidR="00D708FE" w:rsidRDefault="00D708FE" w:rsidP="00D708FE">
            <w:pPr>
              <w:pStyle w:val="XML1"/>
            </w:pPr>
            <w:r>
              <w:t xml:space="preserve">            The transmission rate that is supported or</w:t>
            </w:r>
          </w:p>
          <w:p w14:paraId="6943E625" w14:textId="77777777" w:rsidR="00D708FE" w:rsidRDefault="00D708FE" w:rsidP="00D708FE">
            <w:pPr>
              <w:pStyle w:val="XML1"/>
            </w:pPr>
            <w:r>
              <w:t xml:space="preserve">            advertised. Multiple transmissions rates are allowed.</w:t>
            </w:r>
          </w:p>
          <w:p w14:paraId="6CE0FAFF" w14:textId="77777777" w:rsidR="00D708FE" w:rsidRDefault="00D708FE" w:rsidP="00D708FE">
            <w:pPr>
              <w:pStyle w:val="XML1"/>
            </w:pPr>
          </w:p>
          <w:p w14:paraId="0E09F583" w14:textId="77777777" w:rsidR="00D708FE" w:rsidRDefault="00D708FE" w:rsidP="00D708FE">
            <w:pPr>
              <w:pStyle w:val="XML1"/>
            </w:pPr>
            <w:r>
              <w:t xml:space="preserve">            At least one element MUST be present in the NETCONF data</w:t>
            </w:r>
          </w:p>
          <w:p w14:paraId="2F1C5338" w14:textId="77777777" w:rsidR="00D708FE" w:rsidRDefault="00D708FE" w:rsidP="00D708FE">
            <w:pPr>
              <w:pStyle w:val="XML1"/>
            </w:pPr>
            <w:r>
              <w:t xml:space="preserve">            store. If none of this elements is are present in a NETCONF</w:t>
            </w:r>
          </w:p>
          <w:p w14:paraId="6CB160C2" w14:textId="77777777" w:rsidR="00D708FE" w:rsidRDefault="00D708FE" w:rsidP="00D708FE">
            <w:pPr>
              <w:pStyle w:val="XML1"/>
            </w:pPr>
            <w:r>
              <w:t xml:space="preserve">            &amp;lt;edit-config&amp;gt; operation 'create', 'merge' or 'replace' and</w:t>
            </w:r>
          </w:p>
          <w:p w14:paraId="6BD9F560" w14:textId="77777777" w:rsidR="00D708FE" w:rsidRDefault="00D708FE" w:rsidP="00D708FE">
            <w:pPr>
              <w:pStyle w:val="XML1"/>
            </w:pPr>
            <w:r>
              <w:t xml:space="preserve">            the parent element does not exist, a 'data-missing' error</w:t>
            </w:r>
          </w:p>
          <w:p w14:paraId="23A74A4E" w14:textId="77777777" w:rsidR="00D708FE" w:rsidRDefault="00D708FE" w:rsidP="00D708FE">
            <w:pPr>
              <w:pStyle w:val="XML1"/>
            </w:pPr>
            <w:r>
              <w:t xml:space="preserve">            is returned.</w:t>
            </w:r>
          </w:p>
          <w:p w14:paraId="63DA5180" w14:textId="77777777" w:rsidR="00D708FE" w:rsidRDefault="00D708FE" w:rsidP="00D708FE">
            <w:pPr>
              <w:pStyle w:val="XML1"/>
            </w:pPr>
            <w:r>
              <w:t xml:space="preserve">          &lt;/xs:documentation&gt;</w:t>
            </w:r>
          </w:p>
          <w:p w14:paraId="49757A0F" w14:textId="77777777" w:rsidR="00D708FE" w:rsidRDefault="00D708FE" w:rsidP="00D708FE">
            <w:pPr>
              <w:pStyle w:val="XML1"/>
            </w:pPr>
            <w:r>
              <w:t xml:space="preserve">        &lt;/xs:annotation&gt;</w:t>
            </w:r>
          </w:p>
          <w:p w14:paraId="3AD87421" w14:textId="77777777" w:rsidR="00D708FE" w:rsidRDefault="00D708FE" w:rsidP="00D708FE">
            <w:pPr>
              <w:pStyle w:val="XML1"/>
            </w:pPr>
            <w:r>
              <w:t xml:space="preserve">      &lt;/xs:element&gt;</w:t>
            </w:r>
          </w:p>
          <w:p w14:paraId="1CEBF84C" w14:textId="77777777" w:rsidR="00D708FE" w:rsidRDefault="00D708FE" w:rsidP="00D708FE">
            <w:pPr>
              <w:pStyle w:val="XML1"/>
            </w:pPr>
            <w:r>
              <w:t xml:space="preserve">      &lt;xs:element name="auto-negotiate"  type="xs:boolean"&gt;</w:t>
            </w:r>
          </w:p>
          <w:p w14:paraId="23A13B13" w14:textId="77777777" w:rsidR="00D708FE" w:rsidRDefault="00D708FE" w:rsidP="00D708FE">
            <w:pPr>
              <w:pStyle w:val="XML1"/>
            </w:pPr>
            <w:r>
              <w:lastRenderedPageBreak/>
              <w:t xml:space="preserve">        &lt;xs:annotation&gt;</w:t>
            </w:r>
          </w:p>
          <w:p w14:paraId="7B641BF8" w14:textId="77777777" w:rsidR="00D708FE" w:rsidRDefault="00D708FE" w:rsidP="00D708FE">
            <w:pPr>
              <w:pStyle w:val="XML1"/>
            </w:pPr>
            <w:r>
              <w:t xml:space="preserve">          &lt;xs:documentation&gt;</w:t>
            </w:r>
          </w:p>
          <w:p w14:paraId="4A91F1A7" w14:textId="77777777" w:rsidR="00D708FE" w:rsidRDefault="00D708FE" w:rsidP="00D708FE">
            <w:pPr>
              <w:pStyle w:val="XML1"/>
            </w:pPr>
            <w:r>
              <w:t xml:space="preserve">            Specifies if auto-negotiation of transmission</w:t>
            </w:r>
          </w:p>
          <w:p w14:paraId="5BF0778C" w14:textId="77777777" w:rsidR="00D708FE" w:rsidRDefault="00D708FE" w:rsidP="00D708FE">
            <w:pPr>
              <w:pStyle w:val="XML1"/>
            </w:pPr>
            <w:r>
              <w:t xml:space="preserve">            parameters is enabled for the port.</w:t>
            </w:r>
          </w:p>
          <w:p w14:paraId="33271492" w14:textId="77777777" w:rsidR="00D708FE" w:rsidRDefault="00D708FE" w:rsidP="00D708FE">
            <w:pPr>
              <w:pStyle w:val="XML1"/>
            </w:pPr>
          </w:p>
          <w:p w14:paraId="7D4CEF4A" w14:textId="77777777" w:rsidR="00D708FE" w:rsidRDefault="00D708FE" w:rsidP="00D708FE">
            <w:pPr>
              <w:pStyle w:val="XML1"/>
            </w:pPr>
            <w:r>
              <w:t xml:space="preserve">            This element is optional. If this element is not present it</w:t>
            </w:r>
          </w:p>
          <w:p w14:paraId="0B84EA50" w14:textId="77777777" w:rsidR="00D708FE" w:rsidRDefault="00D708FE" w:rsidP="00D708FE">
            <w:pPr>
              <w:pStyle w:val="XML1"/>
            </w:pPr>
            <w:r>
              <w:t xml:space="preserve">            defaults to 'true'.</w:t>
            </w:r>
          </w:p>
          <w:p w14:paraId="051DBF48" w14:textId="77777777" w:rsidR="00D708FE" w:rsidRDefault="00D708FE" w:rsidP="00D708FE">
            <w:pPr>
              <w:pStyle w:val="XML1"/>
            </w:pPr>
            <w:r>
              <w:t xml:space="preserve">          &lt;/xs:documentation&gt;</w:t>
            </w:r>
          </w:p>
          <w:p w14:paraId="613FD3D1" w14:textId="77777777" w:rsidR="00D708FE" w:rsidRDefault="00D708FE" w:rsidP="00D708FE">
            <w:pPr>
              <w:pStyle w:val="XML1"/>
            </w:pPr>
            <w:r>
              <w:t xml:space="preserve">        &lt;/xs:annotation&gt;</w:t>
            </w:r>
          </w:p>
          <w:p w14:paraId="68ADEEA3" w14:textId="77777777" w:rsidR="00D708FE" w:rsidRDefault="00D708FE" w:rsidP="00D708FE">
            <w:pPr>
              <w:pStyle w:val="XML1"/>
            </w:pPr>
            <w:r>
              <w:t xml:space="preserve">      &lt;/xs:element&gt;</w:t>
            </w:r>
          </w:p>
          <w:p w14:paraId="73A8CAC3" w14:textId="77777777" w:rsidR="00D708FE" w:rsidRDefault="00D708FE" w:rsidP="00D708FE">
            <w:pPr>
              <w:pStyle w:val="XML1"/>
            </w:pPr>
            <w:r>
              <w:t xml:space="preserve">      &lt;xs:element name="medium"&gt;</w:t>
            </w:r>
          </w:p>
          <w:p w14:paraId="2D779C18" w14:textId="77777777" w:rsidR="00D708FE" w:rsidRDefault="00D708FE" w:rsidP="00D708FE">
            <w:pPr>
              <w:pStyle w:val="XML1"/>
            </w:pPr>
            <w:r>
              <w:t xml:space="preserve">        &lt;xs:annotation&gt;</w:t>
            </w:r>
          </w:p>
          <w:p w14:paraId="60AC04EE" w14:textId="77777777" w:rsidR="00D708FE" w:rsidRDefault="00D708FE" w:rsidP="00D708FE">
            <w:pPr>
              <w:pStyle w:val="XML1"/>
            </w:pPr>
            <w:r>
              <w:t xml:space="preserve">          &lt;xs:documentation&gt;</w:t>
            </w:r>
          </w:p>
          <w:p w14:paraId="424611DA" w14:textId="77777777" w:rsidR="00D708FE" w:rsidRDefault="00D708FE" w:rsidP="00D708FE">
            <w:pPr>
              <w:pStyle w:val="XML1"/>
            </w:pPr>
            <w:r>
              <w:t xml:space="preserve">            The transmission medium used by the port.</w:t>
            </w:r>
          </w:p>
          <w:p w14:paraId="1527A78C" w14:textId="77777777" w:rsidR="00D708FE" w:rsidRDefault="00D708FE" w:rsidP="00D708FE">
            <w:pPr>
              <w:pStyle w:val="XML1"/>
            </w:pPr>
            <w:r>
              <w:t xml:space="preserve">            Multiple media are allowed.</w:t>
            </w:r>
          </w:p>
          <w:p w14:paraId="2D53670C" w14:textId="77777777" w:rsidR="00D708FE" w:rsidRDefault="00D708FE" w:rsidP="00D708FE">
            <w:pPr>
              <w:pStyle w:val="XML1"/>
            </w:pPr>
          </w:p>
          <w:p w14:paraId="73A5123F" w14:textId="77777777" w:rsidR="00D708FE" w:rsidRDefault="00D708FE" w:rsidP="00D708FE">
            <w:pPr>
              <w:pStyle w:val="XML1"/>
            </w:pPr>
            <w:r>
              <w:t xml:space="preserve">            At least one element MUST be present in the NETCONF data</w:t>
            </w:r>
          </w:p>
          <w:p w14:paraId="1EB9E164" w14:textId="77777777" w:rsidR="00D708FE" w:rsidRDefault="00D708FE" w:rsidP="00D708FE">
            <w:pPr>
              <w:pStyle w:val="XML1"/>
            </w:pPr>
            <w:r>
              <w:t xml:space="preserve">            store. If none of this elements is are present in a NETCONF</w:t>
            </w:r>
          </w:p>
          <w:p w14:paraId="5C087F62" w14:textId="77777777" w:rsidR="00D708FE" w:rsidRDefault="00D708FE" w:rsidP="00D708FE">
            <w:pPr>
              <w:pStyle w:val="XML1"/>
            </w:pPr>
            <w:r>
              <w:t xml:space="preserve">            &amp;lt;edit-config&amp;gt; operation 'create', 'merge' or 'replace' and</w:t>
            </w:r>
          </w:p>
          <w:p w14:paraId="4D0BCC6F" w14:textId="77777777" w:rsidR="00D708FE" w:rsidRDefault="00D708FE" w:rsidP="00D708FE">
            <w:pPr>
              <w:pStyle w:val="XML1"/>
            </w:pPr>
            <w:r>
              <w:t xml:space="preserve">            the parent element does not exist, a 'data-missing' error</w:t>
            </w:r>
          </w:p>
          <w:p w14:paraId="58AEA580" w14:textId="77777777" w:rsidR="00D708FE" w:rsidRDefault="00D708FE" w:rsidP="00D708FE">
            <w:pPr>
              <w:pStyle w:val="XML1"/>
            </w:pPr>
            <w:r>
              <w:t xml:space="preserve">            is returned.</w:t>
            </w:r>
          </w:p>
          <w:p w14:paraId="3F0FFDE9" w14:textId="77777777" w:rsidR="00D708FE" w:rsidRDefault="00D708FE" w:rsidP="00D708FE">
            <w:pPr>
              <w:pStyle w:val="XML1"/>
            </w:pPr>
            <w:r>
              <w:t xml:space="preserve">          &lt;/xs:documentation&gt;</w:t>
            </w:r>
          </w:p>
          <w:p w14:paraId="638CA863" w14:textId="77777777" w:rsidR="00D708FE" w:rsidRDefault="00D708FE" w:rsidP="00D708FE">
            <w:pPr>
              <w:pStyle w:val="XML1"/>
            </w:pPr>
            <w:r>
              <w:t xml:space="preserve">        &lt;/xs:annotation&gt;</w:t>
            </w:r>
          </w:p>
          <w:p w14:paraId="2624C884" w14:textId="77777777" w:rsidR="00D708FE" w:rsidRDefault="00D708FE" w:rsidP="00D708FE">
            <w:pPr>
              <w:pStyle w:val="XML1"/>
            </w:pPr>
            <w:r>
              <w:t xml:space="preserve">        &lt;xs:simpleType&gt;</w:t>
            </w:r>
          </w:p>
          <w:p w14:paraId="6C2D2EAA" w14:textId="77777777" w:rsidR="00D708FE" w:rsidRDefault="00D708FE" w:rsidP="00D708FE">
            <w:pPr>
              <w:pStyle w:val="XML1"/>
            </w:pPr>
            <w:r>
              <w:t xml:space="preserve">          &lt;xs:restriction base="xs:string"&gt;</w:t>
            </w:r>
          </w:p>
          <w:p w14:paraId="1C64313D" w14:textId="77777777" w:rsidR="00D708FE" w:rsidRDefault="00D708FE" w:rsidP="00D708FE">
            <w:pPr>
              <w:pStyle w:val="XML1"/>
            </w:pPr>
            <w:r>
              <w:t xml:space="preserve">            &lt;xs:enumeration value="copper"/&gt;</w:t>
            </w:r>
          </w:p>
          <w:p w14:paraId="4AC19FD7" w14:textId="77777777" w:rsidR="00D708FE" w:rsidRDefault="00D708FE" w:rsidP="00D708FE">
            <w:pPr>
              <w:pStyle w:val="XML1"/>
            </w:pPr>
            <w:r>
              <w:t xml:space="preserve">            &lt;xs:enumeration value="fiber"/&gt;</w:t>
            </w:r>
          </w:p>
          <w:p w14:paraId="011DDB2B" w14:textId="77777777" w:rsidR="00D708FE" w:rsidRDefault="00D708FE" w:rsidP="00D708FE">
            <w:pPr>
              <w:pStyle w:val="XML1"/>
            </w:pPr>
            <w:r>
              <w:t xml:space="preserve">          &lt;/xs:restriction&gt;</w:t>
            </w:r>
          </w:p>
          <w:p w14:paraId="716DAED9" w14:textId="77777777" w:rsidR="00D708FE" w:rsidRDefault="00D708FE" w:rsidP="00D708FE">
            <w:pPr>
              <w:pStyle w:val="XML1"/>
            </w:pPr>
            <w:r>
              <w:t xml:space="preserve">        &lt;/xs:simpleType&gt;</w:t>
            </w:r>
          </w:p>
          <w:p w14:paraId="17D9BDD0" w14:textId="77777777" w:rsidR="00D708FE" w:rsidRDefault="00D708FE" w:rsidP="00D708FE">
            <w:pPr>
              <w:pStyle w:val="XML1"/>
            </w:pPr>
            <w:r>
              <w:t xml:space="preserve">      &lt;/xs:element&gt;</w:t>
            </w:r>
          </w:p>
          <w:p w14:paraId="175380B3" w14:textId="77777777" w:rsidR="00D708FE" w:rsidRDefault="00D708FE" w:rsidP="00D708FE">
            <w:pPr>
              <w:pStyle w:val="XML1"/>
            </w:pPr>
            <w:r>
              <w:t xml:space="preserve">      &lt;xs:element name="pause"&gt;</w:t>
            </w:r>
          </w:p>
          <w:p w14:paraId="797D05FA" w14:textId="77777777" w:rsidR="00D708FE" w:rsidRDefault="00D708FE" w:rsidP="00D708FE">
            <w:pPr>
              <w:pStyle w:val="XML1"/>
            </w:pPr>
            <w:r>
              <w:t xml:space="preserve">        &lt;xs:annotation&gt;</w:t>
            </w:r>
          </w:p>
          <w:p w14:paraId="4C5B3571" w14:textId="77777777" w:rsidR="00D708FE" w:rsidRDefault="00D708FE" w:rsidP="00D708FE">
            <w:pPr>
              <w:pStyle w:val="XML1"/>
            </w:pPr>
            <w:r>
              <w:t xml:space="preserve">          &lt;xs:documentation&gt;</w:t>
            </w:r>
          </w:p>
          <w:p w14:paraId="621DFFFF" w14:textId="77777777" w:rsidR="00D708FE" w:rsidRDefault="00D708FE" w:rsidP="00D708FE">
            <w:pPr>
              <w:pStyle w:val="XML1"/>
            </w:pPr>
            <w:r>
              <w:t xml:space="preserve">            Specifies if pausing of transmission is</w:t>
            </w:r>
          </w:p>
          <w:p w14:paraId="33F2D292" w14:textId="77777777" w:rsidR="00D708FE" w:rsidRDefault="00D708FE" w:rsidP="00D708FE">
            <w:pPr>
              <w:pStyle w:val="XML1"/>
            </w:pPr>
            <w:r>
              <w:t xml:space="preserve">            supported at all and if yes if it is asymmetric or</w:t>
            </w:r>
          </w:p>
          <w:p w14:paraId="05850B53" w14:textId="77777777" w:rsidR="00D708FE" w:rsidRDefault="00D708FE" w:rsidP="00D708FE">
            <w:pPr>
              <w:pStyle w:val="XML1"/>
            </w:pPr>
            <w:r>
              <w:t xml:space="preserve">            symmetric.</w:t>
            </w:r>
          </w:p>
          <w:p w14:paraId="5C103249" w14:textId="77777777" w:rsidR="00D708FE" w:rsidRDefault="00D708FE" w:rsidP="00D708FE">
            <w:pPr>
              <w:pStyle w:val="XML1"/>
            </w:pPr>
          </w:p>
          <w:p w14:paraId="74661121" w14:textId="77777777" w:rsidR="00D708FE" w:rsidRDefault="00D708FE" w:rsidP="00D708FE">
            <w:pPr>
              <w:pStyle w:val="XML1"/>
            </w:pPr>
            <w:r>
              <w:t xml:space="preserve">            This element MUST be present in the NETCONF data store.</w:t>
            </w:r>
          </w:p>
          <w:p w14:paraId="0AAC0D70" w14:textId="77777777" w:rsidR="00D708FE" w:rsidRDefault="00D708FE" w:rsidP="00D708FE">
            <w:pPr>
              <w:pStyle w:val="XML1"/>
            </w:pPr>
            <w:r>
              <w:t xml:space="preserve">            If this element is not present in a NETCONF &amp;lt;edit-config&amp;gt;</w:t>
            </w:r>
          </w:p>
          <w:p w14:paraId="058C2B20" w14:textId="77777777" w:rsidR="00D708FE" w:rsidRDefault="00D708FE" w:rsidP="00D708FE">
            <w:pPr>
              <w:pStyle w:val="XML1"/>
            </w:pPr>
            <w:r>
              <w:t xml:space="preserve">            operation 'create', 'merge' or 'replace' and the parent</w:t>
            </w:r>
          </w:p>
          <w:p w14:paraId="6D5F2F42" w14:textId="77777777" w:rsidR="00D708FE" w:rsidRDefault="00D708FE" w:rsidP="00D708FE">
            <w:pPr>
              <w:pStyle w:val="XML1"/>
            </w:pPr>
            <w:r>
              <w:t xml:space="preserve">            element does not exist, a 'data-missing' error is</w:t>
            </w:r>
          </w:p>
          <w:p w14:paraId="77A4DF80" w14:textId="77777777" w:rsidR="00D708FE" w:rsidRDefault="00D708FE" w:rsidP="00D708FE">
            <w:pPr>
              <w:pStyle w:val="XML1"/>
            </w:pPr>
            <w:r>
              <w:t xml:space="preserve">            returned.</w:t>
            </w:r>
          </w:p>
          <w:p w14:paraId="0B1F1A54" w14:textId="77777777" w:rsidR="00D708FE" w:rsidRDefault="00D708FE" w:rsidP="00D708FE">
            <w:pPr>
              <w:pStyle w:val="XML1"/>
            </w:pPr>
            <w:r>
              <w:t xml:space="preserve">          &lt;/xs:documentation&gt;</w:t>
            </w:r>
          </w:p>
          <w:p w14:paraId="4341C07D" w14:textId="77777777" w:rsidR="00D708FE" w:rsidRDefault="00D708FE" w:rsidP="00D708FE">
            <w:pPr>
              <w:pStyle w:val="XML1"/>
            </w:pPr>
            <w:r>
              <w:t xml:space="preserve">        &lt;/xs:annotation&gt;</w:t>
            </w:r>
          </w:p>
          <w:p w14:paraId="4C82492F" w14:textId="77777777" w:rsidR="00D708FE" w:rsidRDefault="00D708FE" w:rsidP="00D708FE">
            <w:pPr>
              <w:pStyle w:val="XML1"/>
            </w:pPr>
            <w:r>
              <w:t xml:space="preserve">        &lt;xs:simpleType&gt;</w:t>
            </w:r>
          </w:p>
          <w:p w14:paraId="3D3E7EBE" w14:textId="77777777" w:rsidR="00D708FE" w:rsidRDefault="00D708FE" w:rsidP="00D708FE">
            <w:pPr>
              <w:pStyle w:val="XML1"/>
            </w:pPr>
            <w:r>
              <w:t xml:space="preserve">          &lt;xs:restriction base="xs:string"&gt;</w:t>
            </w:r>
          </w:p>
          <w:p w14:paraId="219123BB" w14:textId="77777777" w:rsidR="00D708FE" w:rsidRDefault="00D708FE" w:rsidP="00D708FE">
            <w:pPr>
              <w:pStyle w:val="XML1"/>
            </w:pPr>
            <w:r>
              <w:t xml:space="preserve">            &lt;xs:enumeration value="unsupported"/&gt;</w:t>
            </w:r>
          </w:p>
          <w:p w14:paraId="58147534" w14:textId="77777777" w:rsidR="00D708FE" w:rsidRDefault="00D708FE" w:rsidP="00D708FE">
            <w:pPr>
              <w:pStyle w:val="XML1"/>
            </w:pPr>
            <w:r>
              <w:t xml:space="preserve">            &lt;xs:enumeration value="symmetric"/&gt;</w:t>
            </w:r>
          </w:p>
          <w:p w14:paraId="23E1358B" w14:textId="77777777" w:rsidR="00D708FE" w:rsidRDefault="00D708FE" w:rsidP="00D708FE">
            <w:pPr>
              <w:pStyle w:val="XML1"/>
            </w:pPr>
            <w:r>
              <w:t xml:space="preserve">            &lt;xs:enumeration value="asymmetric"/&gt;</w:t>
            </w:r>
          </w:p>
          <w:p w14:paraId="11CFCD52" w14:textId="77777777" w:rsidR="00D708FE" w:rsidRDefault="00D708FE" w:rsidP="00D708FE">
            <w:pPr>
              <w:pStyle w:val="XML1"/>
            </w:pPr>
            <w:r>
              <w:t xml:space="preserve">          &lt;/xs:restriction&gt;</w:t>
            </w:r>
          </w:p>
          <w:p w14:paraId="6C0482A0" w14:textId="77777777" w:rsidR="00D708FE" w:rsidRDefault="00D708FE" w:rsidP="00D708FE">
            <w:pPr>
              <w:pStyle w:val="XML1"/>
            </w:pPr>
            <w:r>
              <w:t xml:space="preserve">        &lt;/xs:simpleType&gt;</w:t>
            </w:r>
          </w:p>
          <w:p w14:paraId="04142B0A" w14:textId="77777777" w:rsidR="00D708FE" w:rsidRDefault="00D708FE" w:rsidP="00D708FE">
            <w:pPr>
              <w:pStyle w:val="XML1"/>
            </w:pPr>
            <w:r>
              <w:t xml:space="preserve">      &lt;/xs:element&gt;</w:t>
            </w:r>
          </w:p>
          <w:p w14:paraId="14C3DC4D" w14:textId="77777777" w:rsidR="00D708FE" w:rsidRDefault="00D708FE" w:rsidP="00D708FE">
            <w:pPr>
              <w:pStyle w:val="XML1"/>
            </w:pPr>
            <w:r>
              <w:t xml:space="preserve">    &lt;/xs:sequence&gt;</w:t>
            </w:r>
          </w:p>
          <w:p w14:paraId="38E73C42" w14:textId="77777777" w:rsidR="00D708FE" w:rsidRDefault="00D708FE" w:rsidP="00D708FE">
            <w:pPr>
              <w:pStyle w:val="XML1"/>
            </w:pPr>
            <w:r>
              <w:t xml:space="preserve">  &lt;/xs:group&gt;</w:t>
            </w:r>
          </w:p>
          <w:p w14:paraId="19FF71FE" w14:textId="77777777" w:rsidR="00D708FE" w:rsidRDefault="00D708FE" w:rsidP="00D708FE">
            <w:pPr>
              <w:pStyle w:val="XML1"/>
            </w:pPr>
          </w:p>
          <w:p w14:paraId="77C4D1B8" w14:textId="77777777" w:rsidR="00D708FE" w:rsidRDefault="00D708FE" w:rsidP="00D708FE">
            <w:pPr>
              <w:pStyle w:val="XML1"/>
            </w:pPr>
            <w:r>
              <w:t xml:space="preserve">  &lt;xs:group name="DSAKeyValueType"&gt;</w:t>
            </w:r>
          </w:p>
          <w:p w14:paraId="54AE85BD" w14:textId="77777777" w:rsidR="00D708FE" w:rsidRDefault="00D708FE" w:rsidP="00D708FE">
            <w:pPr>
              <w:pStyle w:val="XML1"/>
            </w:pPr>
            <w:r>
              <w:lastRenderedPageBreak/>
              <w:t xml:space="preserve">    &lt;xs:annotation&gt;</w:t>
            </w:r>
          </w:p>
          <w:p w14:paraId="464D9447" w14:textId="77777777" w:rsidR="00D708FE" w:rsidRDefault="00D708FE" w:rsidP="00D708FE">
            <w:pPr>
              <w:pStyle w:val="XML1"/>
            </w:pPr>
            <w:r>
              <w:t xml:space="preserve">      &lt;xs:documentation&gt;</w:t>
            </w:r>
          </w:p>
          <w:p w14:paraId="293E41DC" w14:textId="77777777" w:rsidR="00D708FE" w:rsidRDefault="00D708FE" w:rsidP="00D708FE">
            <w:pPr>
              <w:pStyle w:val="XML1"/>
            </w:pPr>
            <w:r>
              <w:t xml:space="preserve">        DSA keys and the DSA signature algorithm are</w:t>
            </w:r>
          </w:p>
          <w:p w14:paraId="54715522" w14:textId="77777777" w:rsidR="00D708FE" w:rsidRDefault="00D708FE" w:rsidP="00D708FE">
            <w:pPr>
              <w:pStyle w:val="XML1"/>
            </w:pPr>
            <w:r>
              <w:t xml:space="preserve">        specified in 'FIPS PUB 186-2, Digital Signature Standard (DSS),</w:t>
            </w:r>
          </w:p>
          <w:p w14:paraId="1ADBECBE" w14:textId="77777777" w:rsidR="00D708FE" w:rsidRDefault="00D708FE" w:rsidP="00D708FE">
            <w:pPr>
              <w:pStyle w:val="XML1"/>
            </w:pPr>
            <w:r>
              <w:t xml:space="preserve">        U.S. Department of Commerce/National Institute of Standards and</w:t>
            </w:r>
          </w:p>
          <w:p w14:paraId="02160460" w14:textId="77777777" w:rsidR="00D708FE" w:rsidRDefault="00D708FE" w:rsidP="00D708FE">
            <w:pPr>
              <w:pStyle w:val="XML1"/>
            </w:pPr>
            <w:r>
              <w:t xml:space="preserve">        Technology,</w:t>
            </w:r>
          </w:p>
          <w:p w14:paraId="21B29811" w14:textId="77777777" w:rsidR="00D708FE" w:rsidRDefault="00D708FE" w:rsidP="00D708FE">
            <w:pPr>
              <w:pStyle w:val="XML1"/>
            </w:pPr>
            <w:r>
              <w:t xml:space="preserve">        http://csrc.nist.gov/publications/fips/fips186-2/fips186-2.pdf'.</w:t>
            </w:r>
          </w:p>
          <w:p w14:paraId="5B8078B4" w14:textId="77777777" w:rsidR="00D708FE" w:rsidRDefault="00D708FE" w:rsidP="00D708FE">
            <w:pPr>
              <w:pStyle w:val="XML1"/>
            </w:pPr>
            <w:r>
              <w:t xml:space="preserve">        DSA public key values can have the following fields:</w:t>
            </w:r>
          </w:p>
          <w:p w14:paraId="6AA36888" w14:textId="77777777" w:rsidR="00D708FE" w:rsidRDefault="00D708FE" w:rsidP="00D708FE">
            <w:pPr>
              <w:pStyle w:val="XML1"/>
            </w:pPr>
          </w:p>
          <w:p w14:paraId="19EE0CC4" w14:textId="77777777" w:rsidR="00D708FE" w:rsidRDefault="00D708FE" w:rsidP="00D708FE">
            <w:pPr>
              <w:pStyle w:val="XML1"/>
            </w:pPr>
            <w:r>
              <w:t xml:space="preserve">        P</w:t>
            </w:r>
          </w:p>
          <w:p w14:paraId="5C6C6922" w14:textId="77777777" w:rsidR="00D708FE" w:rsidRDefault="00D708FE" w:rsidP="00D708FE">
            <w:pPr>
              <w:pStyle w:val="XML1"/>
            </w:pPr>
            <w:r>
              <w:t xml:space="preserve">        a prime modulus meeting the requirements of the standard</w:t>
            </w:r>
          </w:p>
          <w:p w14:paraId="460A2474" w14:textId="77777777" w:rsidR="00D708FE" w:rsidRDefault="00D708FE" w:rsidP="00D708FE">
            <w:pPr>
              <w:pStyle w:val="XML1"/>
            </w:pPr>
            <w:r>
              <w:t xml:space="preserve">        above</w:t>
            </w:r>
          </w:p>
          <w:p w14:paraId="0E254D96" w14:textId="77777777" w:rsidR="00D708FE" w:rsidRDefault="00D708FE" w:rsidP="00D708FE">
            <w:pPr>
              <w:pStyle w:val="XML1"/>
            </w:pPr>
            <w:r>
              <w:t xml:space="preserve">        Q</w:t>
            </w:r>
          </w:p>
          <w:p w14:paraId="481E25FE" w14:textId="77777777" w:rsidR="00D708FE" w:rsidRDefault="00D708FE" w:rsidP="00D708FE">
            <w:pPr>
              <w:pStyle w:val="XML1"/>
            </w:pPr>
            <w:r>
              <w:t xml:space="preserve">        an integer in the range 2**159 &amp;lt; Q &amp;lt; 2**160 which is a</w:t>
            </w:r>
          </w:p>
          <w:p w14:paraId="47A46B72" w14:textId="77777777" w:rsidR="00D708FE" w:rsidRDefault="00D708FE" w:rsidP="00D708FE">
            <w:pPr>
              <w:pStyle w:val="XML1"/>
            </w:pPr>
            <w:r>
              <w:t xml:space="preserve">        prime divisor of P-1</w:t>
            </w:r>
          </w:p>
          <w:p w14:paraId="09BADD05" w14:textId="77777777" w:rsidR="00D708FE" w:rsidRDefault="00D708FE" w:rsidP="00D708FE">
            <w:pPr>
              <w:pStyle w:val="XML1"/>
            </w:pPr>
            <w:r>
              <w:t xml:space="preserve">        G</w:t>
            </w:r>
          </w:p>
          <w:p w14:paraId="60BDABCE" w14:textId="77777777" w:rsidR="00D708FE" w:rsidRDefault="00D708FE" w:rsidP="00D708FE">
            <w:pPr>
              <w:pStyle w:val="XML1"/>
            </w:pPr>
            <w:r>
              <w:t xml:space="preserve">        an integer with certain properties with respect to P and Q</w:t>
            </w:r>
          </w:p>
          <w:p w14:paraId="6774F75E" w14:textId="77777777" w:rsidR="00D708FE" w:rsidRDefault="00D708FE" w:rsidP="00D708FE">
            <w:pPr>
              <w:pStyle w:val="XML1"/>
            </w:pPr>
            <w:r>
              <w:t xml:space="preserve">        J</w:t>
            </w:r>
          </w:p>
          <w:p w14:paraId="0D42C2D1" w14:textId="77777777" w:rsidR="00D708FE" w:rsidRDefault="00D708FE" w:rsidP="00D708FE">
            <w:pPr>
              <w:pStyle w:val="XML1"/>
            </w:pPr>
            <w:r>
              <w:t xml:space="preserve">        (P - 1) / Q</w:t>
            </w:r>
          </w:p>
          <w:p w14:paraId="55389475" w14:textId="77777777" w:rsidR="00D708FE" w:rsidRDefault="00D708FE" w:rsidP="00D708FE">
            <w:pPr>
              <w:pStyle w:val="XML1"/>
            </w:pPr>
            <w:r>
              <w:t xml:space="preserve">        Y</w:t>
            </w:r>
          </w:p>
          <w:p w14:paraId="76A41FBF" w14:textId="77777777" w:rsidR="00D708FE" w:rsidRDefault="00D708FE" w:rsidP="00D708FE">
            <w:pPr>
              <w:pStyle w:val="XML1"/>
            </w:pPr>
            <w:r>
              <w:t xml:space="preserve">        G**X mod P (where X is part of the private key and not made</w:t>
            </w:r>
          </w:p>
          <w:p w14:paraId="1162DB06" w14:textId="77777777" w:rsidR="00D708FE" w:rsidRDefault="00D708FE" w:rsidP="00D708FE">
            <w:pPr>
              <w:pStyle w:val="XML1"/>
            </w:pPr>
            <w:r>
              <w:t xml:space="preserve">        public)</w:t>
            </w:r>
          </w:p>
          <w:p w14:paraId="18793998" w14:textId="77777777" w:rsidR="00D708FE" w:rsidRDefault="00D708FE" w:rsidP="00D708FE">
            <w:pPr>
              <w:pStyle w:val="XML1"/>
            </w:pPr>
            <w:r>
              <w:t xml:space="preserve">        seed</w:t>
            </w:r>
          </w:p>
          <w:p w14:paraId="7DA32979" w14:textId="77777777" w:rsidR="00D708FE" w:rsidRDefault="00D708FE" w:rsidP="00D708FE">
            <w:pPr>
              <w:pStyle w:val="XML1"/>
            </w:pPr>
            <w:r>
              <w:t xml:space="preserve">        a DSA prime generation seed</w:t>
            </w:r>
          </w:p>
          <w:p w14:paraId="777AFC11" w14:textId="77777777" w:rsidR="00D708FE" w:rsidRDefault="00D708FE" w:rsidP="00D708FE">
            <w:pPr>
              <w:pStyle w:val="XML1"/>
            </w:pPr>
            <w:r>
              <w:t xml:space="preserve">        pgenCounter</w:t>
            </w:r>
          </w:p>
          <w:p w14:paraId="442514C8" w14:textId="77777777" w:rsidR="00D708FE" w:rsidRDefault="00D708FE" w:rsidP="00D708FE">
            <w:pPr>
              <w:pStyle w:val="XML1"/>
            </w:pPr>
            <w:r>
              <w:t xml:space="preserve">        a DSA prime generation counter</w:t>
            </w:r>
          </w:p>
          <w:p w14:paraId="5D9B1931" w14:textId="77777777" w:rsidR="00D708FE" w:rsidRDefault="00D708FE" w:rsidP="00D708FE">
            <w:pPr>
              <w:pStyle w:val="XML1"/>
            </w:pPr>
          </w:p>
          <w:p w14:paraId="22225328" w14:textId="77777777" w:rsidR="00D708FE" w:rsidRDefault="00D708FE" w:rsidP="00D708FE">
            <w:pPr>
              <w:pStyle w:val="XML1"/>
            </w:pPr>
            <w:r>
              <w:t xml:space="preserve">        Parameter J is avilable for inclusion solely for efficiency as</w:t>
            </w:r>
          </w:p>
          <w:p w14:paraId="19DCDDA8" w14:textId="77777777" w:rsidR="00D708FE" w:rsidRDefault="00D708FE" w:rsidP="00D708FE">
            <w:pPr>
              <w:pStyle w:val="XML1"/>
            </w:pPr>
            <w:r>
              <w:t xml:space="preserve">        it is calculatable from P and Q. Parameters seed and</w:t>
            </w:r>
          </w:p>
          <w:p w14:paraId="49302B61" w14:textId="77777777" w:rsidR="00D708FE" w:rsidRDefault="00D708FE" w:rsidP="00D708FE">
            <w:pPr>
              <w:pStyle w:val="XML1"/>
            </w:pPr>
            <w:r>
              <w:t xml:space="preserve">        pgenCounter are used in the DSA prime number generation</w:t>
            </w:r>
          </w:p>
          <w:p w14:paraId="57FD0EAA" w14:textId="77777777" w:rsidR="00D708FE" w:rsidRDefault="00D708FE" w:rsidP="00D708FE">
            <w:pPr>
              <w:pStyle w:val="XML1"/>
            </w:pPr>
            <w:r>
              <w:t xml:space="preserve">        algorithm specified in the above standard. As such, they are</w:t>
            </w:r>
          </w:p>
          <w:p w14:paraId="22287536" w14:textId="77777777" w:rsidR="00D708FE" w:rsidRDefault="00D708FE" w:rsidP="00D708FE">
            <w:pPr>
              <w:pStyle w:val="XML1"/>
            </w:pPr>
            <w:r>
              <w:t xml:space="preserve">        optional but MUST either both be present or both be absent.</w:t>
            </w:r>
          </w:p>
          <w:p w14:paraId="05257036" w14:textId="77777777" w:rsidR="00D708FE" w:rsidRDefault="00D708FE" w:rsidP="00D708FE">
            <w:pPr>
              <w:pStyle w:val="XML1"/>
            </w:pPr>
            <w:r>
              <w:t xml:space="preserve">        This prime generation algorithm is designed to provide</w:t>
            </w:r>
          </w:p>
          <w:p w14:paraId="084E880F" w14:textId="77777777" w:rsidR="00D708FE" w:rsidRDefault="00D708FE" w:rsidP="00D708FE">
            <w:pPr>
              <w:pStyle w:val="XML1"/>
            </w:pPr>
            <w:r>
              <w:t xml:space="preserve">        assurance that a weak prime is not being used and it yields a P</w:t>
            </w:r>
          </w:p>
          <w:p w14:paraId="47C66304" w14:textId="77777777" w:rsidR="00D708FE" w:rsidRDefault="00D708FE" w:rsidP="00D708FE">
            <w:pPr>
              <w:pStyle w:val="XML1"/>
            </w:pPr>
            <w:r>
              <w:t xml:space="preserve">        and Q value. Parameters P, Q, and G can be public and common to</w:t>
            </w:r>
          </w:p>
          <w:p w14:paraId="20D179CE" w14:textId="77777777" w:rsidR="00D708FE" w:rsidRDefault="00D708FE" w:rsidP="00D708FE">
            <w:pPr>
              <w:pStyle w:val="XML1"/>
            </w:pPr>
            <w:r>
              <w:t xml:space="preserve">        a group of users. They might be known from application context.</w:t>
            </w:r>
          </w:p>
          <w:p w14:paraId="1F3A9626" w14:textId="77777777" w:rsidR="00D708FE" w:rsidRDefault="00D708FE" w:rsidP="00D708FE">
            <w:pPr>
              <w:pStyle w:val="XML1"/>
            </w:pPr>
            <w:r>
              <w:t xml:space="preserve">        As such, they are optional but P and Q MUST either both appear</w:t>
            </w:r>
          </w:p>
          <w:p w14:paraId="259F0021" w14:textId="77777777" w:rsidR="00D708FE" w:rsidRDefault="00D708FE" w:rsidP="00D708FE">
            <w:pPr>
              <w:pStyle w:val="XML1"/>
            </w:pPr>
            <w:r>
              <w:t xml:space="preserve">        or both be absent. If all of P, Q, seed, and pgenCounter are</w:t>
            </w:r>
          </w:p>
          <w:p w14:paraId="5FD4C109" w14:textId="77777777" w:rsidR="00D708FE" w:rsidRDefault="00D708FE" w:rsidP="00D708FE">
            <w:pPr>
              <w:pStyle w:val="XML1"/>
            </w:pPr>
            <w:r>
              <w:t xml:space="preserve">        present, implementations are not required to check if they are</w:t>
            </w:r>
          </w:p>
          <w:p w14:paraId="7FFE684F" w14:textId="77777777" w:rsidR="00D708FE" w:rsidRDefault="00D708FE" w:rsidP="00D708FE">
            <w:pPr>
              <w:pStyle w:val="XML1"/>
            </w:pPr>
            <w:r>
              <w:t xml:space="preserve">        consistent and are free to use either P and Q or seed and</w:t>
            </w:r>
          </w:p>
          <w:p w14:paraId="5DF48A12" w14:textId="77777777" w:rsidR="00D708FE" w:rsidRDefault="00D708FE" w:rsidP="00D708FE">
            <w:pPr>
              <w:pStyle w:val="XML1"/>
            </w:pPr>
            <w:r>
              <w:t xml:space="preserve">        pgenCounter. All parameters are encoded as base64 values.</w:t>
            </w:r>
          </w:p>
          <w:p w14:paraId="0961B99F" w14:textId="77777777" w:rsidR="00D708FE" w:rsidRDefault="00D708FE" w:rsidP="00D708FE">
            <w:pPr>
              <w:pStyle w:val="XML1"/>
            </w:pPr>
            <w:r>
              <w:t xml:space="preserve">      &lt;/xs:documentation&gt;</w:t>
            </w:r>
          </w:p>
          <w:p w14:paraId="051ABD84" w14:textId="77777777" w:rsidR="00D708FE" w:rsidRDefault="00D708FE" w:rsidP="00D708FE">
            <w:pPr>
              <w:pStyle w:val="XML1"/>
            </w:pPr>
            <w:r>
              <w:t xml:space="preserve">    &lt;/xs:annotation&gt;</w:t>
            </w:r>
          </w:p>
          <w:p w14:paraId="6DE51FA2" w14:textId="77777777" w:rsidR="00D708FE" w:rsidRDefault="00D708FE" w:rsidP="00D708FE">
            <w:pPr>
              <w:pStyle w:val="XML1"/>
            </w:pPr>
          </w:p>
          <w:p w14:paraId="09FB69EA" w14:textId="77777777" w:rsidR="00D708FE" w:rsidRDefault="00D708FE" w:rsidP="00D708FE">
            <w:pPr>
              <w:pStyle w:val="XML1"/>
            </w:pPr>
            <w:r>
              <w:t xml:space="preserve">    &lt;xs:sequence&gt;</w:t>
            </w:r>
          </w:p>
          <w:p w14:paraId="0D1AE43E" w14:textId="77777777" w:rsidR="00D708FE" w:rsidRDefault="00D708FE" w:rsidP="00D708FE">
            <w:pPr>
              <w:pStyle w:val="XML1"/>
            </w:pPr>
            <w:r>
              <w:t xml:space="preserve">      &lt;xs:element name="P"  type="xs:base64Binary"&gt;</w:t>
            </w:r>
          </w:p>
          <w:p w14:paraId="5BB2D4C5" w14:textId="77777777" w:rsidR="00D708FE" w:rsidRDefault="00D708FE" w:rsidP="00D708FE">
            <w:pPr>
              <w:pStyle w:val="XML1"/>
            </w:pPr>
            <w:r>
              <w:t xml:space="preserve">        &lt;xs:annotation&gt;</w:t>
            </w:r>
          </w:p>
          <w:p w14:paraId="769976E2" w14:textId="77777777" w:rsidR="00D708FE" w:rsidRDefault="00D708FE" w:rsidP="00D708FE">
            <w:pPr>
              <w:pStyle w:val="XML1"/>
            </w:pPr>
            <w:r>
              <w:t xml:space="preserve">          &lt;xs:documentation&gt;</w:t>
            </w:r>
          </w:p>
          <w:p w14:paraId="7872BCD3" w14:textId="77777777" w:rsidR="00D708FE" w:rsidRDefault="00D708FE" w:rsidP="00D708FE">
            <w:pPr>
              <w:pStyle w:val="XML1"/>
            </w:pPr>
            <w:r>
              <w:t xml:space="preserve">            This element is optional. It MUST be present in</w:t>
            </w:r>
          </w:p>
          <w:p w14:paraId="64C2ED1A" w14:textId="77777777" w:rsidR="00D708FE" w:rsidRDefault="00D708FE" w:rsidP="00D708FE">
            <w:pPr>
              <w:pStyle w:val="XML1"/>
            </w:pPr>
            <w:r>
              <w:t xml:space="preserve">            the NETCONF data store, if the element 'Q' is present.</w:t>
            </w:r>
          </w:p>
          <w:p w14:paraId="250EE16D" w14:textId="77777777" w:rsidR="00D708FE" w:rsidRDefault="00D708FE" w:rsidP="00D708FE">
            <w:pPr>
              <w:pStyle w:val="XML1"/>
            </w:pPr>
            <w:r>
              <w:t xml:space="preserve">                    </w:t>
            </w:r>
          </w:p>
          <w:p w14:paraId="46EAEA6A" w14:textId="77777777" w:rsidR="00D708FE" w:rsidRDefault="00D708FE" w:rsidP="00D708FE">
            <w:pPr>
              <w:pStyle w:val="XML1"/>
            </w:pPr>
            <w:r>
              <w:t xml:space="preserve">            If element 'Q' is present in a NETCONF &amp;lt;edit-config&amp;gt;</w:t>
            </w:r>
          </w:p>
          <w:p w14:paraId="3D2FB9DA" w14:textId="77777777" w:rsidR="00D708FE" w:rsidRDefault="00D708FE" w:rsidP="00D708FE">
            <w:pPr>
              <w:pStyle w:val="XML1"/>
            </w:pPr>
            <w:r>
              <w:t xml:space="preserve">            operation 'create', 'merge' or 'replace' and this element</w:t>
            </w:r>
          </w:p>
          <w:p w14:paraId="6AF9B5C3" w14:textId="77777777" w:rsidR="00D708FE" w:rsidRDefault="00D708FE" w:rsidP="00D708FE">
            <w:pPr>
              <w:pStyle w:val="XML1"/>
            </w:pPr>
            <w:r>
              <w:t xml:space="preserve">            is missing, a 'data-missing' error is returned.</w:t>
            </w:r>
          </w:p>
          <w:p w14:paraId="08BEE451" w14:textId="77777777" w:rsidR="00D708FE" w:rsidRDefault="00D708FE" w:rsidP="00D708FE">
            <w:pPr>
              <w:pStyle w:val="XML1"/>
            </w:pPr>
            <w:r>
              <w:t xml:space="preserve">          &lt;/xs:documentation&gt;</w:t>
            </w:r>
          </w:p>
          <w:p w14:paraId="1E49AF40" w14:textId="77777777" w:rsidR="00D708FE" w:rsidRDefault="00D708FE" w:rsidP="00D708FE">
            <w:pPr>
              <w:pStyle w:val="XML1"/>
            </w:pPr>
            <w:r>
              <w:t xml:space="preserve">        &lt;/xs:annotation&gt;</w:t>
            </w:r>
          </w:p>
          <w:p w14:paraId="0BD4EA18" w14:textId="77777777" w:rsidR="00D708FE" w:rsidRDefault="00D708FE" w:rsidP="00D708FE">
            <w:pPr>
              <w:pStyle w:val="XML1"/>
            </w:pPr>
            <w:r>
              <w:lastRenderedPageBreak/>
              <w:t xml:space="preserve">      &lt;/xs:element&gt;</w:t>
            </w:r>
          </w:p>
          <w:p w14:paraId="022544E8" w14:textId="77777777" w:rsidR="00D708FE" w:rsidRDefault="00D708FE" w:rsidP="00D708FE">
            <w:pPr>
              <w:pStyle w:val="XML1"/>
            </w:pPr>
            <w:r>
              <w:t xml:space="preserve">      &lt;xs:element name="Q"  type="xs:base64Binary"&gt;</w:t>
            </w:r>
          </w:p>
          <w:p w14:paraId="6AD135DF" w14:textId="77777777" w:rsidR="00D708FE" w:rsidRDefault="00D708FE" w:rsidP="00D708FE">
            <w:pPr>
              <w:pStyle w:val="XML1"/>
            </w:pPr>
            <w:r>
              <w:t xml:space="preserve">        &lt;xs:annotation&gt;</w:t>
            </w:r>
          </w:p>
          <w:p w14:paraId="770C91B0" w14:textId="77777777" w:rsidR="00D708FE" w:rsidRDefault="00D708FE" w:rsidP="00D708FE">
            <w:pPr>
              <w:pStyle w:val="XML1"/>
            </w:pPr>
            <w:r>
              <w:t xml:space="preserve">          &lt;xs:documentation&gt;</w:t>
            </w:r>
          </w:p>
          <w:p w14:paraId="383E1070" w14:textId="77777777" w:rsidR="00D708FE" w:rsidRDefault="00D708FE" w:rsidP="00D708FE">
            <w:pPr>
              <w:pStyle w:val="XML1"/>
            </w:pPr>
            <w:r>
              <w:t xml:space="preserve">            This element is optional. It MUST be present in</w:t>
            </w:r>
          </w:p>
          <w:p w14:paraId="40096A23" w14:textId="77777777" w:rsidR="00D708FE" w:rsidRDefault="00D708FE" w:rsidP="00D708FE">
            <w:pPr>
              <w:pStyle w:val="XML1"/>
            </w:pPr>
            <w:r>
              <w:t xml:space="preserve">            the NETCONF data store, if the element 'P' is present.</w:t>
            </w:r>
          </w:p>
          <w:p w14:paraId="44398533" w14:textId="77777777" w:rsidR="00D708FE" w:rsidRDefault="00D708FE" w:rsidP="00D708FE">
            <w:pPr>
              <w:pStyle w:val="XML1"/>
            </w:pPr>
            <w:r>
              <w:t xml:space="preserve">                    </w:t>
            </w:r>
          </w:p>
          <w:p w14:paraId="6DB7D01D" w14:textId="77777777" w:rsidR="00D708FE" w:rsidRDefault="00D708FE" w:rsidP="00D708FE">
            <w:pPr>
              <w:pStyle w:val="XML1"/>
            </w:pPr>
            <w:r>
              <w:t xml:space="preserve">            If element 'P' is present in a NETCONF &amp;lt;edit-config&amp;gt;</w:t>
            </w:r>
          </w:p>
          <w:p w14:paraId="3FB7D987" w14:textId="77777777" w:rsidR="00D708FE" w:rsidRDefault="00D708FE" w:rsidP="00D708FE">
            <w:pPr>
              <w:pStyle w:val="XML1"/>
            </w:pPr>
            <w:r>
              <w:t xml:space="preserve">            operation 'create', 'merge' or 'replace' and this element</w:t>
            </w:r>
          </w:p>
          <w:p w14:paraId="0B20E697" w14:textId="77777777" w:rsidR="00D708FE" w:rsidRDefault="00D708FE" w:rsidP="00D708FE">
            <w:pPr>
              <w:pStyle w:val="XML1"/>
            </w:pPr>
            <w:r>
              <w:t xml:space="preserve">            is missing, a 'data-missing' error is returned.</w:t>
            </w:r>
          </w:p>
          <w:p w14:paraId="083ADA78" w14:textId="77777777" w:rsidR="00D708FE" w:rsidRDefault="00D708FE" w:rsidP="00D708FE">
            <w:pPr>
              <w:pStyle w:val="XML1"/>
            </w:pPr>
            <w:r>
              <w:t xml:space="preserve">          &lt;/xs:documentation&gt;</w:t>
            </w:r>
          </w:p>
          <w:p w14:paraId="54DBD621" w14:textId="77777777" w:rsidR="00D708FE" w:rsidRDefault="00D708FE" w:rsidP="00D708FE">
            <w:pPr>
              <w:pStyle w:val="XML1"/>
            </w:pPr>
            <w:r>
              <w:t xml:space="preserve">        &lt;/xs:annotation&gt;</w:t>
            </w:r>
          </w:p>
          <w:p w14:paraId="10B29418" w14:textId="77777777" w:rsidR="00D708FE" w:rsidRDefault="00D708FE" w:rsidP="00D708FE">
            <w:pPr>
              <w:pStyle w:val="XML1"/>
            </w:pPr>
            <w:r>
              <w:t xml:space="preserve">      &lt;/xs:element&gt;</w:t>
            </w:r>
          </w:p>
          <w:p w14:paraId="2DE829F9" w14:textId="77777777" w:rsidR="00D708FE" w:rsidRDefault="00D708FE" w:rsidP="00D708FE">
            <w:pPr>
              <w:pStyle w:val="XML1"/>
            </w:pPr>
            <w:r>
              <w:t xml:space="preserve">      &lt;xs:element name="J"  type="xs:base64Binary"&gt;</w:t>
            </w:r>
          </w:p>
          <w:p w14:paraId="3E9EF359" w14:textId="77777777" w:rsidR="00D708FE" w:rsidRDefault="00D708FE" w:rsidP="00D708FE">
            <w:pPr>
              <w:pStyle w:val="XML1"/>
            </w:pPr>
            <w:r>
              <w:t xml:space="preserve">        &lt;xs:annotation&gt;</w:t>
            </w:r>
          </w:p>
          <w:p w14:paraId="72EA7884" w14:textId="77777777" w:rsidR="00D708FE" w:rsidRDefault="00D708FE" w:rsidP="00D708FE">
            <w:pPr>
              <w:pStyle w:val="XML1"/>
            </w:pPr>
            <w:r>
              <w:t xml:space="preserve">          &lt;xs:documentation&gt;</w:t>
            </w:r>
          </w:p>
          <w:p w14:paraId="281E6255" w14:textId="77777777" w:rsidR="00D708FE" w:rsidRDefault="00D708FE" w:rsidP="00D708FE">
            <w:pPr>
              <w:pStyle w:val="XML1"/>
            </w:pPr>
            <w:r>
              <w:t xml:space="preserve">            This element is optional.</w:t>
            </w:r>
          </w:p>
          <w:p w14:paraId="30AF0C74" w14:textId="77777777" w:rsidR="00D708FE" w:rsidRDefault="00D708FE" w:rsidP="00D708FE">
            <w:pPr>
              <w:pStyle w:val="XML1"/>
            </w:pPr>
            <w:r>
              <w:t xml:space="preserve">          &lt;/xs:documentation&gt;</w:t>
            </w:r>
          </w:p>
          <w:p w14:paraId="467D931C" w14:textId="77777777" w:rsidR="00D708FE" w:rsidRDefault="00D708FE" w:rsidP="00D708FE">
            <w:pPr>
              <w:pStyle w:val="XML1"/>
            </w:pPr>
            <w:r>
              <w:t xml:space="preserve">        &lt;/xs:annotation&gt;</w:t>
            </w:r>
          </w:p>
          <w:p w14:paraId="5A817243" w14:textId="77777777" w:rsidR="00D708FE" w:rsidRDefault="00D708FE" w:rsidP="00D708FE">
            <w:pPr>
              <w:pStyle w:val="XML1"/>
            </w:pPr>
            <w:r>
              <w:t xml:space="preserve">      &lt;/xs:element&gt;</w:t>
            </w:r>
          </w:p>
          <w:p w14:paraId="33094D0E" w14:textId="77777777" w:rsidR="00D708FE" w:rsidRDefault="00D708FE" w:rsidP="00D708FE">
            <w:pPr>
              <w:pStyle w:val="XML1"/>
            </w:pPr>
            <w:r>
              <w:t xml:space="preserve">      &lt;xs:element name="G"  type="xs:base64Binary"&gt;</w:t>
            </w:r>
          </w:p>
          <w:p w14:paraId="06DDEE54" w14:textId="77777777" w:rsidR="00D708FE" w:rsidRDefault="00D708FE" w:rsidP="00D708FE">
            <w:pPr>
              <w:pStyle w:val="XML1"/>
            </w:pPr>
            <w:r>
              <w:t xml:space="preserve">        &lt;xs:annotation&gt;</w:t>
            </w:r>
          </w:p>
          <w:p w14:paraId="0B0CB0A2" w14:textId="77777777" w:rsidR="00D708FE" w:rsidRDefault="00D708FE" w:rsidP="00D708FE">
            <w:pPr>
              <w:pStyle w:val="XML1"/>
            </w:pPr>
            <w:r>
              <w:t xml:space="preserve">          &lt;xs:documentation&gt;</w:t>
            </w:r>
          </w:p>
          <w:p w14:paraId="00E0FF76" w14:textId="77777777" w:rsidR="00D708FE" w:rsidRDefault="00D708FE" w:rsidP="00D708FE">
            <w:pPr>
              <w:pStyle w:val="XML1"/>
            </w:pPr>
            <w:r>
              <w:t xml:space="preserve">            This element is optional.</w:t>
            </w:r>
          </w:p>
          <w:p w14:paraId="52B505B7" w14:textId="77777777" w:rsidR="00D708FE" w:rsidRDefault="00D708FE" w:rsidP="00D708FE">
            <w:pPr>
              <w:pStyle w:val="XML1"/>
            </w:pPr>
            <w:r>
              <w:t xml:space="preserve">          &lt;/xs:documentation&gt;</w:t>
            </w:r>
          </w:p>
          <w:p w14:paraId="05A93200" w14:textId="77777777" w:rsidR="00D708FE" w:rsidRDefault="00D708FE" w:rsidP="00D708FE">
            <w:pPr>
              <w:pStyle w:val="XML1"/>
            </w:pPr>
            <w:r>
              <w:t xml:space="preserve">        &lt;/xs:annotation&gt;</w:t>
            </w:r>
          </w:p>
          <w:p w14:paraId="46EFD3E3" w14:textId="77777777" w:rsidR="00D708FE" w:rsidRDefault="00D708FE" w:rsidP="00D708FE">
            <w:pPr>
              <w:pStyle w:val="XML1"/>
            </w:pPr>
            <w:r>
              <w:t xml:space="preserve">      &lt;/xs:element&gt;</w:t>
            </w:r>
          </w:p>
          <w:p w14:paraId="79A0738B" w14:textId="77777777" w:rsidR="00D708FE" w:rsidRDefault="00D708FE" w:rsidP="00D708FE">
            <w:pPr>
              <w:pStyle w:val="XML1"/>
            </w:pPr>
            <w:r>
              <w:t xml:space="preserve">      &lt;xs:element name="Y"  type="xs:base64Binary"&gt;</w:t>
            </w:r>
          </w:p>
          <w:p w14:paraId="1B7D91A9" w14:textId="77777777" w:rsidR="00D708FE" w:rsidRDefault="00D708FE" w:rsidP="00D708FE">
            <w:pPr>
              <w:pStyle w:val="XML1"/>
            </w:pPr>
            <w:r>
              <w:t xml:space="preserve">        &lt;xs:annotation&gt;</w:t>
            </w:r>
          </w:p>
          <w:p w14:paraId="3B49C51B" w14:textId="77777777" w:rsidR="00D708FE" w:rsidRDefault="00D708FE" w:rsidP="00D708FE">
            <w:pPr>
              <w:pStyle w:val="XML1"/>
            </w:pPr>
            <w:r>
              <w:t xml:space="preserve">          &lt;xs:documentation&gt;</w:t>
            </w:r>
          </w:p>
          <w:p w14:paraId="181B65F1" w14:textId="77777777" w:rsidR="00D708FE" w:rsidRDefault="00D708FE" w:rsidP="00D708FE">
            <w:pPr>
              <w:pStyle w:val="XML1"/>
            </w:pPr>
            <w:r>
              <w:t xml:space="preserve">            This element MUST be present in the NETCONF data</w:t>
            </w:r>
          </w:p>
          <w:p w14:paraId="6E228CD0" w14:textId="77777777" w:rsidR="00D708FE" w:rsidRDefault="00D708FE" w:rsidP="00D708FE">
            <w:pPr>
              <w:pStyle w:val="XML1"/>
            </w:pPr>
            <w:r>
              <w:t xml:space="preserve">            store. If this element is not present in a NETCONF</w:t>
            </w:r>
          </w:p>
          <w:p w14:paraId="3E810598" w14:textId="77777777" w:rsidR="00D708FE" w:rsidRDefault="00D708FE" w:rsidP="00D708FE">
            <w:pPr>
              <w:pStyle w:val="XML1"/>
            </w:pPr>
            <w:r>
              <w:t xml:space="preserve">            &amp;lt;edit-config&amp;gt; operation 'create', 'merge' or 'replace' and</w:t>
            </w:r>
          </w:p>
          <w:p w14:paraId="76C05F9F" w14:textId="77777777" w:rsidR="00D708FE" w:rsidRDefault="00D708FE" w:rsidP="00D708FE">
            <w:pPr>
              <w:pStyle w:val="XML1"/>
            </w:pPr>
            <w:r>
              <w:t xml:space="preserve">            the parent element does not exist, a 'data-missing' error</w:t>
            </w:r>
          </w:p>
          <w:p w14:paraId="4D215AEF" w14:textId="77777777" w:rsidR="00D708FE" w:rsidRDefault="00D708FE" w:rsidP="00D708FE">
            <w:pPr>
              <w:pStyle w:val="XML1"/>
            </w:pPr>
            <w:r>
              <w:t xml:space="preserve">            is returned.</w:t>
            </w:r>
          </w:p>
          <w:p w14:paraId="13AA6C8D" w14:textId="77777777" w:rsidR="00D708FE" w:rsidRDefault="00D708FE" w:rsidP="00D708FE">
            <w:pPr>
              <w:pStyle w:val="XML1"/>
            </w:pPr>
            <w:r>
              <w:t xml:space="preserve">          &lt;/xs:documentation&gt;</w:t>
            </w:r>
          </w:p>
          <w:p w14:paraId="0C131C04" w14:textId="77777777" w:rsidR="00D708FE" w:rsidRDefault="00D708FE" w:rsidP="00D708FE">
            <w:pPr>
              <w:pStyle w:val="XML1"/>
            </w:pPr>
            <w:r>
              <w:t xml:space="preserve">        &lt;/xs:annotation&gt;</w:t>
            </w:r>
          </w:p>
          <w:p w14:paraId="5426812C" w14:textId="77777777" w:rsidR="00D708FE" w:rsidRDefault="00D708FE" w:rsidP="00D708FE">
            <w:pPr>
              <w:pStyle w:val="XML1"/>
            </w:pPr>
            <w:r>
              <w:t xml:space="preserve">      &lt;/xs:element&gt;</w:t>
            </w:r>
          </w:p>
          <w:p w14:paraId="643645E8" w14:textId="77777777" w:rsidR="00D708FE" w:rsidRDefault="00D708FE" w:rsidP="00D708FE">
            <w:pPr>
              <w:pStyle w:val="XML1"/>
            </w:pPr>
            <w:r>
              <w:t xml:space="preserve">      &lt;xs:element name="Seed"  type="xs:base64Binary"&gt;</w:t>
            </w:r>
          </w:p>
          <w:p w14:paraId="1124B5B8" w14:textId="77777777" w:rsidR="00D708FE" w:rsidRDefault="00D708FE" w:rsidP="00D708FE">
            <w:pPr>
              <w:pStyle w:val="XML1"/>
            </w:pPr>
            <w:r>
              <w:t xml:space="preserve">        &lt;xs:annotation&gt;</w:t>
            </w:r>
          </w:p>
          <w:p w14:paraId="485BFE8D" w14:textId="77777777" w:rsidR="00D708FE" w:rsidRDefault="00D708FE" w:rsidP="00D708FE">
            <w:pPr>
              <w:pStyle w:val="XML1"/>
            </w:pPr>
            <w:r>
              <w:t xml:space="preserve">          &lt;xs:documentation&gt;</w:t>
            </w:r>
          </w:p>
          <w:p w14:paraId="0C415598" w14:textId="77777777" w:rsidR="00D708FE" w:rsidRDefault="00D708FE" w:rsidP="00D708FE">
            <w:pPr>
              <w:pStyle w:val="XML1"/>
            </w:pPr>
            <w:r>
              <w:t xml:space="preserve">            This element is optional. It MUST be present in</w:t>
            </w:r>
          </w:p>
          <w:p w14:paraId="417D710D" w14:textId="77777777" w:rsidR="00D708FE" w:rsidRDefault="00D708FE" w:rsidP="00D708FE">
            <w:pPr>
              <w:pStyle w:val="XML1"/>
            </w:pPr>
            <w:r>
              <w:t xml:space="preserve">            the NETCONF data store, if the element 'PgenCounter' is</w:t>
            </w:r>
          </w:p>
          <w:p w14:paraId="0466C87B" w14:textId="77777777" w:rsidR="00D708FE" w:rsidRDefault="00D708FE" w:rsidP="00D708FE">
            <w:pPr>
              <w:pStyle w:val="XML1"/>
            </w:pPr>
            <w:r>
              <w:t xml:space="preserve">            present.</w:t>
            </w:r>
          </w:p>
          <w:p w14:paraId="7625D878" w14:textId="77777777" w:rsidR="00D708FE" w:rsidRDefault="00D708FE" w:rsidP="00D708FE">
            <w:pPr>
              <w:pStyle w:val="XML1"/>
            </w:pPr>
            <w:r>
              <w:t xml:space="preserve">                    </w:t>
            </w:r>
          </w:p>
          <w:p w14:paraId="24EE5FDE" w14:textId="77777777" w:rsidR="00D708FE" w:rsidRDefault="00D708FE" w:rsidP="00D708FE">
            <w:pPr>
              <w:pStyle w:val="XML1"/>
            </w:pPr>
            <w:r>
              <w:t xml:space="preserve">            If element 'PgenCounter' is present in a NETCONF</w:t>
            </w:r>
          </w:p>
          <w:p w14:paraId="67E08D41" w14:textId="77777777" w:rsidR="00D708FE" w:rsidRDefault="00D708FE" w:rsidP="00D708FE">
            <w:pPr>
              <w:pStyle w:val="XML1"/>
            </w:pPr>
            <w:r>
              <w:t xml:space="preserve">            &amp;lt;edit-config&amp;gt; operation 'create', 'merge' or 'replace' and</w:t>
            </w:r>
          </w:p>
          <w:p w14:paraId="2C97ED00" w14:textId="77777777" w:rsidR="00D708FE" w:rsidRDefault="00D708FE" w:rsidP="00D708FE">
            <w:pPr>
              <w:pStyle w:val="XML1"/>
            </w:pPr>
            <w:r>
              <w:t xml:space="preserve">            this element is missing, a 'data-missing' error is</w:t>
            </w:r>
          </w:p>
          <w:p w14:paraId="5B6BF28A" w14:textId="77777777" w:rsidR="00D708FE" w:rsidRDefault="00D708FE" w:rsidP="00D708FE">
            <w:pPr>
              <w:pStyle w:val="XML1"/>
            </w:pPr>
            <w:r>
              <w:t xml:space="preserve">            returned.</w:t>
            </w:r>
          </w:p>
          <w:p w14:paraId="5744744B" w14:textId="77777777" w:rsidR="00D708FE" w:rsidRDefault="00D708FE" w:rsidP="00D708FE">
            <w:pPr>
              <w:pStyle w:val="XML1"/>
            </w:pPr>
            <w:r>
              <w:t xml:space="preserve">          &lt;/xs:documentation&gt;</w:t>
            </w:r>
          </w:p>
          <w:p w14:paraId="782E4B1E" w14:textId="77777777" w:rsidR="00D708FE" w:rsidRDefault="00D708FE" w:rsidP="00D708FE">
            <w:pPr>
              <w:pStyle w:val="XML1"/>
            </w:pPr>
            <w:r>
              <w:t xml:space="preserve">        &lt;/xs:annotation&gt;</w:t>
            </w:r>
          </w:p>
          <w:p w14:paraId="2304B0FE" w14:textId="77777777" w:rsidR="00D708FE" w:rsidRDefault="00D708FE" w:rsidP="00D708FE">
            <w:pPr>
              <w:pStyle w:val="XML1"/>
            </w:pPr>
            <w:r>
              <w:t xml:space="preserve">      &lt;/xs:element&gt;</w:t>
            </w:r>
          </w:p>
          <w:p w14:paraId="0606B3C1" w14:textId="77777777" w:rsidR="00D708FE" w:rsidRDefault="00D708FE" w:rsidP="00D708FE">
            <w:pPr>
              <w:pStyle w:val="XML1"/>
            </w:pPr>
            <w:r>
              <w:t xml:space="preserve">      &lt;xs:element name="PgenCounter"  type="xs:base64Binary"&gt;</w:t>
            </w:r>
          </w:p>
          <w:p w14:paraId="4A2A9E6C" w14:textId="77777777" w:rsidR="00D708FE" w:rsidRDefault="00D708FE" w:rsidP="00D708FE">
            <w:pPr>
              <w:pStyle w:val="XML1"/>
            </w:pPr>
            <w:r>
              <w:t xml:space="preserve">        &lt;xs:annotation&gt;</w:t>
            </w:r>
          </w:p>
          <w:p w14:paraId="600C6E9F" w14:textId="77777777" w:rsidR="00D708FE" w:rsidRDefault="00D708FE" w:rsidP="00D708FE">
            <w:pPr>
              <w:pStyle w:val="XML1"/>
            </w:pPr>
            <w:r>
              <w:t xml:space="preserve">          &lt;xs:documentation&gt;</w:t>
            </w:r>
          </w:p>
          <w:p w14:paraId="57FCBE59" w14:textId="77777777" w:rsidR="00D708FE" w:rsidRDefault="00D708FE" w:rsidP="00D708FE">
            <w:pPr>
              <w:pStyle w:val="XML1"/>
            </w:pPr>
            <w:r>
              <w:t xml:space="preserve">            This element is optional. It MUST be present in</w:t>
            </w:r>
          </w:p>
          <w:p w14:paraId="161F4E73" w14:textId="77777777" w:rsidR="00D708FE" w:rsidRDefault="00D708FE" w:rsidP="00D708FE">
            <w:pPr>
              <w:pStyle w:val="XML1"/>
            </w:pPr>
            <w:r>
              <w:lastRenderedPageBreak/>
              <w:t xml:space="preserve">            the NETCONF data store, if the element 'Seed' is present.</w:t>
            </w:r>
          </w:p>
          <w:p w14:paraId="4A115DC1" w14:textId="77777777" w:rsidR="00D708FE" w:rsidRDefault="00D708FE" w:rsidP="00D708FE">
            <w:pPr>
              <w:pStyle w:val="XML1"/>
            </w:pPr>
            <w:r>
              <w:t xml:space="preserve">                    </w:t>
            </w:r>
          </w:p>
          <w:p w14:paraId="17469600" w14:textId="77777777" w:rsidR="00D708FE" w:rsidRDefault="00D708FE" w:rsidP="00D708FE">
            <w:pPr>
              <w:pStyle w:val="XML1"/>
            </w:pPr>
            <w:r>
              <w:t xml:space="preserve">            If element 'Seed' is present in a NETCONF &amp;lt;edit-config&amp;gt;</w:t>
            </w:r>
          </w:p>
          <w:p w14:paraId="09F52C29" w14:textId="77777777" w:rsidR="00D708FE" w:rsidRDefault="00D708FE" w:rsidP="00D708FE">
            <w:pPr>
              <w:pStyle w:val="XML1"/>
            </w:pPr>
            <w:r>
              <w:t xml:space="preserve">            operation 'create', 'merge' or 'replace' and this element</w:t>
            </w:r>
          </w:p>
          <w:p w14:paraId="1DABD02D" w14:textId="77777777" w:rsidR="00D708FE" w:rsidRDefault="00D708FE" w:rsidP="00D708FE">
            <w:pPr>
              <w:pStyle w:val="XML1"/>
            </w:pPr>
            <w:r>
              <w:t xml:space="preserve">            is missing, a 'data-missing' error is returned.</w:t>
            </w:r>
          </w:p>
          <w:p w14:paraId="635E196D" w14:textId="77777777" w:rsidR="00D708FE" w:rsidRDefault="00D708FE" w:rsidP="00D708FE">
            <w:pPr>
              <w:pStyle w:val="XML1"/>
            </w:pPr>
            <w:r>
              <w:t xml:space="preserve">          &lt;/xs:documentation&gt;</w:t>
            </w:r>
          </w:p>
          <w:p w14:paraId="2C024497" w14:textId="77777777" w:rsidR="00D708FE" w:rsidRDefault="00D708FE" w:rsidP="00D708FE">
            <w:pPr>
              <w:pStyle w:val="XML1"/>
            </w:pPr>
            <w:r>
              <w:t xml:space="preserve">        &lt;/xs:annotation&gt;</w:t>
            </w:r>
          </w:p>
          <w:p w14:paraId="6E0E0E19" w14:textId="77777777" w:rsidR="00D708FE" w:rsidRDefault="00D708FE" w:rsidP="00D708FE">
            <w:pPr>
              <w:pStyle w:val="XML1"/>
            </w:pPr>
            <w:r>
              <w:t xml:space="preserve">      &lt;/xs:element&gt;</w:t>
            </w:r>
          </w:p>
          <w:p w14:paraId="2C3FCC98" w14:textId="77777777" w:rsidR="00D708FE" w:rsidRDefault="00D708FE" w:rsidP="00D708FE">
            <w:pPr>
              <w:pStyle w:val="XML1"/>
            </w:pPr>
            <w:r>
              <w:t xml:space="preserve">    &lt;/xs:sequence&gt;</w:t>
            </w:r>
          </w:p>
          <w:p w14:paraId="2698B245" w14:textId="77777777" w:rsidR="00D708FE" w:rsidRDefault="00D708FE" w:rsidP="00D708FE">
            <w:pPr>
              <w:pStyle w:val="XML1"/>
            </w:pPr>
            <w:r>
              <w:t xml:space="preserve">  &lt;/xs:group&gt;</w:t>
            </w:r>
          </w:p>
          <w:p w14:paraId="4AFBCCBE" w14:textId="77777777" w:rsidR="00D708FE" w:rsidRDefault="00D708FE" w:rsidP="00D708FE">
            <w:pPr>
              <w:pStyle w:val="XML1"/>
            </w:pPr>
          </w:p>
          <w:p w14:paraId="38EA8065" w14:textId="77777777" w:rsidR="00D708FE" w:rsidRDefault="00D708FE" w:rsidP="00D708FE">
            <w:pPr>
              <w:pStyle w:val="XML1"/>
            </w:pPr>
            <w:r>
              <w:t xml:space="preserve">  &lt;xs:group name="OFPortBaseTunnelType"&gt;</w:t>
            </w:r>
          </w:p>
          <w:p w14:paraId="174C87B3" w14:textId="77777777" w:rsidR="00D708FE" w:rsidRDefault="00D708FE" w:rsidP="00D708FE">
            <w:pPr>
              <w:pStyle w:val="XML1"/>
            </w:pPr>
            <w:r>
              <w:t xml:space="preserve">    &lt;xs:annotation&gt;</w:t>
            </w:r>
          </w:p>
          <w:p w14:paraId="6DFE8BCE" w14:textId="77777777" w:rsidR="00D708FE" w:rsidRDefault="00D708FE" w:rsidP="00D708FE">
            <w:pPr>
              <w:pStyle w:val="XML1"/>
            </w:pPr>
            <w:r>
              <w:t xml:space="preserve">      &lt;xs:documentation&gt;</w:t>
            </w:r>
          </w:p>
          <w:p w14:paraId="59465D5D" w14:textId="77777777" w:rsidR="00D708FE" w:rsidRDefault="00D708FE" w:rsidP="00D708FE">
            <w:pPr>
              <w:pStyle w:val="XML1"/>
            </w:pPr>
            <w:r>
              <w:t xml:space="preserve">        A group of common elements that are included</w:t>
            </w:r>
          </w:p>
          <w:p w14:paraId="7B789877" w14:textId="77777777" w:rsidR="00D708FE" w:rsidRDefault="00D708FE" w:rsidP="00D708FE">
            <w:pPr>
              <w:pStyle w:val="XML1"/>
            </w:pPr>
            <w:r>
              <w:t xml:space="preserve">        in every supported tunnel type.  Tunnels are modeled as </w:t>
            </w:r>
          </w:p>
          <w:p w14:paraId="5C7E0BB5" w14:textId="77777777" w:rsidR="00D708FE" w:rsidRDefault="00D708FE" w:rsidP="00D708FE">
            <w:pPr>
              <w:pStyle w:val="XML1"/>
            </w:pPr>
            <w:r>
              <w:t xml:space="preserve">        logical ports.</w:t>
            </w:r>
          </w:p>
          <w:p w14:paraId="6A940FF8" w14:textId="77777777" w:rsidR="00D708FE" w:rsidRDefault="00D708FE" w:rsidP="00D708FE">
            <w:pPr>
              <w:pStyle w:val="XML1"/>
            </w:pPr>
          </w:p>
          <w:p w14:paraId="4D35888A" w14:textId="77777777" w:rsidR="00D708FE" w:rsidRDefault="00D708FE" w:rsidP="00D708FE">
            <w:pPr>
              <w:pStyle w:val="XML1"/>
            </w:pPr>
            <w:r>
              <w:t xml:space="preserve">        One pair of local/remote endpoints must exist for a tunnel</w:t>
            </w:r>
          </w:p>
          <w:p w14:paraId="19C4021B" w14:textId="77777777" w:rsidR="00D708FE" w:rsidRDefault="00D708FE" w:rsidP="00D708FE">
            <w:pPr>
              <w:pStyle w:val="XML1"/>
            </w:pPr>
            <w:r>
              <w:t xml:space="preserve">        configuration.</w:t>
            </w:r>
          </w:p>
          <w:p w14:paraId="0F9195D6" w14:textId="77777777" w:rsidR="00D708FE" w:rsidRDefault="00D708FE" w:rsidP="00D708FE">
            <w:pPr>
              <w:pStyle w:val="XML1"/>
            </w:pPr>
          </w:p>
          <w:p w14:paraId="5F2DE5EB" w14:textId="77777777" w:rsidR="00D708FE" w:rsidRDefault="00D708FE" w:rsidP="00D708FE">
            <w:pPr>
              <w:pStyle w:val="XML1"/>
            </w:pPr>
            <w:r>
              <w:t xml:space="preserve">        Only elements from one choice must exist at a time.</w:t>
            </w:r>
          </w:p>
          <w:p w14:paraId="7EDA4488" w14:textId="77777777" w:rsidR="00D708FE" w:rsidRDefault="00D708FE" w:rsidP="00D708FE">
            <w:pPr>
              <w:pStyle w:val="XML1"/>
            </w:pPr>
            <w:r>
              <w:t xml:space="preserve">      &lt;/xs:documentation&gt;</w:t>
            </w:r>
          </w:p>
          <w:p w14:paraId="1683FF48" w14:textId="77777777" w:rsidR="00D708FE" w:rsidRDefault="00D708FE" w:rsidP="00D708FE">
            <w:pPr>
              <w:pStyle w:val="XML1"/>
            </w:pPr>
            <w:r>
              <w:t xml:space="preserve">    &lt;/xs:annotation&gt;</w:t>
            </w:r>
          </w:p>
          <w:p w14:paraId="60E539F5" w14:textId="77777777" w:rsidR="00D708FE" w:rsidRDefault="00D708FE" w:rsidP="00D708FE">
            <w:pPr>
              <w:pStyle w:val="XML1"/>
            </w:pPr>
          </w:p>
          <w:p w14:paraId="54ED4CCF" w14:textId="77777777" w:rsidR="00D708FE" w:rsidRDefault="00D708FE" w:rsidP="00D708FE">
            <w:pPr>
              <w:pStyle w:val="XML1"/>
            </w:pPr>
            <w:r>
              <w:t xml:space="preserve">    &lt;xs:sequence&gt;</w:t>
            </w:r>
          </w:p>
          <w:p w14:paraId="2EA8951D" w14:textId="77777777" w:rsidR="00D708FE" w:rsidRDefault="00D708FE" w:rsidP="00D708FE">
            <w:pPr>
              <w:pStyle w:val="XML1"/>
            </w:pPr>
            <w:r>
              <w:t xml:space="preserve">      &lt;xs:choice&gt;</w:t>
            </w:r>
          </w:p>
          <w:p w14:paraId="146D534D" w14:textId="77777777" w:rsidR="00D708FE" w:rsidRDefault="00D708FE" w:rsidP="00D708FE">
            <w:pPr>
              <w:pStyle w:val="XML1"/>
            </w:pPr>
            <w:r>
              <w:t xml:space="preserve">        &lt;xs:sequence&gt;</w:t>
            </w:r>
          </w:p>
          <w:p w14:paraId="41217BAD" w14:textId="77777777" w:rsidR="00D708FE" w:rsidRDefault="00D708FE" w:rsidP="00D708FE">
            <w:pPr>
              <w:pStyle w:val="XML1"/>
            </w:pPr>
            <w:r>
              <w:t xml:space="preserve">          &lt;xs:element name="local-endpoint-ipv4-adress"  type="inet:ipv4-address"&gt;</w:t>
            </w:r>
          </w:p>
          <w:p w14:paraId="3C92795C" w14:textId="77777777" w:rsidR="00D708FE" w:rsidRDefault="00D708FE" w:rsidP="00D708FE">
            <w:pPr>
              <w:pStyle w:val="XML1"/>
            </w:pPr>
            <w:r>
              <w:t xml:space="preserve">            &lt;xs:annotation&gt;</w:t>
            </w:r>
          </w:p>
          <w:p w14:paraId="5A468C45" w14:textId="77777777" w:rsidR="00D708FE" w:rsidRDefault="00D708FE" w:rsidP="00D708FE">
            <w:pPr>
              <w:pStyle w:val="XML1"/>
            </w:pPr>
            <w:r>
              <w:t xml:space="preserve">              &lt;xs:documentation&gt;</w:t>
            </w:r>
          </w:p>
          <w:p w14:paraId="5F8028B4" w14:textId="77777777" w:rsidR="00D708FE" w:rsidRDefault="00D708FE" w:rsidP="00D708FE">
            <w:pPr>
              <w:pStyle w:val="XML1"/>
            </w:pPr>
            <w:r>
              <w:t xml:space="preserve">                The IPv4 address of the local tunnel</w:t>
            </w:r>
          </w:p>
          <w:p w14:paraId="52A661F9" w14:textId="77777777" w:rsidR="00D708FE" w:rsidRDefault="00D708FE" w:rsidP="00D708FE">
            <w:pPr>
              <w:pStyle w:val="XML1"/>
            </w:pPr>
            <w:r>
              <w:t xml:space="preserve">                endpoint.</w:t>
            </w:r>
          </w:p>
          <w:p w14:paraId="54096C77" w14:textId="77777777" w:rsidR="00D708FE" w:rsidRDefault="00D708FE" w:rsidP="00D708FE">
            <w:pPr>
              <w:pStyle w:val="XML1"/>
            </w:pPr>
            <w:r>
              <w:t xml:space="preserve">              &lt;/xs:documentation&gt;</w:t>
            </w:r>
          </w:p>
          <w:p w14:paraId="0892F75D" w14:textId="77777777" w:rsidR="00D708FE" w:rsidRDefault="00D708FE" w:rsidP="00D708FE">
            <w:pPr>
              <w:pStyle w:val="XML1"/>
            </w:pPr>
            <w:r>
              <w:t xml:space="preserve">            &lt;/xs:annotation&gt;</w:t>
            </w:r>
          </w:p>
          <w:p w14:paraId="09284E01" w14:textId="77777777" w:rsidR="00D708FE" w:rsidRDefault="00D708FE" w:rsidP="00D708FE">
            <w:pPr>
              <w:pStyle w:val="XML1"/>
            </w:pPr>
            <w:r>
              <w:t xml:space="preserve">          &lt;/xs:element&gt;</w:t>
            </w:r>
          </w:p>
          <w:p w14:paraId="6A453E13" w14:textId="77777777" w:rsidR="00D708FE" w:rsidRDefault="00D708FE" w:rsidP="00D708FE">
            <w:pPr>
              <w:pStyle w:val="XML1"/>
            </w:pPr>
            <w:r>
              <w:t xml:space="preserve">          &lt;xs:element name="remote-endpoint-ipv4-adress"  type="inet:ipv4-address"&gt;</w:t>
            </w:r>
          </w:p>
          <w:p w14:paraId="7D6B4434" w14:textId="77777777" w:rsidR="00D708FE" w:rsidRDefault="00D708FE" w:rsidP="00D708FE">
            <w:pPr>
              <w:pStyle w:val="XML1"/>
            </w:pPr>
            <w:r>
              <w:t xml:space="preserve">            &lt;xs:annotation&gt;</w:t>
            </w:r>
          </w:p>
          <w:p w14:paraId="17246EE9" w14:textId="77777777" w:rsidR="00D708FE" w:rsidRDefault="00D708FE" w:rsidP="00D708FE">
            <w:pPr>
              <w:pStyle w:val="XML1"/>
            </w:pPr>
            <w:r>
              <w:t xml:space="preserve">              &lt;xs:documentation&gt;</w:t>
            </w:r>
          </w:p>
          <w:p w14:paraId="6BBFA966" w14:textId="77777777" w:rsidR="00D708FE" w:rsidRDefault="00D708FE" w:rsidP="00D708FE">
            <w:pPr>
              <w:pStyle w:val="XML1"/>
            </w:pPr>
            <w:r>
              <w:t xml:space="preserve">                The IPv4 address of the remote tunnel</w:t>
            </w:r>
          </w:p>
          <w:p w14:paraId="32D29635" w14:textId="77777777" w:rsidR="00D708FE" w:rsidRDefault="00D708FE" w:rsidP="00D708FE">
            <w:pPr>
              <w:pStyle w:val="XML1"/>
            </w:pPr>
            <w:r>
              <w:t xml:space="preserve">                endpoint.</w:t>
            </w:r>
          </w:p>
          <w:p w14:paraId="53D93529" w14:textId="77777777" w:rsidR="00D708FE" w:rsidRDefault="00D708FE" w:rsidP="00D708FE">
            <w:pPr>
              <w:pStyle w:val="XML1"/>
            </w:pPr>
            <w:r>
              <w:t xml:space="preserve">              &lt;/xs:documentation&gt;</w:t>
            </w:r>
          </w:p>
          <w:p w14:paraId="4ED951CA" w14:textId="77777777" w:rsidR="00D708FE" w:rsidRDefault="00D708FE" w:rsidP="00D708FE">
            <w:pPr>
              <w:pStyle w:val="XML1"/>
            </w:pPr>
            <w:r>
              <w:t xml:space="preserve">            &lt;/xs:annotation&gt;</w:t>
            </w:r>
          </w:p>
          <w:p w14:paraId="0223A1CE" w14:textId="77777777" w:rsidR="00D708FE" w:rsidRDefault="00D708FE" w:rsidP="00D708FE">
            <w:pPr>
              <w:pStyle w:val="XML1"/>
            </w:pPr>
            <w:r>
              <w:t xml:space="preserve">          &lt;/xs:element&gt;</w:t>
            </w:r>
          </w:p>
          <w:p w14:paraId="2C031322" w14:textId="77777777" w:rsidR="00D708FE" w:rsidRDefault="00D708FE" w:rsidP="00D708FE">
            <w:pPr>
              <w:pStyle w:val="XML1"/>
            </w:pPr>
            <w:r>
              <w:t xml:space="preserve">        &lt;/xs:sequence&gt;</w:t>
            </w:r>
          </w:p>
          <w:p w14:paraId="0D01DB25" w14:textId="77777777" w:rsidR="00D708FE" w:rsidRDefault="00D708FE" w:rsidP="00D708FE">
            <w:pPr>
              <w:pStyle w:val="XML1"/>
            </w:pPr>
            <w:r>
              <w:t xml:space="preserve">        &lt;xs:sequence&gt;</w:t>
            </w:r>
          </w:p>
          <w:p w14:paraId="1B40D21E" w14:textId="77777777" w:rsidR="00D708FE" w:rsidRDefault="00D708FE" w:rsidP="00D708FE">
            <w:pPr>
              <w:pStyle w:val="XML1"/>
            </w:pPr>
            <w:r>
              <w:t xml:space="preserve">          &lt;xs:element name="local-endpoint-ipv6-adress"  type="inet:ipv6-address"&gt;</w:t>
            </w:r>
          </w:p>
          <w:p w14:paraId="20C97ACE" w14:textId="77777777" w:rsidR="00D708FE" w:rsidRDefault="00D708FE" w:rsidP="00D708FE">
            <w:pPr>
              <w:pStyle w:val="XML1"/>
            </w:pPr>
            <w:r>
              <w:t xml:space="preserve">            &lt;xs:annotation&gt;</w:t>
            </w:r>
          </w:p>
          <w:p w14:paraId="6C78E343" w14:textId="77777777" w:rsidR="00D708FE" w:rsidRDefault="00D708FE" w:rsidP="00D708FE">
            <w:pPr>
              <w:pStyle w:val="XML1"/>
            </w:pPr>
            <w:r>
              <w:t xml:space="preserve">              &lt;xs:documentation&gt;</w:t>
            </w:r>
          </w:p>
          <w:p w14:paraId="74B3648B" w14:textId="77777777" w:rsidR="00D708FE" w:rsidRDefault="00D708FE" w:rsidP="00D708FE">
            <w:pPr>
              <w:pStyle w:val="XML1"/>
            </w:pPr>
            <w:r>
              <w:t xml:space="preserve">                The IPv6 address of the local tunnel</w:t>
            </w:r>
          </w:p>
          <w:p w14:paraId="21251538" w14:textId="77777777" w:rsidR="00D708FE" w:rsidRDefault="00D708FE" w:rsidP="00D708FE">
            <w:pPr>
              <w:pStyle w:val="XML1"/>
            </w:pPr>
            <w:r>
              <w:t xml:space="preserve">                endpoint.</w:t>
            </w:r>
          </w:p>
          <w:p w14:paraId="26ABCE67" w14:textId="77777777" w:rsidR="00D708FE" w:rsidRDefault="00D708FE" w:rsidP="00D708FE">
            <w:pPr>
              <w:pStyle w:val="XML1"/>
            </w:pPr>
            <w:r>
              <w:t xml:space="preserve">              &lt;/xs:documentation&gt;</w:t>
            </w:r>
          </w:p>
          <w:p w14:paraId="2819FCB8" w14:textId="77777777" w:rsidR="00D708FE" w:rsidRDefault="00D708FE" w:rsidP="00D708FE">
            <w:pPr>
              <w:pStyle w:val="XML1"/>
            </w:pPr>
            <w:r>
              <w:t xml:space="preserve">            &lt;/xs:annotation&gt;</w:t>
            </w:r>
          </w:p>
          <w:p w14:paraId="0800D445" w14:textId="77777777" w:rsidR="00D708FE" w:rsidRDefault="00D708FE" w:rsidP="00D708FE">
            <w:pPr>
              <w:pStyle w:val="XML1"/>
            </w:pPr>
            <w:r>
              <w:lastRenderedPageBreak/>
              <w:t xml:space="preserve">          &lt;/xs:element&gt;</w:t>
            </w:r>
          </w:p>
          <w:p w14:paraId="22DC221A" w14:textId="77777777" w:rsidR="00D708FE" w:rsidRDefault="00D708FE" w:rsidP="00D708FE">
            <w:pPr>
              <w:pStyle w:val="XML1"/>
            </w:pPr>
            <w:r>
              <w:t xml:space="preserve">          &lt;xs:element name="remote-endpoint-ipv6-adress"  type="inet:ipv6-address"&gt;</w:t>
            </w:r>
          </w:p>
          <w:p w14:paraId="7214FA69" w14:textId="77777777" w:rsidR="00D708FE" w:rsidRDefault="00D708FE" w:rsidP="00D708FE">
            <w:pPr>
              <w:pStyle w:val="XML1"/>
            </w:pPr>
            <w:r>
              <w:t xml:space="preserve">            &lt;xs:annotation&gt;</w:t>
            </w:r>
          </w:p>
          <w:p w14:paraId="29D78C7A" w14:textId="77777777" w:rsidR="00D708FE" w:rsidRDefault="00D708FE" w:rsidP="00D708FE">
            <w:pPr>
              <w:pStyle w:val="XML1"/>
            </w:pPr>
            <w:r>
              <w:t xml:space="preserve">              &lt;xs:documentation&gt;</w:t>
            </w:r>
          </w:p>
          <w:p w14:paraId="4D34E13D" w14:textId="77777777" w:rsidR="00D708FE" w:rsidRDefault="00D708FE" w:rsidP="00D708FE">
            <w:pPr>
              <w:pStyle w:val="XML1"/>
            </w:pPr>
            <w:r>
              <w:t xml:space="preserve">                The IPv6 address of the remote tunnel</w:t>
            </w:r>
          </w:p>
          <w:p w14:paraId="00B1AE7E" w14:textId="77777777" w:rsidR="00D708FE" w:rsidRDefault="00D708FE" w:rsidP="00D708FE">
            <w:pPr>
              <w:pStyle w:val="XML1"/>
            </w:pPr>
            <w:r>
              <w:t xml:space="preserve">                endpoint.</w:t>
            </w:r>
          </w:p>
          <w:p w14:paraId="3B7FB645" w14:textId="77777777" w:rsidR="00D708FE" w:rsidRDefault="00D708FE" w:rsidP="00D708FE">
            <w:pPr>
              <w:pStyle w:val="XML1"/>
            </w:pPr>
            <w:r>
              <w:t xml:space="preserve">              &lt;/xs:documentation&gt;</w:t>
            </w:r>
          </w:p>
          <w:p w14:paraId="2D804C23" w14:textId="77777777" w:rsidR="00D708FE" w:rsidRDefault="00D708FE" w:rsidP="00D708FE">
            <w:pPr>
              <w:pStyle w:val="XML1"/>
            </w:pPr>
            <w:r>
              <w:t xml:space="preserve">            &lt;/xs:annotation&gt;</w:t>
            </w:r>
          </w:p>
          <w:p w14:paraId="2DF59C34" w14:textId="77777777" w:rsidR="00D708FE" w:rsidRDefault="00D708FE" w:rsidP="00D708FE">
            <w:pPr>
              <w:pStyle w:val="XML1"/>
            </w:pPr>
            <w:r>
              <w:t xml:space="preserve">          &lt;/xs:element&gt;</w:t>
            </w:r>
          </w:p>
          <w:p w14:paraId="4276474A" w14:textId="77777777" w:rsidR="00D708FE" w:rsidRDefault="00D708FE" w:rsidP="00D708FE">
            <w:pPr>
              <w:pStyle w:val="XML1"/>
            </w:pPr>
            <w:r>
              <w:t xml:space="preserve">        &lt;/xs:sequence&gt;</w:t>
            </w:r>
          </w:p>
          <w:p w14:paraId="4E99B7E6" w14:textId="77777777" w:rsidR="00D708FE" w:rsidRDefault="00D708FE" w:rsidP="00D708FE">
            <w:pPr>
              <w:pStyle w:val="XML1"/>
            </w:pPr>
            <w:r>
              <w:t xml:space="preserve">        &lt;xs:sequence&gt;</w:t>
            </w:r>
          </w:p>
          <w:p w14:paraId="7A30E079" w14:textId="77777777" w:rsidR="00D708FE" w:rsidRDefault="00D708FE" w:rsidP="00D708FE">
            <w:pPr>
              <w:pStyle w:val="XML1"/>
            </w:pPr>
            <w:r>
              <w:t xml:space="preserve">          &lt;xs:element name="local-endpoint-mac-adress"  type="yang:mac-address"&gt;</w:t>
            </w:r>
          </w:p>
          <w:p w14:paraId="40206DB4" w14:textId="77777777" w:rsidR="00D708FE" w:rsidRDefault="00D708FE" w:rsidP="00D708FE">
            <w:pPr>
              <w:pStyle w:val="XML1"/>
            </w:pPr>
            <w:r>
              <w:t xml:space="preserve">            &lt;xs:annotation&gt;</w:t>
            </w:r>
          </w:p>
          <w:p w14:paraId="371D73E0" w14:textId="77777777" w:rsidR="00D708FE" w:rsidRDefault="00D708FE" w:rsidP="00D708FE">
            <w:pPr>
              <w:pStyle w:val="XML1"/>
            </w:pPr>
            <w:r>
              <w:t xml:space="preserve">              &lt;xs:documentation&gt;</w:t>
            </w:r>
          </w:p>
          <w:p w14:paraId="7FF317E9" w14:textId="77777777" w:rsidR="00D708FE" w:rsidRDefault="00D708FE" w:rsidP="00D708FE">
            <w:pPr>
              <w:pStyle w:val="XML1"/>
            </w:pPr>
            <w:r>
              <w:t xml:space="preserve">                The MAC address of the local tunnel</w:t>
            </w:r>
          </w:p>
          <w:p w14:paraId="2BE9470C" w14:textId="77777777" w:rsidR="00D708FE" w:rsidRDefault="00D708FE" w:rsidP="00D708FE">
            <w:pPr>
              <w:pStyle w:val="XML1"/>
            </w:pPr>
            <w:r>
              <w:t xml:space="preserve">                endpoint.</w:t>
            </w:r>
          </w:p>
          <w:p w14:paraId="2F576583" w14:textId="77777777" w:rsidR="00D708FE" w:rsidRDefault="00D708FE" w:rsidP="00D708FE">
            <w:pPr>
              <w:pStyle w:val="XML1"/>
            </w:pPr>
            <w:r>
              <w:t xml:space="preserve">              &lt;/xs:documentation&gt;</w:t>
            </w:r>
          </w:p>
          <w:p w14:paraId="46DE1760" w14:textId="77777777" w:rsidR="00D708FE" w:rsidRDefault="00D708FE" w:rsidP="00D708FE">
            <w:pPr>
              <w:pStyle w:val="XML1"/>
            </w:pPr>
            <w:r>
              <w:t xml:space="preserve">            &lt;/xs:annotation&gt;</w:t>
            </w:r>
          </w:p>
          <w:p w14:paraId="51338DF9" w14:textId="77777777" w:rsidR="00D708FE" w:rsidRDefault="00D708FE" w:rsidP="00D708FE">
            <w:pPr>
              <w:pStyle w:val="XML1"/>
            </w:pPr>
            <w:r>
              <w:t xml:space="preserve">          &lt;/xs:element&gt;</w:t>
            </w:r>
          </w:p>
          <w:p w14:paraId="41DA69F7" w14:textId="77777777" w:rsidR="00D708FE" w:rsidRDefault="00D708FE" w:rsidP="00D708FE">
            <w:pPr>
              <w:pStyle w:val="XML1"/>
            </w:pPr>
            <w:r>
              <w:t xml:space="preserve">          &lt;xs:element name="remote-endpoint-mac-adress"  type="yang:mac-address"&gt;</w:t>
            </w:r>
          </w:p>
          <w:p w14:paraId="732000C5" w14:textId="77777777" w:rsidR="00D708FE" w:rsidRDefault="00D708FE" w:rsidP="00D708FE">
            <w:pPr>
              <w:pStyle w:val="XML1"/>
            </w:pPr>
            <w:r>
              <w:t xml:space="preserve">            &lt;xs:annotation&gt;</w:t>
            </w:r>
          </w:p>
          <w:p w14:paraId="2DCA6FD1" w14:textId="77777777" w:rsidR="00D708FE" w:rsidRDefault="00D708FE" w:rsidP="00D708FE">
            <w:pPr>
              <w:pStyle w:val="XML1"/>
            </w:pPr>
            <w:r>
              <w:t xml:space="preserve">              &lt;xs:documentation&gt;</w:t>
            </w:r>
          </w:p>
          <w:p w14:paraId="4A306E21" w14:textId="77777777" w:rsidR="00D708FE" w:rsidRDefault="00D708FE" w:rsidP="00D708FE">
            <w:pPr>
              <w:pStyle w:val="XML1"/>
            </w:pPr>
            <w:r>
              <w:t xml:space="preserve">                The MAC address of the remote tunnel</w:t>
            </w:r>
          </w:p>
          <w:p w14:paraId="3EFDD396" w14:textId="77777777" w:rsidR="00D708FE" w:rsidRDefault="00D708FE" w:rsidP="00D708FE">
            <w:pPr>
              <w:pStyle w:val="XML1"/>
            </w:pPr>
            <w:r>
              <w:t xml:space="preserve">                endpoint.</w:t>
            </w:r>
          </w:p>
          <w:p w14:paraId="2AAAF50A" w14:textId="77777777" w:rsidR="00D708FE" w:rsidRDefault="00D708FE" w:rsidP="00D708FE">
            <w:pPr>
              <w:pStyle w:val="XML1"/>
            </w:pPr>
            <w:r>
              <w:t xml:space="preserve">              &lt;/xs:documentation&gt;</w:t>
            </w:r>
          </w:p>
          <w:p w14:paraId="7B874869" w14:textId="77777777" w:rsidR="00D708FE" w:rsidRDefault="00D708FE" w:rsidP="00D708FE">
            <w:pPr>
              <w:pStyle w:val="XML1"/>
            </w:pPr>
            <w:r>
              <w:t xml:space="preserve">            &lt;/xs:annotation&gt;</w:t>
            </w:r>
          </w:p>
          <w:p w14:paraId="0FF1E4CD" w14:textId="77777777" w:rsidR="00D708FE" w:rsidRDefault="00D708FE" w:rsidP="00D708FE">
            <w:pPr>
              <w:pStyle w:val="XML1"/>
            </w:pPr>
            <w:r>
              <w:t xml:space="preserve">          &lt;/xs:element&gt;</w:t>
            </w:r>
          </w:p>
          <w:p w14:paraId="4DE33B4D" w14:textId="77777777" w:rsidR="00D708FE" w:rsidRDefault="00D708FE" w:rsidP="00D708FE">
            <w:pPr>
              <w:pStyle w:val="XML1"/>
            </w:pPr>
            <w:r>
              <w:t xml:space="preserve">        &lt;/xs:sequence&gt;</w:t>
            </w:r>
          </w:p>
          <w:p w14:paraId="2166E6F8" w14:textId="77777777" w:rsidR="00D708FE" w:rsidRDefault="00D708FE" w:rsidP="00D708FE">
            <w:pPr>
              <w:pStyle w:val="XML1"/>
            </w:pPr>
            <w:r>
              <w:t xml:space="preserve">      &lt;/xs:choice&gt;</w:t>
            </w:r>
          </w:p>
          <w:p w14:paraId="03B78473" w14:textId="77777777" w:rsidR="00D708FE" w:rsidRDefault="00D708FE" w:rsidP="00D708FE">
            <w:pPr>
              <w:pStyle w:val="XML1"/>
            </w:pPr>
            <w:r>
              <w:t xml:space="preserve">    &lt;/xs:sequence&gt;</w:t>
            </w:r>
          </w:p>
          <w:p w14:paraId="3260E6C7" w14:textId="77777777" w:rsidR="00D708FE" w:rsidRDefault="00D708FE" w:rsidP="00D708FE">
            <w:pPr>
              <w:pStyle w:val="XML1"/>
            </w:pPr>
            <w:r>
              <w:t xml:space="preserve">  &lt;/xs:group&gt;</w:t>
            </w:r>
          </w:p>
          <w:p w14:paraId="4A822035" w14:textId="77777777" w:rsidR="00D708FE" w:rsidRDefault="00D708FE" w:rsidP="00D708FE">
            <w:pPr>
              <w:pStyle w:val="XML1"/>
            </w:pPr>
          </w:p>
          <w:p w14:paraId="7D1A68C4" w14:textId="77777777" w:rsidR="00D708FE" w:rsidRDefault="00D708FE" w:rsidP="00D708FE">
            <w:pPr>
              <w:pStyle w:val="XML1"/>
            </w:pPr>
            <w:r>
              <w:t xml:space="preserve">  &lt;xs:group name="OFPortIPGRETunnelType"&gt;</w:t>
            </w:r>
          </w:p>
          <w:p w14:paraId="79322D66" w14:textId="77777777" w:rsidR="00D708FE" w:rsidRDefault="00D708FE" w:rsidP="00D708FE">
            <w:pPr>
              <w:pStyle w:val="XML1"/>
            </w:pPr>
            <w:r>
              <w:t xml:space="preserve">    &lt;xs:annotation&gt;</w:t>
            </w:r>
          </w:p>
          <w:p w14:paraId="1504882F" w14:textId="77777777" w:rsidR="00D708FE" w:rsidRDefault="00D708FE" w:rsidP="00D708FE">
            <w:pPr>
              <w:pStyle w:val="XML1"/>
            </w:pPr>
            <w:r>
              <w:t xml:space="preserve">      &lt;xs:documentation&gt;</w:t>
            </w:r>
          </w:p>
          <w:p w14:paraId="69E93CBA" w14:textId="77777777" w:rsidR="00D708FE" w:rsidRDefault="00D708FE" w:rsidP="00D708FE">
            <w:pPr>
              <w:pStyle w:val="XML1"/>
            </w:pPr>
            <w:r>
              <w:t xml:space="preserve">        Properties of a IP-in-GRE tunnel with key,</w:t>
            </w:r>
          </w:p>
          <w:p w14:paraId="33CB9A9D" w14:textId="77777777" w:rsidR="00D708FE" w:rsidRDefault="00D708FE" w:rsidP="00D708FE">
            <w:pPr>
              <w:pStyle w:val="XML1"/>
            </w:pPr>
            <w:r>
              <w:t xml:space="preserve">        checksum, and sequence number information.</w:t>
            </w:r>
          </w:p>
          <w:p w14:paraId="24F75A38" w14:textId="77777777" w:rsidR="00D708FE" w:rsidRDefault="00D708FE" w:rsidP="00D708FE">
            <w:pPr>
              <w:pStyle w:val="XML1"/>
            </w:pPr>
            <w:r>
              <w:t xml:space="preserve">      &lt;/xs:documentation&gt;</w:t>
            </w:r>
          </w:p>
          <w:p w14:paraId="404CE060" w14:textId="77777777" w:rsidR="00D708FE" w:rsidRDefault="00D708FE" w:rsidP="00D708FE">
            <w:pPr>
              <w:pStyle w:val="XML1"/>
            </w:pPr>
            <w:r>
              <w:t xml:space="preserve">    &lt;/xs:annotation&gt;</w:t>
            </w:r>
          </w:p>
          <w:p w14:paraId="60488808" w14:textId="77777777" w:rsidR="00D708FE" w:rsidRDefault="00D708FE" w:rsidP="00D708FE">
            <w:pPr>
              <w:pStyle w:val="XML1"/>
            </w:pPr>
          </w:p>
          <w:p w14:paraId="59978DD8" w14:textId="77777777" w:rsidR="00D708FE" w:rsidRDefault="00D708FE" w:rsidP="00D708FE">
            <w:pPr>
              <w:pStyle w:val="XML1"/>
            </w:pPr>
            <w:r>
              <w:t xml:space="preserve">    &lt;xs:sequence&gt;</w:t>
            </w:r>
          </w:p>
          <w:p w14:paraId="262989BC" w14:textId="77777777" w:rsidR="00D708FE" w:rsidRDefault="00D708FE" w:rsidP="00D708FE">
            <w:pPr>
              <w:pStyle w:val="XML1"/>
            </w:pPr>
            <w:r>
              <w:t xml:space="preserve">      &lt;xs:group ref="OFPortBaseTunnelType"/&gt;</w:t>
            </w:r>
          </w:p>
          <w:p w14:paraId="2295CB37" w14:textId="77777777" w:rsidR="00D708FE" w:rsidRDefault="00D708FE" w:rsidP="00D708FE">
            <w:pPr>
              <w:pStyle w:val="XML1"/>
            </w:pPr>
            <w:r>
              <w:t xml:space="preserve">      &lt;xs:element name="checksum-present"  type="xs:boolean"&gt;</w:t>
            </w:r>
          </w:p>
          <w:p w14:paraId="67A1AF41" w14:textId="77777777" w:rsidR="00D708FE" w:rsidRDefault="00D708FE" w:rsidP="00D708FE">
            <w:pPr>
              <w:pStyle w:val="XML1"/>
            </w:pPr>
            <w:r>
              <w:t xml:space="preserve">        &lt;xs:annotation&gt;</w:t>
            </w:r>
          </w:p>
          <w:p w14:paraId="40CD4C3F" w14:textId="77777777" w:rsidR="00D708FE" w:rsidRDefault="00D708FE" w:rsidP="00D708FE">
            <w:pPr>
              <w:pStyle w:val="XML1"/>
            </w:pPr>
            <w:r>
              <w:t xml:space="preserve">          &lt;xs:documentation&gt;</w:t>
            </w:r>
          </w:p>
          <w:p w14:paraId="1EF2DB7D" w14:textId="77777777" w:rsidR="00D708FE" w:rsidRDefault="00D708FE" w:rsidP="00D708FE">
            <w:pPr>
              <w:pStyle w:val="XML1"/>
            </w:pPr>
            <w:r>
              <w:t xml:space="preserve">            Indicates presence of the GRE checksum.</w:t>
            </w:r>
          </w:p>
          <w:p w14:paraId="65DB12A4" w14:textId="77777777" w:rsidR="00D708FE" w:rsidRDefault="00D708FE" w:rsidP="00D708FE">
            <w:pPr>
              <w:pStyle w:val="XML1"/>
            </w:pPr>
            <w:r>
              <w:t xml:space="preserve">          &lt;/xs:documentation&gt;</w:t>
            </w:r>
          </w:p>
          <w:p w14:paraId="2066FB51" w14:textId="77777777" w:rsidR="00D708FE" w:rsidRDefault="00D708FE" w:rsidP="00D708FE">
            <w:pPr>
              <w:pStyle w:val="XML1"/>
            </w:pPr>
            <w:r>
              <w:t xml:space="preserve">        &lt;/xs:annotation&gt;</w:t>
            </w:r>
          </w:p>
          <w:p w14:paraId="29C40ED2" w14:textId="77777777" w:rsidR="00D708FE" w:rsidRDefault="00D708FE" w:rsidP="00D708FE">
            <w:pPr>
              <w:pStyle w:val="XML1"/>
            </w:pPr>
            <w:r>
              <w:t xml:space="preserve">      &lt;/xs:element&gt;</w:t>
            </w:r>
          </w:p>
          <w:p w14:paraId="61795133" w14:textId="77777777" w:rsidR="00D708FE" w:rsidRDefault="00D708FE" w:rsidP="00D708FE">
            <w:pPr>
              <w:pStyle w:val="XML1"/>
            </w:pPr>
            <w:r>
              <w:t xml:space="preserve">      &lt;xs:element name="key-present"  type="xs:boolean"&gt;</w:t>
            </w:r>
          </w:p>
          <w:p w14:paraId="062CF33D" w14:textId="77777777" w:rsidR="00D708FE" w:rsidRDefault="00D708FE" w:rsidP="00D708FE">
            <w:pPr>
              <w:pStyle w:val="XML1"/>
            </w:pPr>
            <w:r>
              <w:t xml:space="preserve">        &lt;xs:annotation&gt;</w:t>
            </w:r>
          </w:p>
          <w:p w14:paraId="057C193F" w14:textId="77777777" w:rsidR="00D708FE" w:rsidRDefault="00D708FE" w:rsidP="00D708FE">
            <w:pPr>
              <w:pStyle w:val="XML1"/>
            </w:pPr>
            <w:r>
              <w:t xml:space="preserve">          &lt;xs:documentation&gt;</w:t>
            </w:r>
          </w:p>
          <w:p w14:paraId="04E12E34" w14:textId="77777777" w:rsidR="00D708FE" w:rsidRDefault="00D708FE" w:rsidP="00D708FE">
            <w:pPr>
              <w:pStyle w:val="XML1"/>
            </w:pPr>
            <w:r>
              <w:t xml:space="preserve">            Indicates presence of the GRE key.</w:t>
            </w:r>
          </w:p>
          <w:p w14:paraId="4DB629BA" w14:textId="77777777" w:rsidR="00D708FE" w:rsidRDefault="00D708FE" w:rsidP="00D708FE">
            <w:pPr>
              <w:pStyle w:val="XML1"/>
            </w:pPr>
            <w:r>
              <w:lastRenderedPageBreak/>
              <w:t xml:space="preserve">          &lt;/xs:documentation&gt;</w:t>
            </w:r>
          </w:p>
          <w:p w14:paraId="606B9E2F" w14:textId="77777777" w:rsidR="00D708FE" w:rsidRDefault="00D708FE" w:rsidP="00D708FE">
            <w:pPr>
              <w:pStyle w:val="XML1"/>
            </w:pPr>
            <w:r>
              <w:t xml:space="preserve">        &lt;/xs:annotation&gt;</w:t>
            </w:r>
          </w:p>
          <w:p w14:paraId="1BA05435" w14:textId="77777777" w:rsidR="00D708FE" w:rsidRDefault="00D708FE" w:rsidP="00D708FE">
            <w:pPr>
              <w:pStyle w:val="XML1"/>
            </w:pPr>
            <w:r>
              <w:t xml:space="preserve">      &lt;/xs:element&gt;</w:t>
            </w:r>
          </w:p>
          <w:p w14:paraId="70CB34A4" w14:textId="77777777" w:rsidR="00D708FE" w:rsidRDefault="00D708FE" w:rsidP="00D708FE">
            <w:pPr>
              <w:pStyle w:val="XML1"/>
            </w:pPr>
            <w:r>
              <w:t xml:space="preserve">      &lt;xs:element name="key"  type="xs:unsignedInt"&gt;</w:t>
            </w:r>
          </w:p>
          <w:p w14:paraId="3EAF6B0B" w14:textId="77777777" w:rsidR="00D708FE" w:rsidRDefault="00D708FE" w:rsidP="00D708FE">
            <w:pPr>
              <w:pStyle w:val="XML1"/>
            </w:pPr>
            <w:r>
              <w:t xml:space="preserve">        &lt;xs:annotation&gt;</w:t>
            </w:r>
          </w:p>
          <w:p w14:paraId="6AAA5B63" w14:textId="77777777" w:rsidR="00D708FE" w:rsidRDefault="00D708FE" w:rsidP="00D708FE">
            <w:pPr>
              <w:pStyle w:val="XML1"/>
            </w:pPr>
            <w:r>
              <w:t xml:space="preserve">          &lt;xs:documentation&gt;</w:t>
            </w:r>
          </w:p>
          <w:p w14:paraId="2480CF5D" w14:textId="77777777" w:rsidR="00D708FE" w:rsidRDefault="00D708FE" w:rsidP="00D708FE">
            <w:pPr>
              <w:pStyle w:val="XML1"/>
            </w:pPr>
            <w:r>
              <w:t xml:space="preserve">            The (optional) key of the GRE tunnel.  It MAY</w:t>
            </w:r>
          </w:p>
          <w:p w14:paraId="7C9FF9EC" w14:textId="77777777" w:rsidR="00D708FE" w:rsidRDefault="00D708FE" w:rsidP="00D708FE">
            <w:pPr>
              <w:pStyle w:val="XML1"/>
            </w:pPr>
            <w:r>
              <w:t xml:space="preserve">            be used to set the OXM_OF_TUNNEL_ID match field metadata </w:t>
            </w:r>
          </w:p>
          <w:p w14:paraId="2043DC74" w14:textId="77777777" w:rsidR="00D708FE" w:rsidRDefault="00D708FE" w:rsidP="00D708FE">
            <w:pPr>
              <w:pStyle w:val="XML1"/>
            </w:pPr>
            <w:r>
              <w:t xml:space="preserve">            in the OpenFlow protocol</w:t>
            </w:r>
          </w:p>
          <w:p w14:paraId="666D226F" w14:textId="77777777" w:rsidR="00D708FE" w:rsidRDefault="00D708FE" w:rsidP="00D708FE">
            <w:pPr>
              <w:pStyle w:val="XML1"/>
            </w:pPr>
            <w:r>
              <w:t xml:space="preserve">          &lt;/xs:documentation&gt;</w:t>
            </w:r>
          </w:p>
          <w:p w14:paraId="03CEE36E" w14:textId="77777777" w:rsidR="00D708FE" w:rsidRDefault="00D708FE" w:rsidP="00D708FE">
            <w:pPr>
              <w:pStyle w:val="XML1"/>
            </w:pPr>
            <w:r>
              <w:t xml:space="preserve">        &lt;/xs:annotation&gt;</w:t>
            </w:r>
          </w:p>
          <w:p w14:paraId="32F7A40A" w14:textId="77777777" w:rsidR="00D708FE" w:rsidRDefault="00D708FE" w:rsidP="00D708FE">
            <w:pPr>
              <w:pStyle w:val="XML1"/>
            </w:pPr>
            <w:r>
              <w:t xml:space="preserve">      &lt;/xs:element&gt;</w:t>
            </w:r>
          </w:p>
          <w:p w14:paraId="615CEC7F" w14:textId="77777777" w:rsidR="00D708FE" w:rsidRDefault="00D708FE" w:rsidP="00D708FE">
            <w:pPr>
              <w:pStyle w:val="XML1"/>
            </w:pPr>
            <w:r>
              <w:t xml:space="preserve">      &lt;xs:element name="sequence-number-present"  type="xs:boolean"&gt;</w:t>
            </w:r>
          </w:p>
          <w:p w14:paraId="44E9AE4F" w14:textId="77777777" w:rsidR="00D708FE" w:rsidRDefault="00D708FE" w:rsidP="00D708FE">
            <w:pPr>
              <w:pStyle w:val="XML1"/>
            </w:pPr>
            <w:r>
              <w:t xml:space="preserve">        &lt;xs:annotation&gt;</w:t>
            </w:r>
          </w:p>
          <w:p w14:paraId="53D0F54C" w14:textId="77777777" w:rsidR="00D708FE" w:rsidRDefault="00D708FE" w:rsidP="00D708FE">
            <w:pPr>
              <w:pStyle w:val="XML1"/>
            </w:pPr>
            <w:r>
              <w:t xml:space="preserve">          &lt;xs:documentation&gt;</w:t>
            </w:r>
          </w:p>
          <w:p w14:paraId="125F5455" w14:textId="77777777" w:rsidR="00D708FE" w:rsidRDefault="00D708FE" w:rsidP="00D708FE">
            <w:pPr>
              <w:pStyle w:val="XML1"/>
            </w:pPr>
            <w:r>
              <w:t xml:space="preserve">            Indicates presence of the GRE sequence</w:t>
            </w:r>
          </w:p>
          <w:p w14:paraId="6E32EDAF" w14:textId="77777777" w:rsidR="00D708FE" w:rsidRDefault="00D708FE" w:rsidP="00D708FE">
            <w:pPr>
              <w:pStyle w:val="XML1"/>
            </w:pPr>
            <w:r>
              <w:t xml:space="preserve">            number.</w:t>
            </w:r>
          </w:p>
          <w:p w14:paraId="32D5443E" w14:textId="77777777" w:rsidR="00D708FE" w:rsidRDefault="00D708FE" w:rsidP="00D708FE">
            <w:pPr>
              <w:pStyle w:val="XML1"/>
            </w:pPr>
            <w:r>
              <w:t xml:space="preserve">          &lt;/xs:documentation&gt;</w:t>
            </w:r>
          </w:p>
          <w:p w14:paraId="3AA7C721" w14:textId="77777777" w:rsidR="00D708FE" w:rsidRDefault="00D708FE" w:rsidP="00D708FE">
            <w:pPr>
              <w:pStyle w:val="XML1"/>
            </w:pPr>
            <w:r>
              <w:t xml:space="preserve">        &lt;/xs:annotation&gt;</w:t>
            </w:r>
          </w:p>
          <w:p w14:paraId="518F1734" w14:textId="77777777" w:rsidR="00D708FE" w:rsidRDefault="00D708FE" w:rsidP="00D708FE">
            <w:pPr>
              <w:pStyle w:val="XML1"/>
            </w:pPr>
            <w:r>
              <w:t xml:space="preserve">      &lt;/xs:element&gt;</w:t>
            </w:r>
          </w:p>
          <w:p w14:paraId="7979F40A" w14:textId="77777777" w:rsidR="00D708FE" w:rsidRDefault="00D708FE" w:rsidP="00D708FE">
            <w:pPr>
              <w:pStyle w:val="XML1"/>
            </w:pPr>
            <w:r>
              <w:t xml:space="preserve">    &lt;/xs:sequence&gt;</w:t>
            </w:r>
          </w:p>
          <w:p w14:paraId="56940EC7" w14:textId="77777777" w:rsidR="00D708FE" w:rsidRDefault="00D708FE" w:rsidP="00D708FE">
            <w:pPr>
              <w:pStyle w:val="XML1"/>
            </w:pPr>
            <w:r>
              <w:t xml:space="preserve">  &lt;/xs:group&gt;</w:t>
            </w:r>
          </w:p>
          <w:p w14:paraId="0907DEC2" w14:textId="77777777" w:rsidR="00D708FE" w:rsidRDefault="00D708FE" w:rsidP="00D708FE">
            <w:pPr>
              <w:pStyle w:val="XML1"/>
            </w:pPr>
          </w:p>
          <w:p w14:paraId="0DF972A0" w14:textId="77777777" w:rsidR="00D708FE" w:rsidRDefault="00D708FE" w:rsidP="00D708FE">
            <w:pPr>
              <w:pStyle w:val="XML1"/>
            </w:pPr>
            <w:r>
              <w:t xml:space="preserve">  &lt;xs:group name="OFPortNVGRETunnelType"&gt;</w:t>
            </w:r>
          </w:p>
          <w:p w14:paraId="35AF15CE" w14:textId="77777777" w:rsidR="00D708FE" w:rsidRDefault="00D708FE" w:rsidP="00D708FE">
            <w:pPr>
              <w:pStyle w:val="XML1"/>
            </w:pPr>
            <w:r>
              <w:t xml:space="preserve">    &lt;xs:annotation&gt;</w:t>
            </w:r>
          </w:p>
          <w:p w14:paraId="18E443B9" w14:textId="77777777" w:rsidR="00D708FE" w:rsidRDefault="00D708FE" w:rsidP="00D708FE">
            <w:pPr>
              <w:pStyle w:val="XML1"/>
            </w:pPr>
            <w:r>
              <w:t xml:space="preserve">      &lt;xs:documentation&gt;</w:t>
            </w:r>
          </w:p>
          <w:p w14:paraId="0806D96A" w14:textId="77777777" w:rsidR="00D708FE" w:rsidRDefault="00D708FE" w:rsidP="00D708FE">
            <w:pPr>
              <w:pStyle w:val="XML1"/>
            </w:pPr>
            <w:r>
              <w:t xml:space="preserve">        Properties of a NVGRE tunnel.</w:t>
            </w:r>
          </w:p>
          <w:p w14:paraId="09CF7CBF" w14:textId="77777777" w:rsidR="00D708FE" w:rsidRDefault="00D708FE" w:rsidP="00D708FE">
            <w:pPr>
              <w:pStyle w:val="XML1"/>
            </w:pPr>
            <w:r>
              <w:t xml:space="preserve">      &lt;/xs:documentation&gt;</w:t>
            </w:r>
          </w:p>
          <w:p w14:paraId="77F15891" w14:textId="77777777" w:rsidR="00D708FE" w:rsidRDefault="00D708FE" w:rsidP="00D708FE">
            <w:pPr>
              <w:pStyle w:val="XML1"/>
            </w:pPr>
            <w:r>
              <w:t xml:space="preserve">    &lt;/xs:annotation&gt;</w:t>
            </w:r>
          </w:p>
          <w:p w14:paraId="00DFA0D3" w14:textId="77777777" w:rsidR="00D708FE" w:rsidRDefault="00D708FE" w:rsidP="00D708FE">
            <w:pPr>
              <w:pStyle w:val="XML1"/>
            </w:pPr>
          </w:p>
          <w:p w14:paraId="1E297294" w14:textId="77777777" w:rsidR="00D708FE" w:rsidRDefault="00D708FE" w:rsidP="00D708FE">
            <w:pPr>
              <w:pStyle w:val="XML1"/>
            </w:pPr>
            <w:r>
              <w:t xml:space="preserve">    &lt;xs:sequence&gt;</w:t>
            </w:r>
          </w:p>
          <w:p w14:paraId="371D6CE3" w14:textId="77777777" w:rsidR="00D708FE" w:rsidRDefault="00D708FE" w:rsidP="00D708FE">
            <w:pPr>
              <w:pStyle w:val="XML1"/>
            </w:pPr>
            <w:r>
              <w:t xml:space="preserve">      &lt;xs:group ref="OFPortBaseTunnelType"/&gt;</w:t>
            </w:r>
          </w:p>
          <w:p w14:paraId="7EE70CA0" w14:textId="77777777" w:rsidR="00D708FE" w:rsidRDefault="00D708FE" w:rsidP="00D708FE">
            <w:pPr>
              <w:pStyle w:val="XML1"/>
            </w:pPr>
            <w:r>
              <w:t xml:space="preserve">      &lt;xs:element name="tni"  type="xs:unsignedInt"&gt;</w:t>
            </w:r>
          </w:p>
          <w:p w14:paraId="00DC5BA7" w14:textId="77777777" w:rsidR="00D708FE" w:rsidRDefault="00D708FE" w:rsidP="00D708FE">
            <w:pPr>
              <w:pStyle w:val="XML1"/>
            </w:pPr>
            <w:r>
              <w:t xml:space="preserve">        &lt;xs:annotation&gt;</w:t>
            </w:r>
          </w:p>
          <w:p w14:paraId="20B4BD02" w14:textId="77777777" w:rsidR="00D708FE" w:rsidRDefault="00D708FE" w:rsidP="00D708FE">
            <w:pPr>
              <w:pStyle w:val="XML1"/>
            </w:pPr>
            <w:r>
              <w:t xml:space="preserve">          &lt;xs:documentation&gt;</w:t>
            </w:r>
          </w:p>
          <w:p w14:paraId="50C3B711" w14:textId="77777777" w:rsidR="00D708FE" w:rsidRDefault="00D708FE" w:rsidP="00D708FE">
            <w:pPr>
              <w:pStyle w:val="XML1"/>
            </w:pPr>
            <w:r>
              <w:t xml:space="preserve">            Specifies the tenant network identifier</w:t>
            </w:r>
          </w:p>
          <w:p w14:paraId="7F52D523" w14:textId="77777777" w:rsidR="00D708FE" w:rsidRDefault="00D708FE" w:rsidP="00D708FE">
            <w:pPr>
              <w:pStyle w:val="XML1"/>
            </w:pPr>
            <w:r>
              <w:t xml:space="preserve">            assigned to all packets sent on the tunnel</w:t>
            </w:r>
          </w:p>
          <w:p w14:paraId="27C78CAA" w14:textId="77777777" w:rsidR="00D708FE" w:rsidRDefault="00D708FE" w:rsidP="00D708FE">
            <w:pPr>
              <w:pStyle w:val="XML1"/>
            </w:pPr>
            <w:r>
              <w:t xml:space="preserve">          &lt;/xs:documentation&gt;</w:t>
            </w:r>
          </w:p>
          <w:p w14:paraId="2D6C0D48" w14:textId="77777777" w:rsidR="00D708FE" w:rsidRDefault="00D708FE" w:rsidP="00D708FE">
            <w:pPr>
              <w:pStyle w:val="XML1"/>
            </w:pPr>
            <w:r>
              <w:t xml:space="preserve">        &lt;/xs:annotation&gt;</w:t>
            </w:r>
          </w:p>
          <w:p w14:paraId="25464D7D" w14:textId="77777777" w:rsidR="00D708FE" w:rsidRDefault="00D708FE" w:rsidP="00D708FE">
            <w:pPr>
              <w:pStyle w:val="XML1"/>
            </w:pPr>
            <w:r>
              <w:t xml:space="preserve">      &lt;/xs:element&gt;</w:t>
            </w:r>
          </w:p>
          <w:p w14:paraId="15176F15" w14:textId="77777777" w:rsidR="00D708FE" w:rsidRDefault="00D708FE" w:rsidP="00D708FE">
            <w:pPr>
              <w:pStyle w:val="XML1"/>
            </w:pPr>
            <w:r>
              <w:t xml:space="preserve">      &lt;xs:element name="tni-resv"  type="xs:unsignedInt"&gt;</w:t>
            </w:r>
          </w:p>
          <w:p w14:paraId="3F0D34B9" w14:textId="77777777" w:rsidR="00D708FE" w:rsidRDefault="00D708FE" w:rsidP="00D708FE">
            <w:pPr>
              <w:pStyle w:val="XML1"/>
            </w:pPr>
            <w:r>
              <w:t xml:space="preserve">        &lt;xs:annotation&gt;</w:t>
            </w:r>
          </w:p>
          <w:p w14:paraId="78AC6A9B" w14:textId="77777777" w:rsidR="00D708FE" w:rsidRDefault="00D708FE" w:rsidP="00D708FE">
            <w:pPr>
              <w:pStyle w:val="XML1"/>
            </w:pPr>
            <w:r>
              <w:t xml:space="preserve">          &lt;xs:documentation&gt;</w:t>
            </w:r>
          </w:p>
          <w:p w14:paraId="0982AE81" w14:textId="77777777" w:rsidR="00D708FE" w:rsidRDefault="00D708FE" w:rsidP="00D708FE">
            <w:pPr>
              <w:pStyle w:val="XML1"/>
            </w:pPr>
            <w:r>
              <w:t xml:space="preserve">            Used to set the reserved user-defined bits of</w:t>
            </w:r>
          </w:p>
          <w:p w14:paraId="756D3771" w14:textId="77777777" w:rsidR="00D708FE" w:rsidRDefault="00D708FE" w:rsidP="00D708FE">
            <w:pPr>
              <w:pStyle w:val="XML1"/>
            </w:pPr>
            <w:r>
              <w:t xml:space="preserve">            the GRE key field</w:t>
            </w:r>
          </w:p>
          <w:p w14:paraId="79F4ED2C" w14:textId="77777777" w:rsidR="00D708FE" w:rsidRDefault="00D708FE" w:rsidP="00D708FE">
            <w:pPr>
              <w:pStyle w:val="XML1"/>
            </w:pPr>
            <w:r>
              <w:t xml:space="preserve">          &lt;/xs:documentation&gt;</w:t>
            </w:r>
          </w:p>
          <w:p w14:paraId="443BAC3E" w14:textId="77777777" w:rsidR="00D708FE" w:rsidRDefault="00D708FE" w:rsidP="00D708FE">
            <w:pPr>
              <w:pStyle w:val="XML1"/>
            </w:pPr>
            <w:r>
              <w:t xml:space="preserve">        &lt;/xs:annotation&gt;</w:t>
            </w:r>
          </w:p>
          <w:p w14:paraId="404B98B8" w14:textId="77777777" w:rsidR="00D708FE" w:rsidRDefault="00D708FE" w:rsidP="00D708FE">
            <w:pPr>
              <w:pStyle w:val="XML1"/>
            </w:pPr>
            <w:r>
              <w:t xml:space="preserve">      &lt;/xs:element&gt;</w:t>
            </w:r>
          </w:p>
          <w:p w14:paraId="2F2EAEA6" w14:textId="77777777" w:rsidR="00D708FE" w:rsidRDefault="00D708FE" w:rsidP="00D708FE">
            <w:pPr>
              <w:pStyle w:val="XML1"/>
            </w:pPr>
            <w:r>
              <w:t xml:space="preserve">      &lt;xs:element name="tni-multicast-group"  type="inet:ip-address"&gt;</w:t>
            </w:r>
          </w:p>
          <w:p w14:paraId="2CEEEE0C" w14:textId="77777777" w:rsidR="00D708FE" w:rsidRDefault="00D708FE" w:rsidP="00D708FE">
            <w:pPr>
              <w:pStyle w:val="XML1"/>
            </w:pPr>
            <w:r>
              <w:t xml:space="preserve">        &lt;xs:annotation&gt;</w:t>
            </w:r>
          </w:p>
          <w:p w14:paraId="652F10BC" w14:textId="77777777" w:rsidR="00D708FE" w:rsidRDefault="00D708FE" w:rsidP="00D708FE">
            <w:pPr>
              <w:pStyle w:val="XML1"/>
            </w:pPr>
            <w:r>
              <w:t xml:space="preserve">          &lt;xs:documentation&gt;</w:t>
            </w:r>
          </w:p>
          <w:p w14:paraId="59A1D5FC" w14:textId="77777777" w:rsidR="00D708FE" w:rsidRDefault="00D708FE" w:rsidP="00D708FE">
            <w:pPr>
              <w:pStyle w:val="XML1"/>
            </w:pPr>
            <w:r>
              <w:t xml:space="preserve">            If IP multicast is used to support broadcast</w:t>
            </w:r>
          </w:p>
          <w:p w14:paraId="309B0EA6" w14:textId="77777777" w:rsidR="00D708FE" w:rsidRDefault="00D708FE" w:rsidP="00D708FE">
            <w:pPr>
              <w:pStyle w:val="XML1"/>
            </w:pPr>
            <w:r>
              <w:t xml:space="preserve">            on the tunnel this element specifies the corresponding </w:t>
            </w:r>
          </w:p>
          <w:p w14:paraId="478DB193" w14:textId="77777777" w:rsidR="00D708FE" w:rsidRDefault="00D708FE" w:rsidP="00D708FE">
            <w:pPr>
              <w:pStyle w:val="XML1"/>
            </w:pPr>
            <w:r>
              <w:t xml:space="preserve">            multicast IP address</w:t>
            </w:r>
          </w:p>
          <w:p w14:paraId="21E221E1" w14:textId="77777777" w:rsidR="00D708FE" w:rsidRDefault="00D708FE" w:rsidP="00D708FE">
            <w:pPr>
              <w:pStyle w:val="XML1"/>
            </w:pPr>
            <w:r>
              <w:t xml:space="preserve">          &lt;/xs:documentation&gt;</w:t>
            </w:r>
          </w:p>
          <w:p w14:paraId="7B3A8788" w14:textId="77777777" w:rsidR="00D708FE" w:rsidRDefault="00D708FE" w:rsidP="00D708FE">
            <w:pPr>
              <w:pStyle w:val="XML1"/>
            </w:pPr>
            <w:r>
              <w:t xml:space="preserve">        &lt;/xs:annotation&gt;</w:t>
            </w:r>
          </w:p>
          <w:p w14:paraId="0F6E6199" w14:textId="77777777" w:rsidR="00D708FE" w:rsidRDefault="00D708FE" w:rsidP="00D708FE">
            <w:pPr>
              <w:pStyle w:val="XML1"/>
            </w:pPr>
            <w:r>
              <w:lastRenderedPageBreak/>
              <w:t xml:space="preserve">      &lt;/xs:element&gt;</w:t>
            </w:r>
          </w:p>
          <w:p w14:paraId="18A2E15B" w14:textId="77777777" w:rsidR="00D708FE" w:rsidRDefault="00D708FE" w:rsidP="00D708FE">
            <w:pPr>
              <w:pStyle w:val="XML1"/>
            </w:pPr>
            <w:r>
              <w:t xml:space="preserve">    &lt;/xs:sequence&gt;</w:t>
            </w:r>
          </w:p>
          <w:p w14:paraId="3BAC316E" w14:textId="77777777" w:rsidR="00D708FE" w:rsidRDefault="00D708FE" w:rsidP="00D708FE">
            <w:pPr>
              <w:pStyle w:val="XML1"/>
            </w:pPr>
            <w:r>
              <w:t xml:space="preserve">  &lt;/xs:group&gt;</w:t>
            </w:r>
          </w:p>
          <w:p w14:paraId="57F12CD7" w14:textId="77777777" w:rsidR="00D708FE" w:rsidRDefault="00D708FE" w:rsidP="00D708FE">
            <w:pPr>
              <w:pStyle w:val="XML1"/>
            </w:pPr>
          </w:p>
          <w:p w14:paraId="5A5212D0" w14:textId="77777777" w:rsidR="00D708FE" w:rsidRDefault="00D708FE" w:rsidP="00D708FE">
            <w:pPr>
              <w:pStyle w:val="XML1"/>
            </w:pPr>
            <w:r>
              <w:t xml:space="preserve">  &lt;xs:group name="OFQueueType"&gt;</w:t>
            </w:r>
          </w:p>
          <w:p w14:paraId="19A8A62F" w14:textId="77777777" w:rsidR="00D708FE" w:rsidRDefault="00D708FE" w:rsidP="00D708FE">
            <w:pPr>
              <w:pStyle w:val="XML1"/>
            </w:pPr>
            <w:r>
              <w:t xml:space="preserve">    &lt;xs:annotation&gt;</w:t>
            </w:r>
          </w:p>
          <w:p w14:paraId="75FC0CC6" w14:textId="77777777" w:rsidR="00D708FE" w:rsidRDefault="00D708FE" w:rsidP="00D708FE">
            <w:pPr>
              <w:pStyle w:val="XML1"/>
            </w:pPr>
            <w:r>
              <w:t xml:space="preserve">      &lt;xs:documentation&gt;</w:t>
            </w:r>
          </w:p>
          <w:p w14:paraId="6182EE81" w14:textId="77777777" w:rsidR="00D708FE" w:rsidRDefault="00D708FE" w:rsidP="00D708FE">
            <w:pPr>
              <w:pStyle w:val="XML1"/>
            </w:pPr>
            <w:r>
              <w:t xml:space="preserve">        This grouping specifies all properties of a queue</w:t>
            </w:r>
          </w:p>
          <w:p w14:paraId="7704BE53" w14:textId="77777777" w:rsidR="00D708FE" w:rsidRDefault="00D708FE" w:rsidP="00D708FE">
            <w:pPr>
              <w:pStyle w:val="XML1"/>
            </w:pPr>
            <w:r>
              <w:t xml:space="preserve">        resource.</w:t>
            </w:r>
          </w:p>
          <w:p w14:paraId="0C0672D6" w14:textId="77777777" w:rsidR="00D708FE" w:rsidRDefault="00D708FE" w:rsidP="00D708FE">
            <w:pPr>
              <w:pStyle w:val="XML1"/>
            </w:pPr>
          </w:p>
          <w:p w14:paraId="6E7038CE" w14:textId="77777777" w:rsidR="00D708FE" w:rsidRDefault="00D708FE" w:rsidP="00D708FE">
            <w:pPr>
              <w:pStyle w:val="XML1"/>
            </w:pPr>
            <w:r>
              <w:t xml:space="preserve">        NETCONF &amp;lt;edit-config&amp;gt; operations MUST be implemented as </w:t>
            </w:r>
          </w:p>
          <w:p w14:paraId="62403876" w14:textId="77777777" w:rsidR="00D708FE" w:rsidRDefault="00D708FE" w:rsidP="00D708FE">
            <w:pPr>
              <w:pStyle w:val="XML1"/>
            </w:pPr>
            <w:r>
              <w:t xml:space="preserve">        follows: </w:t>
            </w:r>
          </w:p>
          <w:p w14:paraId="54C2E9D9" w14:textId="77777777" w:rsidR="00D708FE" w:rsidRDefault="00D708FE" w:rsidP="00D708FE">
            <w:pPr>
              <w:pStyle w:val="XML1"/>
            </w:pPr>
          </w:p>
          <w:p w14:paraId="549201A6" w14:textId="77777777" w:rsidR="00D708FE" w:rsidRDefault="00D708FE" w:rsidP="00D708FE">
            <w:pPr>
              <w:pStyle w:val="XML1"/>
            </w:pPr>
            <w:r>
              <w:t xml:space="preserve">        * The 'resource-id' element of OFResoureType MUST be present</w:t>
            </w:r>
          </w:p>
          <w:p w14:paraId="005612A7" w14:textId="77777777" w:rsidR="00D708FE" w:rsidRDefault="00D708FE" w:rsidP="00D708FE">
            <w:pPr>
              <w:pStyle w:val="XML1"/>
            </w:pPr>
            <w:r>
              <w:t xml:space="preserve">        at all &amp;lt;edit-config&amp;gt; operations to identify the port.</w:t>
            </w:r>
          </w:p>
          <w:p w14:paraId="01163FE1" w14:textId="77777777" w:rsidR="00D708FE" w:rsidRDefault="00D708FE" w:rsidP="00D708FE">
            <w:pPr>
              <w:pStyle w:val="XML1"/>
            </w:pPr>
            <w:r>
              <w:t xml:space="preserve">        * If the operation is 'merge' or 'replace', the element is</w:t>
            </w:r>
          </w:p>
          <w:p w14:paraId="4D9D387C" w14:textId="77777777" w:rsidR="00D708FE" w:rsidRDefault="00D708FE" w:rsidP="00D708FE">
            <w:pPr>
              <w:pStyle w:val="XML1"/>
            </w:pPr>
            <w:r>
              <w:t xml:space="preserve">        created if it does not exist, and its value is set to the</w:t>
            </w:r>
          </w:p>
          <w:p w14:paraId="238CD988" w14:textId="77777777" w:rsidR="00D708FE" w:rsidRDefault="00D708FE" w:rsidP="00D708FE">
            <w:pPr>
              <w:pStyle w:val="XML1"/>
            </w:pPr>
            <w:r>
              <w:t xml:space="preserve">        value found in the XML RPC data.</w:t>
            </w:r>
          </w:p>
          <w:p w14:paraId="6D820574" w14:textId="77777777" w:rsidR="00D708FE" w:rsidRDefault="00D708FE" w:rsidP="00D708FE">
            <w:pPr>
              <w:pStyle w:val="XML1"/>
            </w:pPr>
            <w:r>
              <w:t xml:space="preserve">        * If the operation is 'create', the element is created if it</w:t>
            </w:r>
          </w:p>
          <w:p w14:paraId="3018252F" w14:textId="77777777" w:rsidR="00D708FE" w:rsidRDefault="00D708FE" w:rsidP="00D708FE">
            <w:pPr>
              <w:pStyle w:val="XML1"/>
            </w:pPr>
            <w:r>
              <w:t xml:space="preserve">        does not exist. If the element already exists, a</w:t>
            </w:r>
          </w:p>
          <w:p w14:paraId="29574116"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1368A7A3" w14:textId="77777777" w:rsidR="00D708FE" w:rsidRDefault="00D708FE" w:rsidP="00D708FE">
            <w:pPr>
              <w:pStyle w:val="XML1"/>
            </w:pPr>
            <w:r>
              <w:t xml:space="preserve">        * If the operation is 'delete', the element is deleted if it</w:t>
            </w:r>
          </w:p>
          <w:p w14:paraId="30F3C5FF"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12FFA0CE" w14:textId="77777777" w:rsidR="00D708FE" w:rsidRDefault="00D708FE" w:rsidP="00D708FE">
            <w:pPr>
              <w:pStyle w:val="XML1"/>
            </w:pPr>
            <w:r>
              <w:t xml:space="preserve">        error is returned.</w:t>
            </w:r>
          </w:p>
          <w:p w14:paraId="73C8B827" w14:textId="77777777" w:rsidR="00D708FE" w:rsidRDefault="00D708FE" w:rsidP="00D708FE">
            <w:pPr>
              <w:pStyle w:val="XML1"/>
            </w:pPr>
            <w:r>
              <w:t xml:space="preserve">      &lt;/xs:documentation&gt;</w:t>
            </w:r>
          </w:p>
          <w:p w14:paraId="764DAEA5" w14:textId="77777777" w:rsidR="00D708FE" w:rsidRDefault="00D708FE" w:rsidP="00D708FE">
            <w:pPr>
              <w:pStyle w:val="XML1"/>
            </w:pPr>
            <w:r>
              <w:t xml:space="preserve">    &lt;/xs:annotation&gt;</w:t>
            </w:r>
          </w:p>
          <w:p w14:paraId="1D31E129" w14:textId="77777777" w:rsidR="00D708FE" w:rsidRDefault="00D708FE" w:rsidP="00D708FE">
            <w:pPr>
              <w:pStyle w:val="XML1"/>
            </w:pPr>
          </w:p>
          <w:p w14:paraId="1D97A70E" w14:textId="77777777" w:rsidR="00D708FE" w:rsidRDefault="00D708FE" w:rsidP="00D708FE">
            <w:pPr>
              <w:pStyle w:val="XML1"/>
            </w:pPr>
            <w:r>
              <w:t xml:space="preserve">    &lt;xs:sequence&gt;</w:t>
            </w:r>
          </w:p>
          <w:p w14:paraId="5DF090A9" w14:textId="77777777" w:rsidR="00D708FE" w:rsidRDefault="00D708FE" w:rsidP="00D708FE">
            <w:pPr>
              <w:pStyle w:val="XML1"/>
            </w:pPr>
            <w:r>
              <w:t xml:space="preserve">      &lt;xs:group ref="OFResourceType"/&gt;</w:t>
            </w:r>
          </w:p>
          <w:p w14:paraId="70EA95A8" w14:textId="77777777" w:rsidR="00D708FE" w:rsidRDefault="00D708FE" w:rsidP="00D708FE">
            <w:pPr>
              <w:pStyle w:val="XML1"/>
            </w:pPr>
            <w:r>
              <w:t xml:space="preserve">      &lt;xs:element name="id"  type="xs:unsignedLong"&gt;</w:t>
            </w:r>
          </w:p>
          <w:p w14:paraId="727C4E4E" w14:textId="77777777" w:rsidR="00D708FE" w:rsidRDefault="00D708FE" w:rsidP="00D708FE">
            <w:pPr>
              <w:pStyle w:val="XML1"/>
            </w:pPr>
            <w:r>
              <w:t xml:space="preserve">        &lt;xs:annotation&gt;</w:t>
            </w:r>
          </w:p>
          <w:p w14:paraId="25D50557" w14:textId="77777777" w:rsidR="00D708FE" w:rsidRDefault="00D708FE" w:rsidP="00D708FE">
            <w:pPr>
              <w:pStyle w:val="XML1"/>
            </w:pPr>
            <w:r>
              <w:t xml:space="preserve">          &lt;xs:documentation&gt;</w:t>
            </w:r>
          </w:p>
          <w:p w14:paraId="783AAFF2" w14:textId="77777777" w:rsidR="00D708FE" w:rsidRDefault="00D708FE" w:rsidP="00D708FE">
            <w:pPr>
              <w:pStyle w:val="XML1"/>
            </w:pPr>
            <w:r>
              <w:t xml:space="preserve">            This id identifies the OpenFlow Queue to </w:t>
            </w:r>
          </w:p>
          <w:p w14:paraId="7E7CD2D8" w14:textId="77777777" w:rsidR="00D708FE" w:rsidRDefault="00D708FE" w:rsidP="00D708FE">
            <w:pPr>
              <w:pStyle w:val="XML1"/>
            </w:pPr>
            <w:r>
              <w:t xml:space="preserve">            OpenFlow Controllers. It is assigned to an OpenFlow Queue </w:t>
            </w:r>
          </w:p>
          <w:p w14:paraId="15B192F2" w14:textId="77777777" w:rsidR="00D708FE" w:rsidRDefault="00D708FE" w:rsidP="00D708FE">
            <w:pPr>
              <w:pStyle w:val="XML1"/>
            </w:pPr>
            <w:r>
              <w:t xml:space="preserve">            latest when the OpenFlow Queue is associated with and</w:t>
            </w:r>
          </w:p>
          <w:p w14:paraId="585F05BC" w14:textId="77777777" w:rsidR="00D708FE" w:rsidRDefault="00D708FE" w:rsidP="00D708FE">
            <w:pPr>
              <w:pStyle w:val="XML1"/>
            </w:pPr>
            <w:r>
              <w:t xml:space="preserve">            OpenFlow Logical Switch.  If the OpenFlow Queue is</w:t>
            </w:r>
          </w:p>
          <w:p w14:paraId="506BE380" w14:textId="77777777" w:rsidR="00D708FE" w:rsidRDefault="00D708FE" w:rsidP="00D708FE">
            <w:pPr>
              <w:pStyle w:val="XML1"/>
            </w:pPr>
            <w:r>
              <w:t xml:space="preserve">            associated with an OpenFlow Logical Switch, this element</w:t>
            </w:r>
          </w:p>
          <w:p w14:paraId="5603760C" w14:textId="77777777" w:rsidR="00D708FE" w:rsidRDefault="00D708FE" w:rsidP="00D708FE">
            <w:pPr>
              <w:pStyle w:val="XML1"/>
            </w:pPr>
            <w:r>
              <w:t xml:space="preserve">            MUST be unique within the context of the OpenFlow Logical</w:t>
            </w:r>
          </w:p>
          <w:p w14:paraId="5DD48E50" w14:textId="77777777" w:rsidR="00D708FE" w:rsidRDefault="00D708FE" w:rsidP="00D708FE">
            <w:pPr>
              <w:pStyle w:val="XML1"/>
            </w:pPr>
            <w:r>
              <w:t xml:space="preserve">            Switch.  </w:t>
            </w:r>
          </w:p>
          <w:p w14:paraId="3E6478BE" w14:textId="77777777" w:rsidR="00D708FE" w:rsidRDefault="00D708FE" w:rsidP="00D708FE">
            <w:pPr>
              <w:pStyle w:val="XML1"/>
            </w:pPr>
            <w:r>
              <w:t xml:space="preserve">                  </w:t>
            </w:r>
          </w:p>
          <w:p w14:paraId="2F78D728" w14:textId="77777777" w:rsidR="00D708FE" w:rsidRDefault="00D708FE" w:rsidP="00D708FE">
            <w:pPr>
              <w:pStyle w:val="XML1"/>
            </w:pPr>
            <w:r>
              <w:t xml:space="preserve">            OpenFlow Capable Switch implementations may choose to</w:t>
            </w:r>
          </w:p>
          <w:p w14:paraId="49E2F3F8" w14:textId="77777777" w:rsidR="00D708FE" w:rsidRDefault="00D708FE" w:rsidP="00D708FE">
            <w:pPr>
              <w:pStyle w:val="XML1"/>
            </w:pPr>
            <w:r>
              <w:t xml:space="preserve">            assign values to OpenFlow Queues that are unique within the</w:t>
            </w:r>
          </w:p>
          <w:p w14:paraId="22B65427" w14:textId="77777777" w:rsidR="00D708FE" w:rsidRDefault="00D708FE" w:rsidP="00D708FE">
            <w:pPr>
              <w:pStyle w:val="XML1"/>
            </w:pPr>
            <w:r>
              <w:t xml:space="preserve">            context of the OpenFlow Logical Switch.  These id can be</w:t>
            </w:r>
          </w:p>
          <w:p w14:paraId="47C71497" w14:textId="77777777" w:rsidR="00D708FE" w:rsidRDefault="00D708FE" w:rsidP="00D708FE">
            <w:pPr>
              <w:pStyle w:val="XML1"/>
            </w:pPr>
            <w:r>
              <w:t xml:space="preserve">            used independent of assignments to OpenFlow Logical</w:t>
            </w:r>
          </w:p>
          <w:p w14:paraId="3B6DB614" w14:textId="77777777" w:rsidR="00D708FE" w:rsidRDefault="00D708FE" w:rsidP="00D708FE">
            <w:pPr>
              <w:pStyle w:val="XML1"/>
            </w:pPr>
            <w:r>
              <w:t xml:space="preserve">            Switches. </w:t>
            </w:r>
          </w:p>
          <w:p w14:paraId="7AEEF335" w14:textId="77777777" w:rsidR="00D708FE" w:rsidRDefault="00D708FE" w:rsidP="00D708FE">
            <w:pPr>
              <w:pStyle w:val="XML1"/>
            </w:pPr>
            <w:r>
              <w:t xml:space="preserve">                  </w:t>
            </w:r>
          </w:p>
          <w:p w14:paraId="3BF51F35" w14:textId="77777777" w:rsidR="00D708FE" w:rsidRDefault="00D708FE" w:rsidP="00D708FE">
            <w:pPr>
              <w:pStyle w:val="XML1"/>
            </w:pPr>
            <w:r>
              <w:t xml:space="preserve">            Other implementations may assign values to this element</w:t>
            </w:r>
          </w:p>
          <w:p w14:paraId="45BAFDC2" w14:textId="77777777" w:rsidR="00D708FE" w:rsidRDefault="00D708FE" w:rsidP="00D708FE">
            <w:pPr>
              <w:pStyle w:val="XML1"/>
            </w:pPr>
            <w:r>
              <w:t xml:space="preserve">            only if the OpenFlow Queue is assigned to an OpenFlow</w:t>
            </w:r>
          </w:p>
          <w:p w14:paraId="31A5DC96" w14:textId="77777777" w:rsidR="00D708FE" w:rsidRDefault="00D708FE" w:rsidP="00D708FE">
            <w:pPr>
              <w:pStyle w:val="XML1"/>
            </w:pPr>
            <w:r>
              <w:t xml:space="preserve">            Logical Switch.  If no value is currently assigned to this</w:t>
            </w:r>
          </w:p>
          <w:p w14:paraId="430C298E" w14:textId="77777777" w:rsidR="00D708FE" w:rsidRDefault="00D708FE" w:rsidP="00D708FE">
            <w:pPr>
              <w:pStyle w:val="XML1"/>
            </w:pPr>
            <w:r>
              <w:t xml:space="preserve">            element then this element MUST NOT be included in replies</w:t>
            </w:r>
          </w:p>
          <w:p w14:paraId="44A2F5DE" w14:textId="77777777" w:rsidR="00D708FE" w:rsidRDefault="00D708FE" w:rsidP="00D708FE">
            <w:pPr>
              <w:pStyle w:val="XML1"/>
            </w:pPr>
            <w:r>
              <w:t xml:space="preserve">            to NETCONF &amp;lt;get&amp;gt; requests. Since this element is not</w:t>
            </w:r>
          </w:p>
          <w:p w14:paraId="3ABF11DA" w14:textId="77777777" w:rsidR="00D708FE" w:rsidRDefault="00D708FE" w:rsidP="00D708FE">
            <w:pPr>
              <w:pStyle w:val="XML1"/>
            </w:pPr>
            <w:r>
              <w:t xml:space="preserve">            configurable with the NETCONF protocol it MUST NOT be</w:t>
            </w:r>
          </w:p>
          <w:p w14:paraId="4F1CA79E" w14:textId="77777777" w:rsidR="00D708FE" w:rsidRDefault="00D708FE" w:rsidP="00D708FE">
            <w:pPr>
              <w:pStyle w:val="XML1"/>
            </w:pPr>
            <w:r>
              <w:t xml:space="preserve">            included in replies to NETCONF &amp;lt;get-config&amp;gt; requests.</w:t>
            </w:r>
          </w:p>
          <w:p w14:paraId="195746EC" w14:textId="77777777" w:rsidR="00D708FE" w:rsidRDefault="00D708FE" w:rsidP="00D708FE">
            <w:pPr>
              <w:pStyle w:val="XML1"/>
            </w:pPr>
            <w:r>
              <w:t xml:space="preserve">          &lt;/xs:documentation&gt;</w:t>
            </w:r>
          </w:p>
          <w:p w14:paraId="44487C23" w14:textId="77777777" w:rsidR="00D708FE" w:rsidRDefault="00D708FE" w:rsidP="00D708FE">
            <w:pPr>
              <w:pStyle w:val="XML1"/>
            </w:pPr>
            <w:r>
              <w:t xml:space="preserve">        &lt;/xs:annotation&gt;</w:t>
            </w:r>
          </w:p>
          <w:p w14:paraId="2BCF3198" w14:textId="77777777" w:rsidR="00D708FE" w:rsidRDefault="00D708FE" w:rsidP="00D708FE">
            <w:pPr>
              <w:pStyle w:val="XML1"/>
            </w:pPr>
            <w:r>
              <w:t xml:space="preserve">      &lt;/xs:element&gt;</w:t>
            </w:r>
          </w:p>
          <w:p w14:paraId="46AE56C1" w14:textId="77777777" w:rsidR="00D708FE" w:rsidRDefault="00D708FE" w:rsidP="00D708FE">
            <w:pPr>
              <w:pStyle w:val="XML1"/>
            </w:pPr>
            <w:r>
              <w:lastRenderedPageBreak/>
              <w:t xml:space="preserve">      &lt;xs:element name="port"&gt;</w:t>
            </w:r>
          </w:p>
          <w:p w14:paraId="29430F58" w14:textId="77777777" w:rsidR="00D708FE" w:rsidRDefault="00D708FE" w:rsidP="00D708FE">
            <w:pPr>
              <w:pStyle w:val="XML1"/>
            </w:pPr>
            <w:r>
              <w:t xml:space="preserve">        &lt;xs:annotation&gt;</w:t>
            </w:r>
          </w:p>
          <w:p w14:paraId="0CB065A9" w14:textId="77777777" w:rsidR="00D708FE" w:rsidRDefault="00D708FE" w:rsidP="00D708FE">
            <w:pPr>
              <w:pStyle w:val="XML1"/>
            </w:pPr>
            <w:r>
              <w:t xml:space="preserve">          &lt;xs:documentation&gt;</w:t>
            </w:r>
          </w:p>
          <w:p w14:paraId="6638AAD5" w14:textId="77777777" w:rsidR="00D708FE" w:rsidRDefault="00D708FE" w:rsidP="00D708FE">
            <w:pPr>
              <w:pStyle w:val="XML1"/>
            </w:pPr>
            <w:r>
              <w:t xml:space="preserve">            Reference to port resources in the Capable</w:t>
            </w:r>
          </w:p>
          <w:p w14:paraId="26FE8E30" w14:textId="77777777" w:rsidR="00D708FE" w:rsidRDefault="00D708FE" w:rsidP="00D708FE">
            <w:pPr>
              <w:pStyle w:val="XML1"/>
            </w:pPr>
            <w:r>
              <w:t xml:space="preserve">            Switch.</w:t>
            </w:r>
          </w:p>
          <w:p w14:paraId="0EA194FE" w14:textId="77777777" w:rsidR="00D708FE" w:rsidRDefault="00D708FE" w:rsidP="00D708FE">
            <w:pPr>
              <w:pStyle w:val="XML1"/>
            </w:pPr>
            <w:r>
              <w:t xml:space="preserve">                  </w:t>
            </w:r>
          </w:p>
          <w:p w14:paraId="67DD87AC" w14:textId="77777777" w:rsidR="00D708FE" w:rsidRDefault="00D708FE" w:rsidP="00D708FE">
            <w:pPr>
              <w:pStyle w:val="XML1"/>
            </w:pPr>
            <w:r>
              <w:t xml:space="preserve">            This element associates an OpenFlow Queue with an OpenFlow </w:t>
            </w:r>
          </w:p>
          <w:p w14:paraId="38AAC28D" w14:textId="77777777" w:rsidR="00D708FE" w:rsidRDefault="00D708FE" w:rsidP="00D708FE">
            <w:pPr>
              <w:pStyle w:val="XML1"/>
            </w:pPr>
            <w:r>
              <w:t xml:space="preserve">            Port. If the OpenFlow Queue is associated with an OpenFlow </w:t>
            </w:r>
          </w:p>
          <w:p w14:paraId="09F678BD" w14:textId="77777777" w:rsidR="00D708FE" w:rsidRDefault="00D708FE" w:rsidP="00D708FE">
            <w:pPr>
              <w:pStyle w:val="XML1"/>
            </w:pPr>
            <w:r>
              <w:t xml:space="preserve">            Logical Switch S and this element is present, then it MUST </w:t>
            </w:r>
          </w:p>
          <w:p w14:paraId="4F829226" w14:textId="77777777" w:rsidR="00D708FE" w:rsidRDefault="00D708FE" w:rsidP="00D708FE">
            <w:pPr>
              <w:pStyle w:val="XML1"/>
            </w:pPr>
            <w:r>
              <w:t xml:space="preserve">            be set to the value of element resource-id of an OpenFlow</w:t>
            </w:r>
          </w:p>
          <w:p w14:paraId="5F2D8B14" w14:textId="77777777" w:rsidR="00D708FE" w:rsidRDefault="00D708FE" w:rsidP="00D708FE">
            <w:pPr>
              <w:pStyle w:val="XML1"/>
            </w:pPr>
            <w:r>
              <w:t xml:space="preserve">            Port which is associated with the OpenFlow Logical Switch</w:t>
            </w:r>
          </w:p>
          <w:p w14:paraId="713D5ED8" w14:textId="77777777" w:rsidR="00D708FE" w:rsidRDefault="00D708FE" w:rsidP="00D708FE">
            <w:pPr>
              <w:pStyle w:val="XML1"/>
            </w:pPr>
            <w:r>
              <w:t xml:space="preserve">            S.</w:t>
            </w:r>
          </w:p>
          <w:p w14:paraId="5A6C89D7" w14:textId="77777777" w:rsidR="00D708FE" w:rsidRDefault="00D708FE" w:rsidP="00D708FE">
            <w:pPr>
              <w:pStyle w:val="XML1"/>
            </w:pPr>
          </w:p>
          <w:p w14:paraId="10F0E33C" w14:textId="77777777" w:rsidR="00D708FE" w:rsidRDefault="00D708FE" w:rsidP="00D708FE">
            <w:pPr>
              <w:pStyle w:val="XML1"/>
            </w:pPr>
            <w:r>
              <w:t xml:space="preserve">            The element MUST refer to an element at the following path:</w:t>
            </w:r>
          </w:p>
          <w:p w14:paraId="044A3E61" w14:textId="77777777" w:rsidR="00D708FE" w:rsidRDefault="00D708FE" w:rsidP="00D708FE">
            <w:pPr>
              <w:pStyle w:val="XML1"/>
            </w:pPr>
            <w:r>
              <w:t xml:space="preserve">            /capable-switch/resources/port/resource-id</w:t>
            </w:r>
          </w:p>
          <w:p w14:paraId="2F47D0F4" w14:textId="77777777" w:rsidR="00D708FE" w:rsidRDefault="00D708FE" w:rsidP="00D708FE">
            <w:pPr>
              <w:pStyle w:val="XML1"/>
            </w:pPr>
            <w:r>
              <w:t xml:space="preserve">          &lt;/xs:documentation&gt;</w:t>
            </w:r>
          </w:p>
          <w:p w14:paraId="7127DF94" w14:textId="77777777" w:rsidR="00D708FE" w:rsidRDefault="00D708FE" w:rsidP="00D708FE">
            <w:pPr>
              <w:pStyle w:val="XML1"/>
            </w:pPr>
            <w:r>
              <w:t xml:space="preserve">        &lt;/xs:annotation&gt;</w:t>
            </w:r>
          </w:p>
          <w:p w14:paraId="21B920C9" w14:textId="77777777" w:rsidR="00D708FE" w:rsidRDefault="00D708FE" w:rsidP="00D708FE">
            <w:pPr>
              <w:pStyle w:val="XML1"/>
            </w:pPr>
            <w:r>
              <w:t xml:space="preserve">        &lt;xs:simpleType&gt;</w:t>
            </w:r>
          </w:p>
          <w:p w14:paraId="562B87C6" w14:textId="77777777" w:rsidR="00D708FE" w:rsidRDefault="00D708FE" w:rsidP="00D708FE">
            <w:pPr>
              <w:pStyle w:val="XML1"/>
            </w:pPr>
            <w:r>
              <w:t xml:space="preserve">          &lt;xs:restriction base="inet:uri"&gt;</w:t>
            </w:r>
          </w:p>
          <w:p w14:paraId="5F049F14" w14:textId="77777777" w:rsidR="00D708FE" w:rsidRDefault="00D708FE" w:rsidP="00D708FE">
            <w:pPr>
              <w:pStyle w:val="XML1"/>
            </w:pPr>
            <w:r>
              <w:t xml:space="preserve">          &lt;/xs:restriction&gt;</w:t>
            </w:r>
          </w:p>
          <w:p w14:paraId="4F57AE89" w14:textId="77777777" w:rsidR="00D708FE" w:rsidRDefault="00D708FE" w:rsidP="00D708FE">
            <w:pPr>
              <w:pStyle w:val="XML1"/>
            </w:pPr>
            <w:r>
              <w:t xml:space="preserve">        &lt;/xs:simpleType&gt;</w:t>
            </w:r>
          </w:p>
          <w:p w14:paraId="71CFA9AA" w14:textId="77777777" w:rsidR="00D708FE" w:rsidRDefault="00D708FE" w:rsidP="00D708FE">
            <w:pPr>
              <w:pStyle w:val="XML1"/>
            </w:pPr>
            <w:r>
              <w:t xml:space="preserve">      &lt;/xs:element&gt;</w:t>
            </w:r>
          </w:p>
          <w:p w14:paraId="46ACCE2D" w14:textId="77777777" w:rsidR="00D708FE" w:rsidRDefault="00D708FE" w:rsidP="00D708FE">
            <w:pPr>
              <w:pStyle w:val="XML1"/>
            </w:pPr>
            <w:r>
              <w:t xml:space="preserve">      &lt;xs:element name="properties"&gt;</w:t>
            </w:r>
          </w:p>
          <w:p w14:paraId="6E6E7215" w14:textId="77777777" w:rsidR="00D708FE" w:rsidRDefault="00D708FE" w:rsidP="00D708FE">
            <w:pPr>
              <w:pStyle w:val="XML1"/>
            </w:pPr>
            <w:r>
              <w:t xml:space="preserve">        &lt;xs:annotation&gt;</w:t>
            </w:r>
          </w:p>
          <w:p w14:paraId="1E1B7263" w14:textId="77777777" w:rsidR="00D708FE" w:rsidRDefault="00D708FE" w:rsidP="00D708FE">
            <w:pPr>
              <w:pStyle w:val="XML1"/>
            </w:pPr>
            <w:r>
              <w:t xml:space="preserve">          &lt;xs:documentation&gt;</w:t>
            </w:r>
          </w:p>
          <w:p w14:paraId="1E0002E1" w14:textId="77777777" w:rsidR="00D708FE" w:rsidRDefault="00D708FE" w:rsidP="00D708FE">
            <w:pPr>
              <w:pStyle w:val="XML1"/>
            </w:pPr>
            <w:r>
              <w:t xml:space="preserve">            The queue properties currently configured.</w:t>
            </w:r>
          </w:p>
          <w:p w14:paraId="017B2D16" w14:textId="77777777" w:rsidR="00D708FE" w:rsidRDefault="00D708FE" w:rsidP="00D708FE">
            <w:pPr>
              <w:pStyle w:val="XML1"/>
            </w:pPr>
            <w:r>
              <w:t xml:space="preserve">          &lt;/xs:documentation&gt;</w:t>
            </w:r>
          </w:p>
          <w:p w14:paraId="6D7D5312" w14:textId="77777777" w:rsidR="00D708FE" w:rsidRDefault="00D708FE" w:rsidP="00D708FE">
            <w:pPr>
              <w:pStyle w:val="XML1"/>
            </w:pPr>
            <w:r>
              <w:t xml:space="preserve">        &lt;/xs:annotation&gt;</w:t>
            </w:r>
          </w:p>
          <w:p w14:paraId="7BE8CE93" w14:textId="77777777" w:rsidR="00D708FE" w:rsidRDefault="00D708FE" w:rsidP="00D708FE">
            <w:pPr>
              <w:pStyle w:val="XML1"/>
            </w:pPr>
            <w:r>
              <w:t xml:space="preserve">        &lt;xs:complexType&gt;</w:t>
            </w:r>
          </w:p>
          <w:p w14:paraId="2D49DE81" w14:textId="77777777" w:rsidR="00D708FE" w:rsidRDefault="00D708FE" w:rsidP="00D708FE">
            <w:pPr>
              <w:pStyle w:val="XML1"/>
            </w:pPr>
            <w:r>
              <w:t xml:space="preserve">          &lt;xs:sequence&gt;</w:t>
            </w:r>
          </w:p>
          <w:p w14:paraId="05E9D382" w14:textId="77777777" w:rsidR="00D708FE" w:rsidRDefault="00D708FE" w:rsidP="00D708FE">
            <w:pPr>
              <w:pStyle w:val="XML1"/>
            </w:pPr>
            <w:r>
              <w:t xml:space="preserve">            &lt;xs:element name="min-rate" minOccurs="0"  type="OFTenthOfAPercentType"&gt;</w:t>
            </w:r>
          </w:p>
          <w:p w14:paraId="7663D121" w14:textId="77777777" w:rsidR="00D708FE" w:rsidRDefault="00D708FE" w:rsidP="00D708FE">
            <w:pPr>
              <w:pStyle w:val="XML1"/>
            </w:pPr>
            <w:r>
              <w:t xml:space="preserve">              &lt;xs:annotation&gt;</w:t>
            </w:r>
          </w:p>
          <w:p w14:paraId="6E5AD3F3" w14:textId="77777777" w:rsidR="00D708FE" w:rsidRDefault="00D708FE" w:rsidP="00D708FE">
            <w:pPr>
              <w:pStyle w:val="XML1"/>
            </w:pPr>
            <w:r>
              <w:t xml:space="preserve">                &lt;xs:documentation&gt;</w:t>
            </w:r>
          </w:p>
          <w:p w14:paraId="2D81FFF3" w14:textId="77777777" w:rsidR="00D708FE" w:rsidRDefault="00D708FE" w:rsidP="00D708FE">
            <w:pPr>
              <w:pStyle w:val="XML1"/>
            </w:pPr>
            <w:r>
              <w:t xml:space="preserve">                  The minimal rate that is reserved for this</w:t>
            </w:r>
          </w:p>
          <w:p w14:paraId="6F44CBB1" w14:textId="77777777" w:rsidR="00D708FE" w:rsidRDefault="00D708FE" w:rsidP="00D708FE">
            <w:pPr>
              <w:pStyle w:val="XML1"/>
            </w:pPr>
            <w:r>
              <w:t xml:space="preserve">                  queue in 1/10 of a percent of the actual rate.</w:t>
            </w:r>
          </w:p>
          <w:p w14:paraId="3D472AE7" w14:textId="77777777" w:rsidR="00D708FE" w:rsidRDefault="00D708FE" w:rsidP="00D708FE">
            <w:pPr>
              <w:pStyle w:val="XML1"/>
            </w:pPr>
          </w:p>
          <w:p w14:paraId="6E45C571" w14:textId="77777777" w:rsidR="00D708FE" w:rsidRDefault="00D708FE" w:rsidP="00D708FE">
            <w:pPr>
              <w:pStyle w:val="XML1"/>
            </w:pPr>
            <w:r>
              <w:t xml:space="preserve">                  This element is optional. If not present a min-rate is</w:t>
            </w:r>
          </w:p>
          <w:p w14:paraId="05B484FA" w14:textId="77777777" w:rsidR="00D708FE" w:rsidRDefault="00D708FE" w:rsidP="00D708FE">
            <w:pPr>
              <w:pStyle w:val="XML1"/>
            </w:pPr>
            <w:r>
              <w:t xml:space="preserve">                  not set.</w:t>
            </w:r>
          </w:p>
          <w:p w14:paraId="795E2722" w14:textId="77777777" w:rsidR="00D708FE" w:rsidRDefault="00D708FE" w:rsidP="00D708FE">
            <w:pPr>
              <w:pStyle w:val="XML1"/>
            </w:pPr>
            <w:r>
              <w:t xml:space="preserve">                &lt;/xs:documentation&gt;</w:t>
            </w:r>
          </w:p>
          <w:p w14:paraId="2C104C06" w14:textId="77777777" w:rsidR="00D708FE" w:rsidRDefault="00D708FE" w:rsidP="00D708FE">
            <w:pPr>
              <w:pStyle w:val="XML1"/>
            </w:pPr>
            <w:r>
              <w:t xml:space="preserve">              &lt;/xs:annotation&gt;</w:t>
            </w:r>
          </w:p>
          <w:p w14:paraId="084141A6" w14:textId="77777777" w:rsidR="00D708FE" w:rsidRDefault="00D708FE" w:rsidP="00D708FE">
            <w:pPr>
              <w:pStyle w:val="XML1"/>
            </w:pPr>
            <w:r>
              <w:t xml:space="preserve">            &lt;/xs:element&gt;</w:t>
            </w:r>
          </w:p>
          <w:p w14:paraId="4A802B03" w14:textId="77777777" w:rsidR="00D708FE" w:rsidRDefault="00D708FE" w:rsidP="00D708FE">
            <w:pPr>
              <w:pStyle w:val="XML1"/>
            </w:pPr>
            <w:r>
              <w:t xml:space="preserve">            &lt;xs:element name="max-rate" minOccurs="0"  type="OFTenthOfAPercentType"&gt;</w:t>
            </w:r>
          </w:p>
          <w:p w14:paraId="31FEE44A" w14:textId="77777777" w:rsidR="00D708FE" w:rsidRDefault="00D708FE" w:rsidP="00D708FE">
            <w:pPr>
              <w:pStyle w:val="XML1"/>
            </w:pPr>
            <w:r>
              <w:t xml:space="preserve">              &lt;xs:annotation&gt;</w:t>
            </w:r>
          </w:p>
          <w:p w14:paraId="1A88A854" w14:textId="77777777" w:rsidR="00D708FE" w:rsidRDefault="00D708FE" w:rsidP="00D708FE">
            <w:pPr>
              <w:pStyle w:val="XML1"/>
            </w:pPr>
            <w:r>
              <w:t xml:space="preserve">                &lt;xs:documentation&gt;</w:t>
            </w:r>
          </w:p>
          <w:p w14:paraId="07AE4FE6" w14:textId="77777777" w:rsidR="00D708FE" w:rsidRDefault="00D708FE" w:rsidP="00D708FE">
            <w:pPr>
              <w:pStyle w:val="XML1"/>
            </w:pPr>
            <w:r>
              <w:t xml:space="preserve">                  The maximum rate that is reserved for this</w:t>
            </w:r>
          </w:p>
          <w:p w14:paraId="453BD291" w14:textId="77777777" w:rsidR="00D708FE" w:rsidRDefault="00D708FE" w:rsidP="00D708FE">
            <w:pPr>
              <w:pStyle w:val="XML1"/>
            </w:pPr>
            <w:r>
              <w:t xml:space="preserve">                  queue in 1/10 of a percent of the actual rate.</w:t>
            </w:r>
          </w:p>
          <w:p w14:paraId="2309DE5E" w14:textId="77777777" w:rsidR="00D708FE" w:rsidRDefault="00D708FE" w:rsidP="00D708FE">
            <w:pPr>
              <w:pStyle w:val="XML1"/>
            </w:pPr>
          </w:p>
          <w:p w14:paraId="4CA47FE2" w14:textId="77777777" w:rsidR="00D708FE" w:rsidRDefault="00D708FE" w:rsidP="00D708FE">
            <w:pPr>
              <w:pStyle w:val="XML1"/>
            </w:pPr>
            <w:r>
              <w:t xml:space="preserve">                  This element is optional. If not present the max-rate is</w:t>
            </w:r>
          </w:p>
          <w:p w14:paraId="5DCAE2BB" w14:textId="77777777" w:rsidR="00D708FE" w:rsidRDefault="00D708FE" w:rsidP="00D708FE">
            <w:pPr>
              <w:pStyle w:val="XML1"/>
            </w:pPr>
            <w:r>
              <w:t xml:space="preserve">                  not set.</w:t>
            </w:r>
          </w:p>
          <w:p w14:paraId="4B6913C6" w14:textId="77777777" w:rsidR="00D708FE" w:rsidRDefault="00D708FE" w:rsidP="00D708FE">
            <w:pPr>
              <w:pStyle w:val="XML1"/>
            </w:pPr>
            <w:r>
              <w:t xml:space="preserve">                &lt;/xs:documentation&gt;</w:t>
            </w:r>
          </w:p>
          <w:p w14:paraId="192865BA" w14:textId="77777777" w:rsidR="00D708FE" w:rsidRDefault="00D708FE" w:rsidP="00D708FE">
            <w:pPr>
              <w:pStyle w:val="XML1"/>
            </w:pPr>
            <w:r>
              <w:t xml:space="preserve">              &lt;/xs:annotation&gt;</w:t>
            </w:r>
          </w:p>
          <w:p w14:paraId="3DD35F65" w14:textId="77777777" w:rsidR="00D708FE" w:rsidRDefault="00D708FE" w:rsidP="00D708FE">
            <w:pPr>
              <w:pStyle w:val="XML1"/>
            </w:pPr>
            <w:r>
              <w:t xml:space="preserve">            &lt;/xs:element&gt;</w:t>
            </w:r>
          </w:p>
          <w:p w14:paraId="70FF82D3" w14:textId="77777777" w:rsidR="00D708FE" w:rsidRDefault="00D708FE" w:rsidP="00D708FE">
            <w:pPr>
              <w:pStyle w:val="XML1"/>
            </w:pPr>
            <w:r>
              <w:t xml:space="preserve">            &lt;xs:element name="experimenter" minOccurs="0" maxOccurs="unbounded"  type="xs:unsignedInt"&gt;</w:t>
            </w:r>
          </w:p>
          <w:p w14:paraId="154AD064" w14:textId="77777777" w:rsidR="00D708FE" w:rsidRDefault="00D708FE" w:rsidP="00D708FE">
            <w:pPr>
              <w:pStyle w:val="XML1"/>
            </w:pPr>
            <w:r>
              <w:lastRenderedPageBreak/>
              <w:t xml:space="preserve">              &lt;xs:annotation&gt;</w:t>
            </w:r>
          </w:p>
          <w:p w14:paraId="722949D7" w14:textId="77777777" w:rsidR="00D708FE" w:rsidRDefault="00D708FE" w:rsidP="00D708FE">
            <w:pPr>
              <w:pStyle w:val="XML1"/>
            </w:pPr>
            <w:r>
              <w:t xml:space="preserve">                &lt;xs:documentation&gt;</w:t>
            </w:r>
          </w:p>
          <w:p w14:paraId="3502C22E" w14:textId="77777777" w:rsidR="00D708FE" w:rsidRDefault="00D708FE" w:rsidP="00D708FE">
            <w:pPr>
              <w:pStyle w:val="XML1"/>
            </w:pPr>
            <w:r>
              <w:t xml:space="preserve">                  A list of experimenter identifiers of queue</w:t>
            </w:r>
          </w:p>
          <w:p w14:paraId="45E028F7" w14:textId="77777777" w:rsidR="00D708FE" w:rsidRDefault="00D708FE" w:rsidP="00D708FE">
            <w:pPr>
              <w:pStyle w:val="XML1"/>
            </w:pPr>
            <w:r>
              <w:t xml:space="preserve">                  properties used.</w:t>
            </w:r>
          </w:p>
          <w:p w14:paraId="439065CB" w14:textId="77777777" w:rsidR="00D708FE" w:rsidRDefault="00D708FE" w:rsidP="00D708FE">
            <w:pPr>
              <w:pStyle w:val="XML1"/>
            </w:pPr>
          </w:p>
          <w:p w14:paraId="159E0353" w14:textId="77777777" w:rsidR="00D708FE" w:rsidRDefault="00D708FE" w:rsidP="00D708FE">
            <w:pPr>
              <w:pStyle w:val="XML1"/>
            </w:pPr>
            <w:r>
              <w:t xml:space="preserve">                  This element is optional.</w:t>
            </w:r>
          </w:p>
          <w:p w14:paraId="69F2542D" w14:textId="77777777" w:rsidR="00D708FE" w:rsidRDefault="00D708FE" w:rsidP="00D708FE">
            <w:pPr>
              <w:pStyle w:val="XML1"/>
            </w:pPr>
            <w:r>
              <w:t xml:space="preserve">                &lt;/xs:documentation&gt;</w:t>
            </w:r>
          </w:p>
          <w:p w14:paraId="10943810" w14:textId="77777777" w:rsidR="00D708FE" w:rsidRDefault="00D708FE" w:rsidP="00D708FE">
            <w:pPr>
              <w:pStyle w:val="XML1"/>
            </w:pPr>
            <w:r>
              <w:t xml:space="preserve">              &lt;/xs:annotation&gt;</w:t>
            </w:r>
          </w:p>
          <w:p w14:paraId="21377F01" w14:textId="77777777" w:rsidR="00D708FE" w:rsidRDefault="00D708FE" w:rsidP="00D708FE">
            <w:pPr>
              <w:pStyle w:val="XML1"/>
            </w:pPr>
            <w:r>
              <w:t xml:space="preserve">            &lt;/xs:element&gt;</w:t>
            </w:r>
          </w:p>
          <w:p w14:paraId="690FFDE3" w14:textId="77777777" w:rsidR="00D708FE" w:rsidRDefault="00D708FE" w:rsidP="00D708FE">
            <w:pPr>
              <w:pStyle w:val="XML1"/>
            </w:pPr>
            <w:r>
              <w:t xml:space="preserve">          &lt;/xs:sequence&gt;</w:t>
            </w:r>
          </w:p>
          <w:p w14:paraId="258BD3F8" w14:textId="77777777" w:rsidR="00D708FE" w:rsidRDefault="00D708FE" w:rsidP="00D708FE">
            <w:pPr>
              <w:pStyle w:val="XML1"/>
            </w:pPr>
            <w:r>
              <w:t xml:space="preserve">        &lt;/xs:complexType&gt;</w:t>
            </w:r>
          </w:p>
          <w:p w14:paraId="004F9728" w14:textId="77777777" w:rsidR="00D708FE" w:rsidRDefault="00D708FE" w:rsidP="00D708FE">
            <w:pPr>
              <w:pStyle w:val="XML1"/>
            </w:pPr>
            <w:r>
              <w:t xml:space="preserve">      &lt;/xs:element&gt;</w:t>
            </w:r>
          </w:p>
          <w:p w14:paraId="086686A4" w14:textId="77777777" w:rsidR="00D708FE" w:rsidRDefault="00D708FE" w:rsidP="00D708FE">
            <w:pPr>
              <w:pStyle w:val="XML1"/>
            </w:pPr>
            <w:r>
              <w:t xml:space="preserve">    &lt;/xs:sequence&gt;</w:t>
            </w:r>
          </w:p>
          <w:p w14:paraId="60480264" w14:textId="77777777" w:rsidR="00D708FE" w:rsidRDefault="00D708FE" w:rsidP="00D708FE">
            <w:pPr>
              <w:pStyle w:val="XML1"/>
            </w:pPr>
            <w:r>
              <w:t xml:space="preserve">  &lt;/xs:group&gt;</w:t>
            </w:r>
          </w:p>
          <w:p w14:paraId="4590A31D" w14:textId="77777777" w:rsidR="00D708FE" w:rsidRDefault="00D708FE" w:rsidP="00D708FE">
            <w:pPr>
              <w:pStyle w:val="XML1"/>
            </w:pPr>
          </w:p>
          <w:p w14:paraId="58CE768F" w14:textId="77777777" w:rsidR="00D708FE" w:rsidRDefault="00D708FE" w:rsidP="00D708FE">
            <w:pPr>
              <w:pStyle w:val="XML1"/>
            </w:pPr>
            <w:r>
              <w:t xml:space="preserve">  &lt;xs:group name="OFOwnedCertificateType"&gt;</w:t>
            </w:r>
          </w:p>
          <w:p w14:paraId="03A742CA" w14:textId="77777777" w:rsidR="00D708FE" w:rsidRDefault="00D708FE" w:rsidP="00D708FE">
            <w:pPr>
              <w:pStyle w:val="XML1"/>
            </w:pPr>
            <w:r>
              <w:t xml:space="preserve">    &lt;xs:annotation&gt;</w:t>
            </w:r>
          </w:p>
          <w:p w14:paraId="42B9F601" w14:textId="77777777" w:rsidR="00D708FE" w:rsidRDefault="00D708FE" w:rsidP="00D708FE">
            <w:pPr>
              <w:pStyle w:val="XML1"/>
            </w:pPr>
            <w:r>
              <w:t xml:space="preserve">      &lt;xs:documentation&gt;</w:t>
            </w:r>
          </w:p>
          <w:p w14:paraId="731F6E29" w14:textId="77777777" w:rsidR="00D708FE" w:rsidRDefault="00D708FE" w:rsidP="00D708FE">
            <w:pPr>
              <w:pStyle w:val="XML1"/>
            </w:pPr>
            <w:r>
              <w:t xml:space="preserve">        This grouping specifies a certificate and a</w:t>
            </w:r>
          </w:p>
          <w:p w14:paraId="17D20705" w14:textId="77777777" w:rsidR="00D708FE" w:rsidRDefault="00D708FE" w:rsidP="00D708FE">
            <w:pPr>
              <w:pStyle w:val="XML1"/>
            </w:pPr>
            <w:r>
              <w:t xml:space="preserve">        private key. It can be used by an OpenFlow Logical Switch for</w:t>
            </w:r>
          </w:p>
          <w:p w14:paraId="6F64027C" w14:textId="77777777" w:rsidR="00D708FE" w:rsidRDefault="00D708FE" w:rsidP="00D708FE">
            <w:pPr>
              <w:pStyle w:val="XML1"/>
            </w:pPr>
            <w:r>
              <w:t xml:space="preserve">        authenticating itself to a controller when a TLS connection</w:t>
            </w:r>
          </w:p>
          <w:p w14:paraId="6AC04DAC" w14:textId="77777777" w:rsidR="00D708FE" w:rsidRDefault="00D708FE" w:rsidP="00D708FE">
            <w:pPr>
              <w:pStyle w:val="XML1"/>
            </w:pPr>
            <w:r>
              <w:t xml:space="preserve">        is established.</w:t>
            </w:r>
          </w:p>
          <w:p w14:paraId="6E70BEA3" w14:textId="77777777" w:rsidR="00D708FE" w:rsidRDefault="00D708FE" w:rsidP="00D708FE">
            <w:pPr>
              <w:pStyle w:val="XML1"/>
            </w:pPr>
            <w:r>
              <w:t xml:space="preserve">      &lt;/xs:documentation&gt;</w:t>
            </w:r>
          </w:p>
          <w:p w14:paraId="764E566B" w14:textId="77777777" w:rsidR="00D708FE" w:rsidRDefault="00D708FE" w:rsidP="00D708FE">
            <w:pPr>
              <w:pStyle w:val="XML1"/>
            </w:pPr>
            <w:r>
              <w:t xml:space="preserve">    &lt;/xs:annotation&gt;</w:t>
            </w:r>
          </w:p>
          <w:p w14:paraId="36563398" w14:textId="77777777" w:rsidR="00D708FE" w:rsidRDefault="00D708FE" w:rsidP="00D708FE">
            <w:pPr>
              <w:pStyle w:val="XML1"/>
            </w:pPr>
          </w:p>
          <w:p w14:paraId="24061747" w14:textId="77777777" w:rsidR="00D708FE" w:rsidRDefault="00D708FE" w:rsidP="00D708FE">
            <w:pPr>
              <w:pStyle w:val="XML1"/>
            </w:pPr>
            <w:r>
              <w:t xml:space="preserve">    &lt;xs:sequence&gt;</w:t>
            </w:r>
          </w:p>
          <w:p w14:paraId="18B7B618" w14:textId="77777777" w:rsidR="00D708FE" w:rsidRDefault="00D708FE" w:rsidP="00D708FE">
            <w:pPr>
              <w:pStyle w:val="XML1"/>
            </w:pPr>
            <w:r>
              <w:t xml:space="preserve">      &lt;xs:group ref="OFResourceType"/&gt;</w:t>
            </w:r>
          </w:p>
          <w:p w14:paraId="5AD16C24" w14:textId="77777777" w:rsidR="00D708FE" w:rsidRDefault="00D708FE" w:rsidP="00D708FE">
            <w:pPr>
              <w:pStyle w:val="XML1"/>
            </w:pPr>
            <w:r>
              <w:t xml:space="preserve">      &lt;xs:element name="certificate"  type="xs:string"&gt;</w:t>
            </w:r>
          </w:p>
          <w:p w14:paraId="2F2E8E7A" w14:textId="77777777" w:rsidR="00D708FE" w:rsidRDefault="00D708FE" w:rsidP="00D708FE">
            <w:pPr>
              <w:pStyle w:val="XML1"/>
            </w:pPr>
            <w:r>
              <w:t xml:space="preserve">        &lt;xs:annotation&gt;</w:t>
            </w:r>
          </w:p>
          <w:p w14:paraId="281C994A" w14:textId="77777777" w:rsidR="00D708FE" w:rsidRDefault="00D708FE" w:rsidP="00D708FE">
            <w:pPr>
              <w:pStyle w:val="XML1"/>
            </w:pPr>
            <w:r>
              <w:t xml:space="preserve">          &lt;xs:documentation&gt;</w:t>
            </w:r>
          </w:p>
          <w:p w14:paraId="6C3183D9" w14:textId="77777777" w:rsidR="00D708FE" w:rsidRDefault="00D708FE" w:rsidP="00D708FE">
            <w:pPr>
              <w:pStyle w:val="XML1"/>
            </w:pPr>
            <w:r>
              <w:t xml:space="preserve">            An X.509 certificate in DER format base64</w:t>
            </w:r>
          </w:p>
          <w:p w14:paraId="429BFF1D" w14:textId="77777777" w:rsidR="00D708FE" w:rsidRDefault="00D708FE" w:rsidP="00D708FE">
            <w:pPr>
              <w:pStyle w:val="XML1"/>
            </w:pPr>
            <w:r>
              <w:t xml:space="preserve">            encoded.</w:t>
            </w:r>
          </w:p>
          <w:p w14:paraId="7596C8EF" w14:textId="77777777" w:rsidR="00D708FE" w:rsidRDefault="00D708FE" w:rsidP="00D708FE">
            <w:pPr>
              <w:pStyle w:val="XML1"/>
            </w:pPr>
          </w:p>
          <w:p w14:paraId="34A76B04" w14:textId="77777777" w:rsidR="00D708FE" w:rsidRDefault="00D708FE" w:rsidP="00D708FE">
            <w:pPr>
              <w:pStyle w:val="XML1"/>
            </w:pPr>
            <w:r>
              <w:t xml:space="preserve">            This element MUST be present in the NETCONF data store.</w:t>
            </w:r>
          </w:p>
          <w:p w14:paraId="15C14B67" w14:textId="77777777" w:rsidR="00D708FE" w:rsidRDefault="00D708FE" w:rsidP="00D708FE">
            <w:pPr>
              <w:pStyle w:val="XML1"/>
            </w:pPr>
            <w:r>
              <w:t xml:space="preserve">            If this element is not present in a NETCONF &amp;lt;edit-config&amp;gt;</w:t>
            </w:r>
          </w:p>
          <w:p w14:paraId="337664D1" w14:textId="77777777" w:rsidR="00D708FE" w:rsidRDefault="00D708FE" w:rsidP="00D708FE">
            <w:pPr>
              <w:pStyle w:val="XML1"/>
            </w:pPr>
            <w:r>
              <w:t xml:space="preserve">            operation 'create', 'merge' or 'replace' and the parent</w:t>
            </w:r>
          </w:p>
          <w:p w14:paraId="60067AD1" w14:textId="77777777" w:rsidR="00D708FE" w:rsidRDefault="00D708FE" w:rsidP="00D708FE">
            <w:pPr>
              <w:pStyle w:val="XML1"/>
            </w:pPr>
            <w:r>
              <w:t xml:space="preserve">            element does not exist, a 'data-missing' error is</w:t>
            </w:r>
          </w:p>
          <w:p w14:paraId="73A29C68" w14:textId="77777777" w:rsidR="00D708FE" w:rsidRDefault="00D708FE" w:rsidP="00D708FE">
            <w:pPr>
              <w:pStyle w:val="XML1"/>
            </w:pPr>
            <w:r>
              <w:t xml:space="preserve">            returned.</w:t>
            </w:r>
          </w:p>
          <w:p w14:paraId="405744FB" w14:textId="77777777" w:rsidR="00D708FE" w:rsidRDefault="00D708FE" w:rsidP="00D708FE">
            <w:pPr>
              <w:pStyle w:val="XML1"/>
            </w:pPr>
            <w:r>
              <w:t xml:space="preserve">          &lt;/xs:documentation&gt;</w:t>
            </w:r>
          </w:p>
          <w:p w14:paraId="6EFE2D1E" w14:textId="77777777" w:rsidR="00D708FE" w:rsidRDefault="00D708FE" w:rsidP="00D708FE">
            <w:pPr>
              <w:pStyle w:val="XML1"/>
            </w:pPr>
            <w:r>
              <w:t xml:space="preserve">        &lt;/xs:annotation&gt;</w:t>
            </w:r>
          </w:p>
          <w:p w14:paraId="2815D33B" w14:textId="77777777" w:rsidR="00D708FE" w:rsidRDefault="00D708FE" w:rsidP="00D708FE">
            <w:pPr>
              <w:pStyle w:val="XML1"/>
            </w:pPr>
            <w:r>
              <w:t xml:space="preserve">      &lt;/xs:element&gt;</w:t>
            </w:r>
          </w:p>
          <w:p w14:paraId="68555785" w14:textId="77777777" w:rsidR="00D708FE" w:rsidRDefault="00D708FE" w:rsidP="00D708FE">
            <w:pPr>
              <w:pStyle w:val="XML1"/>
            </w:pPr>
            <w:r>
              <w:t xml:space="preserve">      &lt;xs:element name="private-key"&gt;</w:t>
            </w:r>
          </w:p>
          <w:p w14:paraId="2D0B8865" w14:textId="77777777" w:rsidR="00D708FE" w:rsidRDefault="00D708FE" w:rsidP="00D708FE">
            <w:pPr>
              <w:pStyle w:val="XML1"/>
            </w:pPr>
            <w:r>
              <w:t xml:space="preserve">        &lt;xs:annotation&gt;</w:t>
            </w:r>
          </w:p>
          <w:p w14:paraId="2E7C66EE" w14:textId="77777777" w:rsidR="00D708FE" w:rsidRDefault="00D708FE" w:rsidP="00D708FE">
            <w:pPr>
              <w:pStyle w:val="XML1"/>
            </w:pPr>
            <w:r>
              <w:t xml:space="preserve">          &lt;xs:documentation&gt;</w:t>
            </w:r>
          </w:p>
          <w:p w14:paraId="758582F0" w14:textId="77777777" w:rsidR="00D708FE" w:rsidRDefault="00D708FE" w:rsidP="00D708FE">
            <w:pPr>
              <w:pStyle w:val="XML1"/>
            </w:pPr>
            <w:r>
              <w:t xml:space="preserve">            This element contains the private key</w:t>
            </w:r>
          </w:p>
          <w:p w14:paraId="1DFD2029" w14:textId="77777777" w:rsidR="00D708FE" w:rsidRDefault="00D708FE" w:rsidP="00D708FE">
            <w:pPr>
              <w:pStyle w:val="XML1"/>
            </w:pPr>
            <w:r>
              <w:t xml:space="preserve">            corresponding to the certificate. The private key is</w:t>
            </w:r>
          </w:p>
          <w:p w14:paraId="12C778D3" w14:textId="77777777" w:rsidR="00D708FE" w:rsidRDefault="00D708FE" w:rsidP="00D708FE">
            <w:pPr>
              <w:pStyle w:val="XML1"/>
            </w:pPr>
            <w:r>
              <w:t xml:space="preserve">            encoded as specified in XML-Signature Syntax and Processing</w:t>
            </w:r>
          </w:p>
          <w:p w14:paraId="0972E569" w14:textId="77777777" w:rsidR="00D708FE" w:rsidRDefault="00D708FE" w:rsidP="00D708FE">
            <w:pPr>
              <w:pStyle w:val="XML1"/>
            </w:pPr>
            <w:r>
              <w:t xml:space="preserve">            (http://www.w3.org/TR/2001/PR-xmldsig-core-20010820/).  </w:t>
            </w:r>
          </w:p>
          <w:p w14:paraId="17D7ADCF" w14:textId="77777777" w:rsidR="00D708FE" w:rsidRDefault="00D708FE" w:rsidP="00D708FE">
            <w:pPr>
              <w:pStyle w:val="XML1"/>
            </w:pPr>
            <w:r>
              <w:t xml:space="preserve">            Currently the specification only support DSA and RSA keys.</w:t>
            </w:r>
          </w:p>
          <w:p w14:paraId="4833AEAC" w14:textId="77777777" w:rsidR="00D708FE" w:rsidRDefault="00D708FE" w:rsidP="00D708FE">
            <w:pPr>
              <w:pStyle w:val="XML1"/>
            </w:pPr>
          </w:p>
          <w:p w14:paraId="01C0D979" w14:textId="77777777" w:rsidR="00D708FE" w:rsidRDefault="00D708FE" w:rsidP="00D708FE">
            <w:pPr>
              <w:pStyle w:val="XML1"/>
            </w:pPr>
            <w:r>
              <w:t xml:space="preserve">            This element MUST be present in the NETCONF data store.</w:t>
            </w:r>
          </w:p>
          <w:p w14:paraId="5E63BA64" w14:textId="77777777" w:rsidR="00D708FE" w:rsidRDefault="00D708FE" w:rsidP="00D708FE">
            <w:pPr>
              <w:pStyle w:val="XML1"/>
            </w:pPr>
            <w:r>
              <w:t xml:space="preserve">            If this element is not present in a NETCONF &amp;lt;edit-config&amp;gt;</w:t>
            </w:r>
          </w:p>
          <w:p w14:paraId="32F27A74" w14:textId="77777777" w:rsidR="00D708FE" w:rsidRDefault="00D708FE" w:rsidP="00D708FE">
            <w:pPr>
              <w:pStyle w:val="XML1"/>
            </w:pPr>
            <w:r>
              <w:t xml:space="preserve">            operation 'create', 'merge' or 'replace' and the parent</w:t>
            </w:r>
          </w:p>
          <w:p w14:paraId="1B5082BE" w14:textId="77777777" w:rsidR="00D708FE" w:rsidRDefault="00D708FE" w:rsidP="00D708FE">
            <w:pPr>
              <w:pStyle w:val="XML1"/>
            </w:pPr>
            <w:r>
              <w:t xml:space="preserve">            element does not exist, a 'data-missing' error is</w:t>
            </w:r>
          </w:p>
          <w:p w14:paraId="7AB47B40" w14:textId="77777777" w:rsidR="00D708FE" w:rsidRDefault="00D708FE" w:rsidP="00D708FE">
            <w:pPr>
              <w:pStyle w:val="XML1"/>
            </w:pPr>
            <w:r>
              <w:t xml:space="preserve">            returned.</w:t>
            </w:r>
          </w:p>
          <w:p w14:paraId="78E94A58" w14:textId="77777777" w:rsidR="00D708FE" w:rsidRDefault="00D708FE" w:rsidP="00D708FE">
            <w:pPr>
              <w:pStyle w:val="XML1"/>
            </w:pPr>
            <w:r>
              <w:t xml:space="preserve">          &lt;/xs:documentation&gt;</w:t>
            </w:r>
          </w:p>
          <w:p w14:paraId="28D61B2A" w14:textId="77777777" w:rsidR="00D708FE" w:rsidRDefault="00D708FE" w:rsidP="00D708FE">
            <w:pPr>
              <w:pStyle w:val="XML1"/>
            </w:pPr>
            <w:r>
              <w:lastRenderedPageBreak/>
              <w:t xml:space="preserve">        &lt;/xs:annotation&gt;</w:t>
            </w:r>
          </w:p>
          <w:p w14:paraId="38DCE436" w14:textId="77777777" w:rsidR="00D708FE" w:rsidRDefault="00D708FE" w:rsidP="00D708FE">
            <w:pPr>
              <w:pStyle w:val="XML1"/>
            </w:pPr>
            <w:r>
              <w:t xml:space="preserve">        &lt;xs:complexType&gt;</w:t>
            </w:r>
          </w:p>
          <w:p w14:paraId="0D2BD02D" w14:textId="77777777" w:rsidR="00D708FE" w:rsidRDefault="00D708FE" w:rsidP="00D708FE">
            <w:pPr>
              <w:pStyle w:val="XML1"/>
            </w:pPr>
            <w:r>
              <w:t xml:space="preserve">          &lt;xs:sequence&gt;</w:t>
            </w:r>
          </w:p>
          <w:p w14:paraId="64DDF8AE" w14:textId="77777777" w:rsidR="00D708FE" w:rsidRDefault="00D708FE" w:rsidP="00D708FE">
            <w:pPr>
              <w:pStyle w:val="XML1"/>
            </w:pPr>
            <w:r>
              <w:t xml:space="preserve">            &lt;xs:group ref="KeyValueType"/&gt;</w:t>
            </w:r>
          </w:p>
          <w:p w14:paraId="329A1D1A" w14:textId="77777777" w:rsidR="00D708FE" w:rsidRDefault="00D708FE" w:rsidP="00D708FE">
            <w:pPr>
              <w:pStyle w:val="XML1"/>
            </w:pPr>
            <w:r>
              <w:t xml:space="preserve">          &lt;/xs:sequence&gt;</w:t>
            </w:r>
          </w:p>
          <w:p w14:paraId="5D5B4BE1" w14:textId="77777777" w:rsidR="00D708FE" w:rsidRDefault="00D708FE" w:rsidP="00D708FE">
            <w:pPr>
              <w:pStyle w:val="XML1"/>
            </w:pPr>
            <w:r>
              <w:t xml:space="preserve">        &lt;/xs:complexType&gt;</w:t>
            </w:r>
          </w:p>
          <w:p w14:paraId="127AE3FD" w14:textId="77777777" w:rsidR="00D708FE" w:rsidRDefault="00D708FE" w:rsidP="00D708FE">
            <w:pPr>
              <w:pStyle w:val="XML1"/>
            </w:pPr>
            <w:r>
              <w:t xml:space="preserve">      &lt;/xs:element&gt;</w:t>
            </w:r>
          </w:p>
          <w:p w14:paraId="0F890DF2" w14:textId="77777777" w:rsidR="00D708FE" w:rsidRDefault="00D708FE" w:rsidP="00D708FE">
            <w:pPr>
              <w:pStyle w:val="XML1"/>
            </w:pPr>
            <w:r>
              <w:t xml:space="preserve">    &lt;/xs:sequence&gt;</w:t>
            </w:r>
          </w:p>
          <w:p w14:paraId="17E8B6C3" w14:textId="77777777" w:rsidR="00D708FE" w:rsidRDefault="00D708FE" w:rsidP="00D708FE">
            <w:pPr>
              <w:pStyle w:val="XML1"/>
            </w:pPr>
            <w:r>
              <w:t xml:space="preserve">  &lt;/xs:group&gt;</w:t>
            </w:r>
          </w:p>
          <w:p w14:paraId="55B81302" w14:textId="77777777" w:rsidR="00D708FE" w:rsidRDefault="00D708FE" w:rsidP="00D708FE">
            <w:pPr>
              <w:pStyle w:val="XML1"/>
            </w:pPr>
          </w:p>
          <w:p w14:paraId="11BE0819" w14:textId="77777777" w:rsidR="00D708FE" w:rsidRDefault="00D708FE" w:rsidP="00D708FE">
            <w:pPr>
              <w:pStyle w:val="XML1"/>
            </w:pPr>
            <w:r>
              <w:t xml:space="preserve">  &lt;xs:group name="OFExternalCertificateType"&gt;</w:t>
            </w:r>
          </w:p>
          <w:p w14:paraId="42496ECA" w14:textId="77777777" w:rsidR="00D708FE" w:rsidRDefault="00D708FE" w:rsidP="00D708FE">
            <w:pPr>
              <w:pStyle w:val="XML1"/>
            </w:pPr>
            <w:r>
              <w:t xml:space="preserve">    &lt;xs:annotation&gt;</w:t>
            </w:r>
          </w:p>
          <w:p w14:paraId="162C0EB5" w14:textId="77777777" w:rsidR="00D708FE" w:rsidRDefault="00D708FE" w:rsidP="00D708FE">
            <w:pPr>
              <w:pStyle w:val="XML1"/>
            </w:pPr>
            <w:r>
              <w:t xml:space="preserve">      &lt;xs:documentation&gt;</w:t>
            </w:r>
          </w:p>
          <w:p w14:paraId="333CE8A2" w14:textId="77777777" w:rsidR="00D708FE" w:rsidRDefault="00D708FE" w:rsidP="00D708FE">
            <w:pPr>
              <w:pStyle w:val="XML1"/>
            </w:pPr>
            <w:r>
              <w:t xml:space="preserve">        This grouping specifies a certificate that can be</w:t>
            </w:r>
          </w:p>
          <w:p w14:paraId="42B54F24" w14:textId="77777777" w:rsidR="00D708FE" w:rsidRDefault="00D708FE" w:rsidP="00D708FE">
            <w:pPr>
              <w:pStyle w:val="XML1"/>
            </w:pPr>
            <w:r>
              <w:t xml:space="preserve">        used by an OpenFlow Logical Switch for authenticating a </w:t>
            </w:r>
          </w:p>
          <w:p w14:paraId="40A9EC13" w14:textId="77777777" w:rsidR="00D708FE" w:rsidRDefault="00D708FE" w:rsidP="00D708FE">
            <w:pPr>
              <w:pStyle w:val="XML1"/>
            </w:pPr>
            <w:r>
              <w:t xml:space="preserve">        controller when a TLS connection is established.</w:t>
            </w:r>
          </w:p>
          <w:p w14:paraId="51D26021" w14:textId="77777777" w:rsidR="00D708FE" w:rsidRDefault="00D708FE" w:rsidP="00D708FE">
            <w:pPr>
              <w:pStyle w:val="XML1"/>
            </w:pPr>
            <w:r>
              <w:t xml:space="preserve">      &lt;/xs:documentation&gt;</w:t>
            </w:r>
          </w:p>
          <w:p w14:paraId="0EBEB9EB" w14:textId="77777777" w:rsidR="00D708FE" w:rsidRDefault="00D708FE" w:rsidP="00D708FE">
            <w:pPr>
              <w:pStyle w:val="XML1"/>
            </w:pPr>
            <w:r>
              <w:t xml:space="preserve">    &lt;/xs:annotation&gt;</w:t>
            </w:r>
          </w:p>
          <w:p w14:paraId="45EF1D60" w14:textId="77777777" w:rsidR="00D708FE" w:rsidRDefault="00D708FE" w:rsidP="00D708FE">
            <w:pPr>
              <w:pStyle w:val="XML1"/>
            </w:pPr>
          </w:p>
          <w:p w14:paraId="0146BDC7" w14:textId="77777777" w:rsidR="00D708FE" w:rsidRDefault="00D708FE" w:rsidP="00D708FE">
            <w:pPr>
              <w:pStyle w:val="XML1"/>
            </w:pPr>
            <w:r>
              <w:t xml:space="preserve">    &lt;xs:sequence&gt;</w:t>
            </w:r>
          </w:p>
          <w:p w14:paraId="11EB1CDD" w14:textId="77777777" w:rsidR="00D708FE" w:rsidRDefault="00D708FE" w:rsidP="00D708FE">
            <w:pPr>
              <w:pStyle w:val="XML1"/>
            </w:pPr>
            <w:r>
              <w:t xml:space="preserve">      &lt;xs:group ref="OFResourceType"/&gt;</w:t>
            </w:r>
          </w:p>
          <w:p w14:paraId="03BF0C27" w14:textId="77777777" w:rsidR="00D708FE" w:rsidRDefault="00D708FE" w:rsidP="00D708FE">
            <w:pPr>
              <w:pStyle w:val="XML1"/>
            </w:pPr>
            <w:r>
              <w:t xml:space="preserve">      &lt;xs:element name="certificate"  type="xs:string"&gt;</w:t>
            </w:r>
          </w:p>
          <w:p w14:paraId="5341E62F" w14:textId="77777777" w:rsidR="00D708FE" w:rsidRDefault="00D708FE" w:rsidP="00D708FE">
            <w:pPr>
              <w:pStyle w:val="XML1"/>
            </w:pPr>
            <w:r>
              <w:t xml:space="preserve">        &lt;xs:annotation&gt;</w:t>
            </w:r>
          </w:p>
          <w:p w14:paraId="22286923" w14:textId="77777777" w:rsidR="00D708FE" w:rsidRDefault="00D708FE" w:rsidP="00D708FE">
            <w:pPr>
              <w:pStyle w:val="XML1"/>
            </w:pPr>
            <w:r>
              <w:t xml:space="preserve">          &lt;xs:documentation&gt;</w:t>
            </w:r>
          </w:p>
          <w:p w14:paraId="03562D99" w14:textId="77777777" w:rsidR="00D708FE" w:rsidRDefault="00D708FE" w:rsidP="00D708FE">
            <w:pPr>
              <w:pStyle w:val="XML1"/>
            </w:pPr>
            <w:r>
              <w:t xml:space="preserve">            An X.509 certificate in DER format base64</w:t>
            </w:r>
          </w:p>
          <w:p w14:paraId="1C1FFDCF" w14:textId="77777777" w:rsidR="00D708FE" w:rsidRDefault="00D708FE" w:rsidP="00D708FE">
            <w:pPr>
              <w:pStyle w:val="XML1"/>
            </w:pPr>
            <w:r>
              <w:t xml:space="preserve">            encoded.</w:t>
            </w:r>
          </w:p>
          <w:p w14:paraId="12589CA8" w14:textId="77777777" w:rsidR="00D708FE" w:rsidRDefault="00D708FE" w:rsidP="00D708FE">
            <w:pPr>
              <w:pStyle w:val="XML1"/>
            </w:pPr>
          </w:p>
          <w:p w14:paraId="6C7EA42F" w14:textId="77777777" w:rsidR="00D708FE" w:rsidRDefault="00D708FE" w:rsidP="00D708FE">
            <w:pPr>
              <w:pStyle w:val="XML1"/>
            </w:pPr>
            <w:r>
              <w:t xml:space="preserve">            This element MUST be present in the NETCONF data store.</w:t>
            </w:r>
          </w:p>
          <w:p w14:paraId="516D8008" w14:textId="77777777" w:rsidR="00D708FE" w:rsidRDefault="00D708FE" w:rsidP="00D708FE">
            <w:pPr>
              <w:pStyle w:val="XML1"/>
            </w:pPr>
            <w:r>
              <w:t xml:space="preserve">            If this element is not present in a NETCONF &amp;lt;edit-config&amp;gt;</w:t>
            </w:r>
          </w:p>
          <w:p w14:paraId="70D58E64" w14:textId="77777777" w:rsidR="00D708FE" w:rsidRDefault="00D708FE" w:rsidP="00D708FE">
            <w:pPr>
              <w:pStyle w:val="XML1"/>
            </w:pPr>
            <w:r>
              <w:t xml:space="preserve">            operation 'create', 'merge' or 'replace' and the parent</w:t>
            </w:r>
          </w:p>
          <w:p w14:paraId="4BC48A37" w14:textId="77777777" w:rsidR="00D708FE" w:rsidRDefault="00D708FE" w:rsidP="00D708FE">
            <w:pPr>
              <w:pStyle w:val="XML1"/>
            </w:pPr>
            <w:r>
              <w:t xml:space="preserve">            element does not exist, a 'data-missing' error is</w:t>
            </w:r>
          </w:p>
          <w:p w14:paraId="4DF72B6F" w14:textId="77777777" w:rsidR="00D708FE" w:rsidRDefault="00D708FE" w:rsidP="00D708FE">
            <w:pPr>
              <w:pStyle w:val="XML1"/>
            </w:pPr>
            <w:r>
              <w:t xml:space="preserve">            returned.</w:t>
            </w:r>
          </w:p>
          <w:p w14:paraId="1E4A17CB" w14:textId="77777777" w:rsidR="00D708FE" w:rsidRDefault="00D708FE" w:rsidP="00D708FE">
            <w:pPr>
              <w:pStyle w:val="XML1"/>
            </w:pPr>
            <w:r>
              <w:t xml:space="preserve">          &lt;/xs:documentation&gt;</w:t>
            </w:r>
          </w:p>
          <w:p w14:paraId="1B7F91C0" w14:textId="77777777" w:rsidR="00D708FE" w:rsidRDefault="00D708FE" w:rsidP="00D708FE">
            <w:pPr>
              <w:pStyle w:val="XML1"/>
            </w:pPr>
            <w:r>
              <w:t xml:space="preserve">        &lt;/xs:annotation&gt;</w:t>
            </w:r>
          </w:p>
          <w:p w14:paraId="080745C6" w14:textId="77777777" w:rsidR="00D708FE" w:rsidRDefault="00D708FE" w:rsidP="00D708FE">
            <w:pPr>
              <w:pStyle w:val="XML1"/>
            </w:pPr>
            <w:r>
              <w:t xml:space="preserve">      &lt;/xs:element&gt;</w:t>
            </w:r>
          </w:p>
          <w:p w14:paraId="1A0C7A4C" w14:textId="77777777" w:rsidR="00D708FE" w:rsidRDefault="00D708FE" w:rsidP="00D708FE">
            <w:pPr>
              <w:pStyle w:val="XML1"/>
            </w:pPr>
            <w:r>
              <w:t xml:space="preserve">    &lt;/xs:sequence&gt;</w:t>
            </w:r>
          </w:p>
          <w:p w14:paraId="6BBC8661" w14:textId="77777777" w:rsidR="00D708FE" w:rsidRDefault="00D708FE" w:rsidP="00D708FE">
            <w:pPr>
              <w:pStyle w:val="XML1"/>
            </w:pPr>
            <w:r>
              <w:t xml:space="preserve">  &lt;/xs:group&gt;</w:t>
            </w:r>
          </w:p>
          <w:p w14:paraId="3A7C3019" w14:textId="77777777" w:rsidR="00D708FE" w:rsidRDefault="00D708FE" w:rsidP="00D708FE">
            <w:pPr>
              <w:pStyle w:val="XML1"/>
            </w:pPr>
          </w:p>
          <w:p w14:paraId="494E0879" w14:textId="77777777" w:rsidR="00D708FE" w:rsidRDefault="00D708FE" w:rsidP="00D708FE">
            <w:pPr>
              <w:pStyle w:val="XML1"/>
            </w:pPr>
            <w:r>
              <w:t xml:space="preserve">  &lt;xs:group name="OFConfigurationPointType"&gt;</w:t>
            </w:r>
          </w:p>
          <w:p w14:paraId="51A7D82E" w14:textId="77777777" w:rsidR="00D708FE" w:rsidRDefault="00D708FE" w:rsidP="00D708FE">
            <w:pPr>
              <w:pStyle w:val="XML1"/>
            </w:pPr>
            <w:r>
              <w:t xml:space="preserve">    &lt;xs:annotation&gt;</w:t>
            </w:r>
          </w:p>
          <w:p w14:paraId="2F1D4ED4" w14:textId="77777777" w:rsidR="00D708FE" w:rsidRDefault="00D708FE" w:rsidP="00D708FE">
            <w:pPr>
              <w:pStyle w:val="XML1"/>
            </w:pPr>
            <w:r>
              <w:t xml:space="preserve">      &lt;xs:documentation&gt;</w:t>
            </w:r>
          </w:p>
          <w:p w14:paraId="1265E6FF" w14:textId="77777777" w:rsidR="00D708FE" w:rsidRDefault="00D708FE" w:rsidP="00D708FE">
            <w:pPr>
              <w:pStyle w:val="XML1"/>
            </w:pPr>
            <w:r>
              <w:t xml:space="preserve">        Representation of an OpenFlow Configuration Point.</w:t>
            </w:r>
          </w:p>
          <w:p w14:paraId="6A5B7F27" w14:textId="77777777" w:rsidR="00D708FE" w:rsidRDefault="00D708FE" w:rsidP="00D708FE">
            <w:pPr>
              <w:pStyle w:val="XML1"/>
            </w:pPr>
            <w:r>
              <w:t xml:space="preserve">        Instances of the Configuration Point class SHOULD be stored </w:t>
            </w:r>
          </w:p>
          <w:p w14:paraId="5329F60D" w14:textId="77777777" w:rsidR="00D708FE" w:rsidRDefault="00D708FE" w:rsidP="00D708FE">
            <w:pPr>
              <w:pStyle w:val="XML1"/>
            </w:pPr>
            <w:r>
              <w:t xml:space="preserve">        persistently across reboots of the OpenFlow Capable Switch.</w:t>
            </w:r>
          </w:p>
          <w:p w14:paraId="0BD1265F" w14:textId="77777777" w:rsidR="00D708FE" w:rsidRDefault="00D708FE" w:rsidP="00D708FE">
            <w:pPr>
              <w:pStyle w:val="XML1"/>
            </w:pPr>
            <w:r>
              <w:t xml:space="preserve">            </w:t>
            </w:r>
          </w:p>
          <w:p w14:paraId="71B9AF39" w14:textId="77777777" w:rsidR="00D708FE" w:rsidRDefault="00D708FE" w:rsidP="00D708FE">
            <w:pPr>
              <w:pStyle w:val="XML1"/>
            </w:pPr>
            <w:r>
              <w:t xml:space="preserve">        When a connection is established between an OpenFlow Capable </w:t>
            </w:r>
          </w:p>
          <w:p w14:paraId="7B841E0E" w14:textId="77777777" w:rsidR="00D708FE" w:rsidRDefault="00D708FE" w:rsidP="00D708FE">
            <w:pPr>
              <w:pStyle w:val="XML1"/>
            </w:pPr>
            <w:r>
              <w:t xml:space="preserve">        Switch and a Configuration Point the switch  MUST store the </w:t>
            </w:r>
          </w:p>
          <w:p w14:paraId="16820523" w14:textId="77777777" w:rsidR="00D708FE" w:rsidRDefault="00D708FE" w:rsidP="00D708FE">
            <w:pPr>
              <w:pStyle w:val="XML1"/>
            </w:pPr>
            <w:r>
              <w:t xml:space="preserve">        connection information in an instance of the Configuration </w:t>
            </w:r>
          </w:p>
          <w:p w14:paraId="150BC18C" w14:textId="77777777" w:rsidR="00D708FE" w:rsidRDefault="00D708FE" w:rsidP="00D708FE">
            <w:pPr>
              <w:pStyle w:val="XML1"/>
            </w:pPr>
            <w:r>
              <w:t xml:space="preserve">        Point class. If such an instance does not exist, the OpenFlow</w:t>
            </w:r>
          </w:p>
          <w:p w14:paraId="7F0CC350" w14:textId="77777777" w:rsidR="00D708FE" w:rsidRDefault="00D708FE" w:rsidP="00D708FE">
            <w:pPr>
              <w:pStyle w:val="XML1"/>
            </w:pPr>
            <w:r>
              <w:t xml:space="preserve">        Capable Switch MUST create an instance where it then stores </w:t>
            </w:r>
          </w:p>
          <w:p w14:paraId="27ADE1C1" w14:textId="77777777" w:rsidR="00D708FE" w:rsidRDefault="00D708FE" w:rsidP="00D708FE">
            <w:pPr>
              <w:pStyle w:val="XML1"/>
            </w:pPr>
            <w:r>
              <w:t xml:space="preserve">        the connection information.</w:t>
            </w:r>
          </w:p>
          <w:p w14:paraId="54BA6F2C" w14:textId="77777777" w:rsidR="00D708FE" w:rsidRDefault="00D708FE" w:rsidP="00D708FE">
            <w:pPr>
              <w:pStyle w:val="XML1"/>
            </w:pPr>
            <w:r>
              <w:t xml:space="preserve">            </w:t>
            </w:r>
          </w:p>
          <w:p w14:paraId="0F47BE75" w14:textId="77777777" w:rsidR="00D708FE" w:rsidRDefault="00D708FE" w:rsidP="00D708FE">
            <w:pPr>
              <w:pStyle w:val="XML1"/>
            </w:pPr>
            <w:r>
              <w:t xml:space="preserve">        An OpenFlow Capable Switch that cannot initiate a connection </w:t>
            </w:r>
          </w:p>
          <w:p w14:paraId="4E624F51" w14:textId="77777777" w:rsidR="00D708FE" w:rsidRDefault="00D708FE" w:rsidP="00D708FE">
            <w:pPr>
              <w:pStyle w:val="XML1"/>
            </w:pPr>
            <w:r>
              <w:t xml:space="preserve">        to a configuration point does not have to implement the </w:t>
            </w:r>
          </w:p>
          <w:p w14:paraId="2C89B4D6" w14:textId="77777777" w:rsidR="00D708FE" w:rsidRDefault="00D708FE" w:rsidP="00D708FE">
            <w:pPr>
              <w:pStyle w:val="XML1"/>
            </w:pPr>
            <w:r>
              <w:t xml:space="preserve">        Configuration Point class. It SHOULD block attempts to write</w:t>
            </w:r>
          </w:p>
          <w:p w14:paraId="39EB4A7D" w14:textId="77777777" w:rsidR="00D708FE" w:rsidRDefault="00D708FE" w:rsidP="00D708FE">
            <w:pPr>
              <w:pStyle w:val="XML1"/>
            </w:pPr>
            <w:r>
              <w:t xml:space="preserve">        to instances of the Configuration Point class with NETCONF </w:t>
            </w:r>
          </w:p>
          <w:p w14:paraId="12956199" w14:textId="77777777" w:rsidR="00D708FE" w:rsidRDefault="00D708FE" w:rsidP="00D708FE">
            <w:pPr>
              <w:pStyle w:val="XML1"/>
            </w:pPr>
            <w:r>
              <w:lastRenderedPageBreak/>
              <w:t xml:space="preserve">        &amp;lt;edit-config&amp;gt; operations.</w:t>
            </w:r>
          </w:p>
          <w:p w14:paraId="07CDE94D" w14:textId="77777777" w:rsidR="00D708FE" w:rsidRDefault="00D708FE" w:rsidP="00D708FE">
            <w:pPr>
              <w:pStyle w:val="XML1"/>
            </w:pPr>
          </w:p>
          <w:p w14:paraId="017BE3BA" w14:textId="77777777" w:rsidR="00D708FE" w:rsidRDefault="00D708FE" w:rsidP="00D708FE">
            <w:pPr>
              <w:pStyle w:val="XML1"/>
            </w:pPr>
            <w:r>
              <w:t xml:space="preserve">        NETCONF &amp;lt;edit-config&amp;gt; operations MUST be implemented as </w:t>
            </w:r>
          </w:p>
          <w:p w14:paraId="08DC0541" w14:textId="77777777" w:rsidR="00D708FE" w:rsidRDefault="00D708FE" w:rsidP="00D708FE">
            <w:pPr>
              <w:pStyle w:val="XML1"/>
            </w:pPr>
            <w:r>
              <w:t xml:space="preserve">        follows: </w:t>
            </w:r>
          </w:p>
          <w:p w14:paraId="7BC2484E" w14:textId="77777777" w:rsidR="00D708FE" w:rsidRDefault="00D708FE" w:rsidP="00D708FE">
            <w:pPr>
              <w:pStyle w:val="XML1"/>
            </w:pPr>
          </w:p>
          <w:p w14:paraId="675CDECB" w14:textId="77777777" w:rsidR="00D708FE" w:rsidRDefault="00D708FE" w:rsidP="00D708FE">
            <w:pPr>
              <w:pStyle w:val="XML1"/>
            </w:pPr>
            <w:r>
              <w:t xml:space="preserve">        * The 'id' element MUST be present at all &amp;lt;edit-config&amp;gt;</w:t>
            </w:r>
          </w:p>
          <w:p w14:paraId="70DBFCF7" w14:textId="77777777" w:rsidR="00D708FE" w:rsidRDefault="00D708FE" w:rsidP="00D708FE">
            <w:pPr>
              <w:pStyle w:val="XML1"/>
            </w:pPr>
            <w:r>
              <w:t xml:space="preserve">        operations to identify the configuration point.</w:t>
            </w:r>
          </w:p>
          <w:p w14:paraId="42848D29" w14:textId="77777777" w:rsidR="00D708FE" w:rsidRDefault="00D708FE" w:rsidP="00D708FE">
            <w:pPr>
              <w:pStyle w:val="XML1"/>
            </w:pPr>
            <w:r>
              <w:t xml:space="preserve">        * If the operation is 'merge' or 'replace', the element is</w:t>
            </w:r>
          </w:p>
          <w:p w14:paraId="72283A47" w14:textId="77777777" w:rsidR="00D708FE" w:rsidRDefault="00D708FE" w:rsidP="00D708FE">
            <w:pPr>
              <w:pStyle w:val="XML1"/>
            </w:pPr>
            <w:r>
              <w:t xml:space="preserve">        created if it does not exist, and its value is set to the</w:t>
            </w:r>
          </w:p>
          <w:p w14:paraId="0C50B493" w14:textId="77777777" w:rsidR="00D708FE" w:rsidRDefault="00D708FE" w:rsidP="00D708FE">
            <w:pPr>
              <w:pStyle w:val="XML1"/>
            </w:pPr>
            <w:r>
              <w:t xml:space="preserve">        value found in the XML RPC data.</w:t>
            </w:r>
          </w:p>
          <w:p w14:paraId="0F2C2BC5" w14:textId="77777777" w:rsidR="00D708FE" w:rsidRDefault="00D708FE" w:rsidP="00D708FE">
            <w:pPr>
              <w:pStyle w:val="XML1"/>
            </w:pPr>
            <w:r>
              <w:t xml:space="preserve">        * If the operation is 'create', the element is created if it</w:t>
            </w:r>
          </w:p>
          <w:p w14:paraId="2C97D92B" w14:textId="77777777" w:rsidR="00D708FE" w:rsidRDefault="00D708FE" w:rsidP="00D708FE">
            <w:pPr>
              <w:pStyle w:val="XML1"/>
            </w:pPr>
            <w:r>
              <w:t xml:space="preserve">        does not exist. If the element already exists, a</w:t>
            </w:r>
          </w:p>
          <w:p w14:paraId="58730DBA"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50E280DF" w14:textId="77777777" w:rsidR="00D708FE" w:rsidRDefault="00D708FE" w:rsidP="00D708FE">
            <w:pPr>
              <w:pStyle w:val="XML1"/>
            </w:pPr>
            <w:r>
              <w:t xml:space="preserve">        * If the operation is 'delete', the element is deleted if it</w:t>
            </w:r>
          </w:p>
          <w:p w14:paraId="1C76BEDC"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1284BB37" w14:textId="77777777" w:rsidR="00D708FE" w:rsidRDefault="00D708FE" w:rsidP="00D708FE">
            <w:pPr>
              <w:pStyle w:val="XML1"/>
            </w:pPr>
            <w:r>
              <w:t xml:space="preserve">        error is returned.</w:t>
            </w:r>
          </w:p>
          <w:p w14:paraId="090EF6CA" w14:textId="77777777" w:rsidR="00D708FE" w:rsidRDefault="00D708FE" w:rsidP="00D708FE">
            <w:pPr>
              <w:pStyle w:val="XML1"/>
            </w:pPr>
            <w:r>
              <w:t xml:space="preserve">      &lt;/xs:documentation&gt;</w:t>
            </w:r>
          </w:p>
          <w:p w14:paraId="1E1E53A4" w14:textId="77777777" w:rsidR="00D708FE" w:rsidRDefault="00D708FE" w:rsidP="00D708FE">
            <w:pPr>
              <w:pStyle w:val="XML1"/>
            </w:pPr>
            <w:r>
              <w:t xml:space="preserve">    &lt;/xs:annotation&gt;</w:t>
            </w:r>
          </w:p>
          <w:p w14:paraId="0C7B6D28" w14:textId="77777777" w:rsidR="00D708FE" w:rsidRDefault="00D708FE" w:rsidP="00D708FE">
            <w:pPr>
              <w:pStyle w:val="XML1"/>
            </w:pPr>
          </w:p>
          <w:p w14:paraId="7617624F" w14:textId="77777777" w:rsidR="00D708FE" w:rsidRDefault="00D708FE" w:rsidP="00D708FE">
            <w:pPr>
              <w:pStyle w:val="XML1"/>
            </w:pPr>
            <w:r>
              <w:t xml:space="preserve">    &lt;xs:sequence&gt;</w:t>
            </w:r>
          </w:p>
          <w:p w14:paraId="7A23552D" w14:textId="77777777" w:rsidR="00D708FE" w:rsidRDefault="00D708FE" w:rsidP="00D708FE">
            <w:pPr>
              <w:pStyle w:val="XML1"/>
            </w:pPr>
            <w:r>
              <w:t xml:space="preserve">      &lt;xs:element name="id"  type="OFConfigId"&gt;</w:t>
            </w:r>
          </w:p>
          <w:p w14:paraId="38878F84" w14:textId="77777777" w:rsidR="00D708FE" w:rsidRDefault="00D708FE" w:rsidP="00D708FE">
            <w:pPr>
              <w:pStyle w:val="XML1"/>
            </w:pPr>
            <w:r>
              <w:t xml:space="preserve">        &lt;xs:annotation&gt;</w:t>
            </w:r>
          </w:p>
          <w:p w14:paraId="439991A5" w14:textId="77777777" w:rsidR="00D708FE" w:rsidRDefault="00D708FE" w:rsidP="00D708FE">
            <w:pPr>
              <w:pStyle w:val="XML1"/>
            </w:pPr>
            <w:r>
              <w:t xml:space="preserve">          &lt;xs:documentation&gt;</w:t>
            </w:r>
          </w:p>
          <w:p w14:paraId="757546D9" w14:textId="77777777" w:rsidR="00D708FE" w:rsidRDefault="00D708FE" w:rsidP="00D708FE">
            <w:pPr>
              <w:pStyle w:val="XML1"/>
            </w:pPr>
            <w:r>
              <w:t xml:space="preserve">            A unique but locally arbitrary identifier that</w:t>
            </w:r>
          </w:p>
          <w:p w14:paraId="2F2BDFDB" w14:textId="77777777" w:rsidR="00D708FE" w:rsidRDefault="00D708FE" w:rsidP="00D708FE">
            <w:pPr>
              <w:pStyle w:val="XML1"/>
            </w:pPr>
            <w:r>
              <w:t xml:space="preserve">            identifies a Configuration Point within the context of an </w:t>
            </w:r>
          </w:p>
          <w:p w14:paraId="41379320" w14:textId="77777777" w:rsidR="00D708FE" w:rsidRDefault="00D708FE" w:rsidP="00D708FE">
            <w:pPr>
              <w:pStyle w:val="XML1"/>
            </w:pPr>
            <w:r>
              <w:t xml:space="preserve">            OpenFlow Capable Switch.</w:t>
            </w:r>
          </w:p>
          <w:p w14:paraId="0C13FFCE" w14:textId="77777777" w:rsidR="00D708FE" w:rsidRDefault="00D708FE" w:rsidP="00D708FE">
            <w:pPr>
              <w:pStyle w:val="XML1"/>
            </w:pPr>
          </w:p>
          <w:p w14:paraId="764938C1" w14:textId="77777777" w:rsidR="00D708FE" w:rsidRDefault="00D708FE" w:rsidP="00D708FE">
            <w:pPr>
              <w:pStyle w:val="XML1"/>
            </w:pPr>
            <w:r>
              <w:t xml:space="preserve">            This element MUST be present to identify the configuration</w:t>
            </w:r>
          </w:p>
          <w:p w14:paraId="721349C8" w14:textId="77777777" w:rsidR="00D708FE" w:rsidRDefault="00D708FE" w:rsidP="00D708FE">
            <w:pPr>
              <w:pStyle w:val="XML1"/>
            </w:pPr>
            <w:r>
              <w:t xml:space="preserve">            point.</w:t>
            </w:r>
          </w:p>
          <w:p w14:paraId="69027FA8" w14:textId="77777777" w:rsidR="00D708FE" w:rsidRDefault="00D708FE" w:rsidP="00D708FE">
            <w:pPr>
              <w:pStyle w:val="XML1"/>
            </w:pPr>
            <w:r>
              <w:t xml:space="preserve">          &lt;/xs:documentation&gt;</w:t>
            </w:r>
          </w:p>
          <w:p w14:paraId="1FE82F91" w14:textId="77777777" w:rsidR="00D708FE" w:rsidRDefault="00D708FE" w:rsidP="00D708FE">
            <w:pPr>
              <w:pStyle w:val="XML1"/>
            </w:pPr>
            <w:r>
              <w:t xml:space="preserve">        &lt;/xs:annotation&gt;</w:t>
            </w:r>
          </w:p>
          <w:p w14:paraId="297597DB" w14:textId="77777777" w:rsidR="00D708FE" w:rsidRDefault="00D708FE" w:rsidP="00D708FE">
            <w:pPr>
              <w:pStyle w:val="XML1"/>
            </w:pPr>
            <w:r>
              <w:t xml:space="preserve">      &lt;/xs:element&gt;</w:t>
            </w:r>
          </w:p>
          <w:p w14:paraId="1F4F7FA8" w14:textId="77777777" w:rsidR="00D708FE" w:rsidRDefault="00D708FE" w:rsidP="00D708FE">
            <w:pPr>
              <w:pStyle w:val="XML1"/>
            </w:pPr>
            <w:r>
              <w:t xml:space="preserve">      &lt;xs:element name="uri"  type="inet:uri"&gt;</w:t>
            </w:r>
          </w:p>
          <w:p w14:paraId="47E1145E" w14:textId="77777777" w:rsidR="00D708FE" w:rsidRDefault="00D708FE" w:rsidP="00D708FE">
            <w:pPr>
              <w:pStyle w:val="XML1"/>
            </w:pPr>
            <w:r>
              <w:t xml:space="preserve">        &lt;xs:annotation&gt;</w:t>
            </w:r>
          </w:p>
          <w:p w14:paraId="20D726CD" w14:textId="77777777" w:rsidR="00D708FE" w:rsidRDefault="00D708FE" w:rsidP="00D708FE">
            <w:pPr>
              <w:pStyle w:val="XML1"/>
            </w:pPr>
            <w:r>
              <w:t xml:space="preserve">          &lt;xs:documentation&gt;</w:t>
            </w:r>
          </w:p>
          <w:p w14:paraId="78F85957" w14:textId="77777777" w:rsidR="00D708FE" w:rsidRDefault="00D708FE" w:rsidP="00D708FE">
            <w:pPr>
              <w:pStyle w:val="XML1"/>
            </w:pPr>
            <w:r>
              <w:t xml:space="preserve">            A locator of the Configuration Point.  It </w:t>
            </w:r>
          </w:p>
          <w:p w14:paraId="6A885AC2" w14:textId="77777777" w:rsidR="00D708FE" w:rsidRDefault="00D708FE" w:rsidP="00D708FE">
            <w:pPr>
              <w:pStyle w:val="XML1"/>
            </w:pPr>
            <w:r>
              <w:t xml:space="preserve">            identifies the location of the Configuration Point as a </w:t>
            </w:r>
          </w:p>
          <w:p w14:paraId="0C0EC3EF" w14:textId="77777777" w:rsidR="00D708FE" w:rsidRDefault="00D708FE" w:rsidP="00D708FE">
            <w:pPr>
              <w:pStyle w:val="XML1"/>
            </w:pPr>
            <w:r>
              <w:t xml:space="preserve">            service resource and MUST include all information necessary</w:t>
            </w:r>
          </w:p>
          <w:p w14:paraId="2D7F5A2D" w14:textId="77777777" w:rsidR="00D708FE" w:rsidRDefault="00D708FE" w:rsidP="00D708FE">
            <w:pPr>
              <w:pStyle w:val="XML1"/>
            </w:pPr>
            <w:r>
              <w:t xml:space="preserve">            for the OpenFlow Capable Switch to connect to the </w:t>
            </w:r>
          </w:p>
          <w:p w14:paraId="09B34C97" w14:textId="77777777" w:rsidR="00D708FE" w:rsidRDefault="00D708FE" w:rsidP="00D708FE">
            <w:pPr>
              <w:pStyle w:val="XML1"/>
            </w:pPr>
            <w:r>
              <w:t xml:space="preserve">            Configuration Point or re-connect to it should it become </w:t>
            </w:r>
          </w:p>
          <w:p w14:paraId="3E8DE0F9" w14:textId="77777777" w:rsidR="00D708FE" w:rsidRDefault="00D708FE" w:rsidP="00D708FE">
            <w:pPr>
              <w:pStyle w:val="XML1"/>
            </w:pPr>
            <w:r>
              <w:t xml:space="preserve">            disconnected.  Such information MAY include, for example, </w:t>
            </w:r>
          </w:p>
          <w:p w14:paraId="63FC7910" w14:textId="77777777" w:rsidR="00D708FE" w:rsidRDefault="00D708FE" w:rsidP="00D708FE">
            <w:pPr>
              <w:pStyle w:val="XML1"/>
            </w:pPr>
            <w:r>
              <w:t xml:space="preserve">            protocol, fully qualified domain name, IP address, port </w:t>
            </w:r>
          </w:p>
          <w:p w14:paraId="67BD3506" w14:textId="77777777" w:rsidR="00D708FE" w:rsidRDefault="00D708FE" w:rsidP="00D708FE">
            <w:pPr>
              <w:pStyle w:val="XML1"/>
            </w:pPr>
            <w:r>
              <w:t xml:space="preserve">            number, etc.</w:t>
            </w:r>
          </w:p>
          <w:p w14:paraId="60A81BB1" w14:textId="77777777" w:rsidR="00D708FE" w:rsidRDefault="00D708FE" w:rsidP="00D708FE">
            <w:pPr>
              <w:pStyle w:val="XML1"/>
            </w:pPr>
          </w:p>
          <w:p w14:paraId="2C3B4073" w14:textId="77777777" w:rsidR="00D708FE" w:rsidRDefault="00D708FE" w:rsidP="00D708FE">
            <w:pPr>
              <w:pStyle w:val="XML1"/>
            </w:pPr>
            <w:r>
              <w:t xml:space="preserve">            This element MUST be present in the NETCONF data store.</w:t>
            </w:r>
          </w:p>
          <w:p w14:paraId="78244BDF" w14:textId="77777777" w:rsidR="00D708FE" w:rsidRDefault="00D708FE" w:rsidP="00D708FE">
            <w:pPr>
              <w:pStyle w:val="XML1"/>
            </w:pPr>
            <w:r>
              <w:t xml:space="preserve">            If this element is not present in a NETCONF &amp;lt;edit-config&amp;gt;</w:t>
            </w:r>
          </w:p>
          <w:p w14:paraId="237FB0E2" w14:textId="77777777" w:rsidR="00D708FE" w:rsidRDefault="00D708FE" w:rsidP="00D708FE">
            <w:pPr>
              <w:pStyle w:val="XML1"/>
            </w:pPr>
            <w:r>
              <w:t xml:space="preserve">            operation 'create', 'merge' or 'replace' and the parent</w:t>
            </w:r>
          </w:p>
          <w:p w14:paraId="74B1A624" w14:textId="77777777" w:rsidR="00D708FE" w:rsidRDefault="00D708FE" w:rsidP="00D708FE">
            <w:pPr>
              <w:pStyle w:val="XML1"/>
            </w:pPr>
            <w:r>
              <w:t xml:space="preserve">            element does not exist, a 'data-missing' error is</w:t>
            </w:r>
          </w:p>
          <w:p w14:paraId="5E3F9D53" w14:textId="77777777" w:rsidR="00D708FE" w:rsidRDefault="00D708FE" w:rsidP="00D708FE">
            <w:pPr>
              <w:pStyle w:val="XML1"/>
            </w:pPr>
            <w:r>
              <w:t xml:space="preserve">            returned.</w:t>
            </w:r>
          </w:p>
          <w:p w14:paraId="498368B8" w14:textId="77777777" w:rsidR="00D708FE" w:rsidRDefault="00D708FE" w:rsidP="00D708FE">
            <w:pPr>
              <w:pStyle w:val="XML1"/>
            </w:pPr>
            <w:r>
              <w:t xml:space="preserve">          &lt;/xs:documentation&gt;</w:t>
            </w:r>
          </w:p>
          <w:p w14:paraId="51554671" w14:textId="77777777" w:rsidR="00D708FE" w:rsidRDefault="00D708FE" w:rsidP="00D708FE">
            <w:pPr>
              <w:pStyle w:val="XML1"/>
            </w:pPr>
            <w:r>
              <w:t xml:space="preserve">        &lt;/xs:annotation&gt;</w:t>
            </w:r>
          </w:p>
          <w:p w14:paraId="4F7C3098" w14:textId="77777777" w:rsidR="00D708FE" w:rsidRDefault="00D708FE" w:rsidP="00D708FE">
            <w:pPr>
              <w:pStyle w:val="XML1"/>
            </w:pPr>
            <w:r>
              <w:t xml:space="preserve">      &lt;/xs:element&gt;</w:t>
            </w:r>
          </w:p>
          <w:p w14:paraId="6A61255C" w14:textId="77777777" w:rsidR="00D708FE" w:rsidRDefault="00D708FE" w:rsidP="00D708FE">
            <w:pPr>
              <w:pStyle w:val="XML1"/>
            </w:pPr>
            <w:r>
              <w:t xml:space="preserve">      &lt;xs:element name="protocol"  type="OFConfigurationPointProtocolType"&gt;</w:t>
            </w:r>
          </w:p>
          <w:p w14:paraId="2BE33B13" w14:textId="77777777" w:rsidR="00D708FE" w:rsidRDefault="00D708FE" w:rsidP="00D708FE">
            <w:pPr>
              <w:pStyle w:val="XML1"/>
            </w:pPr>
            <w:r>
              <w:t xml:space="preserve">        &lt;xs:annotation&gt;</w:t>
            </w:r>
          </w:p>
          <w:p w14:paraId="475E1D05" w14:textId="77777777" w:rsidR="00D708FE" w:rsidRDefault="00D708FE" w:rsidP="00D708FE">
            <w:pPr>
              <w:pStyle w:val="XML1"/>
            </w:pPr>
            <w:r>
              <w:t xml:space="preserve">          &lt;xs:documentation&gt;</w:t>
            </w:r>
          </w:p>
          <w:p w14:paraId="008C2FD9" w14:textId="77777777" w:rsidR="00D708FE" w:rsidRDefault="00D708FE" w:rsidP="00D708FE">
            <w:pPr>
              <w:pStyle w:val="XML1"/>
            </w:pPr>
            <w:r>
              <w:t xml:space="preserve">            The transport protocol that the Configuration</w:t>
            </w:r>
          </w:p>
          <w:p w14:paraId="1D1441F2" w14:textId="77777777" w:rsidR="00D708FE" w:rsidRDefault="00D708FE" w:rsidP="00D708FE">
            <w:pPr>
              <w:pStyle w:val="XML1"/>
            </w:pPr>
            <w:r>
              <w:lastRenderedPageBreak/>
              <w:t xml:space="preserve">            Point uses when communicating via NETCONF with the OpenFlow</w:t>
            </w:r>
          </w:p>
          <w:p w14:paraId="2D32978A" w14:textId="77777777" w:rsidR="00D708FE" w:rsidRDefault="00D708FE" w:rsidP="00D708FE">
            <w:pPr>
              <w:pStyle w:val="XML1"/>
            </w:pPr>
            <w:r>
              <w:t xml:space="preserve">            Capable Switch.</w:t>
            </w:r>
          </w:p>
          <w:p w14:paraId="08EC5813" w14:textId="77777777" w:rsidR="00D708FE" w:rsidRDefault="00D708FE" w:rsidP="00D708FE">
            <w:pPr>
              <w:pStyle w:val="XML1"/>
            </w:pPr>
          </w:p>
          <w:p w14:paraId="6DFB7EF1" w14:textId="77777777" w:rsidR="00D708FE" w:rsidRDefault="00D708FE" w:rsidP="00D708FE">
            <w:pPr>
              <w:pStyle w:val="XML1"/>
            </w:pPr>
            <w:r>
              <w:t xml:space="preserve">            This element is optional. If it is not present its value </w:t>
            </w:r>
          </w:p>
          <w:p w14:paraId="6441E849" w14:textId="77777777" w:rsidR="00D708FE" w:rsidRDefault="00D708FE" w:rsidP="00D708FE">
            <w:pPr>
              <w:pStyle w:val="XML1"/>
            </w:pPr>
            <w:r>
              <w:t xml:space="preserve">            defaults to 'ssh'.</w:t>
            </w:r>
          </w:p>
          <w:p w14:paraId="4F791CFF" w14:textId="77777777" w:rsidR="00D708FE" w:rsidRDefault="00D708FE" w:rsidP="00D708FE">
            <w:pPr>
              <w:pStyle w:val="XML1"/>
            </w:pPr>
            <w:r>
              <w:t xml:space="preserve">          &lt;/xs:documentation&gt;</w:t>
            </w:r>
          </w:p>
          <w:p w14:paraId="745A52BA" w14:textId="77777777" w:rsidR="00D708FE" w:rsidRDefault="00D708FE" w:rsidP="00D708FE">
            <w:pPr>
              <w:pStyle w:val="XML1"/>
            </w:pPr>
            <w:r>
              <w:t xml:space="preserve">        &lt;/xs:annotation&gt;</w:t>
            </w:r>
          </w:p>
          <w:p w14:paraId="48249F95" w14:textId="77777777" w:rsidR="00D708FE" w:rsidRDefault="00D708FE" w:rsidP="00D708FE">
            <w:pPr>
              <w:pStyle w:val="XML1"/>
            </w:pPr>
            <w:r>
              <w:t xml:space="preserve">      &lt;/xs:element&gt;</w:t>
            </w:r>
          </w:p>
          <w:p w14:paraId="400AF444" w14:textId="77777777" w:rsidR="00D708FE" w:rsidRDefault="00D708FE" w:rsidP="00D708FE">
            <w:pPr>
              <w:pStyle w:val="XML1"/>
            </w:pPr>
            <w:r>
              <w:t xml:space="preserve">    &lt;/xs:sequence&gt;</w:t>
            </w:r>
          </w:p>
          <w:p w14:paraId="7F49A612" w14:textId="77777777" w:rsidR="00D708FE" w:rsidRDefault="00D708FE" w:rsidP="00D708FE">
            <w:pPr>
              <w:pStyle w:val="XML1"/>
            </w:pPr>
            <w:r>
              <w:t xml:space="preserve">  &lt;/xs:group&gt;</w:t>
            </w:r>
          </w:p>
          <w:p w14:paraId="47750AC8" w14:textId="77777777" w:rsidR="00D708FE" w:rsidRDefault="00D708FE" w:rsidP="00D708FE">
            <w:pPr>
              <w:pStyle w:val="XML1"/>
            </w:pPr>
          </w:p>
          <w:p w14:paraId="702B7970" w14:textId="77777777" w:rsidR="00D708FE" w:rsidRDefault="00D708FE" w:rsidP="00D708FE">
            <w:pPr>
              <w:pStyle w:val="XML1"/>
            </w:pPr>
            <w:r>
              <w:t xml:space="preserve">  &lt;xs:group name="RSAKeyValueType"&gt;</w:t>
            </w:r>
          </w:p>
          <w:p w14:paraId="4EDEB546" w14:textId="77777777" w:rsidR="00D708FE" w:rsidRDefault="00D708FE" w:rsidP="00D708FE">
            <w:pPr>
              <w:pStyle w:val="XML1"/>
            </w:pPr>
            <w:r>
              <w:t xml:space="preserve">    &lt;xs:annotation&gt;</w:t>
            </w:r>
          </w:p>
          <w:p w14:paraId="50DD145F" w14:textId="77777777" w:rsidR="00D708FE" w:rsidRDefault="00D708FE" w:rsidP="00D708FE">
            <w:pPr>
              <w:pStyle w:val="XML1"/>
            </w:pPr>
            <w:r>
              <w:t xml:space="preserve">      &lt;xs:documentation&gt;</w:t>
            </w:r>
          </w:p>
          <w:p w14:paraId="4C636776" w14:textId="77777777" w:rsidR="00D708FE" w:rsidRDefault="00D708FE" w:rsidP="00D708FE">
            <w:pPr>
              <w:pStyle w:val="XML1"/>
            </w:pPr>
            <w:r>
              <w:t xml:space="preserve">        RSA key values have two fields: Modulus and</w:t>
            </w:r>
          </w:p>
          <w:p w14:paraId="1C8509BD" w14:textId="77777777" w:rsidR="00D708FE" w:rsidRDefault="00D708FE" w:rsidP="00D708FE">
            <w:pPr>
              <w:pStyle w:val="XML1"/>
            </w:pPr>
            <w:r>
              <w:t xml:space="preserve">        Exponent.</w:t>
            </w:r>
          </w:p>
          <w:p w14:paraId="36D35268" w14:textId="77777777" w:rsidR="00D708FE" w:rsidRDefault="00D708FE" w:rsidP="00D708FE">
            <w:pPr>
              <w:pStyle w:val="XML1"/>
            </w:pPr>
            <w:r>
              <w:t xml:space="preserve">      &lt;/xs:documentation&gt;</w:t>
            </w:r>
          </w:p>
          <w:p w14:paraId="640D22D7" w14:textId="77777777" w:rsidR="00D708FE" w:rsidRDefault="00D708FE" w:rsidP="00D708FE">
            <w:pPr>
              <w:pStyle w:val="XML1"/>
            </w:pPr>
            <w:r>
              <w:t xml:space="preserve">    &lt;/xs:annotation&gt;</w:t>
            </w:r>
          </w:p>
          <w:p w14:paraId="66FE81BF" w14:textId="77777777" w:rsidR="00D708FE" w:rsidRDefault="00D708FE" w:rsidP="00D708FE">
            <w:pPr>
              <w:pStyle w:val="XML1"/>
            </w:pPr>
          </w:p>
          <w:p w14:paraId="4CC46EF4" w14:textId="77777777" w:rsidR="00D708FE" w:rsidRDefault="00D708FE" w:rsidP="00D708FE">
            <w:pPr>
              <w:pStyle w:val="XML1"/>
            </w:pPr>
            <w:r>
              <w:t xml:space="preserve">    &lt;xs:sequence&gt;</w:t>
            </w:r>
          </w:p>
          <w:p w14:paraId="26E15611" w14:textId="77777777" w:rsidR="00D708FE" w:rsidRDefault="00D708FE" w:rsidP="00D708FE">
            <w:pPr>
              <w:pStyle w:val="XML1"/>
            </w:pPr>
            <w:r>
              <w:t xml:space="preserve">      &lt;xs:element name="Modulus"  type="xs:base64Binary"&gt;</w:t>
            </w:r>
          </w:p>
          <w:p w14:paraId="2DAF9255" w14:textId="77777777" w:rsidR="00D708FE" w:rsidRDefault="00D708FE" w:rsidP="00D708FE">
            <w:pPr>
              <w:pStyle w:val="XML1"/>
            </w:pPr>
            <w:r>
              <w:t xml:space="preserve">        &lt;xs:annotation&gt;</w:t>
            </w:r>
          </w:p>
          <w:p w14:paraId="438D9DA5" w14:textId="77777777" w:rsidR="00D708FE" w:rsidRDefault="00D708FE" w:rsidP="00D708FE">
            <w:pPr>
              <w:pStyle w:val="XML1"/>
            </w:pPr>
            <w:r>
              <w:t xml:space="preserve">          &lt;xs:documentation&gt;</w:t>
            </w:r>
          </w:p>
          <w:p w14:paraId="2AE5A9D2" w14:textId="77777777" w:rsidR="00D708FE" w:rsidRDefault="00D708FE" w:rsidP="00D708FE">
            <w:pPr>
              <w:pStyle w:val="XML1"/>
            </w:pPr>
            <w:r>
              <w:t xml:space="preserve">            This element MUST be present in the NETCONF data</w:t>
            </w:r>
          </w:p>
          <w:p w14:paraId="47B09FD3" w14:textId="77777777" w:rsidR="00D708FE" w:rsidRDefault="00D708FE" w:rsidP="00D708FE">
            <w:pPr>
              <w:pStyle w:val="XML1"/>
            </w:pPr>
            <w:r>
              <w:t xml:space="preserve">            store. If this element is not present in a NETCONF</w:t>
            </w:r>
          </w:p>
          <w:p w14:paraId="5DF046E1" w14:textId="77777777" w:rsidR="00D708FE" w:rsidRDefault="00D708FE" w:rsidP="00D708FE">
            <w:pPr>
              <w:pStyle w:val="XML1"/>
            </w:pPr>
            <w:r>
              <w:t xml:space="preserve">            &amp;lt;edit-config&amp;gt; operation 'create', 'merge' or 'replace' and</w:t>
            </w:r>
          </w:p>
          <w:p w14:paraId="65DC0EC9" w14:textId="77777777" w:rsidR="00D708FE" w:rsidRDefault="00D708FE" w:rsidP="00D708FE">
            <w:pPr>
              <w:pStyle w:val="XML1"/>
            </w:pPr>
            <w:r>
              <w:t xml:space="preserve">            the parent element does not exist, a 'data-missing' error</w:t>
            </w:r>
          </w:p>
          <w:p w14:paraId="4630282F" w14:textId="77777777" w:rsidR="00D708FE" w:rsidRDefault="00D708FE" w:rsidP="00D708FE">
            <w:pPr>
              <w:pStyle w:val="XML1"/>
            </w:pPr>
            <w:r>
              <w:t xml:space="preserve">            is returned.</w:t>
            </w:r>
          </w:p>
          <w:p w14:paraId="408273E2" w14:textId="77777777" w:rsidR="00D708FE" w:rsidRDefault="00D708FE" w:rsidP="00D708FE">
            <w:pPr>
              <w:pStyle w:val="XML1"/>
            </w:pPr>
            <w:r>
              <w:t xml:space="preserve">          &lt;/xs:documentation&gt;</w:t>
            </w:r>
          </w:p>
          <w:p w14:paraId="67A472A6" w14:textId="77777777" w:rsidR="00D708FE" w:rsidRDefault="00D708FE" w:rsidP="00D708FE">
            <w:pPr>
              <w:pStyle w:val="XML1"/>
            </w:pPr>
            <w:r>
              <w:t xml:space="preserve">        &lt;/xs:annotation&gt;</w:t>
            </w:r>
          </w:p>
          <w:p w14:paraId="2ACF4A6F" w14:textId="77777777" w:rsidR="00D708FE" w:rsidRDefault="00D708FE" w:rsidP="00D708FE">
            <w:pPr>
              <w:pStyle w:val="XML1"/>
            </w:pPr>
            <w:r>
              <w:t xml:space="preserve">      &lt;/xs:element&gt;</w:t>
            </w:r>
          </w:p>
          <w:p w14:paraId="6D674F06" w14:textId="77777777" w:rsidR="00D708FE" w:rsidRDefault="00D708FE" w:rsidP="00D708FE">
            <w:pPr>
              <w:pStyle w:val="XML1"/>
            </w:pPr>
            <w:r>
              <w:t xml:space="preserve">      &lt;xs:element name="Exponent"  type="xs:base64Binary"&gt;</w:t>
            </w:r>
          </w:p>
          <w:p w14:paraId="2F4F9D0E" w14:textId="77777777" w:rsidR="00D708FE" w:rsidRDefault="00D708FE" w:rsidP="00D708FE">
            <w:pPr>
              <w:pStyle w:val="XML1"/>
            </w:pPr>
            <w:r>
              <w:t xml:space="preserve">        &lt;xs:annotation&gt;</w:t>
            </w:r>
          </w:p>
          <w:p w14:paraId="1C48EFF0" w14:textId="77777777" w:rsidR="00D708FE" w:rsidRDefault="00D708FE" w:rsidP="00D708FE">
            <w:pPr>
              <w:pStyle w:val="XML1"/>
            </w:pPr>
            <w:r>
              <w:t xml:space="preserve">          &lt;xs:documentation&gt;</w:t>
            </w:r>
          </w:p>
          <w:p w14:paraId="35299976" w14:textId="77777777" w:rsidR="00D708FE" w:rsidRDefault="00D708FE" w:rsidP="00D708FE">
            <w:pPr>
              <w:pStyle w:val="XML1"/>
            </w:pPr>
            <w:r>
              <w:t xml:space="preserve">            This element MUST be present in the NETCONF data</w:t>
            </w:r>
          </w:p>
          <w:p w14:paraId="17F12474" w14:textId="77777777" w:rsidR="00D708FE" w:rsidRDefault="00D708FE" w:rsidP="00D708FE">
            <w:pPr>
              <w:pStyle w:val="XML1"/>
            </w:pPr>
            <w:r>
              <w:t xml:space="preserve">            store. If this element is not present in a NETCONF</w:t>
            </w:r>
          </w:p>
          <w:p w14:paraId="19102ECA" w14:textId="77777777" w:rsidR="00D708FE" w:rsidRDefault="00D708FE" w:rsidP="00D708FE">
            <w:pPr>
              <w:pStyle w:val="XML1"/>
            </w:pPr>
            <w:r>
              <w:t xml:space="preserve">            &amp;lt;edit-config&amp;gt; operation 'create', 'merge' or 'replace' and</w:t>
            </w:r>
          </w:p>
          <w:p w14:paraId="1CDFBB26" w14:textId="77777777" w:rsidR="00D708FE" w:rsidRDefault="00D708FE" w:rsidP="00D708FE">
            <w:pPr>
              <w:pStyle w:val="XML1"/>
            </w:pPr>
            <w:r>
              <w:t xml:space="preserve">            the parent element does not exist, a 'data-missing' error</w:t>
            </w:r>
          </w:p>
          <w:p w14:paraId="4E1B6A62" w14:textId="77777777" w:rsidR="00D708FE" w:rsidRDefault="00D708FE" w:rsidP="00D708FE">
            <w:pPr>
              <w:pStyle w:val="XML1"/>
            </w:pPr>
            <w:r>
              <w:t xml:space="preserve">            is returned.</w:t>
            </w:r>
          </w:p>
          <w:p w14:paraId="0CCD19AE" w14:textId="77777777" w:rsidR="00D708FE" w:rsidRDefault="00D708FE" w:rsidP="00D708FE">
            <w:pPr>
              <w:pStyle w:val="XML1"/>
            </w:pPr>
            <w:r>
              <w:t xml:space="preserve">          &lt;/xs:documentation&gt;</w:t>
            </w:r>
          </w:p>
          <w:p w14:paraId="335EE727" w14:textId="77777777" w:rsidR="00D708FE" w:rsidRDefault="00D708FE" w:rsidP="00D708FE">
            <w:pPr>
              <w:pStyle w:val="XML1"/>
            </w:pPr>
            <w:r>
              <w:t xml:space="preserve">        &lt;/xs:annotation&gt;</w:t>
            </w:r>
          </w:p>
          <w:p w14:paraId="5AD68CD2" w14:textId="77777777" w:rsidR="00D708FE" w:rsidRDefault="00D708FE" w:rsidP="00D708FE">
            <w:pPr>
              <w:pStyle w:val="XML1"/>
            </w:pPr>
            <w:r>
              <w:t xml:space="preserve">      &lt;/xs:element&gt;</w:t>
            </w:r>
          </w:p>
          <w:p w14:paraId="73E54354" w14:textId="77777777" w:rsidR="00D708FE" w:rsidRDefault="00D708FE" w:rsidP="00D708FE">
            <w:pPr>
              <w:pStyle w:val="XML1"/>
            </w:pPr>
            <w:r>
              <w:t xml:space="preserve">    &lt;/xs:sequence&gt;</w:t>
            </w:r>
          </w:p>
          <w:p w14:paraId="3D54F510" w14:textId="77777777" w:rsidR="00D708FE" w:rsidRDefault="00D708FE" w:rsidP="00D708FE">
            <w:pPr>
              <w:pStyle w:val="XML1"/>
            </w:pPr>
            <w:r>
              <w:t xml:space="preserve">  &lt;/xs:group&gt;</w:t>
            </w:r>
          </w:p>
          <w:p w14:paraId="7F4A30EA" w14:textId="77777777" w:rsidR="00D708FE" w:rsidRDefault="00D708FE" w:rsidP="00D708FE">
            <w:pPr>
              <w:pStyle w:val="XML1"/>
            </w:pPr>
          </w:p>
          <w:p w14:paraId="5C43737F" w14:textId="77777777" w:rsidR="00D708FE" w:rsidRDefault="00D708FE" w:rsidP="00D708FE">
            <w:pPr>
              <w:pStyle w:val="XML1"/>
            </w:pPr>
            <w:r>
              <w:t xml:space="preserve">  &lt;xs:group name="OFFlowTableType"&gt;</w:t>
            </w:r>
          </w:p>
          <w:p w14:paraId="22B2BDF5" w14:textId="77777777" w:rsidR="00D708FE" w:rsidRDefault="00D708FE" w:rsidP="00D708FE">
            <w:pPr>
              <w:pStyle w:val="XML1"/>
            </w:pPr>
            <w:r>
              <w:t xml:space="preserve">    &lt;xs:annotation&gt;</w:t>
            </w:r>
          </w:p>
          <w:p w14:paraId="3E2E2C48" w14:textId="77777777" w:rsidR="00D708FE" w:rsidRDefault="00D708FE" w:rsidP="00D708FE">
            <w:pPr>
              <w:pStyle w:val="XML1"/>
            </w:pPr>
            <w:r>
              <w:t xml:space="preserve">      &lt;xs:documentation&gt;</w:t>
            </w:r>
          </w:p>
          <w:p w14:paraId="0C659C8D" w14:textId="77777777" w:rsidR="00D708FE" w:rsidRDefault="00D708FE" w:rsidP="00D708FE">
            <w:pPr>
              <w:pStyle w:val="XML1"/>
            </w:pPr>
            <w:r>
              <w:t xml:space="preserve">        Representation of an OpenFlow Flow Table Resource.</w:t>
            </w:r>
          </w:p>
          <w:p w14:paraId="31339142" w14:textId="77777777" w:rsidR="00D708FE" w:rsidRDefault="00D708FE" w:rsidP="00D708FE">
            <w:pPr>
              <w:pStyle w:val="XML1"/>
            </w:pPr>
          </w:p>
          <w:p w14:paraId="2258681F" w14:textId="77777777" w:rsidR="00D708FE" w:rsidRDefault="00D708FE" w:rsidP="00D708FE">
            <w:pPr>
              <w:pStyle w:val="XML1"/>
            </w:pPr>
            <w:r>
              <w:t xml:space="preserve">        Elements in the type OFFlowTableType are not configurable and</w:t>
            </w:r>
          </w:p>
          <w:p w14:paraId="349F2A41" w14:textId="77777777" w:rsidR="00D708FE" w:rsidRDefault="00D708FE" w:rsidP="00D708FE">
            <w:pPr>
              <w:pStyle w:val="XML1"/>
            </w:pPr>
            <w:r>
              <w:t xml:space="preserve">        can only be retrieved by NETCONF &amp;lt;get&amp;gt; operations. Attemps to</w:t>
            </w:r>
          </w:p>
          <w:p w14:paraId="5924D3E8" w14:textId="77777777" w:rsidR="00D708FE" w:rsidRDefault="00D708FE" w:rsidP="00D708FE">
            <w:pPr>
              <w:pStyle w:val="XML1"/>
            </w:pPr>
            <w:r>
              <w:t xml:space="preserve">        modify this element and its children with a NETCONF</w:t>
            </w:r>
          </w:p>
          <w:p w14:paraId="74E25261" w14:textId="77777777" w:rsidR="00D708FE" w:rsidRDefault="00D708FE" w:rsidP="00D708FE">
            <w:pPr>
              <w:pStyle w:val="XML1"/>
            </w:pPr>
            <w:r>
              <w:t xml:space="preserve">        &amp;lt;edit-config&amp;gt; operation MUST result in an</w:t>
            </w:r>
          </w:p>
          <w:p w14:paraId="297F510B" w14:textId="77777777" w:rsidR="00D708FE" w:rsidRDefault="00D708FE" w:rsidP="00D708FE">
            <w:pPr>
              <w:pStyle w:val="XML1"/>
            </w:pPr>
            <w:r>
              <w:t xml:space="preserve">        'operation-not-supported' error with type 'application'.</w:t>
            </w:r>
          </w:p>
          <w:p w14:paraId="1454EBF0" w14:textId="77777777" w:rsidR="00D708FE" w:rsidRDefault="00D708FE" w:rsidP="00D708FE">
            <w:pPr>
              <w:pStyle w:val="XML1"/>
            </w:pPr>
            <w:r>
              <w:t xml:space="preserve">      &lt;/xs:documentation&gt;</w:t>
            </w:r>
          </w:p>
          <w:p w14:paraId="18EC20F8" w14:textId="77777777" w:rsidR="00D708FE" w:rsidRDefault="00D708FE" w:rsidP="00D708FE">
            <w:pPr>
              <w:pStyle w:val="XML1"/>
            </w:pPr>
            <w:r>
              <w:lastRenderedPageBreak/>
              <w:t xml:space="preserve">    &lt;/xs:annotation&gt;</w:t>
            </w:r>
          </w:p>
          <w:p w14:paraId="35B98836" w14:textId="77777777" w:rsidR="00D708FE" w:rsidRDefault="00D708FE" w:rsidP="00D708FE">
            <w:pPr>
              <w:pStyle w:val="XML1"/>
            </w:pPr>
          </w:p>
          <w:p w14:paraId="29AB4959" w14:textId="77777777" w:rsidR="00D708FE" w:rsidRDefault="00D708FE" w:rsidP="00D708FE">
            <w:pPr>
              <w:pStyle w:val="XML1"/>
            </w:pPr>
            <w:r>
              <w:t xml:space="preserve">    &lt;xs:sequence&gt;</w:t>
            </w:r>
          </w:p>
          <w:p w14:paraId="2B29AAFB" w14:textId="77777777" w:rsidR="00D708FE" w:rsidRDefault="00D708FE" w:rsidP="00D708FE">
            <w:pPr>
              <w:pStyle w:val="XML1"/>
            </w:pPr>
            <w:r>
              <w:t xml:space="preserve">      &lt;xs:group ref="OFResourceType"/&gt;</w:t>
            </w:r>
          </w:p>
          <w:p w14:paraId="78913C3E" w14:textId="77777777" w:rsidR="00D708FE" w:rsidRDefault="00D708FE" w:rsidP="00D708FE">
            <w:pPr>
              <w:pStyle w:val="XML1"/>
            </w:pPr>
            <w:r>
              <w:t xml:space="preserve">      &lt;xs:element name="max-entries"  type="xs:unsignedByte"&gt;</w:t>
            </w:r>
          </w:p>
          <w:p w14:paraId="76C1074A" w14:textId="77777777" w:rsidR="00D708FE" w:rsidRDefault="00D708FE" w:rsidP="00D708FE">
            <w:pPr>
              <w:pStyle w:val="XML1"/>
            </w:pPr>
            <w:r>
              <w:t xml:space="preserve">        &lt;xs:annotation&gt;</w:t>
            </w:r>
          </w:p>
          <w:p w14:paraId="664189F5" w14:textId="77777777" w:rsidR="00D708FE" w:rsidRDefault="00D708FE" w:rsidP="00D708FE">
            <w:pPr>
              <w:pStyle w:val="XML1"/>
            </w:pPr>
            <w:r>
              <w:t xml:space="preserve">          &lt;xs:documentation&gt;</w:t>
            </w:r>
          </w:p>
          <w:p w14:paraId="7B566161" w14:textId="77777777" w:rsidR="00D708FE" w:rsidRDefault="00D708FE" w:rsidP="00D708FE">
            <w:pPr>
              <w:pStyle w:val="XML1"/>
            </w:pPr>
            <w:r>
              <w:t xml:space="preserve">            The maximum number of flow entries supported by</w:t>
            </w:r>
          </w:p>
          <w:p w14:paraId="3BE2BD3A" w14:textId="77777777" w:rsidR="00D708FE" w:rsidRDefault="00D708FE" w:rsidP="00D708FE">
            <w:pPr>
              <w:pStyle w:val="XML1"/>
            </w:pPr>
            <w:r>
              <w:t xml:space="preserve">            the flow table.</w:t>
            </w:r>
          </w:p>
          <w:p w14:paraId="04821EA2" w14:textId="77777777" w:rsidR="00D708FE" w:rsidRDefault="00D708FE" w:rsidP="00D708FE">
            <w:pPr>
              <w:pStyle w:val="XML1"/>
            </w:pPr>
            <w:r>
              <w:t xml:space="preserve">          &lt;/xs:documentation&gt;</w:t>
            </w:r>
          </w:p>
          <w:p w14:paraId="0EDDE80C" w14:textId="77777777" w:rsidR="00D708FE" w:rsidRDefault="00D708FE" w:rsidP="00D708FE">
            <w:pPr>
              <w:pStyle w:val="XML1"/>
            </w:pPr>
            <w:r>
              <w:t xml:space="preserve">        &lt;/xs:annotation&gt;</w:t>
            </w:r>
          </w:p>
          <w:p w14:paraId="721BDADD" w14:textId="77777777" w:rsidR="00D708FE" w:rsidRDefault="00D708FE" w:rsidP="00D708FE">
            <w:pPr>
              <w:pStyle w:val="XML1"/>
            </w:pPr>
            <w:r>
              <w:t xml:space="preserve">      &lt;/xs:element&gt;</w:t>
            </w:r>
          </w:p>
          <w:p w14:paraId="31A84D91" w14:textId="77777777" w:rsidR="00D708FE" w:rsidRDefault="00D708FE" w:rsidP="00D708FE">
            <w:pPr>
              <w:pStyle w:val="XML1"/>
            </w:pPr>
            <w:r>
              <w:t xml:space="preserve">      &lt;xs:element name="next-tables"&gt;</w:t>
            </w:r>
          </w:p>
          <w:p w14:paraId="20B48221" w14:textId="77777777" w:rsidR="00D708FE" w:rsidRDefault="00D708FE" w:rsidP="00D708FE">
            <w:pPr>
              <w:pStyle w:val="XML1"/>
            </w:pPr>
            <w:r>
              <w:t xml:space="preserve">        &lt;xs:annotation&gt;</w:t>
            </w:r>
          </w:p>
          <w:p w14:paraId="47F0E648" w14:textId="77777777" w:rsidR="00D708FE" w:rsidRDefault="00D708FE" w:rsidP="00D708FE">
            <w:pPr>
              <w:pStyle w:val="XML1"/>
            </w:pPr>
            <w:r>
              <w:t xml:space="preserve">          &lt;xs:documentation&gt;</w:t>
            </w:r>
          </w:p>
          <w:p w14:paraId="7FBF3E21" w14:textId="77777777" w:rsidR="00D708FE" w:rsidRDefault="00D708FE" w:rsidP="00D708FE">
            <w:pPr>
              <w:pStyle w:val="XML1"/>
            </w:pPr>
            <w:r>
              <w:t xml:space="preserve">            An array of resource-ids of all flow tables that</w:t>
            </w:r>
          </w:p>
          <w:p w14:paraId="66BF805B" w14:textId="77777777" w:rsidR="00D708FE" w:rsidRDefault="00D708FE" w:rsidP="00D708FE">
            <w:pPr>
              <w:pStyle w:val="XML1"/>
            </w:pPr>
            <w:r>
              <w:t xml:space="preserve">            can be directly reached from this table using the </w:t>
            </w:r>
          </w:p>
          <w:p w14:paraId="5BAC1360" w14:textId="77777777" w:rsidR="00D708FE" w:rsidRDefault="00D708FE" w:rsidP="00D708FE">
            <w:pPr>
              <w:pStyle w:val="XML1"/>
            </w:pPr>
            <w:r>
              <w:t xml:space="preserve">            'goto-table' instruction.</w:t>
            </w:r>
          </w:p>
          <w:p w14:paraId="73702E6D" w14:textId="77777777" w:rsidR="00D708FE" w:rsidRDefault="00D708FE" w:rsidP="00D708FE">
            <w:pPr>
              <w:pStyle w:val="XML1"/>
            </w:pPr>
            <w:r>
              <w:t xml:space="preserve">          &lt;/xs:documentation&gt;</w:t>
            </w:r>
          </w:p>
          <w:p w14:paraId="31B202A9" w14:textId="77777777" w:rsidR="00D708FE" w:rsidRDefault="00D708FE" w:rsidP="00D708FE">
            <w:pPr>
              <w:pStyle w:val="XML1"/>
            </w:pPr>
            <w:r>
              <w:t xml:space="preserve">        &lt;/xs:annotation&gt;</w:t>
            </w:r>
          </w:p>
          <w:p w14:paraId="151CD900" w14:textId="77777777" w:rsidR="00D708FE" w:rsidRDefault="00D708FE" w:rsidP="00D708FE">
            <w:pPr>
              <w:pStyle w:val="XML1"/>
            </w:pPr>
            <w:r>
              <w:t xml:space="preserve">        &lt;xs:complexType&gt;</w:t>
            </w:r>
          </w:p>
          <w:p w14:paraId="0EBD930B" w14:textId="77777777" w:rsidR="00D708FE" w:rsidRDefault="00D708FE" w:rsidP="00D708FE">
            <w:pPr>
              <w:pStyle w:val="XML1"/>
            </w:pPr>
            <w:r>
              <w:t xml:space="preserve">          &lt;xs:sequence&gt;</w:t>
            </w:r>
          </w:p>
          <w:p w14:paraId="19BECFC3" w14:textId="77777777" w:rsidR="00D708FE" w:rsidRDefault="00D708FE" w:rsidP="00D708FE">
            <w:pPr>
              <w:pStyle w:val="XML1"/>
            </w:pPr>
            <w:r>
              <w:t xml:space="preserve">            &lt;xs:element name="table-id" minOccurs="0" maxOccurs="unbounded"  type="inet:uri"/&gt;</w:t>
            </w:r>
          </w:p>
          <w:p w14:paraId="4835193F" w14:textId="77777777" w:rsidR="00D708FE" w:rsidRDefault="00D708FE" w:rsidP="00D708FE">
            <w:pPr>
              <w:pStyle w:val="XML1"/>
            </w:pPr>
            <w:r>
              <w:t xml:space="preserve">          &lt;/xs:sequence&gt;</w:t>
            </w:r>
          </w:p>
          <w:p w14:paraId="38166293" w14:textId="77777777" w:rsidR="00D708FE" w:rsidRDefault="00D708FE" w:rsidP="00D708FE">
            <w:pPr>
              <w:pStyle w:val="XML1"/>
            </w:pPr>
            <w:r>
              <w:t xml:space="preserve">        &lt;/xs:complexType&gt;</w:t>
            </w:r>
          </w:p>
          <w:p w14:paraId="4DD06F54" w14:textId="77777777" w:rsidR="00D708FE" w:rsidRDefault="00D708FE" w:rsidP="00D708FE">
            <w:pPr>
              <w:pStyle w:val="XML1"/>
            </w:pPr>
            <w:r>
              <w:t xml:space="preserve">      &lt;/xs:element&gt;</w:t>
            </w:r>
          </w:p>
          <w:p w14:paraId="504BBFC2" w14:textId="77777777" w:rsidR="00D708FE" w:rsidRDefault="00D708FE" w:rsidP="00D708FE">
            <w:pPr>
              <w:pStyle w:val="XML1"/>
            </w:pPr>
            <w:r>
              <w:t xml:space="preserve">      &lt;xs:element name="instructions"&gt;</w:t>
            </w:r>
          </w:p>
          <w:p w14:paraId="050851F1" w14:textId="77777777" w:rsidR="00D708FE" w:rsidRDefault="00D708FE" w:rsidP="00D708FE">
            <w:pPr>
              <w:pStyle w:val="XML1"/>
            </w:pPr>
            <w:r>
              <w:t xml:space="preserve">        &lt;xs:annotation&gt;</w:t>
            </w:r>
          </w:p>
          <w:p w14:paraId="2B3C4393" w14:textId="77777777" w:rsidR="00D708FE" w:rsidRDefault="00D708FE" w:rsidP="00D708FE">
            <w:pPr>
              <w:pStyle w:val="XML1"/>
            </w:pPr>
            <w:r>
              <w:t xml:space="preserve">          &lt;xs:documentation&gt;</w:t>
            </w:r>
          </w:p>
          <w:p w14:paraId="41F91AA5" w14:textId="77777777" w:rsidR="00D708FE" w:rsidRDefault="00D708FE" w:rsidP="00D708FE">
            <w:pPr>
              <w:pStyle w:val="XML1"/>
            </w:pPr>
            <w:r>
              <w:t xml:space="preserve">            The list of all instruction types supported by</w:t>
            </w:r>
          </w:p>
          <w:p w14:paraId="0C800748" w14:textId="77777777" w:rsidR="00D708FE" w:rsidRDefault="00D708FE" w:rsidP="00D708FE">
            <w:pPr>
              <w:pStyle w:val="XML1"/>
            </w:pPr>
            <w:r>
              <w:t xml:space="preserve">            the flow table.</w:t>
            </w:r>
          </w:p>
          <w:p w14:paraId="26A418BE" w14:textId="77777777" w:rsidR="00D708FE" w:rsidRDefault="00D708FE" w:rsidP="00D708FE">
            <w:pPr>
              <w:pStyle w:val="XML1"/>
            </w:pPr>
            <w:r>
              <w:t xml:space="preserve">          &lt;/xs:documentation&gt;</w:t>
            </w:r>
          </w:p>
          <w:p w14:paraId="005604B9" w14:textId="77777777" w:rsidR="00D708FE" w:rsidRDefault="00D708FE" w:rsidP="00D708FE">
            <w:pPr>
              <w:pStyle w:val="XML1"/>
            </w:pPr>
            <w:r>
              <w:t xml:space="preserve">        &lt;/xs:annotation&gt;</w:t>
            </w:r>
          </w:p>
          <w:p w14:paraId="7EFFDC8F" w14:textId="77777777" w:rsidR="00D708FE" w:rsidRDefault="00D708FE" w:rsidP="00D708FE">
            <w:pPr>
              <w:pStyle w:val="XML1"/>
            </w:pPr>
            <w:r>
              <w:t xml:space="preserve">        &lt;xs:complexType&gt;</w:t>
            </w:r>
          </w:p>
          <w:p w14:paraId="38BD525C" w14:textId="77777777" w:rsidR="00D708FE" w:rsidRDefault="00D708FE" w:rsidP="00D708FE">
            <w:pPr>
              <w:pStyle w:val="XML1"/>
            </w:pPr>
            <w:r>
              <w:t xml:space="preserve">          &lt;xs:sequence&gt;</w:t>
            </w:r>
          </w:p>
          <w:p w14:paraId="520D779A" w14:textId="77777777" w:rsidR="00D708FE" w:rsidRDefault="00D708FE" w:rsidP="00D708FE">
            <w:pPr>
              <w:pStyle w:val="XML1"/>
            </w:pPr>
            <w:r>
              <w:t xml:space="preserve">            &lt;xs:element name="type" minOccurs="0" maxOccurs="unbounded"  type="OFInstructionType"/&gt;</w:t>
            </w:r>
          </w:p>
          <w:p w14:paraId="69B2232A" w14:textId="77777777" w:rsidR="00D708FE" w:rsidRDefault="00D708FE" w:rsidP="00D708FE">
            <w:pPr>
              <w:pStyle w:val="XML1"/>
            </w:pPr>
            <w:r>
              <w:t xml:space="preserve">          &lt;/xs:sequence&gt;</w:t>
            </w:r>
          </w:p>
          <w:p w14:paraId="71FBE263" w14:textId="77777777" w:rsidR="00D708FE" w:rsidRDefault="00D708FE" w:rsidP="00D708FE">
            <w:pPr>
              <w:pStyle w:val="XML1"/>
            </w:pPr>
            <w:r>
              <w:t xml:space="preserve">        &lt;/xs:complexType&gt;</w:t>
            </w:r>
          </w:p>
          <w:p w14:paraId="6728F1E3" w14:textId="77777777" w:rsidR="00D708FE" w:rsidRDefault="00D708FE" w:rsidP="00D708FE">
            <w:pPr>
              <w:pStyle w:val="XML1"/>
            </w:pPr>
            <w:r>
              <w:t xml:space="preserve">      &lt;/xs:element&gt;</w:t>
            </w:r>
          </w:p>
          <w:p w14:paraId="28D49052" w14:textId="77777777" w:rsidR="00D708FE" w:rsidRDefault="00D708FE" w:rsidP="00D708FE">
            <w:pPr>
              <w:pStyle w:val="XML1"/>
            </w:pPr>
            <w:r>
              <w:t xml:space="preserve">      &lt;xs:element name="matches"&gt;</w:t>
            </w:r>
          </w:p>
          <w:p w14:paraId="7DB1611E" w14:textId="77777777" w:rsidR="00D708FE" w:rsidRDefault="00D708FE" w:rsidP="00D708FE">
            <w:pPr>
              <w:pStyle w:val="XML1"/>
            </w:pPr>
            <w:r>
              <w:t xml:space="preserve">        &lt;xs:annotation&gt;</w:t>
            </w:r>
          </w:p>
          <w:p w14:paraId="18E7B91B" w14:textId="77777777" w:rsidR="00D708FE" w:rsidRDefault="00D708FE" w:rsidP="00D708FE">
            <w:pPr>
              <w:pStyle w:val="XML1"/>
            </w:pPr>
            <w:r>
              <w:t xml:space="preserve">          &lt;xs:documentation&gt;</w:t>
            </w:r>
          </w:p>
          <w:p w14:paraId="0CB5085E" w14:textId="77777777" w:rsidR="00D708FE" w:rsidRDefault="00D708FE" w:rsidP="00D708FE">
            <w:pPr>
              <w:pStyle w:val="XML1"/>
            </w:pPr>
            <w:r>
              <w:t xml:space="preserve">            The list of all match types supported by the</w:t>
            </w:r>
          </w:p>
          <w:p w14:paraId="180EC389" w14:textId="77777777" w:rsidR="00D708FE" w:rsidRDefault="00D708FE" w:rsidP="00D708FE">
            <w:pPr>
              <w:pStyle w:val="XML1"/>
            </w:pPr>
            <w:r>
              <w:t xml:space="preserve">            flow table.</w:t>
            </w:r>
          </w:p>
          <w:p w14:paraId="097019E4" w14:textId="77777777" w:rsidR="00D708FE" w:rsidRDefault="00D708FE" w:rsidP="00D708FE">
            <w:pPr>
              <w:pStyle w:val="XML1"/>
            </w:pPr>
            <w:r>
              <w:t xml:space="preserve">          &lt;/xs:documentation&gt;</w:t>
            </w:r>
          </w:p>
          <w:p w14:paraId="2C9DFF5E" w14:textId="77777777" w:rsidR="00D708FE" w:rsidRDefault="00D708FE" w:rsidP="00D708FE">
            <w:pPr>
              <w:pStyle w:val="XML1"/>
            </w:pPr>
            <w:r>
              <w:t xml:space="preserve">        &lt;/xs:annotation&gt;</w:t>
            </w:r>
          </w:p>
          <w:p w14:paraId="445A9430" w14:textId="77777777" w:rsidR="00D708FE" w:rsidRDefault="00D708FE" w:rsidP="00D708FE">
            <w:pPr>
              <w:pStyle w:val="XML1"/>
            </w:pPr>
            <w:r>
              <w:t xml:space="preserve">        &lt;xs:complexType&gt;</w:t>
            </w:r>
          </w:p>
          <w:p w14:paraId="61F3C383" w14:textId="77777777" w:rsidR="00D708FE" w:rsidRDefault="00D708FE" w:rsidP="00D708FE">
            <w:pPr>
              <w:pStyle w:val="XML1"/>
            </w:pPr>
            <w:r>
              <w:t xml:space="preserve">          &lt;xs:sequence&gt;</w:t>
            </w:r>
          </w:p>
          <w:p w14:paraId="5FA05CC4" w14:textId="77777777" w:rsidR="00D708FE" w:rsidRDefault="00D708FE" w:rsidP="00D708FE">
            <w:pPr>
              <w:pStyle w:val="XML1"/>
            </w:pPr>
            <w:r>
              <w:t xml:space="preserve">            &lt;xs:element name="type" minOccurs="0" maxOccurs="unbounded"  type="OFMatchFieldType"/&gt;</w:t>
            </w:r>
          </w:p>
          <w:p w14:paraId="2613C5CA" w14:textId="77777777" w:rsidR="00D708FE" w:rsidRDefault="00D708FE" w:rsidP="00D708FE">
            <w:pPr>
              <w:pStyle w:val="XML1"/>
            </w:pPr>
            <w:r>
              <w:t xml:space="preserve">          &lt;/xs:sequence&gt;</w:t>
            </w:r>
          </w:p>
          <w:p w14:paraId="5F979027" w14:textId="77777777" w:rsidR="00D708FE" w:rsidRDefault="00D708FE" w:rsidP="00D708FE">
            <w:pPr>
              <w:pStyle w:val="XML1"/>
            </w:pPr>
            <w:r>
              <w:t xml:space="preserve">        &lt;/xs:complexType&gt;</w:t>
            </w:r>
          </w:p>
          <w:p w14:paraId="548203BB" w14:textId="77777777" w:rsidR="00D708FE" w:rsidRDefault="00D708FE" w:rsidP="00D708FE">
            <w:pPr>
              <w:pStyle w:val="XML1"/>
            </w:pPr>
            <w:r>
              <w:t xml:space="preserve">      &lt;/xs:element&gt;</w:t>
            </w:r>
          </w:p>
          <w:p w14:paraId="1AD5F56D" w14:textId="77777777" w:rsidR="00D708FE" w:rsidRDefault="00D708FE" w:rsidP="00D708FE">
            <w:pPr>
              <w:pStyle w:val="XML1"/>
            </w:pPr>
            <w:r>
              <w:t xml:space="preserve">      &lt;xs:element name="write-actions"&gt;</w:t>
            </w:r>
          </w:p>
          <w:p w14:paraId="1D351DEF" w14:textId="77777777" w:rsidR="00D708FE" w:rsidRDefault="00D708FE" w:rsidP="00D708FE">
            <w:pPr>
              <w:pStyle w:val="XML1"/>
            </w:pPr>
            <w:r>
              <w:lastRenderedPageBreak/>
              <w:t xml:space="preserve">        &lt;xs:annotation&gt;</w:t>
            </w:r>
          </w:p>
          <w:p w14:paraId="19CA0A4E" w14:textId="77777777" w:rsidR="00D708FE" w:rsidRDefault="00D708FE" w:rsidP="00D708FE">
            <w:pPr>
              <w:pStyle w:val="XML1"/>
            </w:pPr>
            <w:r>
              <w:t xml:space="preserve">          &lt;xs:documentation&gt;</w:t>
            </w:r>
          </w:p>
          <w:p w14:paraId="76FA19D1" w14:textId="77777777" w:rsidR="00D708FE" w:rsidRDefault="00D708FE" w:rsidP="00D708FE">
            <w:pPr>
              <w:pStyle w:val="XML1"/>
            </w:pPr>
            <w:r>
              <w:t xml:space="preserve">            The list of all write action types supported by</w:t>
            </w:r>
          </w:p>
          <w:p w14:paraId="73BD4BB4" w14:textId="77777777" w:rsidR="00D708FE" w:rsidRDefault="00D708FE" w:rsidP="00D708FE">
            <w:pPr>
              <w:pStyle w:val="XML1"/>
            </w:pPr>
            <w:r>
              <w:t xml:space="preserve">            the flow table.</w:t>
            </w:r>
          </w:p>
          <w:p w14:paraId="400E1E12" w14:textId="77777777" w:rsidR="00D708FE" w:rsidRDefault="00D708FE" w:rsidP="00D708FE">
            <w:pPr>
              <w:pStyle w:val="XML1"/>
            </w:pPr>
            <w:r>
              <w:t xml:space="preserve">          &lt;/xs:documentation&gt;</w:t>
            </w:r>
          </w:p>
          <w:p w14:paraId="78A45EBE" w14:textId="77777777" w:rsidR="00D708FE" w:rsidRDefault="00D708FE" w:rsidP="00D708FE">
            <w:pPr>
              <w:pStyle w:val="XML1"/>
            </w:pPr>
            <w:r>
              <w:t xml:space="preserve">        &lt;/xs:annotation&gt;</w:t>
            </w:r>
          </w:p>
          <w:p w14:paraId="54D3A6CB" w14:textId="77777777" w:rsidR="00D708FE" w:rsidRDefault="00D708FE" w:rsidP="00D708FE">
            <w:pPr>
              <w:pStyle w:val="XML1"/>
            </w:pPr>
            <w:r>
              <w:t xml:space="preserve">        &lt;xs:complexType&gt;</w:t>
            </w:r>
          </w:p>
          <w:p w14:paraId="56B298AE" w14:textId="77777777" w:rsidR="00D708FE" w:rsidRDefault="00D708FE" w:rsidP="00D708FE">
            <w:pPr>
              <w:pStyle w:val="XML1"/>
            </w:pPr>
            <w:r>
              <w:t xml:space="preserve">          &lt;xs:sequence&gt;</w:t>
            </w:r>
          </w:p>
          <w:p w14:paraId="1C982A5F" w14:textId="77777777" w:rsidR="00D708FE" w:rsidRDefault="00D708FE" w:rsidP="00D708FE">
            <w:pPr>
              <w:pStyle w:val="XML1"/>
            </w:pPr>
            <w:r>
              <w:t xml:space="preserve">            &lt;xs:element name="type" minOccurs="0" maxOccurs="unbounded"  type="OFActionType"/&gt;</w:t>
            </w:r>
          </w:p>
          <w:p w14:paraId="149E4C37" w14:textId="77777777" w:rsidR="00D708FE" w:rsidRDefault="00D708FE" w:rsidP="00D708FE">
            <w:pPr>
              <w:pStyle w:val="XML1"/>
            </w:pPr>
            <w:r>
              <w:t xml:space="preserve">          &lt;/xs:sequence&gt;</w:t>
            </w:r>
          </w:p>
          <w:p w14:paraId="17DE9B52" w14:textId="77777777" w:rsidR="00D708FE" w:rsidRDefault="00D708FE" w:rsidP="00D708FE">
            <w:pPr>
              <w:pStyle w:val="XML1"/>
            </w:pPr>
            <w:r>
              <w:t xml:space="preserve">        &lt;/xs:complexType&gt;</w:t>
            </w:r>
          </w:p>
          <w:p w14:paraId="51F95B40" w14:textId="77777777" w:rsidR="00D708FE" w:rsidRDefault="00D708FE" w:rsidP="00D708FE">
            <w:pPr>
              <w:pStyle w:val="XML1"/>
            </w:pPr>
            <w:r>
              <w:t xml:space="preserve">      &lt;/xs:element&gt;</w:t>
            </w:r>
          </w:p>
          <w:p w14:paraId="662E8482" w14:textId="77777777" w:rsidR="00D708FE" w:rsidRDefault="00D708FE" w:rsidP="00D708FE">
            <w:pPr>
              <w:pStyle w:val="XML1"/>
            </w:pPr>
            <w:r>
              <w:t xml:space="preserve">      &lt;xs:element name="apply-actions"&gt;</w:t>
            </w:r>
          </w:p>
          <w:p w14:paraId="219E5C66" w14:textId="77777777" w:rsidR="00D708FE" w:rsidRDefault="00D708FE" w:rsidP="00D708FE">
            <w:pPr>
              <w:pStyle w:val="XML1"/>
            </w:pPr>
            <w:r>
              <w:t xml:space="preserve">        &lt;xs:annotation&gt;</w:t>
            </w:r>
          </w:p>
          <w:p w14:paraId="534B817B" w14:textId="77777777" w:rsidR="00D708FE" w:rsidRDefault="00D708FE" w:rsidP="00D708FE">
            <w:pPr>
              <w:pStyle w:val="XML1"/>
            </w:pPr>
            <w:r>
              <w:t xml:space="preserve">          &lt;xs:documentation&gt;</w:t>
            </w:r>
          </w:p>
          <w:p w14:paraId="12B33004" w14:textId="77777777" w:rsidR="00D708FE" w:rsidRDefault="00D708FE" w:rsidP="00D708FE">
            <w:pPr>
              <w:pStyle w:val="XML1"/>
            </w:pPr>
            <w:r>
              <w:t xml:space="preserve">            The list of all apply action types supported by</w:t>
            </w:r>
          </w:p>
          <w:p w14:paraId="7F45C53E" w14:textId="77777777" w:rsidR="00D708FE" w:rsidRDefault="00D708FE" w:rsidP="00D708FE">
            <w:pPr>
              <w:pStyle w:val="XML1"/>
            </w:pPr>
            <w:r>
              <w:t xml:space="preserve">            the flow table.</w:t>
            </w:r>
          </w:p>
          <w:p w14:paraId="32ACD9C7" w14:textId="77777777" w:rsidR="00D708FE" w:rsidRDefault="00D708FE" w:rsidP="00D708FE">
            <w:pPr>
              <w:pStyle w:val="XML1"/>
            </w:pPr>
            <w:r>
              <w:t xml:space="preserve">          &lt;/xs:documentation&gt;</w:t>
            </w:r>
          </w:p>
          <w:p w14:paraId="2C2B83AE" w14:textId="77777777" w:rsidR="00D708FE" w:rsidRDefault="00D708FE" w:rsidP="00D708FE">
            <w:pPr>
              <w:pStyle w:val="XML1"/>
            </w:pPr>
            <w:r>
              <w:t xml:space="preserve">        &lt;/xs:annotation&gt;</w:t>
            </w:r>
          </w:p>
          <w:p w14:paraId="1C6782A1" w14:textId="77777777" w:rsidR="00D708FE" w:rsidRDefault="00D708FE" w:rsidP="00D708FE">
            <w:pPr>
              <w:pStyle w:val="XML1"/>
            </w:pPr>
            <w:r>
              <w:t xml:space="preserve">        &lt;xs:complexType&gt;</w:t>
            </w:r>
          </w:p>
          <w:p w14:paraId="4A0B1ADA" w14:textId="77777777" w:rsidR="00D708FE" w:rsidRDefault="00D708FE" w:rsidP="00D708FE">
            <w:pPr>
              <w:pStyle w:val="XML1"/>
            </w:pPr>
            <w:r>
              <w:t xml:space="preserve">          &lt;xs:sequence&gt;</w:t>
            </w:r>
          </w:p>
          <w:p w14:paraId="2711F829" w14:textId="77777777" w:rsidR="00D708FE" w:rsidRDefault="00D708FE" w:rsidP="00D708FE">
            <w:pPr>
              <w:pStyle w:val="XML1"/>
            </w:pPr>
            <w:r>
              <w:t xml:space="preserve">            &lt;xs:element name="type" minOccurs="0" maxOccurs="unbounded"  type="OFActionType"/&gt;</w:t>
            </w:r>
          </w:p>
          <w:p w14:paraId="776A0400" w14:textId="77777777" w:rsidR="00D708FE" w:rsidRDefault="00D708FE" w:rsidP="00D708FE">
            <w:pPr>
              <w:pStyle w:val="XML1"/>
            </w:pPr>
            <w:r>
              <w:t xml:space="preserve">          &lt;/xs:sequence&gt;</w:t>
            </w:r>
          </w:p>
          <w:p w14:paraId="39285C4D" w14:textId="77777777" w:rsidR="00D708FE" w:rsidRDefault="00D708FE" w:rsidP="00D708FE">
            <w:pPr>
              <w:pStyle w:val="XML1"/>
            </w:pPr>
            <w:r>
              <w:t xml:space="preserve">        &lt;/xs:complexType&gt;</w:t>
            </w:r>
          </w:p>
          <w:p w14:paraId="5C69C9D1" w14:textId="77777777" w:rsidR="00D708FE" w:rsidRDefault="00D708FE" w:rsidP="00D708FE">
            <w:pPr>
              <w:pStyle w:val="XML1"/>
            </w:pPr>
            <w:r>
              <w:t xml:space="preserve">      &lt;/xs:element&gt;</w:t>
            </w:r>
          </w:p>
          <w:p w14:paraId="61703A94" w14:textId="77777777" w:rsidR="00D708FE" w:rsidRDefault="00D708FE" w:rsidP="00D708FE">
            <w:pPr>
              <w:pStyle w:val="XML1"/>
            </w:pPr>
            <w:r>
              <w:t xml:space="preserve">      &lt;xs:element name="write-setfields"&gt;</w:t>
            </w:r>
          </w:p>
          <w:p w14:paraId="29842FEF" w14:textId="77777777" w:rsidR="00D708FE" w:rsidRDefault="00D708FE" w:rsidP="00D708FE">
            <w:pPr>
              <w:pStyle w:val="XML1"/>
            </w:pPr>
            <w:r>
              <w:t xml:space="preserve">        &lt;xs:annotation&gt;</w:t>
            </w:r>
          </w:p>
          <w:p w14:paraId="4F2FBA71" w14:textId="77777777" w:rsidR="00D708FE" w:rsidRDefault="00D708FE" w:rsidP="00D708FE">
            <w:pPr>
              <w:pStyle w:val="XML1"/>
            </w:pPr>
            <w:r>
              <w:t xml:space="preserve">          &lt;xs:documentation&gt;</w:t>
            </w:r>
          </w:p>
          <w:p w14:paraId="751059FD" w14:textId="77777777" w:rsidR="00D708FE" w:rsidRDefault="00D708FE" w:rsidP="00D708FE">
            <w:pPr>
              <w:pStyle w:val="XML1"/>
            </w:pPr>
            <w:r>
              <w:t xml:space="preserve">            The list of all 'set-field' action types </w:t>
            </w:r>
          </w:p>
          <w:p w14:paraId="0F59300E" w14:textId="77777777" w:rsidR="00D708FE" w:rsidRDefault="00D708FE" w:rsidP="00D708FE">
            <w:pPr>
              <w:pStyle w:val="XML1"/>
            </w:pPr>
            <w:r>
              <w:t xml:space="preserve">            supported by the table using write actions.</w:t>
            </w:r>
          </w:p>
          <w:p w14:paraId="6B954733" w14:textId="77777777" w:rsidR="00D708FE" w:rsidRDefault="00D708FE" w:rsidP="00D708FE">
            <w:pPr>
              <w:pStyle w:val="XML1"/>
            </w:pPr>
            <w:r>
              <w:t xml:space="preserve">          &lt;/xs:documentation&gt;</w:t>
            </w:r>
          </w:p>
          <w:p w14:paraId="58D95F9E" w14:textId="77777777" w:rsidR="00D708FE" w:rsidRDefault="00D708FE" w:rsidP="00D708FE">
            <w:pPr>
              <w:pStyle w:val="XML1"/>
            </w:pPr>
            <w:r>
              <w:t xml:space="preserve">        &lt;/xs:annotation&gt;</w:t>
            </w:r>
          </w:p>
          <w:p w14:paraId="2636266A" w14:textId="77777777" w:rsidR="00D708FE" w:rsidRDefault="00D708FE" w:rsidP="00D708FE">
            <w:pPr>
              <w:pStyle w:val="XML1"/>
            </w:pPr>
            <w:r>
              <w:t xml:space="preserve">        &lt;xs:complexType&gt;</w:t>
            </w:r>
          </w:p>
          <w:p w14:paraId="066C6736" w14:textId="77777777" w:rsidR="00D708FE" w:rsidRDefault="00D708FE" w:rsidP="00D708FE">
            <w:pPr>
              <w:pStyle w:val="XML1"/>
            </w:pPr>
            <w:r>
              <w:t xml:space="preserve">          &lt;xs:sequence&gt;</w:t>
            </w:r>
          </w:p>
          <w:p w14:paraId="07C026A9" w14:textId="77777777" w:rsidR="00D708FE" w:rsidRDefault="00D708FE" w:rsidP="00D708FE">
            <w:pPr>
              <w:pStyle w:val="XML1"/>
            </w:pPr>
            <w:r>
              <w:t xml:space="preserve">            &lt;xs:element name="type" minOccurs="0" maxOccurs="unbounded"  type="OFMatchFieldType"/&gt;</w:t>
            </w:r>
          </w:p>
          <w:p w14:paraId="7197E307" w14:textId="77777777" w:rsidR="00D708FE" w:rsidRDefault="00D708FE" w:rsidP="00D708FE">
            <w:pPr>
              <w:pStyle w:val="XML1"/>
            </w:pPr>
            <w:r>
              <w:t xml:space="preserve">          &lt;/xs:sequence&gt;</w:t>
            </w:r>
          </w:p>
          <w:p w14:paraId="6AED883D" w14:textId="77777777" w:rsidR="00D708FE" w:rsidRDefault="00D708FE" w:rsidP="00D708FE">
            <w:pPr>
              <w:pStyle w:val="XML1"/>
            </w:pPr>
            <w:r>
              <w:t xml:space="preserve">        &lt;/xs:complexType&gt;</w:t>
            </w:r>
          </w:p>
          <w:p w14:paraId="35908060" w14:textId="77777777" w:rsidR="00D708FE" w:rsidRDefault="00D708FE" w:rsidP="00D708FE">
            <w:pPr>
              <w:pStyle w:val="XML1"/>
            </w:pPr>
            <w:r>
              <w:t xml:space="preserve">      &lt;/xs:element&gt;</w:t>
            </w:r>
          </w:p>
          <w:p w14:paraId="0399B23A" w14:textId="77777777" w:rsidR="00D708FE" w:rsidRDefault="00D708FE" w:rsidP="00D708FE">
            <w:pPr>
              <w:pStyle w:val="XML1"/>
            </w:pPr>
            <w:r>
              <w:t xml:space="preserve">      &lt;xs:element name="apply-setfields"&gt;</w:t>
            </w:r>
          </w:p>
          <w:p w14:paraId="3A571C42" w14:textId="77777777" w:rsidR="00D708FE" w:rsidRDefault="00D708FE" w:rsidP="00D708FE">
            <w:pPr>
              <w:pStyle w:val="XML1"/>
            </w:pPr>
            <w:r>
              <w:t xml:space="preserve">        &lt;xs:annotation&gt;</w:t>
            </w:r>
          </w:p>
          <w:p w14:paraId="3AE3EADD" w14:textId="77777777" w:rsidR="00D708FE" w:rsidRDefault="00D708FE" w:rsidP="00D708FE">
            <w:pPr>
              <w:pStyle w:val="XML1"/>
            </w:pPr>
            <w:r>
              <w:t xml:space="preserve">          &lt;xs:documentation&gt;</w:t>
            </w:r>
          </w:p>
          <w:p w14:paraId="54B606C9" w14:textId="77777777" w:rsidR="00D708FE" w:rsidRDefault="00D708FE" w:rsidP="00D708FE">
            <w:pPr>
              <w:pStyle w:val="XML1"/>
            </w:pPr>
            <w:r>
              <w:t xml:space="preserve">            The list of all 'set-field' action types </w:t>
            </w:r>
          </w:p>
          <w:p w14:paraId="662F3970" w14:textId="77777777" w:rsidR="00D708FE" w:rsidRDefault="00D708FE" w:rsidP="00D708FE">
            <w:pPr>
              <w:pStyle w:val="XML1"/>
            </w:pPr>
            <w:r>
              <w:t xml:space="preserve">            supported by the table using apply actions.</w:t>
            </w:r>
          </w:p>
          <w:p w14:paraId="3CBB7785" w14:textId="77777777" w:rsidR="00D708FE" w:rsidRDefault="00D708FE" w:rsidP="00D708FE">
            <w:pPr>
              <w:pStyle w:val="XML1"/>
            </w:pPr>
            <w:r>
              <w:t xml:space="preserve">          &lt;/xs:documentation&gt;</w:t>
            </w:r>
          </w:p>
          <w:p w14:paraId="7EE5107D" w14:textId="77777777" w:rsidR="00D708FE" w:rsidRDefault="00D708FE" w:rsidP="00D708FE">
            <w:pPr>
              <w:pStyle w:val="XML1"/>
            </w:pPr>
            <w:r>
              <w:t xml:space="preserve">        &lt;/xs:annotation&gt;</w:t>
            </w:r>
          </w:p>
          <w:p w14:paraId="34B6902F" w14:textId="77777777" w:rsidR="00D708FE" w:rsidRDefault="00D708FE" w:rsidP="00D708FE">
            <w:pPr>
              <w:pStyle w:val="XML1"/>
            </w:pPr>
            <w:r>
              <w:t xml:space="preserve">        &lt;xs:complexType&gt;</w:t>
            </w:r>
          </w:p>
          <w:p w14:paraId="5AC62FD1" w14:textId="77777777" w:rsidR="00D708FE" w:rsidRDefault="00D708FE" w:rsidP="00D708FE">
            <w:pPr>
              <w:pStyle w:val="XML1"/>
            </w:pPr>
            <w:r>
              <w:t xml:space="preserve">          &lt;xs:sequence&gt;</w:t>
            </w:r>
          </w:p>
          <w:p w14:paraId="00254F7A" w14:textId="77777777" w:rsidR="00D708FE" w:rsidRDefault="00D708FE" w:rsidP="00D708FE">
            <w:pPr>
              <w:pStyle w:val="XML1"/>
            </w:pPr>
            <w:r>
              <w:t xml:space="preserve">            &lt;xs:element name="type" minOccurs="0" maxOccurs="unbounded"  type="OFMatchFieldType"/&gt;</w:t>
            </w:r>
          </w:p>
          <w:p w14:paraId="3266BA09" w14:textId="77777777" w:rsidR="00D708FE" w:rsidRDefault="00D708FE" w:rsidP="00D708FE">
            <w:pPr>
              <w:pStyle w:val="XML1"/>
            </w:pPr>
            <w:r>
              <w:t xml:space="preserve">          &lt;/xs:sequence&gt;</w:t>
            </w:r>
          </w:p>
          <w:p w14:paraId="29FBC663" w14:textId="77777777" w:rsidR="00D708FE" w:rsidRDefault="00D708FE" w:rsidP="00D708FE">
            <w:pPr>
              <w:pStyle w:val="XML1"/>
            </w:pPr>
            <w:r>
              <w:t xml:space="preserve">        &lt;/xs:complexType&gt;</w:t>
            </w:r>
          </w:p>
          <w:p w14:paraId="3AF68108" w14:textId="77777777" w:rsidR="00D708FE" w:rsidRDefault="00D708FE" w:rsidP="00D708FE">
            <w:pPr>
              <w:pStyle w:val="XML1"/>
            </w:pPr>
            <w:r>
              <w:t xml:space="preserve">      &lt;/xs:element&gt;</w:t>
            </w:r>
          </w:p>
          <w:p w14:paraId="1DC0EB2C" w14:textId="77777777" w:rsidR="00D708FE" w:rsidRDefault="00D708FE" w:rsidP="00D708FE">
            <w:pPr>
              <w:pStyle w:val="XML1"/>
            </w:pPr>
            <w:r>
              <w:t xml:space="preserve">      &lt;xs:element name="wildcards"&gt;</w:t>
            </w:r>
          </w:p>
          <w:p w14:paraId="0D0AB39B" w14:textId="77777777" w:rsidR="00D708FE" w:rsidRDefault="00D708FE" w:rsidP="00D708FE">
            <w:pPr>
              <w:pStyle w:val="XML1"/>
            </w:pPr>
            <w:r>
              <w:lastRenderedPageBreak/>
              <w:t xml:space="preserve">        &lt;xs:annotation&gt;</w:t>
            </w:r>
          </w:p>
          <w:p w14:paraId="6E98F2C2" w14:textId="77777777" w:rsidR="00D708FE" w:rsidRDefault="00D708FE" w:rsidP="00D708FE">
            <w:pPr>
              <w:pStyle w:val="XML1"/>
            </w:pPr>
            <w:r>
              <w:t xml:space="preserve">          &lt;xs:documentation&gt;</w:t>
            </w:r>
          </w:p>
          <w:p w14:paraId="7CA5F82E" w14:textId="77777777" w:rsidR="00D708FE" w:rsidRDefault="00D708FE" w:rsidP="00D708FE">
            <w:pPr>
              <w:pStyle w:val="XML1"/>
            </w:pPr>
            <w:r>
              <w:t xml:space="preserve">            The list of all fields for which the table </w:t>
            </w:r>
          </w:p>
          <w:p w14:paraId="062EF8B9" w14:textId="77777777" w:rsidR="00D708FE" w:rsidRDefault="00D708FE" w:rsidP="00D708FE">
            <w:pPr>
              <w:pStyle w:val="XML1"/>
            </w:pPr>
            <w:r>
              <w:t xml:space="preserve">            supports wildcarding.</w:t>
            </w:r>
          </w:p>
          <w:p w14:paraId="530875FF" w14:textId="77777777" w:rsidR="00D708FE" w:rsidRDefault="00D708FE" w:rsidP="00D708FE">
            <w:pPr>
              <w:pStyle w:val="XML1"/>
            </w:pPr>
            <w:r>
              <w:t xml:space="preserve">          &lt;/xs:documentation&gt;</w:t>
            </w:r>
          </w:p>
          <w:p w14:paraId="06A39899" w14:textId="77777777" w:rsidR="00D708FE" w:rsidRDefault="00D708FE" w:rsidP="00D708FE">
            <w:pPr>
              <w:pStyle w:val="XML1"/>
            </w:pPr>
            <w:r>
              <w:t xml:space="preserve">        &lt;/xs:annotation&gt;</w:t>
            </w:r>
          </w:p>
          <w:p w14:paraId="4D21DAB5" w14:textId="77777777" w:rsidR="00D708FE" w:rsidRDefault="00D708FE" w:rsidP="00D708FE">
            <w:pPr>
              <w:pStyle w:val="XML1"/>
            </w:pPr>
            <w:r>
              <w:t xml:space="preserve">        &lt;xs:complexType&gt;</w:t>
            </w:r>
          </w:p>
          <w:p w14:paraId="26D02347" w14:textId="77777777" w:rsidR="00D708FE" w:rsidRDefault="00D708FE" w:rsidP="00D708FE">
            <w:pPr>
              <w:pStyle w:val="XML1"/>
            </w:pPr>
            <w:r>
              <w:t xml:space="preserve">          &lt;xs:sequence&gt;</w:t>
            </w:r>
          </w:p>
          <w:p w14:paraId="19E62640" w14:textId="77777777" w:rsidR="00D708FE" w:rsidRDefault="00D708FE" w:rsidP="00D708FE">
            <w:pPr>
              <w:pStyle w:val="XML1"/>
            </w:pPr>
            <w:r>
              <w:t xml:space="preserve">            &lt;xs:element name="type" minOccurs="0" maxOccurs="unbounded"  type="OFMatchFieldType"/&gt;</w:t>
            </w:r>
          </w:p>
          <w:p w14:paraId="2D56155B" w14:textId="77777777" w:rsidR="00D708FE" w:rsidRDefault="00D708FE" w:rsidP="00D708FE">
            <w:pPr>
              <w:pStyle w:val="XML1"/>
            </w:pPr>
            <w:r>
              <w:t xml:space="preserve">          &lt;/xs:sequence&gt;</w:t>
            </w:r>
          </w:p>
          <w:p w14:paraId="5A7E0F0F" w14:textId="77777777" w:rsidR="00D708FE" w:rsidRDefault="00D708FE" w:rsidP="00D708FE">
            <w:pPr>
              <w:pStyle w:val="XML1"/>
            </w:pPr>
            <w:r>
              <w:t xml:space="preserve">        &lt;/xs:complexType&gt;</w:t>
            </w:r>
          </w:p>
          <w:p w14:paraId="3114ABD6" w14:textId="77777777" w:rsidR="00D708FE" w:rsidRDefault="00D708FE" w:rsidP="00D708FE">
            <w:pPr>
              <w:pStyle w:val="XML1"/>
            </w:pPr>
            <w:r>
              <w:t xml:space="preserve">      &lt;/xs:element&gt;</w:t>
            </w:r>
          </w:p>
          <w:p w14:paraId="0110EE1D" w14:textId="77777777" w:rsidR="00D708FE" w:rsidRDefault="00D708FE" w:rsidP="00D708FE">
            <w:pPr>
              <w:pStyle w:val="XML1"/>
            </w:pPr>
            <w:r>
              <w:t xml:space="preserve">      &lt;xs:element name="metadata-match"  type="hex-binary"&gt;</w:t>
            </w:r>
          </w:p>
          <w:p w14:paraId="018B78F3" w14:textId="77777777" w:rsidR="00D708FE" w:rsidRDefault="00D708FE" w:rsidP="00D708FE">
            <w:pPr>
              <w:pStyle w:val="XML1"/>
            </w:pPr>
            <w:r>
              <w:t xml:space="preserve">        &lt;xs:annotation&gt;</w:t>
            </w:r>
          </w:p>
          <w:p w14:paraId="5EABAE69" w14:textId="77777777" w:rsidR="00D708FE" w:rsidRDefault="00D708FE" w:rsidP="00D708FE">
            <w:pPr>
              <w:pStyle w:val="XML1"/>
            </w:pPr>
            <w:r>
              <w:t xml:space="preserve">          &lt;xs:documentation&gt;</w:t>
            </w:r>
          </w:p>
          <w:p w14:paraId="7B4ED6F4" w14:textId="77777777" w:rsidR="00D708FE" w:rsidRDefault="00D708FE" w:rsidP="00D708FE">
            <w:pPr>
              <w:pStyle w:val="XML1"/>
            </w:pPr>
            <w:r>
              <w:t xml:space="preserve">            This element indicates the bits of the metadata </w:t>
            </w:r>
          </w:p>
          <w:p w14:paraId="1A995A4F" w14:textId="77777777" w:rsidR="00D708FE" w:rsidRDefault="00D708FE" w:rsidP="00D708FE">
            <w:pPr>
              <w:pStyle w:val="XML1"/>
            </w:pPr>
            <w:r>
              <w:t xml:space="preserve">            field on which the flow table can match.  It is represented</w:t>
            </w:r>
          </w:p>
          <w:p w14:paraId="082A525C" w14:textId="77777777" w:rsidR="00D708FE" w:rsidRDefault="00D708FE" w:rsidP="00D708FE">
            <w:pPr>
              <w:pStyle w:val="XML1"/>
            </w:pPr>
            <w:r>
              <w:t xml:space="preserve">            as 64-bit integer in hexadecimal digits([0-9a-fA-F]) </w:t>
            </w:r>
          </w:p>
          <w:p w14:paraId="5AA635BD" w14:textId="77777777" w:rsidR="00D708FE" w:rsidRDefault="00D708FE" w:rsidP="00D708FE">
            <w:pPr>
              <w:pStyle w:val="XML1"/>
            </w:pPr>
            <w:r>
              <w:t xml:space="preserve">            format.</w:t>
            </w:r>
          </w:p>
          <w:p w14:paraId="356874D8" w14:textId="77777777" w:rsidR="00D708FE" w:rsidRDefault="00D708FE" w:rsidP="00D708FE">
            <w:pPr>
              <w:pStyle w:val="XML1"/>
            </w:pPr>
            <w:r>
              <w:t xml:space="preserve">          &lt;/xs:documentation&gt;</w:t>
            </w:r>
          </w:p>
          <w:p w14:paraId="03574C80" w14:textId="77777777" w:rsidR="00D708FE" w:rsidRDefault="00D708FE" w:rsidP="00D708FE">
            <w:pPr>
              <w:pStyle w:val="XML1"/>
            </w:pPr>
            <w:r>
              <w:t xml:space="preserve">        &lt;/xs:annotation&gt;</w:t>
            </w:r>
          </w:p>
          <w:p w14:paraId="471E8FA9" w14:textId="77777777" w:rsidR="00D708FE" w:rsidRDefault="00D708FE" w:rsidP="00D708FE">
            <w:pPr>
              <w:pStyle w:val="XML1"/>
            </w:pPr>
            <w:r>
              <w:t xml:space="preserve">      &lt;/xs:element&gt;</w:t>
            </w:r>
          </w:p>
          <w:p w14:paraId="7A7A12F8" w14:textId="77777777" w:rsidR="00D708FE" w:rsidRDefault="00D708FE" w:rsidP="00D708FE">
            <w:pPr>
              <w:pStyle w:val="XML1"/>
            </w:pPr>
            <w:r>
              <w:t xml:space="preserve">      &lt;xs:element name="metadata-write"  type="hex-binary"&gt;</w:t>
            </w:r>
          </w:p>
          <w:p w14:paraId="3836A65C" w14:textId="77777777" w:rsidR="00D708FE" w:rsidRDefault="00D708FE" w:rsidP="00D708FE">
            <w:pPr>
              <w:pStyle w:val="XML1"/>
            </w:pPr>
            <w:r>
              <w:t xml:space="preserve">        &lt;xs:annotation&gt;</w:t>
            </w:r>
          </w:p>
          <w:p w14:paraId="2398F16A" w14:textId="77777777" w:rsidR="00D708FE" w:rsidRDefault="00D708FE" w:rsidP="00D708FE">
            <w:pPr>
              <w:pStyle w:val="XML1"/>
            </w:pPr>
            <w:r>
              <w:t xml:space="preserve">          &lt;xs:documentation&gt;</w:t>
            </w:r>
          </w:p>
          <w:p w14:paraId="3D7228C1" w14:textId="77777777" w:rsidR="00D708FE" w:rsidRDefault="00D708FE" w:rsidP="00D708FE">
            <w:pPr>
              <w:pStyle w:val="XML1"/>
            </w:pPr>
            <w:r>
              <w:t xml:space="preserve">            This element indicates the bits of the metadata </w:t>
            </w:r>
          </w:p>
          <w:p w14:paraId="5F924542" w14:textId="77777777" w:rsidR="00D708FE" w:rsidRDefault="00D708FE" w:rsidP="00D708FE">
            <w:pPr>
              <w:pStyle w:val="XML1"/>
            </w:pPr>
            <w:r>
              <w:t xml:space="preserve">            field on which flow table can write using the </w:t>
            </w:r>
          </w:p>
          <w:p w14:paraId="0977EA51" w14:textId="77777777" w:rsidR="00D708FE" w:rsidRDefault="00D708FE" w:rsidP="00D708FE">
            <w:pPr>
              <w:pStyle w:val="XML1"/>
            </w:pPr>
            <w:r>
              <w:t xml:space="preserve">            'write-metadata' instruction.  It is represented as </w:t>
            </w:r>
          </w:p>
          <w:p w14:paraId="5864EA22" w14:textId="77777777" w:rsidR="00D708FE" w:rsidRDefault="00D708FE" w:rsidP="00D708FE">
            <w:pPr>
              <w:pStyle w:val="XML1"/>
            </w:pPr>
            <w:r>
              <w:t xml:space="preserve">            64-bit integer in hexadecimal digits([0-9a-fA-F]) format.</w:t>
            </w:r>
          </w:p>
          <w:p w14:paraId="327709D9" w14:textId="77777777" w:rsidR="00D708FE" w:rsidRDefault="00D708FE" w:rsidP="00D708FE">
            <w:pPr>
              <w:pStyle w:val="XML1"/>
            </w:pPr>
            <w:r>
              <w:t xml:space="preserve">          &lt;/xs:documentation&gt;</w:t>
            </w:r>
          </w:p>
          <w:p w14:paraId="1BC1881A" w14:textId="77777777" w:rsidR="00D708FE" w:rsidRDefault="00D708FE" w:rsidP="00D708FE">
            <w:pPr>
              <w:pStyle w:val="XML1"/>
            </w:pPr>
            <w:r>
              <w:t xml:space="preserve">        &lt;/xs:annotation&gt;</w:t>
            </w:r>
          </w:p>
          <w:p w14:paraId="6A8EFEBF" w14:textId="77777777" w:rsidR="00D708FE" w:rsidRDefault="00D708FE" w:rsidP="00D708FE">
            <w:pPr>
              <w:pStyle w:val="XML1"/>
            </w:pPr>
            <w:r>
              <w:t xml:space="preserve">      &lt;/xs:element&gt;</w:t>
            </w:r>
          </w:p>
          <w:p w14:paraId="0ACFD329" w14:textId="77777777" w:rsidR="00D708FE" w:rsidRDefault="00D708FE" w:rsidP="00D708FE">
            <w:pPr>
              <w:pStyle w:val="XML1"/>
            </w:pPr>
            <w:r>
              <w:t xml:space="preserve">    &lt;/xs:sequence&gt;</w:t>
            </w:r>
          </w:p>
          <w:p w14:paraId="61E48357" w14:textId="77777777" w:rsidR="00D708FE" w:rsidRDefault="00D708FE" w:rsidP="00D708FE">
            <w:pPr>
              <w:pStyle w:val="XML1"/>
            </w:pPr>
            <w:r>
              <w:t xml:space="preserve">  &lt;/xs:group&gt;</w:t>
            </w:r>
          </w:p>
          <w:p w14:paraId="168F8A55" w14:textId="77777777" w:rsidR="00D708FE" w:rsidRDefault="00D708FE" w:rsidP="00D708FE">
            <w:pPr>
              <w:pStyle w:val="XML1"/>
            </w:pPr>
          </w:p>
          <w:p w14:paraId="1BBA9DAC" w14:textId="77777777" w:rsidR="00D708FE" w:rsidRDefault="00D708FE" w:rsidP="00D708FE">
            <w:pPr>
              <w:pStyle w:val="XML1"/>
            </w:pPr>
            <w:r>
              <w:t xml:space="preserve">  &lt;xs:group name="OFLogicalSwitchType"&gt;</w:t>
            </w:r>
          </w:p>
          <w:p w14:paraId="613F8B33" w14:textId="77777777" w:rsidR="00D708FE" w:rsidRDefault="00D708FE" w:rsidP="00D708FE">
            <w:pPr>
              <w:pStyle w:val="XML1"/>
            </w:pPr>
            <w:r>
              <w:t xml:space="preserve">    &lt;xs:annotation&gt;</w:t>
            </w:r>
          </w:p>
          <w:p w14:paraId="5DCC1AD0" w14:textId="77777777" w:rsidR="00D708FE" w:rsidRDefault="00D708FE" w:rsidP="00D708FE">
            <w:pPr>
              <w:pStyle w:val="XML1"/>
            </w:pPr>
            <w:r>
              <w:t xml:space="preserve">      &lt;xs:documentation&gt;</w:t>
            </w:r>
          </w:p>
          <w:p w14:paraId="7A2D7DFE" w14:textId="77777777" w:rsidR="00D708FE" w:rsidRDefault="00D708FE" w:rsidP="00D708FE">
            <w:pPr>
              <w:pStyle w:val="XML1"/>
            </w:pPr>
            <w:r>
              <w:t xml:space="preserve">        This grouping specifies all properties of an</w:t>
            </w:r>
          </w:p>
          <w:p w14:paraId="3E4770B6" w14:textId="77777777" w:rsidR="00D708FE" w:rsidRDefault="00D708FE" w:rsidP="00D708FE">
            <w:pPr>
              <w:pStyle w:val="XML1"/>
            </w:pPr>
            <w:r>
              <w:t xml:space="preserve">        OpenFlow Logical Switch.</w:t>
            </w:r>
          </w:p>
          <w:p w14:paraId="55BBBE1F" w14:textId="77777777" w:rsidR="00D708FE" w:rsidRDefault="00D708FE" w:rsidP="00D708FE">
            <w:pPr>
              <w:pStyle w:val="XML1"/>
            </w:pPr>
          </w:p>
          <w:p w14:paraId="1E799A75" w14:textId="77777777" w:rsidR="00D708FE" w:rsidRDefault="00D708FE" w:rsidP="00D708FE">
            <w:pPr>
              <w:pStyle w:val="XML1"/>
            </w:pPr>
            <w:r>
              <w:t xml:space="preserve">        Elements of type OFLogicalSwitchType cannot be created or</w:t>
            </w:r>
          </w:p>
          <w:p w14:paraId="3A274343" w14:textId="77777777" w:rsidR="00D708FE" w:rsidRDefault="00D708FE" w:rsidP="00D708FE">
            <w:pPr>
              <w:pStyle w:val="XML1"/>
            </w:pPr>
            <w:r>
              <w:t xml:space="preserve">        deleted with NETCONF &amp;lt;edit-config&amp;gt; operations 'create' or</w:t>
            </w:r>
          </w:p>
          <w:p w14:paraId="0F4C2321" w14:textId="77777777" w:rsidR="00D708FE" w:rsidRDefault="00D708FE" w:rsidP="00D708FE">
            <w:pPr>
              <w:pStyle w:val="XML1"/>
            </w:pPr>
            <w:r>
              <w:t xml:space="preserve">        'delete'. The other NETCONF &amp;lt;edit-config&amp;gt; operations MUST be</w:t>
            </w:r>
          </w:p>
          <w:p w14:paraId="76EC6EE5" w14:textId="77777777" w:rsidR="00D708FE" w:rsidRDefault="00D708FE" w:rsidP="00D708FE">
            <w:pPr>
              <w:pStyle w:val="XML1"/>
            </w:pPr>
            <w:r>
              <w:t xml:space="preserve">        implemented as follows: </w:t>
            </w:r>
          </w:p>
          <w:p w14:paraId="67673316" w14:textId="77777777" w:rsidR="00D708FE" w:rsidRDefault="00D708FE" w:rsidP="00D708FE">
            <w:pPr>
              <w:pStyle w:val="XML1"/>
            </w:pPr>
          </w:p>
          <w:p w14:paraId="7D1FC268" w14:textId="77777777" w:rsidR="00D708FE" w:rsidRDefault="00D708FE" w:rsidP="00D708FE">
            <w:pPr>
              <w:pStyle w:val="XML1"/>
            </w:pPr>
            <w:r>
              <w:t xml:space="preserve">        * The 'id' element MUST be present at all &amp;lt;edit-config&amp;gt;</w:t>
            </w:r>
          </w:p>
          <w:p w14:paraId="467213CE" w14:textId="77777777" w:rsidR="00D708FE" w:rsidRDefault="00D708FE" w:rsidP="00D708FE">
            <w:pPr>
              <w:pStyle w:val="XML1"/>
            </w:pPr>
            <w:r>
              <w:t xml:space="preserve">        operations to identify the OpenFlow Logical Switch.</w:t>
            </w:r>
          </w:p>
          <w:p w14:paraId="216EA1A0" w14:textId="77777777" w:rsidR="00D708FE" w:rsidRDefault="00D708FE" w:rsidP="00D708FE">
            <w:pPr>
              <w:pStyle w:val="XML1"/>
            </w:pPr>
            <w:r>
              <w:t xml:space="preserve">        * If the operation is 'merge' or 'replace', and the element</w:t>
            </w:r>
          </w:p>
          <w:p w14:paraId="2C3B3E29" w14:textId="77777777" w:rsidR="00D708FE" w:rsidRDefault="00D708FE" w:rsidP="00D708FE">
            <w:pPr>
              <w:pStyle w:val="XML1"/>
            </w:pPr>
            <w:r>
              <w:t xml:space="preserve">        does not exist, a 'data-missing' error is returned. If the</w:t>
            </w:r>
          </w:p>
          <w:p w14:paraId="77CC65DC" w14:textId="77777777" w:rsidR="00D708FE" w:rsidRDefault="00D708FE" w:rsidP="00D708FE">
            <w:pPr>
              <w:pStyle w:val="XML1"/>
            </w:pPr>
            <w:r>
              <w:t xml:space="preserve">        element exists its value is set to the value found in the</w:t>
            </w:r>
          </w:p>
          <w:p w14:paraId="776CA73F" w14:textId="77777777" w:rsidR="00D708FE" w:rsidRDefault="00D708FE" w:rsidP="00D708FE">
            <w:pPr>
              <w:pStyle w:val="XML1"/>
            </w:pPr>
            <w:r>
              <w:t xml:space="preserve">        XML RPC data.</w:t>
            </w:r>
          </w:p>
          <w:p w14:paraId="1E592588" w14:textId="77777777" w:rsidR="00D708FE" w:rsidRDefault="00D708FE" w:rsidP="00D708FE">
            <w:pPr>
              <w:pStyle w:val="XML1"/>
            </w:pPr>
            <w:r>
              <w:t xml:space="preserve">        * If the operation is 'create', a 'operation-not-supported'</w:t>
            </w:r>
          </w:p>
          <w:p w14:paraId="5D019FCE" w14:textId="77777777" w:rsidR="00D708FE" w:rsidRDefault="00D708FE" w:rsidP="00D708FE">
            <w:pPr>
              <w:pStyle w:val="XML1"/>
            </w:pPr>
            <w:r>
              <w:t xml:space="preserve">        error with type 'application' is returned.</w:t>
            </w:r>
          </w:p>
          <w:p w14:paraId="225C9407" w14:textId="77777777" w:rsidR="00D708FE" w:rsidRDefault="00D708FE" w:rsidP="00D708FE">
            <w:pPr>
              <w:pStyle w:val="XML1"/>
            </w:pPr>
            <w:r>
              <w:t xml:space="preserve">        * If the operation is 'delete', 'operation-not-supported'</w:t>
            </w:r>
          </w:p>
          <w:p w14:paraId="54A7A37D" w14:textId="77777777" w:rsidR="00D708FE" w:rsidRDefault="00D708FE" w:rsidP="00D708FE">
            <w:pPr>
              <w:pStyle w:val="XML1"/>
            </w:pPr>
            <w:r>
              <w:lastRenderedPageBreak/>
              <w:t xml:space="preserve">        error with type 'application' is returned.</w:t>
            </w:r>
          </w:p>
          <w:p w14:paraId="3E37CF2C" w14:textId="77777777" w:rsidR="00D708FE" w:rsidRDefault="00D708FE" w:rsidP="00D708FE">
            <w:pPr>
              <w:pStyle w:val="XML1"/>
            </w:pPr>
            <w:r>
              <w:t xml:space="preserve">      &lt;/xs:documentation&gt;</w:t>
            </w:r>
          </w:p>
          <w:p w14:paraId="7E139FE0" w14:textId="77777777" w:rsidR="00D708FE" w:rsidRDefault="00D708FE" w:rsidP="00D708FE">
            <w:pPr>
              <w:pStyle w:val="XML1"/>
            </w:pPr>
            <w:r>
              <w:t xml:space="preserve">    &lt;/xs:annotation&gt;</w:t>
            </w:r>
          </w:p>
          <w:p w14:paraId="51E94CDC" w14:textId="77777777" w:rsidR="00D708FE" w:rsidRDefault="00D708FE" w:rsidP="00D708FE">
            <w:pPr>
              <w:pStyle w:val="XML1"/>
            </w:pPr>
          </w:p>
          <w:p w14:paraId="7E3670C1" w14:textId="77777777" w:rsidR="00D708FE" w:rsidRDefault="00D708FE" w:rsidP="00D708FE">
            <w:pPr>
              <w:pStyle w:val="XML1"/>
            </w:pPr>
            <w:r>
              <w:t xml:space="preserve">    &lt;xs:sequence&gt;</w:t>
            </w:r>
          </w:p>
          <w:p w14:paraId="09909E58" w14:textId="77777777" w:rsidR="00D708FE" w:rsidRDefault="00D708FE" w:rsidP="00D708FE">
            <w:pPr>
              <w:pStyle w:val="XML1"/>
            </w:pPr>
            <w:r>
              <w:t xml:space="preserve">      &lt;xs:element name="id"  type="OFConfigId"&gt;</w:t>
            </w:r>
          </w:p>
          <w:p w14:paraId="0C173D9C" w14:textId="77777777" w:rsidR="00D708FE" w:rsidRDefault="00D708FE" w:rsidP="00D708FE">
            <w:pPr>
              <w:pStyle w:val="XML1"/>
            </w:pPr>
            <w:r>
              <w:t xml:space="preserve">        &lt;xs:annotation&gt;</w:t>
            </w:r>
          </w:p>
          <w:p w14:paraId="72A34084" w14:textId="77777777" w:rsidR="00D708FE" w:rsidRDefault="00D708FE" w:rsidP="00D708FE">
            <w:pPr>
              <w:pStyle w:val="XML1"/>
            </w:pPr>
            <w:r>
              <w:t xml:space="preserve">          &lt;xs:documentation&gt;</w:t>
            </w:r>
          </w:p>
          <w:p w14:paraId="7BEF06A7" w14:textId="77777777" w:rsidR="00D708FE" w:rsidRDefault="00D708FE" w:rsidP="00D708FE">
            <w:pPr>
              <w:pStyle w:val="XML1"/>
            </w:pPr>
            <w:r>
              <w:t xml:space="preserve">            A unique but locally arbitrary identifier that</w:t>
            </w:r>
          </w:p>
          <w:p w14:paraId="1BDF3ADE" w14:textId="77777777" w:rsidR="00D708FE" w:rsidRDefault="00D708FE" w:rsidP="00D708FE">
            <w:pPr>
              <w:pStyle w:val="XML1"/>
            </w:pPr>
            <w:r>
              <w:t xml:space="preserve">            identifies a Logical Switch within the context of an</w:t>
            </w:r>
          </w:p>
          <w:p w14:paraId="5DE21669" w14:textId="77777777" w:rsidR="00D708FE" w:rsidRDefault="00D708FE" w:rsidP="00D708FE">
            <w:pPr>
              <w:pStyle w:val="XML1"/>
            </w:pPr>
            <w:r>
              <w:t xml:space="preserve">            OpenFlow Capable Switch. It MUST be persistent across</w:t>
            </w:r>
          </w:p>
          <w:p w14:paraId="4582AA16" w14:textId="77777777" w:rsidR="00D708FE" w:rsidRDefault="00D708FE" w:rsidP="00D708FE">
            <w:pPr>
              <w:pStyle w:val="XML1"/>
            </w:pPr>
            <w:r>
              <w:t xml:space="preserve">            reboots of the OpenFlow Capable Switch.</w:t>
            </w:r>
          </w:p>
          <w:p w14:paraId="40C3F611" w14:textId="77777777" w:rsidR="00D708FE" w:rsidRDefault="00D708FE" w:rsidP="00D708FE">
            <w:pPr>
              <w:pStyle w:val="XML1"/>
            </w:pPr>
          </w:p>
          <w:p w14:paraId="38C3CF7B" w14:textId="77777777" w:rsidR="00D708FE" w:rsidRDefault="00D708FE" w:rsidP="00D708FE">
            <w:pPr>
              <w:pStyle w:val="XML1"/>
            </w:pPr>
            <w:r>
              <w:t xml:space="preserve">            This element MUST be present to identify the OpenFlow</w:t>
            </w:r>
          </w:p>
          <w:p w14:paraId="4AFB6B56" w14:textId="77777777" w:rsidR="00D708FE" w:rsidRDefault="00D708FE" w:rsidP="00D708FE">
            <w:pPr>
              <w:pStyle w:val="XML1"/>
            </w:pPr>
            <w:r>
              <w:t xml:space="preserve">            Logical Switch.</w:t>
            </w:r>
          </w:p>
          <w:p w14:paraId="2A51B14A" w14:textId="77777777" w:rsidR="00D708FE" w:rsidRDefault="00D708FE" w:rsidP="00D708FE">
            <w:pPr>
              <w:pStyle w:val="XML1"/>
            </w:pPr>
            <w:r>
              <w:t xml:space="preserve">          &lt;/xs:documentation&gt;</w:t>
            </w:r>
          </w:p>
          <w:p w14:paraId="1B0B1EB4" w14:textId="77777777" w:rsidR="00D708FE" w:rsidRDefault="00D708FE" w:rsidP="00D708FE">
            <w:pPr>
              <w:pStyle w:val="XML1"/>
            </w:pPr>
            <w:r>
              <w:t xml:space="preserve">        &lt;/xs:annotation&gt;</w:t>
            </w:r>
          </w:p>
          <w:p w14:paraId="14A5A96C" w14:textId="77777777" w:rsidR="00D708FE" w:rsidRDefault="00D708FE" w:rsidP="00D708FE">
            <w:pPr>
              <w:pStyle w:val="XML1"/>
            </w:pPr>
            <w:r>
              <w:t xml:space="preserve">      &lt;/xs:element&gt;</w:t>
            </w:r>
          </w:p>
          <w:p w14:paraId="32615965" w14:textId="77777777" w:rsidR="00D708FE" w:rsidRDefault="00D708FE" w:rsidP="00D708FE">
            <w:pPr>
              <w:pStyle w:val="XML1"/>
            </w:pPr>
            <w:r>
              <w:t xml:space="preserve">      &lt;xs:element name="capabilities"&gt;</w:t>
            </w:r>
          </w:p>
          <w:p w14:paraId="5BAF4444" w14:textId="77777777" w:rsidR="00D708FE" w:rsidRDefault="00D708FE" w:rsidP="00D708FE">
            <w:pPr>
              <w:pStyle w:val="XML1"/>
            </w:pPr>
            <w:r>
              <w:t xml:space="preserve">        &lt;xs:annotation&gt;</w:t>
            </w:r>
          </w:p>
          <w:p w14:paraId="6DDAD6F7" w14:textId="77777777" w:rsidR="00D708FE" w:rsidRDefault="00D708FE" w:rsidP="00D708FE">
            <w:pPr>
              <w:pStyle w:val="XML1"/>
            </w:pPr>
            <w:r>
              <w:t xml:space="preserve">          &lt;xs:documentation&gt;</w:t>
            </w:r>
          </w:p>
          <w:p w14:paraId="7F75C201" w14:textId="77777777" w:rsidR="00D708FE" w:rsidRDefault="00D708FE" w:rsidP="00D708FE">
            <w:pPr>
              <w:pStyle w:val="XML1"/>
            </w:pPr>
            <w:r>
              <w:t xml:space="preserve">            This element contains all capability items that</w:t>
            </w:r>
          </w:p>
          <w:p w14:paraId="63A09F5D" w14:textId="77777777" w:rsidR="00D708FE" w:rsidRDefault="00D708FE" w:rsidP="00D708FE">
            <w:pPr>
              <w:pStyle w:val="XML1"/>
            </w:pPr>
            <w:r>
              <w:t xml:space="preserve">            an OpenFlow Logical Switch MAY implement.</w:t>
            </w:r>
          </w:p>
          <w:p w14:paraId="240EAE7E" w14:textId="77777777" w:rsidR="00D708FE" w:rsidRDefault="00D708FE" w:rsidP="00D708FE">
            <w:pPr>
              <w:pStyle w:val="XML1"/>
            </w:pPr>
          </w:p>
          <w:p w14:paraId="6248ED57" w14:textId="77777777" w:rsidR="00D708FE" w:rsidRDefault="00D708FE" w:rsidP="00D708FE">
            <w:pPr>
              <w:pStyle w:val="XML1"/>
            </w:pPr>
            <w:r>
              <w:t xml:space="preserve">            This element and its children can only be retrieved by</w:t>
            </w:r>
          </w:p>
          <w:p w14:paraId="22C60D15" w14:textId="77777777" w:rsidR="00D708FE" w:rsidRDefault="00D708FE" w:rsidP="00D708FE">
            <w:pPr>
              <w:pStyle w:val="XML1"/>
            </w:pPr>
            <w:r>
              <w:t xml:space="preserve">            NETCONF &amp;lt;get&amp;gt; operation since it contain no configuration</w:t>
            </w:r>
          </w:p>
          <w:p w14:paraId="22F09661" w14:textId="77777777" w:rsidR="00D708FE" w:rsidRDefault="00D708FE" w:rsidP="00D708FE">
            <w:pPr>
              <w:pStyle w:val="XML1"/>
            </w:pPr>
            <w:r>
              <w:t xml:space="preserve">            data.</w:t>
            </w:r>
          </w:p>
          <w:p w14:paraId="02C5C01D" w14:textId="77777777" w:rsidR="00D708FE" w:rsidRDefault="00D708FE" w:rsidP="00D708FE">
            <w:pPr>
              <w:pStyle w:val="XML1"/>
            </w:pPr>
            <w:r>
              <w:t xml:space="preserve">          &lt;/xs:documentation&gt;</w:t>
            </w:r>
          </w:p>
          <w:p w14:paraId="7767C6D6" w14:textId="77777777" w:rsidR="00D708FE" w:rsidRDefault="00D708FE" w:rsidP="00D708FE">
            <w:pPr>
              <w:pStyle w:val="XML1"/>
            </w:pPr>
            <w:r>
              <w:t xml:space="preserve">        &lt;/xs:annotation&gt;</w:t>
            </w:r>
          </w:p>
          <w:p w14:paraId="634409B0" w14:textId="77777777" w:rsidR="00D708FE" w:rsidRDefault="00D708FE" w:rsidP="00D708FE">
            <w:pPr>
              <w:pStyle w:val="XML1"/>
            </w:pPr>
            <w:r>
              <w:t xml:space="preserve">        &lt;xs:complexType&gt;</w:t>
            </w:r>
          </w:p>
          <w:p w14:paraId="44347EC7" w14:textId="77777777" w:rsidR="00D708FE" w:rsidRDefault="00D708FE" w:rsidP="00D708FE">
            <w:pPr>
              <w:pStyle w:val="XML1"/>
            </w:pPr>
            <w:r>
              <w:t xml:space="preserve">          &lt;xs:sequence&gt;</w:t>
            </w:r>
          </w:p>
          <w:p w14:paraId="2CF069F7" w14:textId="77777777" w:rsidR="00D708FE" w:rsidRDefault="00D708FE" w:rsidP="00D708FE">
            <w:pPr>
              <w:pStyle w:val="XML1"/>
            </w:pPr>
            <w:r>
              <w:t xml:space="preserve">            &lt;xs:group ref="OFLogicalSwitchCapabilitiesType"/&gt;</w:t>
            </w:r>
          </w:p>
          <w:p w14:paraId="1E1E021F" w14:textId="77777777" w:rsidR="00D708FE" w:rsidRDefault="00D708FE" w:rsidP="00D708FE">
            <w:pPr>
              <w:pStyle w:val="XML1"/>
            </w:pPr>
            <w:r>
              <w:t xml:space="preserve">          &lt;/xs:sequence&gt;</w:t>
            </w:r>
          </w:p>
          <w:p w14:paraId="00442D7E" w14:textId="77777777" w:rsidR="00D708FE" w:rsidRDefault="00D708FE" w:rsidP="00D708FE">
            <w:pPr>
              <w:pStyle w:val="XML1"/>
            </w:pPr>
            <w:r>
              <w:t xml:space="preserve">        &lt;/xs:complexType&gt;</w:t>
            </w:r>
          </w:p>
          <w:p w14:paraId="5291E029" w14:textId="77777777" w:rsidR="00D708FE" w:rsidRDefault="00D708FE" w:rsidP="00D708FE">
            <w:pPr>
              <w:pStyle w:val="XML1"/>
            </w:pPr>
            <w:r>
              <w:t xml:space="preserve">      &lt;/xs:element&gt;</w:t>
            </w:r>
          </w:p>
          <w:p w14:paraId="4151773D" w14:textId="77777777" w:rsidR="00D708FE" w:rsidRDefault="00D708FE" w:rsidP="00D708FE">
            <w:pPr>
              <w:pStyle w:val="XML1"/>
            </w:pPr>
            <w:r>
              <w:t xml:space="preserve">      &lt;xs:element name="datapath-id"  type="datapath-id-type"&gt;</w:t>
            </w:r>
          </w:p>
          <w:p w14:paraId="6D582810" w14:textId="77777777" w:rsidR="00D708FE" w:rsidRDefault="00D708FE" w:rsidP="00D708FE">
            <w:pPr>
              <w:pStyle w:val="XML1"/>
            </w:pPr>
            <w:r>
              <w:t xml:space="preserve">        &lt;xs:annotation&gt;</w:t>
            </w:r>
          </w:p>
          <w:p w14:paraId="6A05E3E6" w14:textId="77777777" w:rsidR="00D708FE" w:rsidRDefault="00D708FE" w:rsidP="00D708FE">
            <w:pPr>
              <w:pStyle w:val="XML1"/>
            </w:pPr>
            <w:r>
              <w:t xml:space="preserve">          &lt;xs:documentation&gt;</w:t>
            </w:r>
          </w:p>
          <w:p w14:paraId="7F04D295" w14:textId="77777777" w:rsidR="00D708FE" w:rsidRDefault="00D708FE" w:rsidP="00D708FE">
            <w:pPr>
              <w:pStyle w:val="XML1"/>
            </w:pPr>
            <w:r>
              <w:t xml:space="preserve">            The datapath identifier of the Logical Switch</w:t>
            </w:r>
          </w:p>
          <w:p w14:paraId="770F8AC6" w14:textId="77777777" w:rsidR="00D708FE" w:rsidRDefault="00D708FE" w:rsidP="00D708FE">
            <w:pPr>
              <w:pStyle w:val="XML1"/>
            </w:pPr>
            <w:r>
              <w:t xml:space="preserve">            that uniquely identifies this Logical Switch within the</w:t>
            </w:r>
          </w:p>
          <w:p w14:paraId="2A4BB64E" w14:textId="77777777" w:rsidR="00D708FE" w:rsidRDefault="00D708FE" w:rsidP="00D708FE">
            <w:pPr>
              <w:pStyle w:val="XML1"/>
            </w:pPr>
            <w:r>
              <w:t xml:space="preserve">            context of all OpenFlow Controllers associated with the</w:t>
            </w:r>
          </w:p>
          <w:p w14:paraId="359DA93A" w14:textId="77777777" w:rsidR="00D708FE" w:rsidRDefault="00D708FE" w:rsidP="00D708FE">
            <w:pPr>
              <w:pStyle w:val="XML1"/>
            </w:pPr>
            <w:r>
              <w:t xml:space="preserve">            OpenFlow Logical Switch.  The datapath identifier is a</w:t>
            </w:r>
          </w:p>
          <w:p w14:paraId="2A4EA1FB" w14:textId="77777777" w:rsidR="00DF476A" w:rsidRDefault="00DF476A" w:rsidP="00DF476A">
            <w:pPr>
              <w:pStyle w:val="XML1"/>
            </w:pPr>
            <w:r>
              <w:t xml:space="preserve">            string value that MUST be formatted as a sequence of 8</w:t>
            </w:r>
          </w:p>
          <w:p w14:paraId="25A8D9A6" w14:textId="77777777" w:rsidR="00DF476A" w:rsidRDefault="00DF476A" w:rsidP="00DF476A">
            <w:pPr>
              <w:pStyle w:val="XML1"/>
            </w:pPr>
            <w:r>
              <w:t xml:space="preserve">            2-digit hexadecimal numbers that are separated by colons,</w:t>
            </w:r>
          </w:p>
          <w:p w14:paraId="59B2895F" w14:textId="77777777" w:rsidR="00DF476A" w:rsidRDefault="00DF476A" w:rsidP="00DF476A">
            <w:pPr>
              <w:pStyle w:val="XML1"/>
            </w:pPr>
            <w:r>
              <w:t xml:space="preserve">            for example, '01:23:45:67:89:ab:cd:ef'.  When processing a</w:t>
            </w:r>
          </w:p>
          <w:p w14:paraId="314CFA13" w14:textId="77777777" w:rsidR="00DF476A" w:rsidRDefault="00DF476A" w:rsidP="00DF476A">
            <w:pPr>
              <w:pStyle w:val="XML1"/>
            </w:pPr>
            <w:r>
              <w:t xml:space="preserve">            datapath identifier, the case of the decimal digits MUST be</w:t>
            </w:r>
          </w:p>
          <w:p w14:paraId="7AACD701" w14:textId="71226857" w:rsidR="00D708FE" w:rsidRDefault="00DF476A" w:rsidP="00DF476A">
            <w:pPr>
              <w:pStyle w:val="XML1"/>
            </w:pPr>
            <w:r>
              <w:t xml:space="preserve">            ignored.</w:t>
            </w:r>
          </w:p>
          <w:p w14:paraId="5009CFB6" w14:textId="77777777" w:rsidR="00DF476A" w:rsidRDefault="00DF476A" w:rsidP="00DF476A">
            <w:pPr>
              <w:pStyle w:val="XML1"/>
            </w:pPr>
          </w:p>
          <w:p w14:paraId="53C12864" w14:textId="77777777" w:rsidR="00D708FE" w:rsidRDefault="00D708FE" w:rsidP="00D708FE">
            <w:pPr>
              <w:pStyle w:val="XML1"/>
            </w:pPr>
            <w:r>
              <w:t xml:space="preserve">            This element MUST be present in the NETCONF data store.</w:t>
            </w:r>
          </w:p>
          <w:p w14:paraId="343754E1" w14:textId="77777777" w:rsidR="00D708FE" w:rsidRDefault="00D708FE" w:rsidP="00D708FE">
            <w:pPr>
              <w:pStyle w:val="XML1"/>
            </w:pPr>
            <w:r>
              <w:t xml:space="preserve">            If this element is not present in a NETCONF &amp;lt;edit-config&amp;gt;</w:t>
            </w:r>
          </w:p>
          <w:p w14:paraId="49BFF954" w14:textId="77777777" w:rsidR="00D708FE" w:rsidRDefault="00D708FE" w:rsidP="00D708FE">
            <w:pPr>
              <w:pStyle w:val="XML1"/>
            </w:pPr>
            <w:r>
              <w:t xml:space="preserve">            operation 'create', 'merge' or 'replace' and the parent</w:t>
            </w:r>
          </w:p>
          <w:p w14:paraId="64CCF131" w14:textId="77777777" w:rsidR="00D708FE" w:rsidRDefault="00D708FE" w:rsidP="00D708FE">
            <w:pPr>
              <w:pStyle w:val="XML1"/>
            </w:pPr>
            <w:r>
              <w:t xml:space="preserve">            element does not exist, a 'data-missing' error is</w:t>
            </w:r>
          </w:p>
          <w:p w14:paraId="254DD14D" w14:textId="77777777" w:rsidR="00D708FE" w:rsidRDefault="00D708FE" w:rsidP="00D708FE">
            <w:pPr>
              <w:pStyle w:val="XML1"/>
            </w:pPr>
            <w:r>
              <w:t xml:space="preserve">            returned.</w:t>
            </w:r>
          </w:p>
          <w:p w14:paraId="35632B0C" w14:textId="77777777" w:rsidR="00D708FE" w:rsidRDefault="00D708FE" w:rsidP="00D708FE">
            <w:pPr>
              <w:pStyle w:val="XML1"/>
            </w:pPr>
            <w:r>
              <w:t xml:space="preserve">          &lt;/xs:documentation&gt;</w:t>
            </w:r>
          </w:p>
          <w:p w14:paraId="38774E6A" w14:textId="77777777" w:rsidR="00D708FE" w:rsidRDefault="00D708FE" w:rsidP="00D708FE">
            <w:pPr>
              <w:pStyle w:val="XML1"/>
            </w:pPr>
            <w:r>
              <w:t xml:space="preserve">        &lt;/xs:annotation&gt;</w:t>
            </w:r>
          </w:p>
          <w:p w14:paraId="5408174B" w14:textId="77777777" w:rsidR="00D708FE" w:rsidRDefault="00D708FE" w:rsidP="00D708FE">
            <w:pPr>
              <w:pStyle w:val="XML1"/>
            </w:pPr>
            <w:r>
              <w:t xml:space="preserve">      &lt;/xs:element&gt;</w:t>
            </w:r>
          </w:p>
          <w:p w14:paraId="55726978" w14:textId="77777777" w:rsidR="00D708FE" w:rsidRDefault="00D708FE" w:rsidP="00D708FE">
            <w:pPr>
              <w:pStyle w:val="XML1"/>
            </w:pPr>
            <w:r>
              <w:lastRenderedPageBreak/>
              <w:t xml:space="preserve">      &lt;xs:element name="enabled"  type="xs:boolean"&gt;</w:t>
            </w:r>
          </w:p>
          <w:p w14:paraId="2144F68A" w14:textId="77777777" w:rsidR="00D708FE" w:rsidRDefault="00D708FE" w:rsidP="00D708FE">
            <w:pPr>
              <w:pStyle w:val="XML1"/>
            </w:pPr>
            <w:r>
              <w:t xml:space="preserve">        &lt;xs:annotation&gt;</w:t>
            </w:r>
          </w:p>
          <w:p w14:paraId="6DB2CCB8" w14:textId="77777777" w:rsidR="00D708FE" w:rsidRDefault="00D708FE" w:rsidP="00D708FE">
            <w:pPr>
              <w:pStyle w:val="XML1"/>
            </w:pPr>
            <w:r>
              <w:t xml:space="preserve">          &lt;xs:documentation&gt;</w:t>
            </w:r>
          </w:p>
          <w:p w14:paraId="7F649EB5" w14:textId="77777777" w:rsidR="00D708FE" w:rsidRDefault="00D708FE" w:rsidP="00D708FE">
            <w:pPr>
              <w:pStyle w:val="XML1"/>
            </w:pPr>
            <w:r>
              <w:t xml:space="preserve">            This element indicates the administrative state</w:t>
            </w:r>
          </w:p>
          <w:p w14:paraId="52298D4C" w14:textId="77777777" w:rsidR="00D708FE" w:rsidRDefault="00D708FE" w:rsidP="00D708FE">
            <w:pPr>
              <w:pStyle w:val="XML1"/>
            </w:pPr>
            <w:r>
              <w:t xml:space="preserve">            of the OpenFlow Logical Switch.  A value of 'false' means</w:t>
            </w:r>
          </w:p>
          <w:p w14:paraId="1F1E8D14" w14:textId="77777777" w:rsidR="00D708FE" w:rsidRDefault="00D708FE" w:rsidP="00D708FE">
            <w:pPr>
              <w:pStyle w:val="XML1"/>
            </w:pPr>
            <w:r>
              <w:t xml:space="preserve">            the OpenFlow Logical Switch MUST NOT communicate with any </w:t>
            </w:r>
          </w:p>
          <w:p w14:paraId="72170464" w14:textId="77777777" w:rsidR="00D708FE" w:rsidRDefault="00D708FE" w:rsidP="00D708FE">
            <w:pPr>
              <w:pStyle w:val="XML1"/>
            </w:pPr>
            <w:r>
              <w:t xml:space="preserve">            OpenFlow Controllers, MUST NOT conduct any OpenFlow </w:t>
            </w:r>
          </w:p>
          <w:p w14:paraId="78105F25" w14:textId="77777777" w:rsidR="00D708FE" w:rsidRDefault="00D708FE" w:rsidP="00D708FE">
            <w:pPr>
              <w:pStyle w:val="XML1"/>
            </w:pPr>
            <w:r>
              <w:t xml:space="preserve">            processing, and SHOULD NOT be utilizing computational or </w:t>
            </w:r>
          </w:p>
          <w:p w14:paraId="271F0129" w14:textId="77777777" w:rsidR="00D708FE" w:rsidRDefault="00D708FE" w:rsidP="00D708FE">
            <w:pPr>
              <w:pStyle w:val="XML1"/>
            </w:pPr>
            <w:r>
              <w:t xml:space="preserve">            network resources of the underlying platform.</w:t>
            </w:r>
          </w:p>
          <w:p w14:paraId="6B7C38F7" w14:textId="77777777" w:rsidR="00D708FE" w:rsidRDefault="00D708FE" w:rsidP="00D708FE">
            <w:pPr>
              <w:pStyle w:val="XML1"/>
            </w:pPr>
          </w:p>
          <w:p w14:paraId="17A248FB" w14:textId="77777777" w:rsidR="00D708FE" w:rsidRDefault="00D708FE" w:rsidP="00D708FE">
            <w:pPr>
              <w:pStyle w:val="XML1"/>
            </w:pPr>
            <w:r>
              <w:t xml:space="preserve">            This element is optional. If this element is not present it</w:t>
            </w:r>
          </w:p>
          <w:p w14:paraId="47D67237" w14:textId="77777777" w:rsidR="00D708FE" w:rsidRDefault="00D708FE" w:rsidP="00D708FE">
            <w:pPr>
              <w:pStyle w:val="XML1"/>
            </w:pPr>
            <w:r>
              <w:t xml:space="preserve">            defaults to 'false'.</w:t>
            </w:r>
          </w:p>
          <w:p w14:paraId="08E88831" w14:textId="77777777" w:rsidR="00D708FE" w:rsidRDefault="00D708FE" w:rsidP="00D708FE">
            <w:pPr>
              <w:pStyle w:val="XML1"/>
            </w:pPr>
            <w:r>
              <w:t xml:space="preserve">          &lt;/xs:documentation&gt;</w:t>
            </w:r>
          </w:p>
          <w:p w14:paraId="5BBD7BF8" w14:textId="77777777" w:rsidR="00D708FE" w:rsidRDefault="00D708FE" w:rsidP="00D708FE">
            <w:pPr>
              <w:pStyle w:val="XML1"/>
            </w:pPr>
            <w:r>
              <w:t xml:space="preserve">        &lt;/xs:annotation&gt;</w:t>
            </w:r>
          </w:p>
          <w:p w14:paraId="0F49AD77" w14:textId="77777777" w:rsidR="00D708FE" w:rsidRDefault="00D708FE" w:rsidP="00D708FE">
            <w:pPr>
              <w:pStyle w:val="XML1"/>
            </w:pPr>
            <w:r>
              <w:t xml:space="preserve">      &lt;/xs:element&gt;</w:t>
            </w:r>
          </w:p>
          <w:p w14:paraId="189075F1" w14:textId="77777777" w:rsidR="00D708FE" w:rsidRDefault="00D708FE" w:rsidP="00D708FE">
            <w:pPr>
              <w:pStyle w:val="XML1"/>
            </w:pPr>
            <w:r>
              <w:t xml:space="preserve">      &lt;xs:element name="check-controller-certificate"  type="xs:boolean"&gt;</w:t>
            </w:r>
          </w:p>
          <w:p w14:paraId="79094B81" w14:textId="77777777" w:rsidR="00D708FE" w:rsidRDefault="00D708FE" w:rsidP="00D708FE">
            <w:pPr>
              <w:pStyle w:val="XML1"/>
            </w:pPr>
            <w:r>
              <w:t xml:space="preserve">        &lt;xs:annotation&gt;</w:t>
            </w:r>
          </w:p>
          <w:p w14:paraId="74A29377" w14:textId="77777777" w:rsidR="00D708FE" w:rsidRDefault="00D708FE" w:rsidP="00D708FE">
            <w:pPr>
              <w:pStyle w:val="XML1"/>
            </w:pPr>
            <w:r>
              <w:t xml:space="preserve">          &lt;xs:documentation&gt;</w:t>
            </w:r>
          </w:p>
          <w:p w14:paraId="1C0022F6" w14:textId="77777777" w:rsidR="00D708FE" w:rsidRDefault="00D708FE" w:rsidP="00D708FE">
            <w:pPr>
              <w:pStyle w:val="XML1"/>
            </w:pPr>
            <w:r>
              <w:t xml:space="preserve">            This element indicates the behavior of the </w:t>
            </w:r>
          </w:p>
          <w:p w14:paraId="4C49EC0B" w14:textId="77777777" w:rsidR="00D708FE" w:rsidRDefault="00D708FE" w:rsidP="00D708FE">
            <w:pPr>
              <w:pStyle w:val="XML1"/>
            </w:pPr>
            <w:r>
              <w:t xml:space="preserve">            OpenFlow Logical Switch when connecting to an OpenFlow</w:t>
            </w:r>
          </w:p>
          <w:p w14:paraId="4AF13012" w14:textId="77777777" w:rsidR="00D708FE" w:rsidRDefault="00D708FE" w:rsidP="00D708FE">
            <w:pPr>
              <w:pStyle w:val="XML1"/>
            </w:pPr>
            <w:r>
              <w:t xml:space="preserve">            Controller.  </w:t>
            </w:r>
          </w:p>
          <w:p w14:paraId="21CE06B8" w14:textId="77777777" w:rsidR="00D708FE" w:rsidRDefault="00D708FE" w:rsidP="00D708FE">
            <w:pPr>
              <w:pStyle w:val="XML1"/>
            </w:pPr>
            <w:r>
              <w:t xml:space="preserve">                  </w:t>
            </w:r>
          </w:p>
          <w:p w14:paraId="77E4950F" w14:textId="77777777" w:rsidR="00D708FE" w:rsidRDefault="00D708FE" w:rsidP="00D708FE">
            <w:pPr>
              <w:pStyle w:val="XML1"/>
            </w:pPr>
            <w:r>
              <w:t xml:space="preserve">            If set to value 'false', the logical switch will connect to</w:t>
            </w:r>
          </w:p>
          <w:p w14:paraId="173766F3" w14:textId="77777777" w:rsidR="00D708FE" w:rsidRDefault="00D708FE" w:rsidP="00D708FE">
            <w:pPr>
              <w:pStyle w:val="XML1"/>
            </w:pPr>
            <w:r>
              <w:t xml:space="preserve">            a controller without checking any controller certificate.  </w:t>
            </w:r>
          </w:p>
          <w:p w14:paraId="43752D8D" w14:textId="77777777" w:rsidR="00D708FE" w:rsidRDefault="00D708FE" w:rsidP="00D708FE">
            <w:pPr>
              <w:pStyle w:val="XML1"/>
            </w:pPr>
            <w:r>
              <w:t xml:space="preserve">                  </w:t>
            </w:r>
          </w:p>
          <w:p w14:paraId="016159AF" w14:textId="77777777" w:rsidR="00D708FE" w:rsidRDefault="00D708FE" w:rsidP="00D708FE">
            <w:pPr>
              <w:pStyle w:val="XML1"/>
            </w:pPr>
            <w:r>
              <w:t xml:space="preserve">            If set to value 'true', then the logical switch will</w:t>
            </w:r>
          </w:p>
          <w:p w14:paraId="0EBA51CA" w14:textId="77777777" w:rsidR="00D708FE" w:rsidRDefault="00D708FE" w:rsidP="00D708FE">
            <w:pPr>
              <w:pStyle w:val="XML1"/>
            </w:pPr>
            <w:r>
              <w:t xml:space="preserve">            connect to a controller with element &amp;lt;protocol&amp;gt; set to</w:t>
            </w:r>
          </w:p>
          <w:p w14:paraId="1CE0633D" w14:textId="77777777" w:rsidR="00D708FE" w:rsidRDefault="00D708FE" w:rsidP="00D708FE">
            <w:pPr>
              <w:pStyle w:val="XML1"/>
            </w:pPr>
            <w:r>
              <w:t xml:space="preserve">            'TLS', only if the controller provides a certificate that</w:t>
            </w:r>
          </w:p>
          <w:p w14:paraId="674BEA9F" w14:textId="77777777" w:rsidR="00D708FE" w:rsidRDefault="00D708FE" w:rsidP="00D708FE">
            <w:pPr>
              <w:pStyle w:val="XML1"/>
            </w:pPr>
            <w:r>
              <w:t xml:space="preserve">            can be verified with one of the certificates stored in the</w:t>
            </w:r>
          </w:p>
          <w:p w14:paraId="6674B495" w14:textId="77777777" w:rsidR="00D708FE" w:rsidRDefault="00D708FE" w:rsidP="00D708FE">
            <w:pPr>
              <w:pStyle w:val="XML1"/>
            </w:pPr>
            <w:r>
              <w:t xml:space="preserve">            list called external-certificates in the OpenFlow Capable</w:t>
            </w:r>
          </w:p>
          <w:p w14:paraId="2640A00E" w14:textId="77777777" w:rsidR="00D708FE" w:rsidRDefault="00D708FE" w:rsidP="00D708FE">
            <w:pPr>
              <w:pStyle w:val="XML1"/>
            </w:pPr>
            <w:r>
              <w:t xml:space="preserve">            Switch.  </w:t>
            </w:r>
          </w:p>
          <w:p w14:paraId="18491074" w14:textId="77777777" w:rsidR="00D708FE" w:rsidRDefault="00D708FE" w:rsidP="00D708FE">
            <w:pPr>
              <w:pStyle w:val="XML1"/>
            </w:pPr>
            <w:r>
              <w:t xml:space="preserve">                  </w:t>
            </w:r>
          </w:p>
          <w:p w14:paraId="4609040A" w14:textId="77777777" w:rsidR="00D708FE" w:rsidRDefault="00D708FE" w:rsidP="00D708FE">
            <w:pPr>
              <w:pStyle w:val="XML1"/>
            </w:pPr>
            <w:r>
              <w:t xml:space="preserve">            If a certificate cannot be validated, the OpenFlow Logical </w:t>
            </w:r>
          </w:p>
          <w:p w14:paraId="62ECBB90" w14:textId="77777777" w:rsidR="00D708FE" w:rsidRDefault="00D708FE" w:rsidP="00D708FE">
            <w:pPr>
              <w:pStyle w:val="XML1"/>
            </w:pPr>
            <w:r>
              <w:t xml:space="preserve">            Switch MUST terminate communication with the corresponding</w:t>
            </w:r>
          </w:p>
          <w:p w14:paraId="2EE46B8A" w14:textId="77777777" w:rsidR="00D708FE" w:rsidRDefault="00D708FE" w:rsidP="00D708FE">
            <w:pPr>
              <w:pStyle w:val="XML1"/>
            </w:pPr>
            <w:r>
              <w:t xml:space="preserve">            OpenFlow Controller, MUST NOT conduct any OpenFlow</w:t>
            </w:r>
          </w:p>
          <w:p w14:paraId="0BFE5A03" w14:textId="77777777" w:rsidR="00D708FE" w:rsidRDefault="00D708FE" w:rsidP="00D708FE">
            <w:pPr>
              <w:pStyle w:val="XML1"/>
            </w:pPr>
            <w:r>
              <w:t xml:space="preserve">            processing on requests of this OpenFlow controller, and </w:t>
            </w:r>
          </w:p>
          <w:p w14:paraId="37CFE681" w14:textId="77777777" w:rsidR="00D708FE" w:rsidRDefault="00D708FE" w:rsidP="00D708FE">
            <w:pPr>
              <w:pStyle w:val="XML1"/>
            </w:pPr>
            <w:r>
              <w:t xml:space="preserve">            SHOULD NOT further utilize any computational or network </w:t>
            </w:r>
          </w:p>
          <w:p w14:paraId="3DCAAC4B" w14:textId="77777777" w:rsidR="00D708FE" w:rsidRDefault="00D708FE" w:rsidP="00D708FE">
            <w:pPr>
              <w:pStyle w:val="XML1"/>
            </w:pPr>
            <w:r>
              <w:t xml:space="preserve">            resources of for dealing with this connection.</w:t>
            </w:r>
          </w:p>
          <w:p w14:paraId="23409363" w14:textId="77777777" w:rsidR="00D708FE" w:rsidRDefault="00D708FE" w:rsidP="00D708FE">
            <w:pPr>
              <w:pStyle w:val="XML1"/>
            </w:pPr>
            <w:r>
              <w:t xml:space="preserve">                  </w:t>
            </w:r>
          </w:p>
          <w:p w14:paraId="7F630425" w14:textId="77777777" w:rsidR="00D708FE" w:rsidRDefault="00D708FE" w:rsidP="00D708FE">
            <w:pPr>
              <w:pStyle w:val="XML1"/>
            </w:pPr>
            <w:r>
              <w:t xml:space="preserve">            If set to value 'true', the OpenFlow Logical Switch MUST</w:t>
            </w:r>
          </w:p>
          <w:p w14:paraId="14A2EEB7" w14:textId="77777777" w:rsidR="00D708FE" w:rsidRDefault="00D708FE" w:rsidP="00D708FE">
            <w:pPr>
              <w:pStyle w:val="XML1"/>
            </w:pPr>
            <w:r>
              <w:t xml:space="preserve">            NOT connect to any OpenFlow Controller that does not</w:t>
            </w:r>
          </w:p>
          <w:p w14:paraId="49AC8BEA" w14:textId="77777777" w:rsidR="00D708FE" w:rsidRDefault="00D708FE" w:rsidP="00D708FE">
            <w:pPr>
              <w:pStyle w:val="XML1"/>
            </w:pPr>
            <w:r>
              <w:t xml:space="preserve">            provide a certificate. This implies that it cannot connect</w:t>
            </w:r>
          </w:p>
          <w:p w14:paraId="7B807B01" w14:textId="77777777" w:rsidR="00D708FE" w:rsidRDefault="00D708FE" w:rsidP="00D708FE">
            <w:pPr>
              <w:pStyle w:val="XML1"/>
            </w:pPr>
            <w:r>
              <w:t xml:space="preserve">            to an OpenFlow controller that has the value of element</w:t>
            </w:r>
          </w:p>
          <w:p w14:paraId="0AFBBDE4" w14:textId="77777777" w:rsidR="00D708FE" w:rsidRDefault="00D708FE" w:rsidP="00D708FE">
            <w:pPr>
              <w:pStyle w:val="XML1"/>
            </w:pPr>
            <w:r>
              <w:t xml:space="preserve">            protocol set to 'TCP'. Only connections with protocol 'TLS'</w:t>
            </w:r>
          </w:p>
          <w:p w14:paraId="76B09649" w14:textId="77777777" w:rsidR="00D708FE" w:rsidRDefault="00D708FE" w:rsidP="00D708FE">
            <w:pPr>
              <w:pStyle w:val="XML1"/>
            </w:pPr>
            <w:r>
              <w:t xml:space="preserve">            are possible in this case.</w:t>
            </w:r>
          </w:p>
          <w:p w14:paraId="6F827324" w14:textId="77777777" w:rsidR="00D708FE" w:rsidRDefault="00D708FE" w:rsidP="00D708FE">
            <w:pPr>
              <w:pStyle w:val="XML1"/>
            </w:pPr>
          </w:p>
          <w:p w14:paraId="7A88193F" w14:textId="77777777" w:rsidR="00D708FE" w:rsidRDefault="00D708FE" w:rsidP="00D708FE">
            <w:pPr>
              <w:pStyle w:val="XML1"/>
            </w:pPr>
            <w:r>
              <w:t xml:space="preserve">            This element is optional. If this element is not present it</w:t>
            </w:r>
          </w:p>
          <w:p w14:paraId="523D78C0" w14:textId="77777777" w:rsidR="00D708FE" w:rsidRDefault="00D708FE" w:rsidP="00D708FE">
            <w:pPr>
              <w:pStyle w:val="XML1"/>
            </w:pPr>
            <w:r>
              <w:t xml:space="preserve">            defaults to 'false'.</w:t>
            </w:r>
          </w:p>
          <w:p w14:paraId="1B4E4920" w14:textId="77777777" w:rsidR="00D708FE" w:rsidRDefault="00D708FE" w:rsidP="00D708FE">
            <w:pPr>
              <w:pStyle w:val="XML1"/>
            </w:pPr>
            <w:r>
              <w:t xml:space="preserve">          &lt;/xs:documentation&gt;</w:t>
            </w:r>
          </w:p>
          <w:p w14:paraId="25580F44" w14:textId="77777777" w:rsidR="00D708FE" w:rsidRDefault="00D708FE" w:rsidP="00D708FE">
            <w:pPr>
              <w:pStyle w:val="XML1"/>
            </w:pPr>
            <w:r>
              <w:t xml:space="preserve">        &lt;/xs:annotation&gt;</w:t>
            </w:r>
          </w:p>
          <w:p w14:paraId="3E4E77D9" w14:textId="77777777" w:rsidR="00D708FE" w:rsidRDefault="00D708FE" w:rsidP="00D708FE">
            <w:pPr>
              <w:pStyle w:val="XML1"/>
            </w:pPr>
            <w:r>
              <w:t xml:space="preserve">      &lt;/xs:element&gt;</w:t>
            </w:r>
          </w:p>
          <w:p w14:paraId="635898FF" w14:textId="77777777" w:rsidR="00D708FE" w:rsidRDefault="00D708FE" w:rsidP="00D708FE">
            <w:pPr>
              <w:pStyle w:val="XML1"/>
            </w:pPr>
            <w:r>
              <w:t xml:space="preserve">      &lt;xs:element name="lost-connection-behavior"&gt;</w:t>
            </w:r>
          </w:p>
          <w:p w14:paraId="58F24E52" w14:textId="77777777" w:rsidR="00D708FE" w:rsidRDefault="00D708FE" w:rsidP="00D708FE">
            <w:pPr>
              <w:pStyle w:val="XML1"/>
            </w:pPr>
            <w:r>
              <w:t xml:space="preserve">        &lt;xs:annotation&gt;</w:t>
            </w:r>
          </w:p>
          <w:p w14:paraId="62B377E7" w14:textId="77777777" w:rsidR="00D708FE" w:rsidRDefault="00D708FE" w:rsidP="00D708FE">
            <w:pPr>
              <w:pStyle w:val="XML1"/>
            </w:pPr>
            <w:r>
              <w:t xml:space="preserve">          &lt;xs:documentation&gt;</w:t>
            </w:r>
          </w:p>
          <w:p w14:paraId="1A0BCA23" w14:textId="77777777" w:rsidR="00D708FE" w:rsidRDefault="00D708FE" w:rsidP="00D708FE">
            <w:pPr>
              <w:pStyle w:val="XML1"/>
            </w:pPr>
            <w:r>
              <w:t xml:space="preserve">            This element indicates the the behavior of the </w:t>
            </w:r>
          </w:p>
          <w:p w14:paraId="515665CC" w14:textId="77777777" w:rsidR="00D708FE" w:rsidRDefault="00D708FE" w:rsidP="00D708FE">
            <w:pPr>
              <w:pStyle w:val="XML1"/>
            </w:pPr>
            <w:r>
              <w:t xml:space="preserve">            OpenFlow Logical Switch in case it loses contact with all </w:t>
            </w:r>
          </w:p>
          <w:p w14:paraId="7A8C2F14" w14:textId="77777777" w:rsidR="00D708FE" w:rsidRDefault="00D708FE" w:rsidP="00D708FE">
            <w:pPr>
              <w:pStyle w:val="XML1"/>
            </w:pPr>
            <w:r>
              <w:lastRenderedPageBreak/>
              <w:t xml:space="preserve">            OpenFlow Controllers.  There are two alternative modes in</w:t>
            </w:r>
          </w:p>
          <w:p w14:paraId="6EF708A6" w14:textId="77777777" w:rsidR="00D708FE" w:rsidRDefault="00D708FE" w:rsidP="00D708FE">
            <w:pPr>
              <w:pStyle w:val="XML1"/>
            </w:pPr>
            <w:r>
              <w:t xml:space="preserve">            such a case: fails secure mode and fail standalone mode as</w:t>
            </w:r>
          </w:p>
          <w:p w14:paraId="1613C836" w14:textId="77777777" w:rsidR="00D708FE" w:rsidRDefault="00D708FE" w:rsidP="00D708FE">
            <w:pPr>
              <w:pStyle w:val="XML1"/>
            </w:pPr>
            <w:r>
              <w:t xml:space="preserve">            defined by the OpenFlow protocol specification version 1.2,</w:t>
            </w:r>
          </w:p>
          <w:p w14:paraId="0FF4757E" w14:textId="77777777" w:rsidR="00D708FE" w:rsidRDefault="00D708FE" w:rsidP="00D708FE">
            <w:pPr>
              <w:pStyle w:val="XML1"/>
            </w:pPr>
            <w:r>
              <w:t xml:space="preserve">            section 6.4.  These are the only allowed values for this</w:t>
            </w:r>
          </w:p>
          <w:p w14:paraId="304C2D41" w14:textId="77777777" w:rsidR="00D708FE" w:rsidRDefault="00D708FE" w:rsidP="00D708FE">
            <w:pPr>
              <w:pStyle w:val="XML1"/>
            </w:pPr>
            <w:r>
              <w:t xml:space="preserve">            element. Default is the fail secure mode.</w:t>
            </w:r>
          </w:p>
          <w:p w14:paraId="7570DF37" w14:textId="77777777" w:rsidR="00D708FE" w:rsidRDefault="00D708FE" w:rsidP="00D708FE">
            <w:pPr>
              <w:pStyle w:val="XML1"/>
            </w:pPr>
          </w:p>
          <w:p w14:paraId="06304190" w14:textId="77777777" w:rsidR="00D708FE" w:rsidRDefault="00D708FE" w:rsidP="00D708FE">
            <w:pPr>
              <w:pStyle w:val="XML1"/>
            </w:pPr>
            <w:r>
              <w:t xml:space="preserve">            This element is optional. If this element is not present it</w:t>
            </w:r>
          </w:p>
          <w:p w14:paraId="044FD91A" w14:textId="77777777" w:rsidR="00D708FE" w:rsidRDefault="00D708FE" w:rsidP="00D708FE">
            <w:pPr>
              <w:pStyle w:val="XML1"/>
            </w:pPr>
            <w:r>
              <w:t xml:space="preserve">            defaults to 'failSecureMode'.</w:t>
            </w:r>
          </w:p>
          <w:p w14:paraId="06487F3C" w14:textId="77777777" w:rsidR="00D708FE" w:rsidRDefault="00D708FE" w:rsidP="00D708FE">
            <w:pPr>
              <w:pStyle w:val="XML1"/>
            </w:pPr>
            <w:r>
              <w:t xml:space="preserve">          &lt;/xs:documentation&gt;</w:t>
            </w:r>
          </w:p>
          <w:p w14:paraId="2645CA89" w14:textId="77777777" w:rsidR="00D708FE" w:rsidRDefault="00D708FE" w:rsidP="00D708FE">
            <w:pPr>
              <w:pStyle w:val="XML1"/>
            </w:pPr>
            <w:r>
              <w:t xml:space="preserve">        &lt;/xs:annotation&gt;</w:t>
            </w:r>
          </w:p>
          <w:p w14:paraId="5E77A3EA" w14:textId="77777777" w:rsidR="00D708FE" w:rsidRDefault="00D708FE" w:rsidP="00D708FE">
            <w:pPr>
              <w:pStyle w:val="XML1"/>
            </w:pPr>
            <w:r>
              <w:t xml:space="preserve">        &lt;xs:simpleType&gt;</w:t>
            </w:r>
          </w:p>
          <w:p w14:paraId="2ED8200D" w14:textId="77777777" w:rsidR="00D708FE" w:rsidRDefault="00D708FE" w:rsidP="00D708FE">
            <w:pPr>
              <w:pStyle w:val="XML1"/>
            </w:pPr>
            <w:r>
              <w:t xml:space="preserve">          &lt;xs:restriction base="xs:string"&gt;</w:t>
            </w:r>
          </w:p>
          <w:p w14:paraId="3452569C" w14:textId="77777777" w:rsidR="00D708FE" w:rsidRDefault="00D708FE" w:rsidP="00D708FE">
            <w:pPr>
              <w:pStyle w:val="XML1"/>
            </w:pPr>
            <w:r>
              <w:t xml:space="preserve">            &lt;xs:enumeration value="failSecureMode"/&gt;</w:t>
            </w:r>
          </w:p>
          <w:p w14:paraId="55D167E0" w14:textId="77777777" w:rsidR="00D708FE" w:rsidRDefault="00D708FE" w:rsidP="00D708FE">
            <w:pPr>
              <w:pStyle w:val="XML1"/>
            </w:pPr>
            <w:r>
              <w:t xml:space="preserve">            &lt;xs:enumeration value="failStandaloneMode"/&gt;</w:t>
            </w:r>
          </w:p>
          <w:p w14:paraId="5D8AE7F8" w14:textId="77777777" w:rsidR="00D708FE" w:rsidRDefault="00D708FE" w:rsidP="00D708FE">
            <w:pPr>
              <w:pStyle w:val="XML1"/>
            </w:pPr>
            <w:r>
              <w:t xml:space="preserve">          &lt;/xs:restriction&gt;</w:t>
            </w:r>
          </w:p>
          <w:p w14:paraId="34F20F01" w14:textId="77777777" w:rsidR="00D708FE" w:rsidRDefault="00D708FE" w:rsidP="00D708FE">
            <w:pPr>
              <w:pStyle w:val="XML1"/>
            </w:pPr>
            <w:r>
              <w:t xml:space="preserve">        &lt;/xs:simpleType&gt;</w:t>
            </w:r>
          </w:p>
          <w:p w14:paraId="45366125" w14:textId="77777777" w:rsidR="00D708FE" w:rsidRDefault="00D708FE" w:rsidP="00D708FE">
            <w:pPr>
              <w:pStyle w:val="XML1"/>
            </w:pPr>
            <w:r>
              <w:t xml:space="preserve">      &lt;/xs:element&gt;</w:t>
            </w:r>
          </w:p>
          <w:p w14:paraId="5239A2BB" w14:textId="77777777" w:rsidR="00D708FE" w:rsidRDefault="00D708FE" w:rsidP="00D708FE">
            <w:pPr>
              <w:pStyle w:val="XML1"/>
            </w:pPr>
            <w:r>
              <w:t xml:space="preserve">      &lt;xs:element name="controllers"&gt;</w:t>
            </w:r>
          </w:p>
          <w:p w14:paraId="0824B50E" w14:textId="77777777" w:rsidR="00D708FE" w:rsidRDefault="00D708FE" w:rsidP="00D708FE">
            <w:pPr>
              <w:pStyle w:val="XML1"/>
            </w:pPr>
            <w:r>
              <w:t xml:space="preserve">        &lt;xs:annotation&gt;</w:t>
            </w:r>
          </w:p>
          <w:p w14:paraId="03429AC1" w14:textId="77777777" w:rsidR="00D708FE" w:rsidRDefault="00D708FE" w:rsidP="00D708FE">
            <w:pPr>
              <w:pStyle w:val="XML1"/>
            </w:pPr>
            <w:r>
              <w:t xml:space="preserve">          &lt;xs:documentation&gt;</w:t>
            </w:r>
          </w:p>
          <w:p w14:paraId="2D378839" w14:textId="77777777" w:rsidR="00D708FE" w:rsidRDefault="00D708FE" w:rsidP="00D708FE">
            <w:pPr>
              <w:pStyle w:val="XML1"/>
            </w:pPr>
            <w:r>
              <w:t xml:space="preserve">            The list of controllers for this Logical switch.</w:t>
            </w:r>
          </w:p>
          <w:p w14:paraId="4671CFB2" w14:textId="77777777" w:rsidR="00D708FE" w:rsidRDefault="00D708FE" w:rsidP="00D708FE">
            <w:pPr>
              <w:pStyle w:val="XML1"/>
            </w:pPr>
          </w:p>
          <w:p w14:paraId="1739BA1B" w14:textId="77777777" w:rsidR="00D708FE" w:rsidRDefault="00D708FE" w:rsidP="00D708FE">
            <w:pPr>
              <w:pStyle w:val="XML1"/>
            </w:pPr>
            <w:r>
              <w:t xml:space="preserve">            The element 'id' of OFControllerType MUST be unique within</w:t>
            </w:r>
          </w:p>
          <w:p w14:paraId="1CA55A81" w14:textId="77777777" w:rsidR="00D708FE" w:rsidRDefault="00D708FE" w:rsidP="00D708FE">
            <w:pPr>
              <w:pStyle w:val="XML1"/>
            </w:pPr>
            <w:r>
              <w:t xml:space="preserve">            this list.</w:t>
            </w:r>
          </w:p>
          <w:p w14:paraId="0E8DBF4A" w14:textId="77777777" w:rsidR="00D708FE" w:rsidRDefault="00D708FE" w:rsidP="00D708FE">
            <w:pPr>
              <w:pStyle w:val="XML1"/>
            </w:pPr>
            <w:r>
              <w:t xml:space="preserve">          &lt;/xs:documentation&gt;</w:t>
            </w:r>
          </w:p>
          <w:p w14:paraId="6EF024BD" w14:textId="77777777" w:rsidR="00D708FE" w:rsidRDefault="00D708FE" w:rsidP="00D708FE">
            <w:pPr>
              <w:pStyle w:val="XML1"/>
            </w:pPr>
            <w:r>
              <w:t xml:space="preserve">        &lt;/xs:annotation&gt;</w:t>
            </w:r>
          </w:p>
          <w:p w14:paraId="0DBE62F8" w14:textId="77777777" w:rsidR="00D708FE" w:rsidRDefault="00D708FE" w:rsidP="00D708FE">
            <w:pPr>
              <w:pStyle w:val="XML1"/>
            </w:pPr>
            <w:r>
              <w:t xml:space="preserve">        &lt;xs:complexType&gt;</w:t>
            </w:r>
          </w:p>
          <w:p w14:paraId="5BE784C1" w14:textId="77777777" w:rsidR="00D708FE" w:rsidRDefault="00D708FE" w:rsidP="00D708FE">
            <w:pPr>
              <w:pStyle w:val="XML1"/>
            </w:pPr>
            <w:r>
              <w:t xml:space="preserve">          &lt;xs:sequence&gt;</w:t>
            </w:r>
          </w:p>
          <w:p w14:paraId="5BDCD6F3" w14:textId="77777777" w:rsidR="00D708FE" w:rsidRDefault="00D708FE" w:rsidP="00D708FE">
            <w:pPr>
              <w:pStyle w:val="XML1"/>
            </w:pPr>
            <w:r>
              <w:t xml:space="preserve">            &lt;xs:element name="controller" minOccurs="0" maxOccurs="unbounded"&gt;</w:t>
            </w:r>
          </w:p>
          <w:p w14:paraId="422F0543" w14:textId="77777777" w:rsidR="00D708FE" w:rsidRDefault="00D708FE" w:rsidP="00D708FE">
            <w:pPr>
              <w:pStyle w:val="XML1"/>
            </w:pPr>
            <w:r>
              <w:t xml:space="preserve">              &lt;xs:annotation&gt;</w:t>
            </w:r>
          </w:p>
          <w:p w14:paraId="20E9C524" w14:textId="77777777" w:rsidR="00D708FE" w:rsidRDefault="00D708FE" w:rsidP="00D708FE">
            <w:pPr>
              <w:pStyle w:val="XML1"/>
            </w:pPr>
            <w:r>
              <w:t xml:space="preserve">                &lt;xs:documentation&gt;</w:t>
            </w:r>
          </w:p>
          <w:p w14:paraId="433CBBD6" w14:textId="77777777" w:rsidR="00D708FE" w:rsidRDefault="00D708FE" w:rsidP="00D708FE">
            <w:pPr>
              <w:pStyle w:val="XML1"/>
            </w:pPr>
            <w:r>
              <w:t xml:space="preserve">                  The list of OpenFlow Controllers that are </w:t>
            </w:r>
          </w:p>
          <w:p w14:paraId="0BFEDEB5" w14:textId="77777777" w:rsidR="00D708FE" w:rsidRDefault="00D708FE" w:rsidP="00D708FE">
            <w:pPr>
              <w:pStyle w:val="XML1"/>
            </w:pPr>
            <w:r>
              <w:t xml:space="preserve">                  assigned to the OpenFlow Logical Switch.  The switch MUST</w:t>
            </w:r>
          </w:p>
          <w:p w14:paraId="4BB270B0" w14:textId="77777777" w:rsidR="00D708FE" w:rsidRDefault="00D708FE" w:rsidP="00D708FE">
            <w:pPr>
              <w:pStyle w:val="XML1"/>
            </w:pPr>
            <w:r>
              <w:t xml:space="preserve">                  NOT connect to any OpenFlow Controller that is not</w:t>
            </w:r>
          </w:p>
          <w:p w14:paraId="1799ECDA" w14:textId="77777777" w:rsidR="00D708FE" w:rsidRDefault="00D708FE" w:rsidP="00D708FE">
            <w:pPr>
              <w:pStyle w:val="XML1"/>
            </w:pPr>
            <w:r>
              <w:t xml:space="preserve">                  contained in this list.</w:t>
            </w:r>
          </w:p>
          <w:p w14:paraId="072023AB" w14:textId="77777777" w:rsidR="00D708FE" w:rsidRDefault="00D708FE" w:rsidP="00D708FE">
            <w:pPr>
              <w:pStyle w:val="XML1"/>
            </w:pPr>
          </w:p>
          <w:p w14:paraId="7704FAA2" w14:textId="77777777" w:rsidR="00D708FE" w:rsidRDefault="00D708FE" w:rsidP="00D708FE">
            <w:pPr>
              <w:pStyle w:val="XML1"/>
            </w:pPr>
            <w:r>
              <w:t xml:space="preserve">                  NETCONF &amp;lt;edit-config&amp;gt; operations MUST be implemented as </w:t>
            </w:r>
          </w:p>
          <w:p w14:paraId="15101CCE" w14:textId="77777777" w:rsidR="00D708FE" w:rsidRDefault="00D708FE" w:rsidP="00D708FE">
            <w:pPr>
              <w:pStyle w:val="XML1"/>
            </w:pPr>
            <w:r>
              <w:t xml:space="preserve">                  follows: </w:t>
            </w:r>
          </w:p>
          <w:p w14:paraId="262DB95E" w14:textId="77777777" w:rsidR="00D708FE" w:rsidRDefault="00D708FE" w:rsidP="00D708FE">
            <w:pPr>
              <w:pStyle w:val="XML1"/>
            </w:pPr>
          </w:p>
          <w:p w14:paraId="432D1D45" w14:textId="77777777" w:rsidR="00D708FE" w:rsidRDefault="00D708FE" w:rsidP="00D708FE">
            <w:pPr>
              <w:pStyle w:val="XML1"/>
            </w:pPr>
            <w:r>
              <w:t xml:space="preserve">                  * The 'id' element MUST be present at all &amp;lt;edit-config&amp;gt;</w:t>
            </w:r>
          </w:p>
          <w:p w14:paraId="34C8BCE7" w14:textId="77777777" w:rsidR="00D708FE" w:rsidRDefault="00D708FE" w:rsidP="00D708FE">
            <w:pPr>
              <w:pStyle w:val="XML1"/>
            </w:pPr>
            <w:r>
              <w:t xml:space="preserve">                  operations to identify the controller.</w:t>
            </w:r>
          </w:p>
          <w:p w14:paraId="1403C5C8" w14:textId="77777777" w:rsidR="00D708FE" w:rsidRDefault="00D708FE" w:rsidP="00D708FE">
            <w:pPr>
              <w:pStyle w:val="XML1"/>
            </w:pPr>
            <w:r>
              <w:t xml:space="preserve">                  * If the operation is 'merge' or 'replace', the element</w:t>
            </w:r>
          </w:p>
          <w:p w14:paraId="6FC757A7" w14:textId="77777777" w:rsidR="00D708FE" w:rsidRDefault="00D708FE" w:rsidP="00D708FE">
            <w:pPr>
              <w:pStyle w:val="XML1"/>
            </w:pPr>
            <w:r>
              <w:t xml:space="preserve">                  is created if it does not exist, and its value is set</w:t>
            </w:r>
          </w:p>
          <w:p w14:paraId="4D7AA53E" w14:textId="77777777" w:rsidR="00D708FE" w:rsidRDefault="00D708FE" w:rsidP="00D708FE">
            <w:pPr>
              <w:pStyle w:val="XML1"/>
            </w:pPr>
            <w:r>
              <w:t xml:space="preserve">                  to the value found in the XML RPC data.</w:t>
            </w:r>
          </w:p>
          <w:p w14:paraId="752213DC" w14:textId="77777777" w:rsidR="00D708FE" w:rsidRDefault="00D708FE" w:rsidP="00D708FE">
            <w:pPr>
              <w:pStyle w:val="XML1"/>
            </w:pPr>
            <w:r>
              <w:t xml:space="preserve">                  * If the operation is 'create', the element is created if</w:t>
            </w:r>
          </w:p>
          <w:p w14:paraId="3760E50B" w14:textId="77777777" w:rsidR="00D708FE" w:rsidRDefault="00D708FE" w:rsidP="00D708FE">
            <w:pPr>
              <w:pStyle w:val="XML1"/>
            </w:pPr>
            <w:r>
              <w:t xml:space="preserve">                  it does not exist. If the element already exists, a</w:t>
            </w:r>
          </w:p>
          <w:p w14:paraId="1B3FB615"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76390A5C" w14:textId="77777777" w:rsidR="00D708FE" w:rsidRDefault="00D708FE" w:rsidP="00D708FE">
            <w:pPr>
              <w:pStyle w:val="XML1"/>
            </w:pPr>
            <w:r>
              <w:t xml:space="preserve">                  * If the operation is 'delete', the element is deleted if</w:t>
            </w:r>
          </w:p>
          <w:p w14:paraId="054F573F" w14:textId="77777777" w:rsidR="00D708FE" w:rsidRDefault="00D708FE" w:rsidP="00D708FE">
            <w:pPr>
              <w:pStyle w:val="XML1"/>
            </w:pPr>
            <w:r>
              <w:t xml:space="preserve">                  it exists. If the element does not exist, a </w:t>
            </w:r>
          </w:p>
          <w:p w14:paraId="4FD2CE0C" w14:textId="77777777" w:rsidR="00D708FE" w:rsidRDefault="00D708FE" w:rsidP="00D708FE">
            <w:pPr>
              <w:pStyle w:val="XML1"/>
            </w:pPr>
            <w:r>
              <w:t xml:space="preserve">                  'data</w:t>
            </w:r>
            <w:r>
              <w:rPr>
                <w:rFonts w:ascii="MS Mincho" w:eastAsia="MS Mincho" w:hAnsi="MS Mincho" w:cs="MS Mincho" w:hint="eastAsia"/>
              </w:rPr>
              <w:t>‑</w:t>
            </w:r>
            <w:r>
              <w:t>missing' error is returned.</w:t>
            </w:r>
          </w:p>
          <w:p w14:paraId="65378B1B" w14:textId="77777777" w:rsidR="00D708FE" w:rsidRDefault="00D708FE" w:rsidP="00D708FE">
            <w:pPr>
              <w:pStyle w:val="XML1"/>
            </w:pPr>
            <w:r>
              <w:t xml:space="preserve">                &lt;/xs:documentation&gt;</w:t>
            </w:r>
          </w:p>
          <w:p w14:paraId="1EE08877" w14:textId="77777777" w:rsidR="00D708FE" w:rsidRDefault="00D708FE" w:rsidP="00D708FE">
            <w:pPr>
              <w:pStyle w:val="XML1"/>
            </w:pPr>
            <w:r>
              <w:t xml:space="preserve">              &lt;/xs:annotation&gt;</w:t>
            </w:r>
          </w:p>
          <w:p w14:paraId="26E00829" w14:textId="77777777" w:rsidR="00D708FE" w:rsidRDefault="00D708FE" w:rsidP="00D708FE">
            <w:pPr>
              <w:pStyle w:val="XML1"/>
            </w:pPr>
            <w:r>
              <w:t xml:space="preserve">              &lt;xs:complexType&gt;</w:t>
            </w:r>
          </w:p>
          <w:p w14:paraId="7BA5D8F2" w14:textId="77777777" w:rsidR="00D708FE" w:rsidRDefault="00D708FE" w:rsidP="00D708FE">
            <w:pPr>
              <w:pStyle w:val="XML1"/>
            </w:pPr>
            <w:r>
              <w:lastRenderedPageBreak/>
              <w:t xml:space="preserve">                &lt;xs:sequence&gt;</w:t>
            </w:r>
          </w:p>
          <w:p w14:paraId="2480A3C4" w14:textId="77777777" w:rsidR="00D708FE" w:rsidRDefault="00D708FE" w:rsidP="00D708FE">
            <w:pPr>
              <w:pStyle w:val="XML1"/>
            </w:pPr>
            <w:r>
              <w:t xml:space="preserve">                  &lt;xs:group ref="OFControllerType"/&gt;</w:t>
            </w:r>
          </w:p>
          <w:p w14:paraId="76176699" w14:textId="77777777" w:rsidR="00D708FE" w:rsidRDefault="00D708FE" w:rsidP="00D708FE">
            <w:pPr>
              <w:pStyle w:val="XML1"/>
            </w:pPr>
            <w:r>
              <w:t xml:space="preserve">                &lt;/xs:sequence&gt;</w:t>
            </w:r>
          </w:p>
          <w:p w14:paraId="7AC7F7F6" w14:textId="77777777" w:rsidR="00D708FE" w:rsidRDefault="00D708FE" w:rsidP="00D708FE">
            <w:pPr>
              <w:pStyle w:val="XML1"/>
            </w:pPr>
            <w:r>
              <w:t xml:space="preserve">              &lt;/xs:complexType&gt;</w:t>
            </w:r>
          </w:p>
          <w:p w14:paraId="64808649" w14:textId="77777777" w:rsidR="00D708FE" w:rsidRDefault="00D708FE" w:rsidP="00D708FE">
            <w:pPr>
              <w:pStyle w:val="XML1"/>
            </w:pPr>
            <w:r>
              <w:t xml:space="preserve">            &lt;/xs:element&gt;</w:t>
            </w:r>
          </w:p>
          <w:p w14:paraId="31AC8A58" w14:textId="77777777" w:rsidR="00D708FE" w:rsidRDefault="00D708FE" w:rsidP="00D708FE">
            <w:pPr>
              <w:pStyle w:val="XML1"/>
            </w:pPr>
            <w:r>
              <w:t xml:space="preserve">          &lt;/xs:sequence&gt;</w:t>
            </w:r>
          </w:p>
          <w:p w14:paraId="4344140E" w14:textId="77777777" w:rsidR="00D708FE" w:rsidRDefault="00D708FE" w:rsidP="00D708FE">
            <w:pPr>
              <w:pStyle w:val="XML1"/>
            </w:pPr>
            <w:r>
              <w:t xml:space="preserve">        &lt;/xs:complexType&gt;</w:t>
            </w:r>
          </w:p>
          <w:p w14:paraId="25C23EDF" w14:textId="77777777" w:rsidR="00D708FE" w:rsidRDefault="00D708FE" w:rsidP="00D708FE">
            <w:pPr>
              <w:pStyle w:val="XML1"/>
            </w:pPr>
            <w:r>
              <w:t xml:space="preserve">        &lt;xs:key name="key_controllers_controller"&gt;</w:t>
            </w:r>
          </w:p>
          <w:p w14:paraId="27F2A610" w14:textId="77777777" w:rsidR="00D708FE" w:rsidRDefault="00D708FE" w:rsidP="00D708FE">
            <w:pPr>
              <w:pStyle w:val="XML1"/>
            </w:pPr>
            <w:r>
              <w:t xml:space="preserve">          &lt;xs:selector xpath="of11-config:controller"/&gt;</w:t>
            </w:r>
          </w:p>
          <w:p w14:paraId="22D97E5E" w14:textId="77777777" w:rsidR="00D708FE" w:rsidRDefault="00D708FE" w:rsidP="00D708FE">
            <w:pPr>
              <w:pStyle w:val="XML1"/>
            </w:pPr>
            <w:r>
              <w:t xml:space="preserve">          &lt;xs:field xpath="of11-config:id"/&gt;</w:t>
            </w:r>
          </w:p>
          <w:p w14:paraId="0CD1ABBA" w14:textId="77777777" w:rsidR="00D708FE" w:rsidRDefault="00D708FE" w:rsidP="00D708FE">
            <w:pPr>
              <w:pStyle w:val="XML1"/>
            </w:pPr>
            <w:r>
              <w:t xml:space="preserve">        &lt;/xs:key&gt;</w:t>
            </w:r>
          </w:p>
          <w:p w14:paraId="62B5AE4C" w14:textId="77777777" w:rsidR="00D708FE" w:rsidRDefault="00D708FE" w:rsidP="00D708FE">
            <w:pPr>
              <w:pStyle w:val="XML1"/>
            </w:pPr>
            <w:r>
              <w:t xml:space="preserve">      &lt;/xs:element&gt;</w:t>
            </w:r>
          </w:p>
          <w:p w14:paraId="6EEC8E7F" w14:textId="77777777" w:rsidR="00D708FE" w:rsidRDefault="00D708FE" w:rsidP="00D708FE">
            <w:pPr>
              <w:pStyle w:val="XML1"/>
            </w:pPr>
            <w:r>
              <w:t xml:space="preserve">      &lt;xs:element name="resources"&gt;</w:t>
            </w:r>
          </w:p>
          <w:p w14:paraId="042385C4" w14:textId="77777777" w:rsidR="00D708FE" w:rsidRDefault="00D708FE" w:rsidP="00D708FE">
            <w:pPr>
              <w:pStyle w:val="XML1"/>
            </w:pPr>
            <w:r>
              <w:t xml:space="preserve">        &lt;xs:annotation&gt;</w:t>
            </w:r>
          </w:p>
          <w:p w14:paraId="61CF6BC5" w14:textId="77777777" w:rsidR="00D708FE" w:rsidRDefault="00D708FE" w:rsidP="00D708FE">
            <w:pPr>
              <w:pStyle w:val="XML1"/>
            </w:pPr>
            <w:r>
              <w:t xml:space="preserve">          &lt;xs:documentation&gt;</w:t>
            </w:r>
          </w:p>
          <w:p w14:paraId="6D664DEA" w14:textId="77777777" w:rsidR="00D708FE" w:rsidRDefault="00D708FE" w:rsidP="00D708FE">
            <w:pPr>
              <w:pStyle w:val="XML1"/>
            </w:pPr>
            <w:r>
              <w:t xml:space="preserve">            The list of identifiers of all resources of the</w:t>
            </w:r>
          </w:p>
          <w:p w14:paraId="08C7F2B0" w14:textId="77777777" w:rsidR="00D708FE" w:rsidRDefault="00D708FE" w:rsidP="00D708FE">
            <w:pPr>
              <w:pStyle w:val="XML1"/>
            </w:pPr>
            <w:r>
              <w:t xml:space="preserve">            OpenFlow Capable Switch that the OpenFlow Logical Switch</w:t>
            </w:r>
          </w:p>
          <w:p w14:paraId="79B5F3F8" w14:textId="77777777" w:rsidR="00D708FE" w:rsidRDefault="00D708FE" w:rsidP="00D708FE">
            <w:pPr>
              <w:pStyle w:val="XML1"/>
            </w:pPr>
            <w:r>
              <w:t xml:space="preserve">            has exclusive or non-exclusive access to.  A resource is </w:t>
            </w:r>
          </w:p>
          <w:p w14:paraId="545D6D79" w14:textId="77777777" w:rsidR="00D708FE" w:rsidRDefault="00D708FE" w:rsidP="00D708FE">
            <w:pPr>
              <w:pStyle w:val="XML1"/>
            </w:pPr>
            <w:r>
              <w:t xml:space="preserve">            identified by the value of its resource-identifier element.</w:t>
            </w:r>
          </w:p>
          <w:p w14:paraId="1F3DA8E1" w14:textId="77777777" w:rsidR="00D708FE" w:rsidRDefault="00D708FE" w:rsidP="00D708FE">
            <w:pPr>
              <w:pStyle w:val="XML1"/>
            </w:pPr>
            <w:r>
              <w:t xml:space="preserve">            For each resource identifier value in this list, there MUST</w:t>
            </w:r>
          </w:p>
          <w:p w14:paraId="1B848520" w14:textId="77777777" w:rsidR="00D708FE" w:rsidRDefault="00D708FE" w:rsidP="00D708FE">
            <w:pPr>
              <w:pStyle w:val="XML1"/>
            </w:pPr>
            <w:r>
              <w:t xml:space="preserve">            be an element with a matching resource identifier value in </w:t>
            </w:r>
          </w:p>
          <w:p w14:paraId="45F3D7BE" w14:textId="77777777" w:rsidR="00D708FE" w:rsidRDefault="00D708FE" w:rsidP="00D708FE">
            <w:pPr>
              <w:pStyle w:val="XML1"/>
            </w:pPr>
            <w:r>
              <w:t xml:space="preserve">            the resources list of the OpenFlow Capable Switch.</w:t>
            </w:r>
          </w:p>
          <w:p w14:paraId="36A879ED" w14:textId="77777777" w:rsidR="00D708FE" w:rsidRDefault="00D708FE" w:rsidP="00D708FE">
            <w:pPr>
              <w:pStyle w:val="XML1"/>
            </w:pPr>
            <w:r>
              <w:t xml:space="preserve">                  </w:t>
            </w:r>
          </w:p>
          <w:p w14:paraId="785A5422" w14:textId="77777777" w:rsidR="00D708FE" w:rsidRDefault="00D708FE" w:rsidP="00D708FE">
            <w:pPr>
              <w:pStyle w:val="XML1"/>
            </w:pPr>
            <w:r>
              <w:t xml:space="preserve">            Identifiers of this list are contained in elements</w:t>
            </w:r>
          </w:p>
          <w:p w14:paraId="3C5A90CA" w14:textId="77777777" w:rsidR="00D708FE" w:rsidRDefault="00D708FE" w:rsidP="00D708FE">
            <w:pPr>
              <w:pStyle w:val="XML1"/>
            </w:pPr>
            <w:r>
              <w:t xml:space="preserve">            indicating the type of resource: 'port', 'queue',</w:t>
            </w:r>
          </w:p>
          <w:p w14:paraId="7971798F" w14:textId="77777777" w:rsidR="00D708FE" w:rsidRDefault="00D708FE" w:rsidP="00D708FE">
            <w:pPr>
              <w:pStyle w:val="XML1"/>
            </w:pPr>
            <w:r>
              <w:t xml:space="preserve">            'certificate', or 'flow-table'.  Depending on the type,</w:t>
            </w:r>
          </w:p>
          <w:p w14:paraId="11515D89" w14:textId="77777777" w:rsidR="00D708FE" w:rsidRDefault="00D708FE" w:rsidP="00D708FE">
            <w:pPr>
              <w:pStyle w:val="XML1"/>
            </w:pPr>
            <w:r>
              <w:t xml:space="preserve">            different constraints apply.  These are specified in</w:t>
            </w:r>
          </w:p>
          <w:p w14:paraId="797E0A89" w14:textId="77777777" w:rsidR="00D708FE" w:rsidRDefault="00D708FE" w:rsidP="00D708FE">
            <w:pPr>
              <w:pStyle w:val="XML1"/>
            </w:pPr>
            <w:r>
              <w:t xml:space="preserve">            separate descriptions per type.</w:t>
            </w:r>
          </w:p>
          <w:p w14:paraId="73672BB1" w14:textId="77777777" w:rsidR="00D708FE" w:rsidRDefault="00D708FE" w:rsidP="00D708FE">
            <w:pPr>
              <w:pStyle w:val="XML1"/>
            </w:pPr>
          </w:p>
          <w:p w14:paraId="58042427" w14:textId="77777777" w:rsidR="00D708FE" w:rsidRDefault="00D708FE" w:rsidP="00D708FE">
            <w:pPr>
              <w:pStyle w:val="XML1"/>
            </w:pPr>
            <w:r>
              <w:t xml:space="preserve">            At present the elements in this lists are not configurable</w:t>
            </w:r>
          </w:p>
          <w:p w14:paraId="31EBD9F0" w14:textId="77777777" w:rsidR="00D708FE" w:rsidRDefault="00D708FE" w:rsidP="00D708FE">
            <w:pPr>
              <w:pStyle w:val="XML1"/>
            </w:pPr>
            <w:r>
              <w:t xml:space="preserve">            and can only be retrieved by NETCONF &amp;lt;get&amp;gt; or &amp;lt;get-config&amp;gt;</w:t>
            </w:r>
          </w:p>
          <w:p w14:paraId="4014A9FF" w14:textId="77777777" w:rsidR="00D708FE" w:rsidRDefault="00D708FE" w:rsidP="00D708FE">
            <w:pPr>
              <w:pStyle w:val="XML1"/>
            </w:pPr>
            <w:r>
              <w:t xml:space="preserve">            operations. Attemps to modify this element and its children</w:t>
            </w:r>
          </w:p>
          <w:p w14:paraId="73CA855C" w14:textId="77777777" w:rsidR="00D708FE" w:rsidRDefault="00D708FE" w:rsidP="00D708FE">
            <w:pPr>
              <w:pStyle w:val="XML1"/>
            </w:pPr>
            <w:r>
              <w:t xml:space="preserve">            with a NETCONF &amp;lt;edit-config&amp;gt; operation MUST result in an </w:t>
            </w:r>
          </w:p>
          <w:p w14:paraId="3B6AFF93" w14:textId="77777777" w:rsidR="00D708FE" w:rsidRDefault="00D708FE" w:rsidP="00D708FE">
            <w:pPr>
              <w:pStyle w:val="XML1"/>
            </w:pPr>
            <w:r>
              <w:t xml:space="preserve">            'operation-not-supported' error with type 'application'.</w:t>
            </w:r>
          </w:p>
          <w:p w14:paraId="12DB8C7D" w14:textId="77777777" w:rsidR="00D708FE" w:rsidRDefault="00D708FE" w:rsidP="00D708FE">
            <w:pPr>
              <w:pStyle w:val="XML1"/>
            </w:pPr>
            <w:r>
              <w:t xml:space="preserve">          &lt;/xs:documentation&gt;</w:t>
            </w:r>
          </w:p>
          <w:p w14:paraId="0BA941F9" w14:textId="77777777" w:rsidR="00D708FE" w:rsidRDefault="00D708FE" w:rsidP="00D708FE">
            <w:pPr>
              <w:pStyle w:val="XML1"/>
            </w:pPr>
            <w:r>
              <w:t xml:space="preserve">        &lt;/xs:annotation&gt;</w:t>
            </w:r>
          </w:p>
          <w:p w14:paraId="7754A786" w14:textId="77777777" w:rsidR="00D708FE" w:rsidRDefault="00D708FE" w:rsidP="00D708FE">
            <w:pPr>
              <w:pStyle w:val="XML1"/>
            </w:pPr>
            <w:r>
              <w:t xml:space="preserve">        &lt;xs:complexType&gt;</w:t>
            </w:r>
          </w:p>
          <w:p w14:paraId="05ABB71F" w14:textId="77777777" w:rsidR="00D708FE" w:rsidRDefault="00D708FE" w:rsidP="00D708FE">
            <w:pPr>
              <w:pStyle w:val="XML1"/>
            </w:pPr>
            <w:r>
              <w:t xml:space="preserve">          &lt;xs:sequence&gt;</w:t>
            </w:r>
          </w:p>
          <w:p w14:paraId="279CC1E8" w14:textId="77777777" w:rsidR="00D708FE" w:rsidRDefault="00D708FE" w:rsidP="00D708FE">
            <w:pPr>
              <w:pStyle w:val="XML1"/>
            </w:pPr>
            <w:r>
              <w:t xml:space="preserve">            &lt;xs:element name="port" minOccurs="0" maxOccurs="unbounded"&gt;</w:t>
            </w:r>
          </w:p>
          <w:p w14:paraId="43C7AA1D" w14:textId="77777777" w:rsidR="00D708FE" w:rsidRDefault="00D708FE" w:rsidP="00D708FE">
            <w:pPr>
              <w:pStyle w:val="XML1"/>
            </w:pPr>
            <w:r>
              <w:t xml:space="preserve">              &lt;xs:annotation&gt;</w:t>
            </w:r>
          </w:p>
          <w:p w14:paraId="5DD5E34A" w14:textId="77777777" w:rsidR="00D708FE" w:rsidRDefault="00D708FE" w:rsidP="00D708FE">
            <w:pPr>
              <w:pStyle w:val="XML1"/>
            </w:pPr>
            <w:r>
              <w:t xml:space="preserve">                &lt;xs:documentation&gt;</w:t>
            </w:r>
          </w:p>
          <w:p w14:paraId="717D7608" w14:textId="77777777" w:rsidR="00D708FE" w:rsidRDefault="00D708FE" w:rsidP="00D708FE">
            <w:pPr>
              <w:pStyle w:val="XML1"/>
            </w:pPr>
            <w:r>
              <w:t xml:space="preserve">                  A resource identifier of a port of the </w:t>
            </w:r>
          </w:p>
          <w:p w14:paraId="7525FD2D" w14:textId="77777777" w:rsidR="00D708FE" w:rsidRDefault="00D708FE" w:rsidP="00D708FE">
            <w:pPr>
              <w:pStyle w:val="XML1"/>
            </w:pPr>
            <w:r>
              <w:t xml:space="preserve">                  OpenFlow Capable Switch that the OpenFlow Logical Switch</w:t>
            </w:r>
          </w:p>
          <w:p w14:paraId="4D6E9352" w14:textId="77777777" w:rsidR="00D708FE" w:rsidRDefault="00D708FE" w:rsidP="00D708FE">
            <w:pPr>
              <w:pStyle w:val="XML1"/>
            </w:pPr>
            <w:r>
              <w:t xml:space="preserve">                  has exclusive access to.</w:t>
            </w:r>
          </w:p>
          <w:p w14:paraId="261680E4" w14:textId="77777777" w:rsidR="00D708FE" w:rsidRDefault="00D708FE" w:rsidP="00D708FE">
            <w:pPr>
              <w:pStyle w:val="XML1"/>
            </w:pPr>
          </w:p>
          <w:p w14:paraId="485B64F9" w14:textId="77777777" w:rsidR="00D708FE" w:rsidRDefault="00D708FE" w:rsidP="00D708FE">
            <w:pPr>
              <w:pStyle w:val="XML1"/>
            </w:pPr>
            <w:r>
              <w:t xml:space="preserve">                  The elements in this list MUST refer to elements at the</w:t>
            </w:r>
          </w:p>
          <w:p w14:paraId="753D7C7F" w14:textId="77777777" w:rsidR="00D708FE" w:rsidRDefault="00D708FE" w:rsidP="00D708FE">
            <w:pPr>
              <w:pStyle w:val="XML1"/>
            </w:pPr>
            <w:r>
              <w:t xml:space="preserve">                  following path:</w:t>
            </w:r>
          </w:p>
          <w:p w14:paraId="52DDFE62" w14:textId="77777777" w:rsidR="00D708FE" w:rsidRDefault="00D708FE" w:rsidP="00D708FE">
            <w:pPr>
              <w:pStyle w:val="XML1"/>
            </w:pPr>
            <w:r>
              <w:t xml:space="preserve">                  /capable-switch/resources/port/resource-id</w:t>
            </w:r>
          </w:p>
          <w:p w14:paraId="2974E52C" w14:textId="77777777" w:rsidR="00D708FE" w:rsidRDefault="00D708FE" w:rsidP="00D708FE">
            <w:pPr>
              <w:pStyle w:val="XML1"/>
            </w:pPr>
          </w:p>
          <w:p w14:paraId="04888E39" w14:textId="77777777" w:rsidR="00D708FE" w:rsidRDefault="00D708FE" w:rsidP="00D708FE">
            <w:pPr>
              <w:pStyle w:val="XML1"/>
            </w:pPr>
            <w:r>
              <w:t xml:space="preserve">                  Elements in this list MUST be unique. This means each</w:t>
            </w:r>
          </w:p>
          <w:p w14:paraId="05C4CDE5" w14:textId="77777777" w:rsidR="00D708FE" w:rsidRDefault="00D708FE" w:rsidP="00D708FE">
            <w:pPr>
              <w:pStyle w:val="XML1"/>
            </w:pPr>
            <w:r>
              <w:t xml:space="preserve">                  port element can only be referenced once.</w:t>
            </w:r>
          </w:p>
          <w:p w14:paraId="6A1B6B9B" w14:textId="77777777" w:rsidR="00D708FE" w:rsidRDefault="00D708FE" w:rsidP="00D708FE">
            <w:pPr>
              <w:pStyle w:val="XML1"/>
            </w:pPr>
            <w:r>
              <w:t xml:space="preserve">                &lt;/xs:documentation&gt;</w:t>
            </w:r>
          </w:p>
          <w:p w14:paraId="38FC19F6" w14:textId="77777777" w:rsidR="00D708FE" w:rsidRDefault="00D708FE" w:rsidP="00D708FE">
            <w:pPr>
              <w:pStyle w:val="XML1"/>
            </w:pPr>
            <w:r>
              <w:t xml:space="preserve">              &lt;/xs:annotation&gt;</w:t>
            </w:r>
          </w:p>
          <w:p w14:paraId="3A7CC77D" w14:textId="77777777" w:rsidR="00D708FE" w:rsidRDefault="00D708FE" w:rsidP="00D708FE">
            <w:pPr>
              <w:pStyle w:val="XML1"/>
            </w:pPr>
            <w:r>
              <w:t xml:space="preserve">              &lt;xs:simpleType&gt;</w:t>
            </w:r>
          </w:p>
          <w:p w14:paraId="5FFDC712" w14:textId="77777777" w:rsidR="00D708FE" w:rsidRDefault="00D708FE" w:rsidP="00D708FE">
            <w:pPr>
              <w:pStyle w:val="XML1"/>
            </w:pPr>
            <w:r>
              <w:t xml:space="preserve">                &lt;xs:restriction base="inet:uri"&gt;</w:t>
            </w:r>
          </w:p>
          <w:p w14:paraId="25CAF461" w14:textId="77777777" w:rsidR="00D708FE" w:rsidRDefault="00D708FE" w:rsidP="00D708FE">
            <w:pPr>
              <w:pStyle w:val="XML1"/>
            </w:pPr>
            <w:r>
              <w:lastRenderedPageBreak/>
              <w:t xml:space="preserve">                &lt;/xs:restriction&gt;</w:t>
            </w:r>
          </w:p>
          <w:p w14:paraId="760DE3DC" w14:textId="77777777" w:rsidR="00D708FE" w:rsidRDefault="00D708FE" w:rsidP="00D708FE">
            <w:pPr>
              <w:pStyle w:val="XML1"/>
            </w:pPr>
            <w:r>
              <w:t xml:space="preserve">              &lt;/xs:simpleType&gt;</w:t>
            </w:r>
          </w:p>
          <w:p w14:paraId="0DEB58B9" w14:textId="77777777" w:rsidR="00D708FE" w:rsidRDefault="00D708FE" w:rsidP="00D708FE">
            <w:pPr>
              <w:pStyle w:val="XML1"/>
            </w:pPr>
            <w:r>
              <w:t xml:space="preserve">            &lt;/xs:element&gt;</w:t>
            </w:r>
          </w:p>
          <w:p w14:paraId="18B776F8" w14:textId="77777777" w:rsidR="00D708FE" w:rsidRDefault="00D708FE" w:rsidP="00D708FE">
            <w:pPr>
              <w:pStyle w:val="XML1"/>
            </w:pPr>
            <w:r>
              <w:t xml:space="preserve">            &lt;xs:element name="queue" minOccurs="0" maxOccurs="unbounded"&gt;</w:t>
            </w:r>
          </w:p>
          <w:p w14:paraId="515BBFB1" w14:textId="77777777" w:rsidR="00D708FE" w:rsidRDefault="00D708FE" w:rsidP="00D708FE">
            <w:pPr>
              <w:pStyle w:val="XML1"/>
            </w:pPr>
            <w:r>
              <w:t xml:space="preserve">              &lt;xs:annotation&gt;</w:t>
            </w:r>
          </w:p>
          <w:p w14:paraId="47D5BA99" w14:textId="77777777" w:rsidR="00D708FE" w:rsidRDefault="00D708FE" w:rsidP="00D708FE">
            <w:pPr>
              <w:pStyle w:val="XML1"/>
            </w:pPr>
            <w:r>
              <w:t xml:space="preserve">                &lt;xs:documentation&gt;</w:t>
            </w:r>
          </w:p>
          <w:p w14:paraId="6D645C7E" w14:textId="77777777" w:rsidR="00D708FE" w:rsidRDefault="00D708FE" w:rsidP="00D708FE">
            <w:pPr>
              <w:pStyle w:val="XML1"/>
            </w:pPr>
            <w:r>
              <w:t xml:space="preserve">                  A resource identifier of a queue of the</w:t>
            </w:r>
          </w:p>
          <w:p w14:paraId="3E3D309B" w14:textId="77777777" w:rsidR="00D708FE" w:rsidRDefault="00D708FE" w:rsidP="00D708FE">
            <w:pPr>
              <w:pStyle w:val="XML1"/>
            </w:pPr>
            <w:r>
              <w:t xml:space="preserve">                  OpenFlow Capable Switch that the OpenFlow Logical Switch</w:t>
            </w:r>
          </w:p>
          <w:p w14:paraId="4C7E7443" w14:textId="77777777" w:rsidR="00D708FE" w:rsidRDefault="00D708FE" w:rsidP="00D708FE">
            <w:pPr>
              <w:pStyle w:val="XML1"/>
            </w:pPr>
            <w:r>
              <w:t xml:space="preserve">                  has exclusive access to.</w:t>
            </w:r>
          </w:p>
          <w:p w14:paraId="2A3F12E5" w14:textId="77777777" w:rsidR="00D708FE" w:rsidRDefault="00D708FE" w:rsidP="00D708FE">
            <w:pPr>
              <w:pStyle w:val="XML1"/>
            </w:pPr>
          </w:p>
          <w:p w14:paraId="50C4ABE3" w14:textId="77777777" w:rsidR="00D708FE" w:rsidRDefault="00D708FE" w:rsidP="00D708FE">
            <w:pPr>
              <w:pStyle w:val="XML1"/>
            </w:pPr>
            <w:r>
              <w:t xml:space="preserve">                  The elements in this list MUST refer to elements at the</w:t>
            </w:r>
          </w:p>
          <w:p w14:paraId="2403155C" w14:textId="77777777" w:rsidR="00D708FE" w:rsidRDefault="00D708FE" w:rsidP="00D708FE">
            <w:pPr>
              <w:pStyle w:val="XML1"/>
            </w:pPr>
            <w:r>
              <w:t xml:space="preserve">                  following path:</w:t>
            </w:r>
          </w:p>
          <w:p w14:paraId="2557217F" w14:textId="77777777" w:rsidR="00D708FE" w:rsidRDefault="00D708FE" w:rsidP="00D708FE">
            <w:pPr>
              <w:pStyle w:val="XML1"/>
            </w:pPr>
            <w:r>
              <w:t xml:space="preserve">                  /capable-switch/resources/queue/resource-id</w:t>
            </w:r>
          </w:p>
          <w:p w14:paraId="1AACCC06" w14:textId="77777777" w:rsidR="00D708FE" w:rsidRDefault="00D708FE" w:rsidP="00D708FE">
            <w:pPr>
              <w:pStyle w:val="XML1"/>
            </w:pPr>
          </w:p>
          <w:p w14:paraId="721BAF35" w14:textId="77777777" w:rsidR="00D708FE" w:rsidRDefault="00D708FE" w:rsidP="00D708FE">
            <w:pPr>
              <w:pStyle w:val="XML1"/>
            </w:pPr>
            <w:r>
              <w:t xml:space="preserve">                  Elements in this list MUST be unique. This means each</w:t>
            </w:r>
          </w:p>
          <w:p w14:paraId="2B1D8AD4" w14:textId="77777777" w:rsidR="00D708FE" w:rsidRDefault="00D708FE" w:rsidP="00D708FE">
            <w:pPr>
              <w:pStyle w:val="XML1"/>
            </w:pPr>
            <w:r>
              <w:t xml:space="preserve">                  queue element can only be referenced once.</w:t>
            </w:r>
          </w:p>
          <w:p w14:paraId="2763A32F" w14:textId="77777777" w:rsidR="00D708FE" w:rsidRDefault="00D708FE" w:rsidP="00D708FE">
            <w:pPr>
              <w:pStyle w:val="XML1"/>
            </w:pPr>
            <w:r>
              <w:t xml:space="preserve">                &lt;/xs:documentation&gt;</w:t>
            </w:r>
          </w:p>
          <w:p w14:paraId="34781672" w14:textId="77777777" w:rsidR="00D708FE" w:rsidRDefault="00D708FE" w:rsidP="00D708FE">
            <w:pPr>
              <w:pStyle w:val="XML1"/>
            </w:pPr>
            <w:r>
              <w:t xml:space="preserve">              &lt;/xs:annotation&gt;</w:t>
            </w:r>
          </w:p>
          <w:p w14:paraId="7E01DB1E" w14:textId="77777777" w:rsidR="00D708FE" w:rsidRDefault="00D708FE" w:rsidP="00D708FE">
            <w:pPr>
              <w:pStyle w:val="XML1"/>
            </w:pPr>
            <w:r>
              <w:t xml:space="preserve">              &lt;xs:simpleType&gt;</w:t>
            </w:r>
          </w:p>
          <w:p w14:paraId="28400795" w14:textId="77777777" w:rsidR="00D708FE" w:rsidRDefault="00D708FE" w:rsidP="00D708FE">
            <w:pPr>
              <w:pStyle w:val="XML1"/>
            </w:pPr>
            <w:r>
              <w:t xml:space="preserve">                &lt;xs:restriction base="inet:uri"&gt;</w:t>
            </w:r>
          </w:p>
          <w:p w14:paraId="3B6FB85E" w14:textId="77777777" w:rsidR="00D708FE" w:rsidRDefault="00D708FE" w:rsidP="00D708FE">
            <w:pPr>
              <w:pStyle w:val="XML1"/>
            </w:pPr>
            <w:r>
              <w:t xml:space="preserve">                &lt;/xs:restriction&gt;</w:t>
            </w:r>
          </w:p>
          <w:p w14:paraId="4800D4CD" w14:textId="77777777" w:rsidR="00D708FE" w:rsidRDefault="00D708FE" w:rsidP="00D708FE">
            <w:pPr>
              <w:pStyle w:val="XML1"/>
            </w:pPr>
            <w:r>
              <w:t xml:space="preserve">              &lt;/xs:simpleType&gt;</w:t>
            </w:r>
          </w:p>
          <w:p w14:paraId="62F09077" w14:textId="77777777" w:rsidR="00D708FE" w:rsidRDefault="00D708FE" w:rsidP="00D708FE">
            <w:pPr>
              <w:pStyle w:val="XML1"/>
            </w:pPr>
            <w:r>
              <w:t xml:space="preserve">            &lt;/xs:element&gt;</w:t>
            </w:r>
          </w:p>
          <w:p w14:paraId="41E316D2" w14:textId="77777777" w:rsidR="00D708FE" w:rsidRDefault="00D708FE" w:rsidP="00D708FE">
            <w:pPr>
              <w:pStyle w:val="XML1"/>
            </w:pPr>
            <w:r>
              <w:t xml:space="preserve">            &lt;xs:element name="certificate" minOccurs="0"&gt;</w:t>
            </w:r>
          </w:p>
          <w:p w14:paraId="3FEF5E37" w14:textId="77777777" w:rsidR="00D708FE" w:rsidRDefault="00D708FE" w:rsidP="00D708FE">
            <w:pPr>
              <w:pStyle w:val="XML1"/>
            </w:pPr>
            <w:r>
              <w:t xml:space="preserve">              &lt;xs:annotation&gt;</w:t>
            </w:r>
          </w:p>
          <w:p w14:paraId="5CFE3B58" w14:textId="77777777" w:rsidR="00D708FE" w:rsidRDefault="00D708FE" w:rsidP="00D708FE">
            <w:pPr>
              <w:pStyle w:val="XML1"/>
            </w:pPr>
            <w:r>
              <w:t xml:space="preserve">                &lt;xs:documentation&gt;</w:t>
            </w:r>
          </w:p>
          <w:p w14:paraId="2037973B" w14:textId="77777777" w:rsidR="00D708FE" w:rsidRDefault="00D708FE" w:rsidP="00D708FE">
            <w:pPr>
              <w:pStyle w:val="XML1"/>
            </w:pPr>
            <w:r>
              <w:t xml:space="preserve">                  The resource identifier of the owned</w:t>
            </w:r>
          </w:p>
          <w:p w14:paraId="0FB17A5E" w14:textId="77777777" w:rsidR="00D708FE" w:rsidRDefault="00D708FE" w:rsidP="00D708FE">
            <w:pPr>
              <w:pStyle w:val="XML1"/>
            </w:pPr>
            <w:r>
              <w:t xml:space="preserve">                  certificate in the OpenFlow Capable Switch that the</w:t>
            </w:r>
          </w:p>
          <w:p w14:paraId="26B02A03" w14:textId="77777777" w:rsidR="00D708FE" w:rsidRDefault="00D708FE" w:rsidP="00D708FE">
            <w:pPr>
              <w:pStyle w:val="XML1"/>
            </w:pPr>
            <w:r>
              <w:t xml:space="preserve">                  OpenFlow Logical Switch uses to identify itself.  This</w:t>
            </w:r>
          </w:p>
          <w:p w14:paraId="4F4881F7" w14:textId="77777777" w:rsidR="00D708FE" w:rsidRDefault="00D708FE" w:rsidP="00D708FE">
            <w:pPr>
              <w:pStyle w:val="XML1"/>
            </w:pPr>
            <w:r>
              <w:t xml:space="preserve">                  element MUST NOT occur more than once in an OpenFlow</w:t>
            </w:r>
          </w:p>
          <w:p w14:paraId="2BAEC882" w14:textId="77777777" w:rsidR="00D708FE" w:rsidRDefault="00D708FE" w:rsidP="00D708FE">
            <w:pPr>
              <w:pStyle w:val="XML1"/>
            </w:pPr>
            <w:r>
              <w:t xml:space="preserve">                  Logical Switch's resource list.  </w:t>
            </w:r>
          </w:p>
          <w:p w14:paraId="6B4EECA7" w14:textId="77777777" w:rsidR="00D708FE" w:rsidRDefault="00D708FE" w:rsidP="00D708FE">
            <w:pPr>
              <w:pStyle w:val="XML1"/>
            </w:pPr>
            <w:r>
              <w:t xml:space="preserve">                          </w:t>
            </w:r>
          </w:p>
          <w:p w14:paraId="4DD9C32B" w14:textId="77777777" w:rsidR="00D708FE" w:rsidRDefault="00D708FE" w:rsidP="00D708FE">
            <w:pPr>
              <w:pStyle w:val="XML1"/>
            </w:pPr>
            <w:r>
              <w:t xml:space="preserve">                  If no such element is in an OpenFlow Logical Switch's </w:t>
            </w:r>
          </w:p>
          <w:p w14:paraId="3621363E" w14:textId="77777777" w:rsidR="00D708FE" w:rsidRDefault="00D708FE" w:rsidP="00D708FE">
            <w:pPr>
              <w:pStyle w:val="XML1"/>
            </w:pPr>
            <w:r>
              <w:t xml:space="preserve">                  resource list, then the OpenFlow Logical Switch does not </w:t>
            </w:r>
          </w:p>
          <w:p w14:paraId="332AB866" w14:textId="77777777" w:rsidR="00D708FE" w:rsidRDefault="00D708FE" w:rsidP="00D708FE">
            <w:pPr>
              <w:pStyle w:val="XML1"/>
            </w:pPr>
            <w:r>
              <w:t xml:space="preserve">                  authenticate itself towards an OpenFloe Controller with a</w:t>
            </w:r>
          </w:p>
          <w:p w14:paraId="08F0ECA9" w14:textId="77777777" w:rsidR="00D708FE" w:rsidRDefault="00D708FE" w:rsidP="00D708FE">
            <w:pPr>
              <w:pStyle w:val="XML1"/>
            </w:pPr>
            <w:r>
              <w:t xml:space="preserve">                  certificate.  If this element is present, then the</w:t>
            </w:r>
          </w:p>
          <w:p w14:paraId="1DB3CD70" w14:textId="77777777" w:rsidR="00D708FE" w:rsidRDefault="00D708FE" w:rsidP="00D708FE">
            <w:pPr>
              <w:pStyle w:val="XML1"/>
            </w:pPr>
            <w:r>
              <w:t xml:space="preserve">                  OpenFlow Logical Switch MUST provide this certificate for</w:t>
            </w:r>
          </w:p>
          <w:p w14:paraId="15DD0474" w14:textId="77777777" w:rsidR="00D708FE" w:rsidRDefault="00D708FE" w:rsidP="00D708FE">
            <w:pPr>
              <w:pStyle w:val="XML1"/>
            </w:pPr>
            <w:r>
              <w:t xml:space="preserve">                  authentication to an OpenFlow Controller when setting up</w:t>
            </w:r>
          </w:p>
          <w:p w14:paraId="5B00838C" w14:textId="77777777" w:rsidR="00D708FE" w:rsidRDefault="00D708FE" w:rsidP="00D708FE">
            <w:pPr>
              <w:pStyle w:val="XML1"/>
            </w:pPr>
            <w:r>
              <w:t xml:space="preserve">                  a TLS connection.  </w:t>
            </w:r>
          </w:p>
          <w:p w14:paraId="3DC36E8C" w14:textId="77777777" w:rsidR="00D708FE" w:rsidRDefault="00D708FE" w:rsidP="00D708FE">
            <w:pPr>
              <w:pStyle w:val="XML1"/>
            </w:pPr>
            <w:r>
              <w:t xml:space="preserve">                          </w:t>
            </w:r>
          </w:p>
          <w:p w14:paraId="0D74BECA" w14:textId="77777777" w:rsidR="00D708FE" w:rsidRDefault="00D708FE" w:rsidP="00D708FE">
            <w:pPr>
              <w:pStyle w:val="XML1"/>
            </w:pPr>
            <w:r>
              <w:t xml:space="preserve">                  For TCP connections this element is irrelevant.</w:t>
            </w:r>
          </w:p>
          <w:p w14:paraId="52C7FB43" w14:textId="77777777" w:rsidR="00D708FE" w:rsidRDefault="00D708FE" w:rsidP="00D708FE">
            <w:pPr>
              <w:pStyle w:val="XML1"/>
            </w:pPr>
          </w:p>
          <w:p w14:paraId="5CFF15CD" w14:textId="77777777" w:rsidR="00D708FE" w:rsidRDefault="00D708FE" w:rsidP="00D708FE">
            <w:pPr>
              <w:pStyle w:val="XML1"/>
            </w:pPr>
            <w:r>
              <w:t xml:space="preserve">                  The element MUST refer to an element at the following</w:t>
            </w:r>
          </w:p>
          <w:p w14:paraId="40F438DB" w14:textId="77777777" w:rsidR="00D708FE" w:rsidRDefault="00D708FE" w:rsidP="00D708FE">
            <w:pPr>
              <w:pStyle w:val="XML1"/>
            </w:pPr>
            <w:r>
              <w:t xml:space="preserve">                  path:</w:t>
            </w:r>
          </w:p>
          <w:p w14:paraId="74360C29" w14:textId="77777777" w:rsidR="00D708FE" w:rsidRDefault="00D708FE" w:rsidP="00D708FE">
            <w:pPr>
              <w:pStyle w:val="XML1"/>
            </w:pPr>
            <w:r>
              <w:t xml:space="preserve">                  /capable-switch/resources/owned-certificate/resource-id</w:t>
            </w:r>
          </w:p>
          <w:p w14:paraId="587D8298" w14:textId="77777777" w:rsidR="00D708FE" w:rsidRDefault="00D708FE" w:rsidP="00D708FE">
            <w:pPr>
              <w:pStyle w:val="XML1"/>
            </w:pPr>
          </w:p>
          <w:p w14:paraId="6207EB3E" w14:textId="77777777" w:rsidR="00D708FE" w:rsidRDefault="00D708FE" w:rsidP="00D708FE">
            <w:pPr>
              <w:pStyle w:val="XML1"/>
            </w:pPr>
            <w:r>
              <w:t xml:space="preserve">                &lt;/xs:documentation&gt;</w:t>
            </w:r>
          </w:p>
          <w:p w14:paraId="64D8842F" w14:textId="77777777" w:rsidR="00D708FE" w:rsidRDefault="00D708FE" w:rsidP="00D708FE">
            <w:pPr>
              <w:pStyle w:val="XML1"/>
            </w:pPr>
            <w:r>
              <w:t xml:space="preserve">              &lt;/xs:annotation&gt;</w:t>
            </w:r>
          </w:p>
          <w:p w14:paraId="6153F708" w14:textId="77777777" w:rsidR="00D708FE" w:rsidRDefault="00D708FE" w:rsidP="00D708FE">
            <w:pPr>
              <w:pStyle w:val="XML1"/>
            </w:pPr>
            <w:r>
              <w:t xml:space="preserve">              &lt;xs:simpleType&gt;</w:t>
            </w:r>
          </w:p>
          <w:p w14:paraId="6D38E6B0" w14:textId="77777777" w:rsidR="00D708FE" w:rsidRDefault="00D708FE" w:rsidP="00D708FE">
            <w:pPr>
              <w:pStyle w:val="XML1"/>
            </w:pPr>
            <w:r>
              <w:t xml:space="preserve">                &lt;xs:restriction base="inet:uri"&gt;</w:t>
            </w:r>
          </w:p>
          <w:p w14:paraId="3AF6E6A6" w14:textId="77777777" w:rsidR="00D708FE" w:rsidRDefault="00D708FE" w:rsidP="00D708FE">
            <w:pPr>
              <w:pStyle w:val="XML1"/>
            </w:pPr>
            <w:r>
              <w:t xml:space="preserve">                &lt;/xs:restriction&gt;</w:t>
            </w:r>
          </w:p>
          <w:p w14:paraId="2CFB39C2" w14:textId="77777777" w:rsidR="00D708FE" w:rsidRDefault="00D708FE" w:rsidP="00D708FE">
            <w:pPr>
              <w:pStyle w:val="XML1"/>
            </w:pPr>
            <w:r>
              <w:t xml:space="preserve">              &lt;/xs:simpleType&gt;</w:t>
            </w:r>
          </w:p>
          <w:p w14:paraId="3CE39DF2" w14:textId="77777777" w:rsidR="00D708FE" w:rsidRDefault="00D708FE" w:rsidP="00D708FE">
            <w:pPr>
              <w:pStyle w:val="XML1"/>
            </w:pPr>
            <w:r>
              <w:t xml:space="preserve">            &lt;/xs:element&gt;</w:t>
            </w:r>
          </w:p>
          <w:p w14:paraId="032F17EC" w14:textId="77777777" w:rsidR="00D708FE" w:rsidRDefault="00D708FE" w:rsidP="00D708FE">
            <w:pPr>
              <w:pStyle w:val="XML1"/>
            </w:pPr>
            <w:r>
              <w:t xml:space="preserve">            &lt;xs:element name="flow-table" minOccurs="0" maxOccurs="unbounded"&gt;</w:t>
            </w:r>
          </w:p>
          <w:p w14:paraId="40B56564" w14:textId="77777777" w:rsidR="00D708FE" w:rsidRDefault="00D708FE" w:rsidP="00D708FE">
            <w:pPr>
              <w:pStyle w:val="XML1"/>
            </w:pPr>
            <w:r>
              <w:t xml:space="preserve">              &lt;xs:annotation&gt;</w:t>
            </w:r>
          </w:p>
          <w:p w14:paraId="09FF9110" w14:textId="77777777" w:rsidR="00D708FE" w:rsidRDefault="00D708FE" w:rsidP="00D708FE">
            <w:pPr>
              <w:pStyle w:val="XML1"/>
            </w:pPr>
            <w:r>
              <w:lastRenderedPageBreak/>
              <w:t xml:space="preserve">                &lt;xs:documentation&gt;</w:t>
            </w:r>
          </w:p>
          <w:p w14:paraId="2C6CD43A" w14:textId="77777777" w:rsidR="00D708FE" w:rsidRDefault="00D708FE" w:rsidP="00D708FE">
            <w:pPr>
              <w:pStyle w:val="XML1"/>
            </w:pPr>
            <w:r>
              <w:t xml:space="preserve">                  A resource identifier of a flow table of the </w:t>
            </w:r>
          </w:p>
          <w:p w14:paraId="66167E7F" w14:textId="77777777" w:rsidR="00D708FE" w:rsidRDefault="00D708FE" w:rsidP="00D708FE">
            <w:pPr>
              <w:pStyle w:val="XML1"/>
            </w:pPr>
            <w:r>
              <w:t xml:space="preserve">                  OpenFlow Capable Switch that the OpenFlow Logical Switch </w:t>
            </w:r>
          </w:p>
          <w:p w14:paraId="07FFCEA4" w14:textId="77777777" w:rsidR="00D708FE" w:rsidRDefault="00D708FE" w:rsidP="00D708FE">
            <w:pPr>
              <w:pStyle w:val="XML1"/>
            </w:pPr>
            <w:r>
              <w:t xml:space="preserve">                  has exclusive access to.</w:t>
            </w:r>
          </w:p>
          <w:p w14:paraId="7BA730C2" w14:textId="77777777" w:rsidR="00D708FE" w:rsidRDefault="00D708FE" w:rsidP="00D708FE">
            <w:pPr>
              <w:pStyle w:val="XML1"/>
            </w:pPr>
          </w:p>
          <w:p w14:paraId="580671BE" w14:textId="77777777" w:rsidR="00D708FE" w:rsidRDefault="00D708FE" w:rsidP="00D708FE">
            <w:pPr>
              <w:pStyle w:val="XML1"/>
            </w:pPr>
            <w:r>
              <w:t xml:space="preserve">                  The elements in this list MUST refer to elements at the</w:t>
            </w:r>
          </w:p>
          <w:p w14:paraId="0A467C30" w14:textId="77777777" w:rsidR="00D708FE" w:rsidRDefault="00D708FE" w:rsidP="00D708FE">
            <w:pPr>
              <w:pStyle w:val="XML1"/>
            </w:pPr>
            <w:r>
              <w:t xml:space="preserve">                  following path:</w:t>
            </w:r>
          </w:p>
          <w:p w14:paraId="4D170212" w14:textId="77777777" w:rsidR="00D708FE" w:rsidRDefault="00D708FE" w:rsidP="00D708FE">
            <w:pPr>
              <w:pStyle w:val="XML1"/>
            </w:pPr>
            <w:r>
              <w:t xml:space="preserve">                  /capable-switch/resources/flow-table/resource-id</w:t>
            </w:r>
          </w:p>
          <w:p w14:paraId="06B75511" w14:textId="77777777" w:rsidR="00D708FE" w:rsidRDefault="00D708FE" w:rsidP="00D708FE">
            <w:pPr>
              <w:pStyle w:val="XML1"/>
            </w:pPr>
          </w:p>
          <w:p w14:paraId="42472F90" w14:textId="77777777" w:rsidR="00D708FE" w:rsidRDefault="00D708FE" w:rsidP="00D708FE">
            <w:pPr>
              <w:pStyle w:val="XML1"/>
            </w:pPr>
            <w:r>
              <w:t xml:space="preserve">                  Elements in this list MUST be unique. This means each</w:t>
            </w:r>
          </w:p>
          <w:p w14:paraId="3FF87E9B" w14:textId="77777777" w:rsidR="00D708FE" w:rsidRDefault="00D708FE" w:rsidP="00D708FE">
            <w:pPr>
              <w:pStyle w:val="XML1"/>
            </w:pPr>
            <w:r>
              <w:t xml:space="preserve">                  flow-table element can only be referenced once.</w:t>
            </w:r>
          </w:p>
          <w:p w14:paraId="3B1DCB3D" w14:textId="77777777" w:rsidR="00D708FE" w:rsidRDefault="00D708FE" w:rsidP="00D708FE">
            <w:pPr>
              <w:pStyle w:val="XML1"/>
            </w:pPr>
            <w:r>
              <w:t xml:space="preserve">                &lt;/xs:documentation&gt;</w:t>
            </w:r>
          </w:p>
          <w:p w14:paraId="010AAF37" w14:textId="77777777" w:rsidR="00D708FE" w:rsidRDefault="00D708FE" w:rsidP="00D708FE">
            <w:pPr>
              <w:pStyle w:val="XML1"/>
            </w:pPr>
            <w:r>
              <w:t xml:space="preserve">              &lt;/xs:annotation&gt;</w:t>
            </w:r>
          </w:p>
          <w:p w14:paraId="11F09279" w14:textId="77777777" w:rsidR="00D708FE" w:rsidRDefault="00D708FE" w:rsidP="00D708FE">
            <w:pPr>
              <w:pStyle w:val="XML1"/>
            </w:pPr>
            <w:r>
              <w:t xml:space="preserve">              &lt;xs:simpleType&gt;</w:t>
            </w:r>
          </w:p>
          <w:p w14:paraId="552FD5FE" w14:textId="77777777" w:rsidR="00D708FE" w:rsidRDefault="00D708FE" w:rsidP="00D708FE">
            <w:pPr>
              <w:pStyle w:val="XML1"/>
            </w:pPr>
            <w:r>
              <w:t xml:space="preserve">                &lt;xs:restriction base="inet:uri"&gt;</w:t>
            </w:r>
          </w:p>
          <w:p w14:paraId="273152CB" w14:textId="77777777" w:rsidR="00D708FE" w:rsidRDefault="00D708FE" w:rsidP="00D708FE">
            <w:pPr>
              <w:pStyle w:val="XML1"/>
            </w:pPr>
            <w:r>
              <w:t xml:space="preserve">                &lt;/xs:restriction&gt;</w:t>
            </w:r>
          </w:p>
          <w:p w14:paraId="2A420BFD" w14:textId="77777777" w:rsidR="00D708FE" w:rsidRDefault="00D708FE" w:rsidP="00D708FE">
            <w:pPr>
              <w:pStyle w:val="XML1"/>
            </w:pPr>
            <w:r>
              <w:t xml:space="preserve">              &lt;/xs:simpleType&gt;</w:t>
            </w:r>
          </w:p>
          <w:p w14:paraId="42D2C55F" w14:textId="77777777" w:rsidR="00D708FE" w:rsidRDefault="00D708FE" w:rsidP="00D708FE">
            <w:pPr>
              <w:pStyle w:val="XML1"/>
            </w:pPr>
            <w:r>
              <w:t xml:space="preserve">            &lt;/xs:element&gt;</w:t>
            </w:r>
          </w:p>
          <w:p w14:paraId="2AEAACE6" w14:textId="77777777" w:rsidR="00D708FE" w:rsidRDefault="00D708FE" w:rsidP="00D708FE">
            <w:pPr>
              <w:pStyle w:val="XML1"/>
            </w:pPr>
            <w:r>
              <w:t xml:space="preserve">          &lt;/xs:sequence&gt;</w:t>
            </w:r>
          </w:p>
          <w:p w14:paraId="07F7AFCD" w14:textId="77777777" w:rsidR="00D708FE" w:rsidRDefault="00D708FE" w:rsidP="00D708FE">
            <w:pPr>
              <w:pStyle w:val="XML1"/>
            </w:pPr>
            <w:r>
              <w:t xml:space="preserve">        &lt;/xs:complexType&gt;</w:t>
            </w:r>
          </w:p>
          <w:p w14:paraId="44200072" w14:textId="77777777" w:rsidR="00D708FE" w:rsidRDefault="00D708FE" w:rsidP="00D708FE">
            <w:pPr>
              <w:pStyle w:val="XML1"/>
            </w:pPr>
            <w:r>
              <w:t xml:space="preserve">      &lt;/xs:element&gt;</w:t>
            </w:r>
          </w:p>
          <w:p w14:paraId="1ABDFF5E" w14:textId="77777777" w:rsidR="00D708FE" w:rsidRDefault="00D708FE" w:rsidP="00D708FE">
            <w:pPr>
              <w:pStyle w:val="XML1"/>
            </w:pPr>
            <w:r>
              <w:t xml:space="preserve">    &lt;/xs:sequence&gt;</w:t>
            </w:r>
          </w:p>
          <w:p w14:paraId="05FA667C" w14:textId="77777777" w:rsidR="00D708FE" w:rsidRDefault="00D708FE" w:rsidP="00D708FE">
            <w:pPr>
              <w:pStyle w:val="XML1"/>
            </w:pPr>
            <w:r>
              <w:t xml:space="preserve">  &lt;/xs:group&gt;</w:t>
            </w:r>
          </w:p>
          <w:p w14:paraId="723A5266" w14:textId="77777777" w:rsidR="00D708FE" w:rsidRDefault="00D708FE" w:rsidP="00D708FE">
            <w:pPr>
              <w:pStyle w:val="XML1"/>
            </w:pPr>
          </w:p>
          <w:p w14:paraId="42780B77" w14:textId="77777777" w:rsidR="00D708FE" w:rsidRDefault="00D708FE" w:rsidP="00D708FE">
            <w:pPr>
              <w:pStyle w:val="XML1"/>
            </w:pPr>
            <w:r>
              <w:t xml:space="preserve">  &lt;xs:group name="KeyValueType"&gt;</w:t>
            </w:r>
          </w:p>
          <w:p w14:paraId="125CAA2D" w14:textId="77777777" w:rsidR="00D708FE" w:rsidRDefault="00D708FE" w:rsidP="00D708FE">
            <w:pPr>
              <w:pStyle w:val="XML1"/>
            </w:pPr>
            <w:r>
              <w:t xml:space="preserve">    &lt;xs:annotation&gt;</w:t>
            </w:r>
          </w:p>
          <w:p w14:paraId="07F940F1" w14:textId="77777777" w:rsidR="00D708FE" w:rsidRDefault="00D708FE" w:rsidP="00D708FE">
            <w:pPr>
              <w:pStyle w:val="XML1"/>
            </w:pPr>
            <w:r>
              <w:t xml:space="preserve">      &lt;xs:documentation&gt;</w:t>
            </w:r>
          </w:p>
          <w:p w14:paraId="003D00B2" w14:textId="77777777" w:rsidR="00D708FE" w:rsidRDefault="00D708FE" w:rsidP="00D708FE">
            <w:pPr>
              <w:pStyle w:val="XML1"/>
            </w:pPr>
            <w:r>
              <w:t xml:space="preserve">        The KeyValue element contains a single public key</w:t>
            </w:r>
          </w:p>
          <w:p w14:paraId="3F506769" w14:textId="77777777" w:rsidR="00D708FE" w:rsidRDefault="00D708FE" w:rsidP="00D708FE">
            <w:pPr>
              <w:pStyle w:val="XML1"/>
            </w:pPr>
            <w:r>
              <w:t xml:space="preserve">        that may be useful in validating the signature.</w:t>
            </w:r>
          </w:p>
          <w:p w14:paraId="0A9BEA36" w14:textId="77777777" w:rsidR="00D708FE" w:rsidRDefault="00D708FE" w:rsidP="00D708FE">
            <w:pPr>
              <w:pStyle w:val="XML1"/>
            </w:pPr>
          </w:p>
          <w:p w14:paraId="1A74CAEC" w14:textId="77777777" w:rsidR="00D708FE" w:rsidRDefault="00D708FE" w:rsidP="00D708FE">
            <w:pPr>
              <w:pStyle w:val="XML1"/>
            </w:pPr>
            <w:r>
              <w:t xml:space="preserve">        NETCONF &amp;lt;edit-config&amp;gt; operations MUST be implemented as </w:t>
            </w:r>
          </w:p>
          <w:p w14:paraId="0D998725" w14:textId="77777777" w:rsidR="00D708FE" w:rsidRDefault="00D708FE" w:rsidP="00D708FE">
            <w:pPr>
              <w:pStyle w:val="XML1"/>
            </w:pPr>
            <w:r>
              <w:t xml:space="preserve">        follows: </w:t>
            </w:r>
          </w:p>
          <w:p w14:paraId="55E24DE3" w14:textId="77777777" w:rsidR="00D708FE" w:rsidRDefault="00D708FE" w:rsidP="00D708FE">
            <w:pPr>
              <w:pStyle w:val="XML1"/>
            </w:pPr>
          </w:p>
          <w:p w14:paraId="65D2E730" w14:textId="77777777" w:rsidR="00D708FE" w:rsidRDefault="00D708FE" w:rsidP="00D708FE">
            <w:pPr>
              <w:pStyle w:val="XML1"/>
            </w:pPr>
            <w:r>
              <w:t xml:space="preserve">        * Exactly one of the elemenst 'DSAKeyValue' or 'RSAKeyValue'</w:t>
            </w:r>
          </w:p>
          <w:p w14:paraId="66FC0197" w14:textId="77777777" w:rsidR="00D708FE" w:rsidRDefault="00D708FE" w:rsidP="00D708FE">
            <w:pPr>
              <w:pStyle w:val="XML1"/>
            </w:pPr>
            <w:r>
              <w:t xml:space="preserve">        all &amp;lt;edit-config&amp;gt; operations.</w:t>
            </w:r>
          </w:p>
          <w:p w14:paraId="6CD5DFEF" w14:textId="77777777" w:rsidR="00D708FE" w:rsidRDefault="00D708FE" w:rsidP="00D708FE">
            <w:pPr>
              <w:pStyle w:val="XML1"/>
            </w:pPr>
            <w:r>
              <w:t xml:space="preserve">        * If the operation is 'merge' or 'replace', the element is</w:t>
            </w:r>
          </w:p>
          <w:p w14:paraId="63FCCB1C" w14:textId="77777777" w:rsidR="00D708FE" w:rsidRDefault="00D708FE" w:rsidP="00D708FE">
            <w:pPr>
              <w:pStyle w:val="XML1"/>
            </w:pPr>
            <w:r>
              <w:t xml:space="preserve">        created if it does not exist, and its value is set to the</w:t>
            </w:r>
          </w:p>
          <w:p w14:paraId="7408D19A" w14:textId="77777777" w:rsidR="00D708FE" w:rsidRDefault="00D708FE" w:rsidP="00D708FE">
            <w:pPr>
              <w:pStyle w:val="XML1"/>
            </w:pPr>
            <w:r>
              <w:t xml:space="preserve">        value found in the XML RPC data.</w:t>
            </w:r>
          </w:p>
          <w:p w14:paraId="115DF862" w14:textId="77777777" w:rsidR="00D708FE" w:rsidRDefault="00D708FE" w:rsidP="00D708FE">
            <w:pPr>
              <w:pStyle w:val="XML1"/>
            </w:pPr>
            <w:r>
              <w:t xml:space="preserve">        * If the operation is 'create', the element is created if it</w:t>
            </w:r>
          </w:p>
          <w:p w14:paraId="5D0E8F9B" w14:textId="77777777" w:rsidR="00D708FE" w:rsidRDefault="00D708FE" w:rsidP="00D708FE">
            <w:pPr>
              <w:pStyle w:val="XML1"/>
            </w:pPr>
            <w:r>
              <w:t xml:space="preserve">        does not exist. If the element already exists, a</w:t>
            </w:r>
          </w:p>
          <w:p w14:paraId="12A81C81"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565A499E" w14:textId="77777777" w:rsidR="00D708FE" w:rsidRDefault="00D708FE" w:rsidP="00D708FE">
            <w:pPr>
              <w:pStyle w:val="XML1"/>
            </w:pPr>
            <w:r>
              <w:t xml:space="preserve">        * If the operation is 'delete', the element is deleted if it</w:t>
            </w:r>
          </w:p>
          <w:p w14:paraId="60C71A8C"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51525921" w14:textId="77777777" w:rsidR="00D708FE" w:rsidRDefault="00D708FE" w:rsidP="00D708FE">
            <w:pPr>
              <w:pStyle w:val="XML1"/>
            </w:pPr>
            <w:r>
              <w:t xml:space="preserve">        error is returned.</w:t>
            </w:r>
          </w:p>
          <w:p w14:paraId="5F3232E2" w14:textId="77777777" w:rsidR="00D708FE" w:rsidRDefault="00D708FE" w:rsidP="00D708FE">
            <w:pPr>
              <w:pStyle w:val="XML1"/>
            </w:pPr>
            <w:r>
              <w:t xml:space="preserve">      &lt;/xs:documentation&gt;</w:t>
            </w:r>
          </w:p>
          <w:p w14:paraId="23D6F786" w14:textId="77777777" w:rsidR="00D708FE" w:rsidRDefault="00D708FE" w:rsidP="00D708FE">
            <w:pPr>
              <w:pStyle w:val="XML1"/>
            </w:pPr>
            <w:r>
              <w:t xml:space="preserve">    &lt;/xs:annotation&gt;</w:t>
            </w:r>
          </w:p>
          <w:p w14:paraId="08E286FB" w14:textId="77777777" w:rsidR="00D708FE" w:rsidRDefault="00D708FE" w:rsidP="00D708FE">
            <w:pPr>
              <w:pStyle w:val="XML1"/>
            </w:pPr>
          </w:p>
          <w:p w14:paraId="7561009B" w14:textId="77777777" w:rsidR="00D708FE" w:rsidRDefault="00D708FE" w:rsidP="00D708FE">
            <w:pPr>
              <w:pStyle w:val="XML1"/>
            </w:pPr>
            <w:r>
              <w:t xml:space="preserve">    &lt;xs:sequence&gt;</w:t>
            </w:r>
          </w:p>
          <w:p w14:paraId="256127B5" w14:textId="77777777" w:rsidR="00D708FE" w:rsidRDefault="00D708FE" w:rsidP="00D708FE">
            <w:pPr>
              <w:pStyle w:val="XML1"/>
            </w:pPr>
            <w:r>
              <w:t xml:space="preserve">      &lt;xs:choice&gt;</w:t>
            </w:r>
          </w:p>
          <w:p w14:paraId="1B3D05BA" w14:textId="77777777" w:rsidR="00D708FE" w:rsidRDefault="00D708FE" w:rsidP="00D708FE">
            <w:pPr>
              <w:pStyle w:val="XML1"/>
            </w:pPr>
            <w:r>
              <w:t xml:space="preserve">        &lt;xs:sequence&gt;</w:t>
            </w:r>
          </w:p>
          <w:p w14:paraId="0F11622D" w14:textId="77777777" w:rsidR="00D708FE" w:rsidRDefault="00D708FE" w:rsidP="00D708FE">
            <w:pPr>
              <w:pStyle w:val="XML1"/>
            </w:pPr>
            <w:r>
              <w:t xml:space="preserve">          &lt;xs:element name="DSAKeyValue"&gt;</w:t>
            </w:r>
          </w:p>
          <w:p w14:paraId="28F01544" w14:textId="77777777" w:rsidR="00D708FE" w:rsidRDefault="00D708FE" w:rsidP="00D708FE">
            <w:pPr>
              <w:pStyle w:val="XML1"/>
            </w:pPr>
            <w:r>
              <w:t xml:space="preserve">            &lt;xs:complexType&gt;</w:t>
            </w:r>
          </w:p>
          <w:p w14:paraId="1D6C9F08" w14:textId="77777777" w:rsidR="00D708FE" w:rsidRDefault="00D708FE" w:rsidP="00D708FE">
            <w:pPr>
              <w:pStyle w:val="XML1"/>
            </w:pPr>
            <w:r>
              <w:t xml:space="preserve">              &lt;xs:sequence&gt;</w:t>
            </w:r>
          </w:p>
          <w:p w14:paraId="6B1DBAC3" w14:textId="77777777" w:rsidR="00D708FE" w:rsidRDefault="00D708FE" w:rsidP="00D708FE">
            <w:pPr>
              <w:pStyle w:val="XML1"/>
            </w:pPr>
            <w:r>
              <w:t xml:space="preserve">                &lt;xs:group ref="DSAKeyValueType"/&gt;</w:t>
            </w:r>
          </w:p>
          <w:p w14:paraId="6E92C844" w14:textId="77777777" w:rsidR="00D708FE" w:rsidRDefault="00D708FE" w:rsidP="00D708FE">
            <w:pPr>
              <w:pStyle w:val="XML1"/>
            </w:pPr>
            <w:r>
              <w:t xml:space="preserve">              &lt;/xs:sequence&gt;</w:t>
            </w:r>
          </w:p>
          <w:p w14:paraId="1019DB75" w14:textId="77777777" w:rsidR="00D708FE" w:rsidRDefault="00D708FE" w:rsidP="00D708FE">
            <w:pPr>
              <w:pStyle w:val="XML1"/>
            </w:pPr>
            <w:r>
              <w:t xml:space="preserve">            &lt;/xs:complexType&gt;</w:t>
            </w:r>
          </w:p>
          <w:p w14:paraId="4B04C9A1" w14:textId="77777777" w:rsidR="00D708FE" w:rsidRDefault="00D708FE" w:rsidP="00D708FE">
            <w:pPr>
              <w:pStyle w:val="XML1"/>
            </w:pPr>
            <w:r>
              <w:lastRenderedPageBreak/>
              <w:t xml:space="preserve">          &lt;/xs:element&gt;</w:t>
            </w:r>
          </w:p>
          <w:p w14:paraId="11B81330" w14:textId="77777777" w:rsidR="00D708FE" w:rsidRDefault="00D708FE" w:rsidP="00D708FE">
            <w:pPr>
              <w:pStyle w:val="XML1"/>
            </w:pPr>
            <w:r>
              <w:t xml:space="preserve">        &lt;/xs:sequence&gt;</w:t>
            </w:r>
          </w:p>
          <w:p w14:paraId="5DC4C8EA" w14:textId="77777777" w:rsidR="00D708FE" w:rsidRDefault="00D708FE" w:rsidP="00D708FE">
            <w:pPr>
              <w:pStyle w:val="XML1"/>
            </w:pPr>
            <w:r>
              <w:t xml:space="preserve">        &lt;xs:sequence&gt;</w:t>
            </w:r>
          </w:p>
          <w:p w14:paraId="615CA6DA" w14:textId="77777777" w:rsidR="00D708FE" w:rsidRDefault="00D708FE" w:rsidP="00D708FE">
            <w:pPr>
              <w:pStyle w:val="XML1"/>
            </w:pPr>
            <w:r>
              <w:t xml:space="preserve">          &lt;xs:element name="RSAKeyValue"&gt;</w:t>
            </w:r>
          </w:p>
          <w:p w14:paraId="3A79DDF9" w14:textId="77777777" w:rsidR="00D708FE" w:rsidRDefault="00D708FE" w:rsidP="00D708FE">
            <w:pPr>
              <w:pStyle w:val="XML1"/>
            </w:pPr>
            <w:r>
              <w:t xml:space="preserve">            &lt;xs:complexType&gt;</w:t>
            </w:r>
          </w:p>
          <w:p w14:paraId="70457F0F" w14:textId="77777777" w:rsidR="00D708FE" w:rsidRDefault="00D708FE" w:rsidP="00D708FE">
            <w:pPr>
              <w:pStyle w:val="XML1"/>
            </w:pPr>
            <w:r>
              <w:t xml:space="preserve">              &lt;xs:sequence&gt;</w:t>
            </w:r>
          </w:p>
          <w:p w14:paraId="352847FA" w14:textId="77777777" w:rsidR="00D708FE" w:rsidRDefault="00D708FE" w:rsidP="00D708FE">
            <w:pPr>
              <w:pStyle w:val="XML1"/>
            </w:pPr>
            <w:r>
              <w:t xml:space="preserve">                &lt;xs:group ref="RSAKeyValueType"/&gt;</w:t>
            </w:r>
          </w:p>
          <w:p w14:paraId="655E2074" w14:textId="77777777" w:rsidR="00D708FE" w:rsidRDefault="00D708FE" w:rsidP="00D708FE">
            <w:pPr>
              <w:pStyle w:val="XML1"/>
            </w:pPr>
            <w:r>
              <w:t xml:space="preserve">              &lt;/xs:sequence&gt;</w:t>
            </w:r>
          </w:p>
          <w:p w14:paraId="670FEBCA" w14:textId="77777777" w:rsidR="00D708FE" w:rsidRDefault="00D708FE" w:rsidP="00D708FE">
            <w:pPr>
              <w:pStyle w:val="XML1"/>
            </w:pPr>
            <w:r>
              <w:t xml:space="preserve">            &lt;/xs:complexType&gt;</w:t>
            </w:r>
          </w:p>
          <w:p w14:paraId="68D58291" w14:textId="77777777" w:rsidR="00D708FE" w:rsidRDefault="00D708FE" w:rsidP="00D708FE">
            <w:pPr>
              <w:pStyle w:val="XML1"/>
            </w:pPr>
            <w:r>
              <w:t xml:space="preserve">          &lt;/xs:element&gt;</w:t>
            </w:r>
          </w:p>
          <w:p w14:paraId="61FEDAE0" w14:textId="77777777" w:rsidR="00D708FE" w:rsidRDefault="00D708FE" w:rsidP="00D708FE">
            <w:pPr>
              <w:pStyle w:val="XML1"/>
            </w:pPr>
            <w:r>
              <w:t xml:space="preserve">        &lt;/xs:sequence&gt;</w:t>
            </w:r>
          </w:p>
          <w:p w14:paraId="091FBA4A" w14:textId="77777777" w:rsidR="00D708FE" w:rsidRDefault="00D708FE" w:rsidP="00D708FE">
            <w:pPr>
              <w:pStyle w:val="XML1"/>
            </w:pPr>
            <w:r>
              <w:t xml:space="preserve">      &lt;/xs:choice&gt;</w:t>
            </w:r>
          </w:p>
          <w:p w14:paraId="213A667A" w14:textId="77777777" w:rsidR="00D708FE" w:rsidRDefault="00D708FE" w:rsidP="00D708FE">
            <w:pPr>
              <w:pStyle w:val="XML1"/>
            </w:pPr>
            <w:r>
              <w:t xml:space="preserve">    &lt;/xs:sequence&gt;</w:t>
            </w:r>
          </w:p>
          <w:p w14:paraId="587A15A2" w14:textId="77777777" w:rsidR="00D708FE" w:rsidRDefault="00D708FE" w:rsidP="00D708FE">
            <w:pPr>
              <w:pStyle w:val="XML1"/>
            </w:pPr>
            <w:r>
              <w:t xml:space="preserve">  &lt;/xs:group&gt;</w:t>
            </w:r>
          </w:p>
          <w:p w14:paraId="5E9CD459" w14:textId="77777777" w:rsidR="00D708FE" w:rsidRDefault="00D708FE" w:rsidP="00D708FE">
            <w:pPr>
              <w:pStyle w:val="XML1"/>
            </w:pPr>
          </w:p>
          <w:p w14:paraId="418B34C5" w14:textId="77777777" w:rsidR="00D708FE" w:rsidRDefault="00D708FE" w:rsidP="00D708FE">
            <w:pPr>
              <w:pStyle w:val="XML1"/>
            </w:pPr>
            <w:r>
              <w:t xml:space="preserve">  &lt;xs:group name="OFLogicalSwitchCapabilitiesType"&gt;</w:t>
            </w:r>
          </w:p>
          <w:p w14:paraId="14744CA0" w14:textId="77777777" w:rsidR="00D708FE" w:rsidRDefault="00D708FE" w:rsidP="00D708FE">
            <w:pPr>
              <w:pStyle w:val="XML1"/>
            </w:pPr>
            <w:r>
              <w:t xml:space="preserve">    &lt;xs:annotation&gt;</w:t>
            </w:r>
          </w:p>
          <w:p w14:paraId="4CAC4E8C" w14:textId="77777777" w:rsidR="00D708FE" w:rsidRDefault="00D708FE" w:rsidP="00D708FE">
            <w:pPr>
              <w:pStyle w:val="XML1"/>
            </w:pPr>
            <w:r>
              <w:t xml:space="preserve">      &lt;xs:documentation&gt;</w:t>
            </w:r>
          </w:p>
          <w:p w14:paraId="094E2216" w14:textId="77777777" w:rsidR="00D708FE" w:rsidRDefault="00D708FE" w:rsidP="00D708FE">
            <w:pPr>
              <w:pStyle w:val="XML1"/>
            </w:pPr>
            <w:r>
              <w:t xml:space="preserve">        This grouping specifies all properties of an</w:t>
            </w:r>
          </w:p>
          <w:p w14:paraId="157E5593" w14:textId="77777777" w:rsidR="00D708FE" w:rsidRDefault="00D708FE" w:rsidP="00D708FE">
            <w:pPr>
              <w:pStyle w:val="XML1"/>
            </w:pPr>
            <w:r>
              <w:t xml:space="preserve">        OpenFlow logical switch's capabilities.</w:t>
            </w:r>
          </w:p>
          <w:p w14:paraId="2AA5A8FE" w14:textId="77777777" w:rsidR="00D708FE" w:rsidRDefault="00D708FE" w:rsidP="00D708FE">
            <w:pPr>
              <w:pStyle w:val="XML1"/>
            </w:pPr>
          </w:p>
          <w:p w14:paraId="3050E1C8" w14:textId="77777777" w:rsidR="00D708FE" w:rsidRDefault="00D708FE" w:rsidP="00D708FE">
            <w:pPr>
              <w:pStyle w:val="XML1"/>
            </w:pPr>
            <w:r>
              <w:t xml:space="preserve">        Elements in the type OFLogicalSwitchCapabilitiesType are not</w:t>
            </w:r>
          </w:p>
          <w:p w14:paraId="29F27067" w14:textId="77777777" w:rsidR="00D708FE" w:rsidRDefault="00D708FE" w:rsidP="00D708FE">
            <w:pPr>
              <w:pStyle w:val="XML1"/>
            </w:pPr>
            <w:r>
              <w:t xml:space="preserve">        configurable and can only be retrieved by NETCONF &amp;lt;get&amp;gt;</w:t>
            </w:r>
          </w:p>
          <w:p w14:paraId="54CEE27A" w14:textId="77777777" w:rsidR="00D708FE" w:rsidRDefault="00D708FE" w:rsidP="00D708FE">
            <w:pPr>
              <w:pStyle w:val="XML1"/>
            </w:pPr>
            <w:r>
              <w:t xml:space="preserve">        operations. Attemps to modify this element and its children</w:t>
            </w:r>
          </w:p>
          <w:p w14:paraId="1FD351F7" w14:textId="77777777" w:rsidR="00D708FE" w:rsidRDefault="00D708FE" w:rsidP="00D708FE">
            <w:pPr>
              <w:pStyle w:val="XML1"/>
            </w:pPr>
            <w:r>
              <w:t xml:space="preserve">        with a NETCONF &amp;lt;edit-config&amp;gt; operation MUST result in an </w:t>
            </w:r>
          </w:p>
          <w:p w14:paraId="08FC3CF0" w14:textId="77777777" w:rsidR="00D708FE" w:rsidRDefault="00D708FE" w:rsidP="00D708FE">
            <w:pPr>
              <w:pStyle w:val="XML1"/>
            </w:pPr>
            <w:r>
              <w:t xml:space="preserve">        'operation-not-supported' error with type 'application'.</w:t>
            </w:r>
          </w:p>
          <w:p w14:paraId="4FBA6C3F" w14:textId="77777777" w:rsidR="00D708FE" w:rsidRDefault="00D708FE" w:rsidP="00D708FE">
            <w:pPr>
              <w:pStyle w:val="XML1"/>
            </w:pPr>
            <w:r>
              <w:t xml:space="preserve">      &lt;/xs:documentation&gt;</w:t>
            </w:r>
          </w:p>
          <w:p w14:paraId="3DD79B68" w14:textId="77777777" w:rsidR="00D708FE" w:rsidRDefault="00D708FE" w:rsidP="00D708FE">
            <w:pPr>
              <w:pStyle w:val="XML1"/>
            </w:pPr>
            <w:r>
              <w:t xml:space="preserve">    &lt;/xs:annotation&gt;</w:t>
            </w:r>
          </w:p>
          <w:p w14:paraId="1371BB8D" w14:textId="77777777" w:rsidR="00D708FE" w:rsidRDefault="00D708FE" w:rsidP="00D708FE">
            <w:pPr>
              <w:pStyle w:val="XML1"/>
            </w:pPr>
          </w:p>
          <w:p w14:paraId="0D34D0BD" w14:textId="77777777" w:rsidR="00D708FE" w:rsidRDefault="00D708FE" w:rsidP="00D708FE">
            <w:pPr>
              <w:pStyle w:val="XML1"/>
            </w:pPr>
            <w:r>
              <w:t xml:space="preserve">    &lt;xs:sequence&gt;</w:t>
            </w:r>
          </w:p>
          <w:p w14:paraId="3E38A532" w14:textId="77777777" w:rsidR="00D708FE" w:rsidRDefault="00D708FE" w:rsidP="00D708FE">
            <w:pPr>
              <w:pStyle w:val="XML1"/>
            </w:pPr>
            <w:r>
              <w:t xml:space="preserve">      &lt;xs:element name="max-buffered-packets"  type="xs:unsignedInt"&gt;</w:t>
            </w:r>
          </w:p>
          <w:p w14:paraId="1E265465" w14:textId="77777777" w:rsidR="00D708FE" w:rsidRDefault="00D708FE" w:rsidP="00D708FE">
            <w:pPr>
              <w:pStyle w:val="XML1"/>
            </w:pPr>
            <w:r>
              <w:t xml:space="preserve">        &lt;xs:annotation&gt;</w:t>
            </w:r>
          </w:p>
          <w:p w14:paraId="3F806961" w14:textId="77777777" w:rsidR="00D708FE" w:rsidRDefault="00D708FE" w:rsidP="00D708FE">
            <w:pPr>
              <w:pStyle w:val="XML1"/>
            </w:pPr>
            <w:r>
              <w:t xml:space="preserve">          &lt;xs:documentation&gt;</w:t>
            </w:r>
          </w:p>
          <w:p w14:paraId="3C577B0A" w14:textId="77777777" w:rsidR="00D708FE" w:rsidRDefault="00D708FE" w:rsidP="00D708FE">
            <w:pPr>
              <w:pStyle w:val="XML1"/>
            </w:pPr>
            <w:r>
              <w:t xml:space="preserve">            The maximum number of packets the logical switch</w:t>
            </w:r>
          </w:p>
          <w:p w14:paraId="03180F72" w14:textId="77777777" w:rsidR="00D708FE" w:rsidRDefault="00D708FE" w:rsidP="00D708FE">
            <w:pPr>
              <w:pStyle w:val="XML1"/>
            </w:pPr>
            <w:r>
              <w:t xml:space="preserve">            can buffer when sending packets to the controller using</w:t>
            </w:r>
          </w:p>
          <w:p w14:paraId="4D152F9A" w14:textId="77777777" w:rsidR="00D708FE" w:rsidRDefault="00D708FE" w:rsidP="00D708FE">
            <w:pPr>
              <w:pStyle w:val="XML1"/>
            </w:pPr>
            <w:r>
              <w:t xml:space="preserve">            packet-in messages.</w:t>
            </w:r>
          </w:p>
          <w:p w14:paraId="40D000B6" w14:textId="77777777" w:rsidR="00D708FE" w:rsidRDefault="00D708FE" w:rsidP="00D708FE">
            <w:pPr>
              <w:pStyle w:val="XML1"/>
            </w:pPr>
            <w:r>
              <w:t xml:space="preserve">          &lt;/xs:documentation&gt;</w:t>
            </w:r>
          </w:p>
          <w:p w14:paraId="06B827D4" w14:textId="77777777" w:rsidR="00D708FE" w:rsidRDefault="00D708FE" w:rsidP="00D708FE">
            <w:pPr>
              <w:pStyle w:val="XML1"/>
            </w:pPr>
            <w:r>
              <w:t xml:space="preserve">        &lt;/xs:annotation&gt;</w:t>
            </w:r>
          </w:p>
          <w:p w14:paraId="61DC9E18" w14:textId="77777777" w:rsidR="00D708FE" w:rsidRDefault="00D708FE" w:rsidP="00D708FE">
            <w:pPr>
              <w:pStyle w:val="XML1"/>
            </w:pPr>
            <w:r>
              <w:t xml:space="preserve">      &lt;/xs:element&gt;</w:t>
            </w:r>
          </w:p>
          <w:p w14:paraId="67A9F3C1" w14:textId="77777777" w:rsidR="00D708FE" w:rsidRDefault="00D708FE" w:rsidP="00D708FE">
            <w:pPr>
              <w:pStyle w:val="XML1"/>
            </w:pPr>
            <w:r>
              <w:t xml:space="preserve">      &lt;xs:element name="max-tables"  type="xs:unsignedByte"&gt;</w:t>
            </w:r>
          </w:p>
          <w:p w14:paraId="7DF928AC" w14:textId="77777777" w:rsidR="00D708FE" w:rsidRDefault="00D708FE" w:rsidP="00D708FE">
            <w:pPr>
              <w:pStyle w:val="XML1"/>
            </w:pPr>
            <w:r>
              <w:t xml:space="preserve">        &lt;xs:annotation&gt;</w:t>
            </w:r>
          </w:p>
          <w:p w14:paraId="5A9A4E76" w14:textId="77777777" w:rsidR="00D708FE" w:rsidRDefault="00D708FE" w:rsidP="00D708FE">
            <w:pPr>
              <w:pStyle w:val="XML1"/>
            </w:pPr>
            <w:r>
              <w:t xml:space="preserve">          &lt;xs:documentation&gt;</w:t>
            </w:r>
          </w:p>
          <w:p w14:paraId="6CC0E7FF" w14:textId="77777777" w:rsidR="00D708FE" w:rsidRDefault="00D708FE" w:rsidP="00D708FE">
            <w:pPr>
              <w:pStyle w:val="XML1"/>
            </w:pPr>
            <w:r>
              <w:t xml:space="preserve">            The number of flow tables supported by the</w:t>
            </w:r>
          </w:p>
          <w:p w14:paraId="3F910764" w14:textId="77777777" w:rsidR="00D708FE" w:rsidRDefault="00D708FE" w:rsidP="00D708FE">
            <w:pPr>
              <w:pStyle w:val="XML1"/>
            </w:pPr>
            <w:r>
              <w:t xml:space="preserve">            logical switch.</w:t>
            </w:r>
          </w:p>
          <w:p w14:paraId="39D5546E" w14:textId="77777777" w:rsidR="00D708FE" w:rsidRDefault="00D708FE" w:rsidP="00D708FE">
            <w:pPr>
              <w:pStyle w:val="XML1"/>
            </w:pPr>
            <w:r>
              <w:t xml:space="preserve">          &lt;/xs:documentation&gt;</w:t>
            </w:r>
          </w:p>
          <w:p w14:paraId="4814D647" w14:textId="77777777" w:rsidR="00D708FE" w:rsidRDefault="00D708FE" w:rsidP="00D708FE">
            <w:pPr>
              <w:pStyle w:val="XML1"/>
            </w:pPr>
            <w:r>
              <w:t xml:space="preserve">        &lt;/xs:annotation&gt;</w:t>
            </w:r>
          </w:p>
          <w:p w14:paraId="626D4539" w14:textId="77777777" w:rsidR="00D708FE" w:rsidRDefault="00D708FE" w:rsidP="00D708FE">
            <w:pPr>
              <w:pStyle w:val="XML1"/>
            </w:pPr>
            <w:r>
              <w:t xml:space="preserve">      &lt;/xs:element&gt;</w:t>
            </w:r>
          </w:p>
          <w:p w14:paraId="150576F9" w14:textId="77777777" w:rsidR="00D708FE" w:rsidRDefault="00D708FE" w:rsidP="00D708FE">
            <w:pPr>
              <w:pStyle w:val="XML1"/>
            </w:pPr>
            <w:r>
              <w:t xml:space="preserve">      &lt;xs:element name="max-ports"  type="xs:unsignedInt"&gt;</w:t>
            </w:r>
          </w:p>
          <w:p w14:paraId="0DB1EB14" w14:textId="77777777" w:rsidR="00D708FE" w:rsidRDefault="00D708FE" w:rsidP="00D708FE">
            <w:pPr>
              <w:pStyle w:val="XML1"/>
            </w:pPr>
            <w:r>
              <w:t xml:space="preserve">        &lt;xs:annotation&gt;</w:t>
            </w:r>
          </w:p>
          <w:p w14:paraId="7D940FB7" w14:textId="77777777" w:rsidR="00D708FE" w:rsidRDefault="00D708FE" w:rsidP="00D708FE">
            <w:pPr>
              <w:pStyle w:val="XML1"/>
            </w:pPr>
            <w:r>
              <w:t xml:space="preserve">          &lt;xs:documentation&gt;</w:t>
            </w:r>
          </w:p>
          <w:p w14:paraId="342BDB30" w14:textId="77777777" w:rsidR="00D708FE" w:rsidRDefault="00D708FE" w:rsidP="00D708FE">
            <w:pPr>
              <w:pStyle w:val="XML1"/>
            </w:pPr>
            <w:r>
              <w:t xml:space="preserve">            The number of flow tables supported by the</w:t>
            </w:r>
          </w:p>
          <w:p w14:paraId="11849615" w14:textId="77777777" w:rsidR="00D708FE" w:rsidRDefault="00D708FE" w:rsidP="00D708FE">
            <w:pPr>
              <w:pStyle w:val="XML1"/>
            </w:pPr>
            <w:r>
              <w:t xml:space="preserve">            logical switch.</w:t>
            </w:r>
          </w:p>
          <w:p w14:paraId="267E6EB5" w14:textId="77777777" w:rsidR="00D708FE" w:rsidRDefault="00D708FE" w:rsidP="00D708FE">
            <w:pPr>
              <w:pStyle w:val="XML1"/>
            </w:pPr>
            <w:r>
              <w:t xml:space="preserve">          &lt;/xs:documentation&gt;</w:t>
            </w:r>
          </w:p>
          <w:p w14:paraId="5B69EFBE" w14:textId="77777777" w:rsidR="00D708FE" w:rsidRDefault="00D708FE" w:rsidP="00D708FE">
            <w:pPr>
              <w:pStyle w:val="XML1"/>
            </w:pPr>
            <w:r>
              <w:t xml:space="preserve">        &lt;/xs:annotation&gt;</w:t>
            </w:r>
          </w:p>
          <w:p w14:paraId="0A1F2BA3" w14:textId="77777777" w:rsidR="00D708FE" w:rsidRDefault="00D708FE" w:rsidP="00D708FE">
            <w:pPr>
              <w:pStyle w:val="XML1"/>
            </w:pPr>
            <w:r>
              <w:t xml:space="preserve">      &lt;/xs:element&gt;</w:t>
            </w:r>
          </w:p>
          <w:p w14:paraId="68D9B6FF" w14:textId="77777777" w:rsidR="00D708FE" w:rsidRDefault="00D708FE" w:rsidP="00D708FE">
            <w:pPr>
              <w:pStyle w:val="XML1"/>
            </w:pPr>
            <w:r>
              <w:t xml:space="preserve">      &lt;xs:element name="flow-statistics"  type="xs:boolean"&gt;</w:t>
            </w:r>
          </w:p>
          <w:p w14:paraId="034E49FA" w14:textId="77777777" w:rsidR="00D708FE" w:rsidRDefault="00D708FE" w:rsidP="00D708FE">
            <w:pPr>
              <w:pStyle w:val="XML1"/>
            </w:pPr>
            <w:r>
              <w:lastRenderedPageBreak/>
              <w:t xml:space="preserve">        &lt;xs:annotation&gt;</w:t>
            </w:r>
          </w:p>
          <w:p w14:paraId="6D78C087" w14:textId="77777777" w:rsidR="00D708FE" w:rsidRDefault="00D708FE" w:rsidP="00D708FE">
            <w:pPr>
              <w:pStyle w:val="XML1"/>
            </w:pPr>
            <w:r>
              <w:t xml:space="preserve">          &lt;xs:documentation&gt;</w:t>
            </w:r>
          </w:p>
          <w:p w14:paraId="4C7EEA8A" w14:textId="77777777" w:rsidR="00D708FE" w:rsidRDefault="00D708FE" w:rsidP="00D708FE">
            <w:pPr>
              <w:pStyle w:val="XML1"/>
            </w:pPr>
            <w:r>
              <w:t xml:space="preserve">            Specifies if the logical switch supports flow</w:t>
            </w:r>
          </w:p>
          <w:p w14:paraId="3BF88554" w14:textId="77777777" w:rsidR="00D708FE" w:rsidRDefault="00D708FE" w:rsidP="00D708FE">
            <w:pPr>
              <w:pStyle w:val="XML1"/>
            </w:pPr>
            <w:r>
              <w:t xml:space="preserve">            statistics.</w:t>
            </w:r>
          </w:p>
          <w:p w14:paraId="481FAF26" w14:textId="77777777" w:rsidR="00D708FE" w:rsidRDefault="00D708FE" w:rsidP="00D708FE">
            <w:pPr>
              <w:pStyle w:val="XML1"/>
            </w:pPr>
            <w:r>
              <w:t xml:space="preserve">          &lt;/xs:documentation&gt;</w:t>
            </w:r>
          </w:p>
          <w:p w14:paraId="028F1129" w14:textId="77777777" w:rsidR="00D708FE" w:rsidRDefault="00D708FE" w:rsidP="00D708FE">
            <w:pPr>
              <w:pStyle w:val="XML1"/>
            </w:pPr>
            <w:r>
              <w:t xml:space="preserve">        &lt;/xs:annotation&gt;</w:t>
            </w:r>
          </w:p>
          <w:p w14:paraId="459208E4" w14:textId="77777777" w:rsidR="00D708FE" w:rsidRDefault="00D708FE" w:rsidP="00D708FE">
            <w:pPr>
              <w:pStyle w:val="XML1"/>
            </w:pPr>
            <w:r>
              <w:t xml:space="preserve">      &lt;/xs:element&gt;</w:t>
            </w:r>
          </w:p>
          <w:p w14:paraId="0E6BF91C" w14:textId="77777777" w:rsidR="00D708FE" w:rsidRDefault="00D708FE" w:rsidP="00D708FE">
            <w:pPr>
              <w:pStyle w:val="XML1"/>
            </w:pPr>
            <w:r>
              <w:t xml:space="preserve">      &lt;xs:element name="table-statistics"  type="xs:boolean"&gt;</w:t>
            </w:r>
          </w:p>
          <w:p w14:paraId="5F406F54" w14:textId="77777777" w:rsidR="00D708FE" w:rsidRDefault="00D708FE" w:rsidP="00D708FE">
            <w:pPr>
              <w:pStyle w:val="XML1"/>
            </w:pPr>
            <w:r>
              <w:t xml:space="preserve">        &lt;xs:annotation&gt;</w:t>
            </w:r>
          </w:p>
          <w:p w14:paraId="45FBC048" w14:textId="77777777" w:rsidR="00D708FE" w:rsidRDefault="00D708FE" w:rsidP="00D708FE">
            <w:pPr>
              <w:pStyle w:val="XML1"/>
            </w:pPr>
            <w:r>
              <w:t xml:space="preserve">          &lt;xs:documentation&gt;</w:t>
            </w:r>
          </w:p>
          <w:p w14:paraId="660C7108" w14:textId="77777777" w:rsidR="00D708FE" w:rsidRDefault="00D708FE" w:rsidP="00D708FE">
            <w:pPr>
              <w:pStyle w:val="XML1"/>
            </w:pPr>
            <w:r>
              <w:t xml:space="preserve">            Specifies if the logical switch supports table</w:t>
            </w:r>
          </w:p>
          <w:p w14:paraId="065928CF" w14:textId="77777777" w:rsidR="00D708FE" w:rsidRDefault="00D708FE" w:rsidP="00D708FE">
            <w:pPr>
              <w:pStyle w:val="XML1"/>
            </w:pPr>
            <w:r>
              <w:t xml:space="preserve">            statistics.</w:t>
            </w:r>
          </w:p>
          <w:p w14:paraId="257F4C11" w14:textId="77777777" w:rsidR="00D708FE" w:rsidRDefault="00D708FE" w:rsidP="00D708FE">
            <w:pPr>
              <w:pStyle w:val="XML1"/>
            </w:pPr>
            <w:r>
              <w:t xml:space="preserve">          &lt;/xs:documentation&gt;</w:t>
            </w:r>
          </w:p>
          <w:p w14:paraId="1F95EADD" w14:textId="77777777" w:rsidR="00D708FE" w:rsidRDefault="00D708FE" w:rsidP="00D708FE">
            <w:pPr>
              <w:pStyle w:val="XML1"/>
            </w:pPr>
            <w:r>
              <w:t xml:space="preserve">        &lt;/xs:annotation&gt;</w:t>
            </w:r>
          </w:p>
          <w:p w14:paraId="555FED16" w14:textId="77777777" w:rsidR="00D708FE" w:rsidRDefault="00D708FE" w:rsidP="00D708FE">
            <w:pPr>
              <w:pStyle w:val="XML1"/>
            </w:pPr>
            <w:r>
              <w:t xml:space="preserve">      &lt;/xs:element&gt;</w:t>
            </w:r>
          </w:p>
          <w:p w14:paraId="5C1745CC" w14:textId="77777777" w:rsidR="00D708FE" w:rsidRDefault="00D708FE" w:rsidP="00D708FE">
            <w:pPr>
              <w:pStyle w:val="XML1"/>
            </w:pPr>
            <w:r>
              <w:t xml:space="preserve">      &lt;xs:element name="port-statistics"  type="xs:boolean"&gt;</w:t>
            </w:r>
          </w:p>
          <w:p w14:paraId="03DD9707" w14:textId="77777777" w:rsidR="00D708FE" w:rsidRDefault="00D708FE" w:rsidP="00D708FE">
            <w:pPr>
              <w:pStyle w:val="XML1"/>
            </w:pPr>
            <w:r>
              <w:t xml:space="preserve">        &lt;xs:annotation&gt;</w:t>
            </w:r>
          </w:p>
          <w:p w14:paraId="66F79AF1" w14:textId="77777777" w:rsidR="00D708FE" w:rsidRDefault="00D708FE" w:rsidP="00D708FE">
            <w:pPr>
              <w:pStyle w:val="XML1"/>
            </w:pPr>
            <w:r>
              <w:t xml:space="preserve">          &lt;xs:documentation&gt;</w:t>
            </w:r>
          </w:p>
          <w:p w14:paraId="4400009E" w14:textId="77777777" w:rsidR="00D708FE" w:rsidRDefault="00D708FE" w:rsidP="00D708FE">
            <w:pPr>
              <w:pStyle w:val="XML1"/>
            </w:pPr>
            <w:r>
              <w:t xml:space="preserve">            Specifies if the logical switch supports port</w:t>
            </w:r>
          </w:p>
          <w:p w14:paraId="4F248AE9" w14:textId="77777777" w:rsidR="00D708FE" w:rsidRDefault="00D708FE" w:rsidP="00D708FE">
            <w:pPr>
              <w:pStyle w:val="XML1"/>
            </w:pPr>
            <w:r>
              <w:t xml:space="preserve">            statistics.</w:t>
            </w:r>
          </w:p>
          <w:p w14:paraId="47F1DA7F" w14:textId="77777777" w:rsidR="00D708FE" w:rsidRDefault="00D708FE" w:rsidP="00D708FE">
            <w:pPr>
              <w:pStyle w:val="XML1"/>
            </w:pPr>
            <w:r>
              <w:t xml:space="preserve">          &lt;/xs:documentation&gt;</w:t>
            </w:r>
          </w:p>
          <w:p w14:paraId="2458096A" w14:textId="77777777" w:rsidR="00D708FE" w:rsidRDefault="00D708FE" w:rsidP="00D708FE">
            <w:pPr>
              <w:pStyle w:val="XML1"/>
            </w:pPr>
            <w:r>
              <w:t xml:space="preserve">        &lt;/xs:annotation&gt;</w:t>
            </w:r>
          </w:p>
          <w:p w14:paraId="606DE1BA" w14:textId="77777777" w:rsidR="00D708FE" w:rsidRDefault="00D708FE" w:rsidP="00D708FE">
            <w:pPr>
              <w:pStyle w:val="XML1"/>
            </w:pPr>
            <w:r>
              <w:t xml:space="preserve">      &lt;/xs:element&gt;</w:t>
            </w:r>
          </w:p>
          <w:p w14:paraId="72797B94" w14:textId="77777777" w:rsidR="00D708FE" w:rsidRDefault="00D708FE" w:rsidP="00D708FE">
            <w:pPr>
              <w:pStyle w:val="XML1"/>
            </w:pPr>
            <w:r>
              <w:t xml:space="preserve">      &lt;xs:element name="group-statistics"  type="xs:boolean"&gt;</w:t>
            </w:r>
          </w:p>
          <w:p w14:paraId="3986C2E5" w14:textId="77777777" w:rsidR="00D708FE" w:rsidRDefault="00D708FE" w:rsidP="00D708FE">
            <w:pPr>
              <w:pStyle w:val="XML1"/>
            </w:pPr>
            <w:r>
              <w:t xml:space="preserve">        &lt;xs:annotation&gt;</w:t>
            </w:r>
          </w:p>
          <w:p w14:paraId="01EF94DA" w14:textId="77777777" w:rsidR="00D708FE" w:rsidRDefault="00D708FE" w:rsidP="00D708FE">
            <w:pPr>
              <w:pStyle w:val="XML1"/>
            </w:pPr>
            <w:r>
              <w:t xml:space="preserve">          &lt;xs:documentation&gt;</w:t>
            </w:r>
          </w:p>
          <w:p w14:paraId="5F2E1183" w14:textId="77777777" w:rsidR="00D708FE" w:rsidRDefault="00D708FE" w:rsidP="00D708FE">
            <w:pPr>
              <w:pStyle w:val="XML1"/>
            </w:pPr>
            <w:r>
              <w:t xml:space="preserve">            Specifies if the logical switch supports group</w:t>
            </w:r>
          </w:p>
          <w:p w14:paraId="0562AFC7" w14:textId="77777777" w:rsidR="00D708FE" w:rsidRDefault="00D708FE" w:rsidP="00D708FE">
            <w:pPr>
              <w:pStyle w:val="XML1"/>
            </w:pPr>
            <w:r>
              <w:t xml:space="preserve">            statistics.</w:t>
            </w:r>
          </w:p>
          <w:p w14:paraId="35FE1FF6" w14:textId="77777777" w:rsidR="00D708FE" w:rsidRDefault="00D708FE" w:rsidP="00D708FE">
            <w:pPr>
              <w:pStyle w:val="XML1"/>
            </w:pPr>
            <w:r>
              <w:t xml:space="preserve">          &lt;/xs:documentation&gt;</w:t>
            </w:r>
          </w:p>
          <w:p w14:paraId="711D02D2" w14:textId="77777777" w:rsidR="00D708FE" w:rsidRDefault="00D708FE" w:rsidP="00D708FE">
            <w:pPr>
              <w:pStyle w:val="XML1"/>
            </w:pPr>
            <w:r>
              <w:t xml:space="preserve">        &lt;/xs:annotation&gt;</w:t>
            </w:r>
          </w:p>
          <w:p w14:paraId="0102260F" w14:textId="77777777" w:rsidR="00D708FE" w:rsidRDefault="00D708FE" w:rsidP="00D708FE">
            <w:pPr>
              <w:pStyle w:val="XML1"/>
            </w:pPr>
            <w:r>
              <w:t xml:space="preserve">      &lt;/xs:element&gt;</w:t>
            </w:r>
          </w:p>
          <w:p w14:paraId="4A7AB2FD" w14:textId="77777777" w:rsidR="00D708FE" w:rsidRDefault="00D708FE" w:rsidP="00D708FE">
            <w:pPr>
              <w:pStyle w:val="XML1"/>
            </w:pPr>
            <w:r>
              <w:t xml:space="preserve">      &lt;xs:element name="queue-statistics"  type="xs:boolean"&gt;</w:t>
            </w:r>
          </w:p>
          <w:p w14:paraId="60316DD3" w14:textId="77777777" w:rsidR="00D708FE" w:rsidRDefault="00D708FE" w:rsidP="00D708FE">
            <w:pPr>
              <w:pStyle w:val="XML1"/>
            </w:pPr>
            <w:r>
              <w:t xml:space="preserve">        &lt;xs:annotation&gt;</w:t>
            </w:r>
          </w:p>
          <w:p w14:paraId="634F1BC1" w14:textId="77777777" w:rsidR="00D708FE" w:rsidRDefault="00D708FE" w:rsidP="00D708FE">
            <w:pPr>
              <w:pStyle w:val="XML1"/>
            </w:pPr>
            <w:r>
              <w:t xml:space="preserve">          &lt;xs:documentation&gt;</w:t>
            </w:r>
          </w:p>
          <w:p w14:paraId="6CE8AEBA" w14:textId="77777777" w:rsidR="00D708FE" w:rsidRDefault="00D708FE" w:rsidP="00D708FE">
            <w:pPr>
              <w:pStyle w:val="XML1"/>
            </w:pPr>
            <w:r>
              <w:t xml:space="preserve">            Specifies if the logical switch supports queue</w:t>
            </w:r>
          </w:p>
          <w:p w14:paraId="3583F9D3" w14:textId="77777777" w:rsidR="00D708FE" w:rsidRDefault="00D708FE" w:rsidP="00D708FE">
            <w:pPr>
              <w:pStyle w:val="XML1"/>
            </w:pPr>
            <w:r>
              <w:t xml:space="preserve">            statistics.</w:t>
            </w:r>
          </w:p>
          <w:p w14:paraId="2313EED8" w14:textId="77777777" w:rsidR="00D708FE" w:rsidRDefault="00D708FE" w:rsidP="00D708FE">
            <w:pPr>
              <w:pStyle w:val="XML1"/>
            </w:pPr>
            <w:r>
              <w:t xml:space="preserve">          &lt;/xs:documentation&gt;</w:t>
            </w:r>
          </w:p>
          <w:p w14:paraId="4EBE8A1E" w14:textId="77777777" w:rsidR="00D708FE" w:rsidRDefault="00D708FE" w:rsidP="00D708FE">
            <w:pPr>
              <w:pStyle w:val="XML1"/>
            </w:pPr>
            <w:r>
              <w:t xml:space="preserve">        &lt;/xs:annotation&gt;</w:t>
            </w:r>
          </w:p>
          <w:p w14:paraId="7EC57CD5" w14:textId="77777777" w:rsidR="00D708FE" w:rsidRDefault="00D708FE" w:rsidP="00D708FE">
            <w:pPr>
              <w:pStyle w:val="XML1"/>
            </w:pPr>
            <w:r>
              <w:t xml:space="preserve">      &lt;/xs:element&gt;</w:t>
            </w:r>
          </w:p>
          <w:p w14:paraId="7952F2B5" w14:textId="77777777" w:rsidR="00D708FE" w:rsidRDefault="00D708FE" w:rsidP="00D708FE">
            <w:pPr>
              <w:pStyle w:val="XML1"/>
            </w:pPr>
            <w:r>
              <w:t xml:space="preserve">      &lt;xs:element name="reassemble-ip-fragments"  type="xs:boolean"&gt;</w:t>
            </w:r>
          </w:p>
          <w:p w14:paraId="7E360934" w14:textId="77777777" w:rsidR="00D708FE" w:rsidRDefault="00D708FE" w:rsidP="00D708FE">
            <w:pPr>
              <w:pStyle w:val="XML1"/>
            </w:pPr>
            <w:r>
              <w:t xml:space="preserve">        &lt;xs:annotation&gt;</w:t>
            </w:r>
          </w:p>
          <w:p w14:paraId="7A0C0F0A" w14:textId="77777777" w:rsidR="00D708FE" w:rsidRDefault="00D708FE" w:rsidP="00D708FE">
            <w:pPr>
              <w:pStyle w:val="XML1"/>
            </w:pPr>
            <w:r>
              <w:t xml:space="preserve">          &lt;xs:documentation&gt;</w:t>
            </w:r>
          </w:p>
          <w:p w14:paraId="3BA9FC47" w14:textId="77777777" w:rsidR="00D708FE" w:rsidRDefault="00D708FE" w:rsidP="00D708FE">
            <w:pPr>
              <w:pStyle w:val="XML1"/>
            </w:pPr>
            <w:r>
              <w:t xml:space="preserve">            Specifies if the logical switch supports</w:t>
            </w:r>
          </w:p>
          <w:p w14:paraId="033FFD33" w14:textId="77777777" w:rsidR="00D708FE" w:rsidRDefault="00D708FE" w:rsidP="00D708FE">
            <w:pPr>
              <w:pStyle w:val="XML1"/>
            </w:pPr>
            <w:r>
              <w:t xml:space="preserve">            reassemble IP fragments.</w:t>
            </w:r>
          </w:p>
          <w:p w14:paraId="48E132FE" w14:textId="77777777" w:rsidR="00D708FE" w:rsidRDefault="00D708FE" w:rsidP="00D708FE">
            <w:pPr>
              <w:pStyle w:val="XML1"/>
            </w:pPr>
            <w:r>
              <w:t xml:space="preserve">          &lt;/xs:documentation&gt;</w:t>
            </w:r>
          </w:p>
          <w:p w14:paraId="026E0D3A" w14:textId="77777777" w:rsidR="00D708FE" w:rsidRDefault="00D708FE" w:rsidP="00D708FE">
            <w:pPr>
              <w:pStyle w:val="XML1"/>
            </w:pPr>
            <w:r>
              <w:t xml:space="preserve">        &lt;/xs:annotation&gt;</w:t>
            </w:r>
          </w:p>
          <w:p w14:paraId="52FE111B" w14:textId="77777777" w:rsidR="00D708FE" w:rsidRDefault="00D708FE" w:rsidP="00D708FE">
            <w:pPr>
              <w:pStyle w:val="XML1"/>
            </w:pPr>
            <w:r>
              <w:t xml:space="preserve">      &lt;/xs:element&gt;</w:t>
            </w:r>
          </w:p>
          <w:p w14:paraId="77E32B00" w14:textId="77777777" w:rsidR="00D708FE" w:rsidRDefault="00D708FE" w:rsidP="00D708FE">
            <w:pPr>
              <w:pStyle w:val="XML1"/>
            </w:pPr>
            <w:r>
              <w:t xml:space="preserve">      &lt;xs:element name="block-looping-ports"  type="xs:boolean"&gt;</w:t>
            </w:r>
          </w:p>
          <w:p w14:paraId="60F588F2" w14:textId="77777777" w:rsidR="00D708FE" w:rsidRDefault="00D708FE" w:rsidP="00D708FE">
            <w:pPr>
              <w:pStyle w:val="XML1"/>
            </w:pPr>
            <w:r>
              <w:t xml:space="preserve">        &lt;xs:annotation&gt;</w:t>
            </w:r>
          </w:p>
          <w:p w14:paraId="4693A5F9" w14:textId="77777777" w:rsidR="00D708FE" w:rsidRDefault="00D708FE" w:rsidP="00D708FE">
            <w:pPr>
              <w:pStyle w:val="XML1"/>
            </w:pPr>
            <w:r>
              <w:t xml:space="preserve">          &lt;xs:documentation&gt;</w:t>
            </w:r>
          </w:p>
          <w:p w14:paraId="2953172D" w14:textId="77777777" w:rsidR="00D708FE" w:rsidRDefault="00D708FE" w:rsidP="00D708FE">
            <w:pPr>
              <w:pStyle w:val="XML1"/>
            </w:pPr>
            <w:r>
              <w:t xml:space="preserve">            'true' indicates that a switch protocol outside</w:t>
            </w:r>
          </w:p>
          <w:p w14:paraId="73ACEB64" w14:textId="77777777" w:rsidR="00D708FE" w:rsidRDefault="00D708FE" w:rsidP="00D708FE">
            <w:pPr>
              <w:pStyle w:val="XML1"/>
            </w:pPr>
            <w:r>
              <w:t xml:space="preserve">            of OpenFlow, such as 802.1D Spanning Tree, will detect</w:t>
            </w:r>
          </w:p>
          <w:p w14:paraId="4BCF578F" w14:textId="77777777" w:rsidR="00D708FE" w:rsidRDefault="00D708FE" w:rsidP="00D708FE">
            <w:pPr>
              <w:pStyle w:val="XML1"/>
            </w:pPr>
            <w:r>
              <w:t xml:space="preserve">            topology loops and block ports to prevent packet loops.</w:t>
            </w:r>
          </w:p>
          <w:p w14:paraId="6C5EE8EE" w14:textId="77777777" w:rsidR="00D708FE" w:rsidRDefault="00D708FE" w:rsidP="00D708FE">
            <w:pPr>
              <w:pStyle w:val="XML1"/>
            </w:pPr>
            <w:r>
              <w:t xml:space="preserve">          &lt;/xs:documentation&gt;</w:t>
            </w:r>
          </w:p>
          <w:p w14:paraId="101AE674" w14:textId="77777777" w:rsidR="00D708FE" w:rsidRDefault="00D708FE" w:rsidP="00D708FE">
            <w:pPr>
              <w:pStyle w:val="XML1"/>
            </w:pPr>
            <w:r>
              <w:t xml:space="preserve">        &lt;/xs:annotation&gt;</w:t>
            </w:r>
          </w:p>
          <w:p w14:paraId="7307AA82" w14:textId="77777777" w:rsidR="00D708FE" w:rsidRDefault="00D708FE" w:rsidP="00D708FE">
            <w:pPr>
              <w:pStyle w:val="XML1"/>
            </w:pPr>
            <w:r>
              <w:t xml:space="preserve">      &lt;/xs:element&gt;</w:t>
            </w:r>
          </w:p>
          <w:p w14:paraId="08252A2D" w14:textId="77777777" w:rsidR="00D708FE" w:rsidRDefault="00D708FE" w:rsidP="00D708FE">
            <w:pPr>
              <w:pStyle w:val="XML1"/>
            </w:pPr>
            <w:r>
              <w:lastRenderedPageBreak/>
              <w:t xml:space="preserve">      &lt;xs:element name="reserved-port-types"&gt;</w:t>
            </w:r>
          </w:p>
          <w:p w14:paraId="14CFB7DF" w14:textId="77777777" w:rsidR="00D708FE" w:rsidRDefault="00D708FE" w:rsidP="00D708FE">
            <w:pPr>
              <w:pStyle w:val="XML1"/>
            </w:pPr>
            <w:r>
              <w:t xml:space="preserve">        &lt;xs:annotation&gt;</w:t>
            </w:r>
          </w:p>
          <w:p w14:paraId="7FCDB056" w14:textId="77777777" w:rsidR="00D708FE" w:rsidRDefault="00D708FE" w:rsidP="00D708FE">
            <w:pPr>
              <w:pStyle w:val="XML1"/>
            </w:pPr>
            <w:r>
              <w:t xml:space="preserve">          &lt;xs:documentation&gt;</w:t>
            </w:r>
          </w:p>
          <w:p w14:paraId="10F2DAA4" w14:textId="77777777" w:rsidR="00D708FE" w:rsidRDefault="00D708FE" w:rsidP="00D708FE">
            <w:pPr>
              <w:pStyle w:val="XML1"/>
            </w:pPr>
            <w:r>
              <w:t xml:space="preserve">            Specify generic forwarding actions such as</w:t>
            </w:r>
          </w:p>
          <w:p w14:paraId="4FBA81BF" w14:textId="77777777" w:rsidR="00D708FE" w:rsidRDefault="00D708FE" w:rsidP="00D708FE">
            <w:pPr>
              <w:pStyle w:val="XML1"/>
            </w:pPr>
            <w:r>
              <w:t xml:space="preserve">            sending to the controller, flooding, or forwarding using</w:t>
            </w:r>
          </w:p>
          <w:p w14:paraId="411050C2" w14:textId="77777777" w:rsidR="00D708FE" w:rsidRDefault="00D708FE" w:rsidP="00D708FE">
            <w:pPr>
              <w:pStyle w:val="XML1"/>
            </w:pPr>
            <w:r>
              <w:t xml:space="preserve">            non-OpenFlow methods, such as 'normal' switch processing.</w:t>
            </w:r>
          </w:p>
          <w:p w14:paraId="29F6EA2F" w14:textId="77777777" w:rsidR="00D708FE" w:rsidRDefault="00D708FE" w:rsidP="00D708FE">
            <w:pPr>
              <w:pStyle w:val="XML1"/>
            </w:pPr>
            <w:r>
              <w:t xml:space="preserve">          &lt;/xs:documentation&gt;</w:t>
            </w:r>
          </w:p>
          <w:p w14:paraId="0082E066" w14:textId="77777777" w:rsidR="00D708FE" w:rsidRDefault="00D708FE" w:rsidP="00D708FE">
            <w:pPr>
              <w:pStyle w:val="XML1"/>
            </w:pPr>
            <w:r>
              <w:t xml:space="preserve">        &lt;/xs:annotation&gt;</w:t>
            </w:r>
          </w:p>
          <w:p w14:paraId="37E75BEF" w14:textId="77777777" w:rsidR="00D708FE" w:rsidRDefault="00D708FE" w:rsidP="00D708FE">
            <w:pPr>
              <w:pStyle w:val="XML1"/>
            </w:pPr>
            <w:r>
              <w:t xml:space="preserve">        &lt;xs:complexType&gt;</w:t>
            </w:r>
          </w:p>
          <w:p w14:paraId="41BEA01D" w14:textId="77777777" w:rsidR="00D708FE" w:rsidRDefault="00D708FE" w:rsidP="00D708FE">
            <w:pPr>
              <w:pStyle w:val="XML1"/>
            </w:pPr>
            <w:r>
              <w:t xml:space="preserve">          &lt;xs:sequence&gt;</w:t>
            </w:r>
          </w:p>
          <w:p w14:paraId="491157FE" w14:textId="77777777" w:rsidR="00D708FE" w:rsidRDefault="00D708FE" w:rsidP="00D708FE">
            <w:pPr>
              <w:pStyle w:val="XML1"/>
            </w:pPr>
            <w:r>
              <w:t xml:space="preserve">            &lt;xs:element name="type" minOccurs="0" maxOccurs="unbounded"&gt;</w:t>
            </w:r>
          </w:p>
          <w:p w14:paraId="396994D9" w14:textId="77777777" w:rsidR="00D708FE" w:rsidRDefault="00D708FE" w:rsidP="00D708FE">
            <w:pPr>
              <w:pStyle w:val="XML1"/>
            </w:pPr>
            <w:r>
              <w:t xml:space="preserve">              &lt;xs:simpleType&gt;</w:t>
            </w:r>
          </w:p>
          <w:p w14:paraId="2280200D" w14:textId="77777777" w:rsidR="00D708FE" w:rsidRDefault="00D708FE" w:rsidP="00D708FE">
            <w:pPr>
              <w:pStyle w:val="XML1"/>
            </w:pPr>
            <w:r>
              <w:t xml:space="preserve">                &lt;xs:restriction base="xs:string"&gt;</w:t>
            </w:r>
          </w:p>
          <w:p w14:paraId="285A56AF" w14:textId="77777777" w:rsidR="00D708FE" w:rsidRDefault="00D708FE" w:rsidP="00D708FE">
            <w:pPr>
              <w:pStyle w:val="XML1"/>
            </w:pPr>
            <w:r>
              <w:t xml:space="preserve">                  &lt;xs:enumeration value="all"/&gt;</w:t>
            </w:r>
          </w:p>
          <w:p w14:paraId="2CBC47C0" w14:textId="77777777" w:rsidR="00D708FE" w:rsidRDefault="00D708FE" w:rsidP="00D708FE">
            <w:pPr>
              <w:pStyle w:val="XML1"/>
            </w:pPr>
            <w:r>
              <w:t xml:space="preserve">                  &lt;xs:enumeration value="controller"/&gt;</w:t>
            </w:r>
          </w:p>
          <w:p w14:paraId="4E1951DD" w14:textId="77777777" w:rsidR="00D708FE" w:rsidRDefault="00D708FE" w:rsidP="00D708FE">
            <w:pPr>
              <w:pStyle w:val="XML1"/>
            </w:pPr>
            <w:r>
              <w:t xml:space="preserve">                  &lt;xs:enumeration value="table"/&gt;</w:t>
            </w:r>
          </w:p>
          <w:p w14:paraId="3C665F35" w14:textId="77777777" w:rsidR="00D708FE" w:rsidRDefault="00D708FE" w:rsidP="00D708FE">
            <w:pPr>
              <w:pStyle w:val="XML1"/>
            </w:pPr>
            <w:r>
              <w:t xml:space="preserve">                  &lt;xs:enumeration value="inport"/&gt;</w:t>
            </w:r>
          </w:p>
          <w:p w14:paraId="3E5F3884" w14:textId="77777777" w:rsidR="00D708FE" w:rsidRDefault="00D708FE" w:rsidP="00D708FE">
            <w:pPr>
              <w:pStyle w:val="XML1"/>
            </w:pPr>
            <w:r>
              <w:t xml:space="preserve">                  &lt;xs:enumeration value="any"/&gt;</w:t>
            </w:r>
          </w:p>
          <w:p w14:paraId="6607E5A2" w14:textId="77777777" w:rsidR="00D708FE" w:rsidRDefault="00D708FE" w:rsidP="00D708FE">
            <w:pPr>
              <w:pStyle w:val="XML1"/>
            </w:pPr>
            <w:r>
              <w:t xml:space="preserve">                  &lt;xs:enumeration value="normal"/&gt;</w:t>
            </w:r>
          </w:p>
          <w:p w14:paraId="58017535" w14:textId="77777777" w:rsidR="00D708FE" w:rsidRDefault="00D708FE" w:rsidP="00D708FE">
            <w:pPr>
              <w:pStyle w:val="XML1"/>
            </w:pPr>
            <w:r>
              <w:t xml:space="preserve">                  &lt;xs:enumeration value="flood"/&gt;</w:t>
            </w:r>
          </w:p>
          <w:p w14:paraId="4AFA47AC" w14:textId="77777777" w:rsidR="00D708FE" w:rsidRDefault="00D708FE" w:rsidP="00D708FE">
            <w:pPr>
              <w:pStyle w:val="XML1"/>
            </w:pPr>
            <w:r>
              <w:t xml:space="preserve">                &lt;/xs:restriction&gt;</w:t>
            </w:r>
          </w:p>
          <w:p w14:paraId="7E9C6E04" w14:textId="77777777" w:rsidR="00D708FE" w:rsidRDefault="00D708FE" w:rsidP="00D708FE">
            <w:pPr>
              <w:pStyle w:val="XML1"/>
            </w:pPr>
            <w:r>
              <w:t xml:space="preserve">              &lt;/xs:simpleType&gt;</w:t>
            </w:r>
          </w:p>
          <w:p w14:paraId="52359C2B" w14:textId="77777777" w:rsidR="00D708FE" w:rsidRDefault="00D708FE" w:rsidP="00D708FE">
            <w:pPr>
              <w:pStyle w:val="XML1"/>
            </w:pPr>
            <w:r>
              <w:t xml:space="preserve">            &lt;/xs:element&gt;</w:t>
            </w:r>
          </w:p>
          <w:p w14:paraId="6DB4FC1A" w14:textId="77777777" w:rsidR="00D708FE" w:rsidRDefault="00D708FE" w:rsidP="00D708FE">
            <w:pPr>
              <w:pStyle w:val="XML1"/>
            </w:pPr>
            <w:r>
              <w:t xml:space="preserve">          &lt;/xs:sequence&gt;</w:t>
            </w:r>
          </w:p>
          <w:p w14:paraId="53387385" w14:textId="77777777" w:rsidR="00D708FE" w:rsidRDefault="00D708FE" w:rsidP="00D708FE">
            <w:pPr>
              <w:pStyle w:val="XML1"/>
            </w:pPr>
            <w:r>
              <w:t xml:space="preserve">        &lt;/xs:complexType&gt;</w:t>
            </w:r>
          </w:p>
          <w:p w14:paraId="37B49BBF" w14:textId="77777777" w:rsidR="00D708FE" w:rsidRDefault="00D708FE" w:rsidP="00D708FE">
            <w:pPr>
              <w:pStyle w:val="XML1"/>
            </w:pPr>
            <w:r>
              <w:t xml:space="preserve">      &lt;/xs:element&gt;</w:t>
            </w:r>
          </w:p>
          <w:p w14:paraId="26C7AD7A" w14:textId="77777777" w:rsidR="00D708FE" w:rsidRDefault="00D708FE" w:rsidP="00D708FE">
            <w:pPr>
              <w:pStyle w:val="XML1"/>
            </w:pPr>
            <w:r>
              <w:t xml:space="preserve">      &lt;xs:element name="group-types"&gt;</w:t>
            </w:r>
          </w:p>
          <w:p w14:paraId="5556F8E9" w14:textId="77777777" w:rsidR="00D708FE" w:rsidRDefault="00D708FE" w:rsidP="00D708FE">
            <w:pPr>
              <w:pStyle w:val="XML1"/>
            </w:pPr>
            <w:r>
              <w:t xml:space="preserve">        &lt;xs:annotation&gt;</w:t>
            </w:r>
          </w:p>
          <w:p w14:paraId="0497E973" w14:textId="77777777" w:rsidR="00D708FE" w:rsidRDefault="00D708FE" w:rsidP="00D708FE">
            <w:pPr>
              <w:pStyle w:val="XML1"/>
            </w:pPr>
            <w:r>
              <w:t xml:space="preserve">          &lt;xs:documentation&gt;</w:t>
            </w:r>
          </w:p>
          <w:p w14:paraId="52E39C58" w14:textId="77777777" w:rsidR="00D708FE" w:rsidRDefault="00D708FE" w:rsidP="00D708FE">
            <w:pPr>
              <w:pStyle w:val="XML1"/>
            </w:pPr>
            <w:r>
              <w:t xml:space="preserve">            Specify the group types supported by the logical</w:t>
            </w:r>
          </w:p>
          <w:p w14:paraId="00F1C552" w14:textId="77777777" w:rsidR="00D708FE" w:rsidRDefault="00D708FE" w:rsidP="00D708FE">
            <w:pPr>
              <w:pStyle w:val="XML1"/>
            </w:pPr>
            <w:r>
              <w:t xml:space="preserve">            switch.</w:t>
            </w:r>
          </w:p>
          <w:p w14:paraId="562B9D19" w14:textId="77777777" w:rsidR="00D708FE" w:rsidRDefault="00D708FE" w:rsidP="00D708FE">
            <w:pPr>
              <w:pStyle w:val="XML1"/>
            </w:pPr>
            <w:r>
              <w:t xml:space="preserve">          &lt;/xs:documentation&gt;</w:t>
            </w:r>
          </w:p>
          <w:p w14:paraId="6236BEC5" w14:textId="77777777" w:rsidR="00D708FE" w:rsidRDefault="00D708FE" w:rsidP="00D708FE">
            <w:pPr>
              <w:pStyle w:val="XML1"/>
            </w:pPr>
            <w:r>
              <w:t xml:space="preserve">        &lt;/xs:annotation&gt;</w:t>
            </w:r>
          </w:p>
          <w:p w14:paraId="69416614" w14:textId="77777777" w:rsidR="00D708FE" w:rsidRDefault="00D708FE" w:rsidP="00D708FE">
            <w:pPr>
              <w:pStyle w:val="XML1"/>
            </w:pPr>
            <w:r>
              <w:t xml:space="preserve">        &lt;xs:complexType&gt;</w:t>
            </w:r>
          </w:p>
          <w:p w14:paraId="0CF5F74B" w14:textId="77777777" w:rsidR="00D708FE" w:rsidRDefault="00D708FE" w:rsidP="00D708FE">
            <w:pPr>
              <w:pStyle w:val="XML1"/>
            </w:pPr>
            <w:r>
              <w:t xml:space="preserve">          &lt;xs:sequence&gt;</w:t>
            </w:r>
          </w:p>
          <w:p w14:paraId="531CAC8C" w14:textId="77777777" w:rsidR="00D708FE" w:rsidRDefault="00D708FE" w:rsidP="00D708FE">
            <w:pPr>
              <w:pStyle w:val="XML1"/>
            </w:pPr>
            <w:r>
              <w:t xml:space="preserve">            &lt;xs:element name="type" minOccurs="0" maxOccurs="unbounded"&gt;</w:t>
            </w:r>
          </w:p>
          <w:p w14:paraId="0E144876" w14:textId="77777777" w:rsidR="00D708FE" w:rsidRDefault="00D708FE" w:rsidP="00D708FE">
            <w:pPr>
              <w:pStyle w:val="XML1"/>
            </w:pPr>
            <w:r>
              <w:t xml:space="preserve">              &lt;xs:simpleType&gt;</w:t>
            </w:r>
          </w:p>
          <w:p w14:paraId="3B2C82ED" w14:textId="77777777" w:rsidR="00D708FE" w:rsidRDefault="00D708FE" w:rsidP="00D708FE">
            <w:pPr>
              <w:pStyle w:val="XML1"/>
            </w:pPr>
            <w:r>
              <w:t xml:space="preserve">                &lt;xs:restriction base="xs:string"&gt;</w:t>
            </w:r>
          </w:p>
          <w:p w14:paraId="35A79072" w14:textId="77777777" w:rsidR="00D708FE" w:rsidRDefault="00D708FE" w:rsidP="00D708FE">
            <w:pPr>
              <w:pStyle w:val="XML1"/>
            </w:pPr>
            <w:r>
              <w:t xml:space="preserve">                  &lt;xs:enumeration value="all"/&gt;</w:t>
            </w:r>
          </w:p>
          <w:p w14:paraId="785D30CA" w14:textId="77777777" w:rsidR="00D708FE" w:rsidRDefault="00D708FE" w:rsidP="00D708FE">
            <w:pPr>
              <w:pStyle w:val="XML1"/>
            </w:pPr>
            <w:r>
              <w:t xml:space="preserve">                  &lt;xs:enumeration value="select"/&gt;</w:t>
            </w:r>
          </w:p>
          <w:p w14:paraId="2A25AB3F" w14:textId="77777777" w:rsidR="00D708FE" w:rsidRDefault="00D708FE" w:rsidP="00D708FE">
            <w:pPr>
              <w:pStyle w:val="XML1"/>
            </w:pPr>
            <w:r>
              <w:t xml:space="preserve">                  &lt;xs:enumeration value="indirect"/&gt;</w:t>
            </w:r>
          </w:p>
          <w:p w14:paraId="02275F17" w14:textId="77777777" w:rsidR="00D708FE" w:rsidRDefault="00D708FE" w:rsidP="00D708FE">
            <w:pPr>
              <w:pStyle w:val="XML1"/>
            </w:pPr>
            <w:r>
              <w:t xml:space="preserve">                  &lt;xs:enumeration value="fast-failover"/&gt;</w:t>
            </w:r>
          </w:p>
          <w:p w14:paraId="3B77A89B" w14:textId="77777777" w:rsidR="00D708FE" w:rsidRDefault="00D708FE" w:rsidP="00D708FE">
            <w:pPr>
              <w:pStyle w:val="XML1"/>
            </w:pPr>
            <w:r>
              <w:t xml:space="preserve">                &lt;/xs:restriction&gt;</w:t>
            </w:r>
          </w:p>
          <w:p w14:paraId="788C2570" w14:textId="77777777" w:rsidR="00D708FE" w:rsidRDefault="00D708FE" w:rsidP="00D708FE">
            <w:pPr>
              <w:pStyle w:val="XML1"/>
            </w:pPr>
            <w:r>
              <w:t xml:space="preserve">              &lt;/xs:simpleType&gt;</w:t>
            </w:r>
          </w:p>
          <w:p w14:paraId="33853672" w14:textId="77777777" w:rsidR="00D708FE" w:rsidRDefault="00D708FE" w:rsidP="00D708FE">
            <w:pPr>
              <w:pStyle w:val="XML1"/>
            </w:pPr>
            <w:r>
              <w:t xml:space="preserve">            &lt;/xs:element&gt;</w:t>
            </w:r>
          </w:p>
          <w:p w14:paraId="18867787" w14:textId="77777777" w:rsidR="00D708FE" w:rsidRDefault="00D708FE" w:rsidP="00D708FE">
            <w:pPr>
              <w:pStyle w:val="XML1"/>
            </w:pPr>
            <w:r>
              <w:t xml:space="preserve">          &lt;/xs:sequence&gt;</w:t>
            </w:r>
          </w:p>
          <w:p w14:paraId="79A42DC9" w14:textId="77777777" w:rsidR="00D708FE" w:rsidRDefault="00D708FE" w:rsidP="00D708FE">
            <w:pPr>
              <w:pStyle w:val="XML1"/>
            </w:pPr>
            <w:r>
              <w:t xml:space="preserve">        &lt;/xs:complexType&gt;</w:t>
            </w:r>
          </w:p>
          <w:p w14:paraId="2A7D7D9E" w14:textId="77777777" w:rsidR="00D708FE" w:rsidRDefault="00D708FE" w:rsidP="00D708FE">
            <w:pPr>
              <w:pStyle w:val="XML1"/>
            </w:pPr>
            <w:r>
              <w:t xml:space="preserve">      &lt;/xs:element&gt;</w:t>
            </w:r>
          </w:p>
          <w:p w14:paraId="2B48EB25" w14:textId="77777777" w:rsidR="00D708FE" w:rsidRDefault="00D708FE" w:rsidP="00D708FE">
            <w:pPr>
              <w:pStyle w:val="XML1"/>
            </w:pPr>
            <w:r>
              <w:t xml:space="preserve">      &lt;xs:element name="group-capabilities"&gt;</w:t>
            </w:r>
          </w:p>
          <w:p w14:paraId="2771AEA1" w14:textId="77777777" w:rsidR="00D708FE" w:rsidRDefault="00D708FE" w:rsidP="00D708FE">
            <w:pPr>
              <w:pStyle w:val="XML1"/>
            </w:pPr>
            <w:r>
              <w:t xml:space="preserve">        &lt;xs:annotation&gt;</w:t>
            </w:r>
          </w:p>
          <w:p w14:paraId="4F451534" w14:textId="77777777" w:rsidR="00D708FE" w:rsidRDefault="00D708FE" w:rsidP="00D708FE">
            <w:pPr>
              <w:pStyle w:val="XML1"/>
            </w:pPr>
            <w:r>
              <w:t xml:space="preserve">          &lt;xs:documentation&gt;</w:t>
            </w:r>
          </w:p>
          <w:p w14:paraId="284B4701" w14:textId="77777777" w:rsidR="00D708FE" w:rsidRDefault="00D708FE" w:rsidP="00D708FE">
            <w:pPr>
              <w:pStyle w:val="XML1"/>
            </w:pPr>
            <w:r>
              <w:t xml:space="preserve">            Specify the group capabilities supported by the</w:t>
            </w:r>
          </w:p>
          <w:p w14:paraId="6AEFC668" w14:textId="77777777" w:rsidR="00D708FE" w:rsidRDefault="00D708FE" w:rsidP="00D708FE">
            <w:pPr>
              <w:pStyle w:val="XML1"/>
            </w:pPr>
            <w:r>
              <w:t xml:space="preserve">            logical switch.</w:t>
            </w:r>
          </w:p>
          <w:p w14:paraId="0B9B63D8" w14:textId="77777777" w:rsidR="00D708FE" w:rsidRDefault="00D708FE" w:rsidP="00D708FE">
            <w:pPr>
              <w:pStyle w:val="XML1"/>
            </w:pPr>
            <w:r>
              <w:t xml:space="preserve">          &lt;/xs:documentation&gt;</w:t>
            </w:r>
          </w:p>
          <w:p w14:paraId="635203B3" w14:textId="77777777" w:rsidR="00D708FE" w:rsidRDefault="00D708FE" w:rsidP="00D708FE">
            <w:pPr>
              <w:pStyle w:val="XML1"/>
            </w:pPr>
            <w:r>
              <w:t xml:space="preserve">        &lt;/xs:annotation&gt;</w:t>
            </w:r>
          </w:p>
          <w:p w14:paraId="5C64C6A3" w14:textId="77777777" w:rsidR="00D708FE" w:rsidRDefault="00D708FE" w:rsidP="00D708FE">
            <w:pPr>
              <w:pStyle w:val="XML1"/>
            </w:pPr>
            <w:r>
              <w:t xml:space="preserve">        &lt;xs:complexType&gt;</w:t>
            </w:r>
          </w:p>
          <w:p w14:paraId="2125488A" w14:textId="77777777" w:rsidR="00D708FE" w:rsidRDefault="00D708FE" w:rsidP="00D708FE">
            <w:pPr>
              <w:pStyle w:val="XML1"/>
            </w:pPr>
            <w:r>
              <w:lastRenderedPageBreak/>
              <w:t xml:space="preserve">          &lt;xs:sequence&gt;</w:t>
            </w:r>
          </w:p>
          <w:p w14:paraId="2E5C8A22" w14:textId="77777777" w:rsidR="00D708FE" w:rsidRDefault="00D708FE" w:rsidP="00D708FE">
            <w:pPr>
              <w:pStyle w:val="XML1"/>
            </w:pPr>
            <w:r>
              <w:t xml:space="preserve">            &lt;xs:element name="capability" minOccurs="0" maxOccurs="unbounded"&gt;</w:t>
            </w:r>
          </w:p>
          <w:p w14:paraId="2F2C1671" w14:textId="77777777" w:rsidR="00D708FE" w:rsidRDefault="00D708FE" w:rsidP="00D708FE">
            <w:pPr>
              <w:pStyle w:val="XML1"/>
            </w:pPr>
            <w:r>
              <w:t xml:space="preserve">              &lt;xs:simpleType&gt;</w:t>
            </w:r>
          </w:p>
          <w:p w14:paraId="4965A998" w14:textId="77777777" w:rsidR="00D708FE" w:rsidRDefault="00D708FE" w:rsidP="00D708FE">
            <w:pPr>
              <w:pStyle w:val="XML1"/>
            </w:pPr>
            <w:r>
              <w:t xml:space="preserve">                &lt;xs:restriction base="xs:string"&gt;</w:t>
            </w:r>
          </w:p>
          <w:p w14:paraId="5C27FD11" w14:textId="77777777" w:rsidR="00D708FE" w:rsidRDefault="00D708FE" w:rsidP="00D708FE">
            <w:pPr>
              <w:pStyle w:val="XML1"/>
            </w:pPr>
            <w:r>
              <w:t xml:space="preserve">                  &lt;xs:enumeration value="select-weight"/&gt;</w:t>
            </w:r>
          </w:p>
          <w:p w14:paraId="05244EA5" w14:textId="77777777" w:rsidR="00D708FE" w:rsidRDefault="00D708FE" w:rsidP="00D708FE">
            <w:pPr>
              <w:pStyle w:val="XML1"/>
            </w:pPr>
            <w:r>
              <w:t xml:space="preserve">                  &lt;xs:enumeration value="select-liveness"/&gt;</w:t>
            </w:r>
          </w:p>
          <w:p w14:paraId="5CE9BEC5" w14:textId="77777777" w:rsidR="00D708FE" w:rsidRDefault="00D708FE" w:rsidP="00D708FE">
            <w:pPr>
              <w:pStyle w:val="XML1"/>
            </w:pPr>
            <w:r>
              <w:t xml:space="preserve">                  &lt;xs:enumeration value="chaining"/&gt;</w:t>
            </w:r>
          </w:p>
          <w:p w14:paraId="0E487991" w14:textId="77777777" w:rsidR="00D708FE" w:rsidRDefault="00D708FE" w:rsidP="00D708FE">
            <w:pPr>
              <w:pStyle w:val="XML1"/>
            </w:pPr>
            <w:r>
              <w:t xml:space="preserve">                  &lt;xs:enumeration value="chaining-check"/&gt;</w:t>
            </w:r>
          </w:p>
          <w:p w14:paraId="0D6C55AB" w14:textId="77777777" w:rsidR="00D708FE" w:rsidRDefault="00D708FE" w:rsidP="00D708FE">
            <w:pPr>
              <w:pStyle w:val="XML1"/>
            </w:pPr>
            <w:r>
              <w:t xml:space="preserve">                &lt;/xs:restriction&gt;</w:t>
            </w:r>
          </w:p>
          <w:p w14:paraId="101F381F" w14:textId="77777777" w:rsidR="00D708FE" w:rsidRDefault="00D708FE" w:rsidP="00D708FE">
            <w:pPr>
              <w:pStyle w:val="XML1"/>
            </w:pPr>
            <w:r>
              <w:t xml:space="preserve">              &lt;/xs:simpleType&gt;</w:t>
            </w:r>
          </w:p>
          <w:p w14:paraId="18B8BD2E" w14:textId="77777777" w:rsidR="00D708FE" w:rsidRDefault="00D708FE" w:rsidP="00D708FE">
            <w:pPr>
              <w:pStyle w:val="XML1"/>
            </w:pPr>
            <w:r>
              <w:t xml:space="preserve">            &lt;/xs:element&gt;</w:t>
            </w:r>
          </w:p>
          <w:p w14:paraId="023E3EDE" w14:textId="77777777" w:rsidR="00D708FE" w:rsidRDefault="00D708FE" w:rsidP="00D708FE">
            <w:pPr>
              <w:pStyle w:val="XML1"/>
            </w:pPr>
            <w:r>
              <w:t xml:space="preserve">          &lt;/xs:sequence&gt;</w:t>
            </w:r>
          </w:p>
          <w:p w14:paraId="28FE841F" w14:textId="77777777" w:rsidR="00D708FE" w:rsidRDefault="00D708FE" w:rsidP="00D708FE">
            <w:pPr>
              <w:pStyle w:val="XML1"/>
            </w:pPr>
            <w:r>
              <w:t xml:space="preserve">        &lt;/xs:complexType&gt;</w:t>
            </w:r>
          </w:p>
          <w:p w14:paraId="471F58F4" w14:textId="77777777" w:rsidR="00D708FE" w:rsidRDefault="00D708FE" w:rsidP="00D708FE">
            <w:pPr>
              <w:pStyle w:val="XML1"/>
            </w:pPr>
            <w:r>
              <w:t xml:space="preserve">      &lt;/xs:element&gt;</w:t>
            </w:r>
          </w:p>
          <w:p w14:paraId="18A46242" w14:textId="77777777" w:rsidR="00D708FE" w:rsidRDefault="00D708FE" w:rsidP="00D708FE">
            <w:pPr>
              <w:pStyle w:val="XML1"/>
            </w:pPr>
            <w:r>
              <w:t xml:space="preserve">      &lt;xs:element name="action-types"&gt;</w:t>
            </w:r>
          </w:p>
          <w:p w14:paraId="755A3ABE" w14:textId="77777777" w:rsidR="00D708FE" w:rsidRDefault="00D708FE" w:rsidP="00D708FE">
            <w:pPr>
              <w:pStyle w:val="XML1"/>
            </w:pPr>
            <w:r>
              <w:t xml:space="preserve">        &lt;xs:annotation&gt;</w:t>
            </w:r>
          </w:p>
          <w:p w14:paraId="218C70C7" w14:textId="77777777" w:rsidR="00D708FE" w:rsidRDefault="00D708FE" w:rsidP="00D708FE">
            <w:pPr>
              <w:pStyle w:val="XML1"/>
            </w:pPr>
            <w:r>
              <w:t xml:space="preserve">          &lt;xs:documentation&gt;</w:t>
            </w:r>
          </w:p>
          <w:p w14:paraId="23CF4F65" w14:textId="77777777" w:rsidR="00D708FE" w:rsidRDefault="00D708FE" w:rsidP="00D708FE">
            <w:pPr>
              <w:pStyle w:val="XML1"/>
            </w:pPr>
            <w:r>
              <w:t xml:space="preserve">            Specify the action types supported by the</w:t>
            </w:r>
          </w:p>
          <w:p w14:paraId="6325AC02" w14:textId="77777777" w:rsidR="00D708FE" w:rsidRDefault="00D708FE" w:rsidP="00D708FE">
            <w:pPr>
              <w:pStyle w:val="XML1"/>
            </w:pPr>
            <w:r>
              <w:t xml:space="preserve">            logical switch.</w:t>
            </w:r>
          </w:p>
          <w:p w14:paraId="3744AC28" w14:textId="77777777" w:rsidR="00D708FE" w:rsidRDefault="00D708FE" w:rsidP="00D708FE">
            <w:pPr>
              <w:pStyle w:val="XML1"/>
            </w:pPr>
            <w:r>
              <w:t xml:space="preserve">          &lt;/xs:documentation&gt;</w:t>
            </w:r>
          </w:p>
          <w:p w14:paraId="608D55CB" w14:textId="77777777" w:rsidR="00D708FE" w:rsidRDefault="00D708FE" w:rsidP="00D708FE">
            <w:pPr>
              <w:pStyle w:val="XML1"/>
            </w:pPr>
            <w:r>
              <w:t xml:space="preserve">        &lt;/xs:annotation&gt;</w:t>
            </w:r>
          </w:p>
          <w:p w14:paraId="29212FBA" w14:textId="77777777" w:rsidR="00D708FE" w:rsidRDefault="00D708FE" w:rsidP="00D708FE">
            <w:pPr>
              <w:pStyle w:val="XML1"/>
            </w:pPr>
            <w:r>
              <w:t xml:space="preserve">        &lt;xs:complexType&gt;</w:t>
            </w:r>
          </w:p>
          <w:p w14:paraId="7930CA62" w14:textId="77777777" w:rsidR="00D708FE" w:rsidRDefault="00D708FE" w:rsidP="00D708FE">
            <w:pPr>
              <w:pStyle w:val="XML1"/>
            </w:pPr>
            <w:r>
              <w:t xml:space="preserve">          &lt;xs:sequence&gt;</w:t>
            </w:r>
          </w:p>
          <w:p w14:paraId="5FD10D4E" w14:textId="77777777" w:rsidR="00D708FE" w:rsidRDefault="00D708FE" w:rsidP="00D708FE">
            <w:pPr>
              <w:pStyle w:val="XML1"/>
            </w:pPr>
            <w:r>
              <w:t xml:space="preserve">            &lt;xs:element name="type" minOccurs="0" maxOccurs="unbounded"  type="OFActionType"/&gt;</w:t>
            </w:r>
          </w:p>
          <w:p w14:paraId="71F86557" w14:textId="77777777" w:rsidR="00D708FE" w:rsidRDefault="00D708FE" w:rsidP="00D708FE">
            <w:pPr>
              <w:pStyle w:val="XML1"/>
            </w:pPr>
            <w:r>
              <w:t xml:space="preserve">          &lt;/xs:sequence&gt;</w:t>
            </w:r>
          </w:p>
          <w:p w14:paraId="6154AC0C" w14:textId="77777777" w:rsidR="00D708FE" w:rsidRDefault="00D708FE" w:rsidP="00D708FE">
            <w:pPr>
              <w:pStyle w:val="XML1"/>
            </w:pPr>
            <w:r>
              <w:t xml:space="preserve">        &lt;/xs:complexType&gt;</w:t>
            </w:r>
          </w:p>
          <w:p w14:paraId="0859225A" w14:textId="77777777" w:rsidR="00D708FE" w:rsidRDefault="00D708FE" w:rsidP="00D708FE">
            <w:pPr>
              <w:pStyle w:val="XML1"/>
            </w:pPr>
            <w:r>
              <w:t xml:space="preserve">      &lt;/xs:element&gt;</w:t>
            </w:r>
          </w:p>
          <w:p w14:paraId="5E878FF0" w14:textId="77777777" w:rsidR="00D708FE" w:rsidRDefault="00D708FE" w:rsidP="00D708FE">
            <w:pPr>
              <w:pStyle w:val="XML1"/>
            </w:pPr>
            <w:r>
              <w:t xml:space="preserve">      &lt;xs:element name="instruction-types"&gt;</w:t>
            </w:r>
          </w:p>
          <w:p w14:paraId="11A9E1B4" w14:textId="77777777" w:rsidR="00D708FE" w:rsidRDefault="00D708FE" w:rsidP="00D708FE">
            <w:pPr>
              <w:pStyle w:val="XML1"/>
            </w:pPr>
            <w:r>
              <w:t xml:space="preserve">        &lt;xs:annotation&gt;</w:t>
            </w:r>
          </w:p>
          <w:p w14:paraId="3D445F01" w14:textId="77777777" w:rsidR="00D708FE" w:rsidRDefault="00D708FE" w:rsidP="00D708FE">
            <w:pPr>
              <w:pStyle w:val="XML1"/>
            </w:pPr>
            <w:r>
              <w:t xml:space="preserve">          &lt;xs:documentation&gt;</w:t>
            </w:r>
          </w:p>
          <w:p w14:paraId="02FD6E14" w14:textId="77777777" w:rsidR="00D708FE" w:rsidRDefault="00D708FE" w:rsidP="00D708FE">
            <w:pPr>
              <w:pStyle w:val="XML1"/>
            </w:pPr>
            <w:r>
              <w:t xml:space="preserve">            Specify the instruction types supported by the</w:t>
            </w:r>
          </w:p>
          <w:p w14:paraId="4F749808" w14:textId="77777777" w:rsidR="00D708FE" w:rsidRDefault="00D708FE" w:rsidP="00D708FE">
            <w:pPr>
              <w:pStyle w:val="XML1"/>
            </w:pPr>
            <w:r>
              <w:t xml:space="preserve">            logical switch.</w:t>
            </w:r>
          </w:p>
          <w:p w14:paraId="46F94F8A" w14:textId="77777777" w:rsidR="00D708FE" w:rsidRDefault="00D708FE" w:rsidP="00D708FE">
            <w:pPr>
              <w:pStyle w:val="XML1"/>
            </w:pPr>
            <w:r>
              <w:t xml:space="preserve">          &lt;/xs:documentation&gt;</w:t>
            </w:r>
          </w:p>
          <w:p w14:paraId="656D2970" w14:textId="77777777" w:rsidR="00D708FE" w:rsidRDefault="00D708FE" w:rsidP="00D708FE">
            <w:pPr>
              <w:pStyle w:val="XML1"/>
            </w:pPr>
            <w:r>
              <w:t xml:space="preserve">        &lt;/xs:annotation&gt;</w:t>
            </w:r>
          </w:p>
          <w:p w14:paraId="27DB9265" w14:textId="77777777" w:rsidR="00D708FE" w:rsidRDefault="00D708FE" w:rsidP="00D708FE">
            <w:pPr>
              <w:pStyle w:val="XML1"/>
            </w:pPr>
            <w:r>
              <w:t xml:space="preserve">        &lt;xs:complexType&gt;</w:t>
            </w:r>
          </w:p>
          <w:p w14:paraId="2D8BE4F7" w14:textId="77777777" w:rsidR="00D708FE" w:rsidRDefault="00D708FE" w:rsidP="00D708FE">
            <w:pPr>
              <w:pStyle w:val="XML1"/>
            </w:pPr>
            <w:r>
              <w:t xml:space="preserve">          &lt;xs:sequence&gt;</w:t>
            </w:r>
          </w:p>
          <w:p w14:paraId="6ADB9B04" w14:textId="77777777" w:rsidR="00D708FE" w:rsidRDefault="00D708FE" w:rsidP="00D708FE">
            <w:pPr>
              <w:pStyle w:val="XML1"/>
            </w:pPr>
            <w:r>
              <w:t xml:space="preserve">            &lt;xs:element name="type" minOccurs="0" maxOccurs="unbounded"  type="OFInstructionType"/&gt;</w:t>
            </w:r>
          </w:p>
          <w:p w14:paraId="05D6C6A4" w14:textId="77777777" w:rsidR="00D708FE" w:rsidRDefault="00D708FE" w:rsidP="00D708FE">
            <w:pPr>
              <w:pStyle w:val="XML1"/>
            </w:pPr>
            <w:r>
              <w:t xml:space="preserve">          &lt;/xs:sequence&gt;</w:t>
            </w:r>
          </w:p>
          <w:p w14:paraId="1B8F417F" w14:textId="77777777" w:rsidR="00D708FE" w:rsidRDefault="00D708FE" w:rsidP="00D708FE">
            <w:pPr>
              <w:pStyle w:val="XML1"/>
            </w:pPr>
            <w:r>
              <w:t xml:space="preserve">        &lt;/xs:complexType&gt;</w:t>
            </w:r>
          </w:p>
          <w:p w14:paraId="61D0564A" w14:textId="77777777" w:rsidR="00D708FE" w:rsidRDefault="00D708FE" w:rsidP="00D708FE">
            <w:pPr>
              <w:pStyle w:val="XML1"/>
            </w:pPr>
            <w:r>
              <w:t xml:space="preserve">      &lt;/xs:element&gt;</w:t>
            </w:r>
          </w:p>
          <w:p w14:paraId="108B34B8" w14:textId="77777777" w:rsidR="00D708FE" w:rsidRDefault="00D708FE" w:rsidP="00D708FE">
            <w:pPr>
              <w:pStyle w:val="XML1"/>
            </w:pPr>
            <w:r>
              <w:t xml:space="preserve">    &lt;/xs:sequence&gt;</w:t>
            </w:r>
          </w:p>
          <w:p w14:paraId="47723688" w14:textId="77777777" w:rsidR="00D708FE" w:rsidRDefault="00D708FE" w:rsidP="00D708FE">
            <w:pPr>
              <w:pStyle w:val="XML1"/>
            </w:pPr>
            <w:r>
              <w:t xml:space="preserve">  &lt;/xs:group&gt;</w:t>
            </w:r>
          </w:p>
          <w:p w14:paraId="03A2E863" w14:textId="77777777" w:rsidR="00D708FE" w:rsidRDefault="00D708FE" w:rsidP="00D708FE">
            <w:pPr>
              <w:pStyle w:val="XML1"/>
            </w:pPr>
          </w:p>
          <w:p w14:paraId="1BB9BD70" w14:textId="77777777" w:rsidR="00D708FE" w:rsidRDefault="00D708FE" w:rsidP="00D708FE">
            <w:pPr>
              <w:pStyle w:val="XML1"/>
            </w:pPr>
            <w:r>
              <w:t xml:space="preserve">  &lt;xs:group name="OFPortType"&gt;</w:t>
            </w:r>
          </w:p>
          <w:p w14:paraId="3FA53041" w14:textId="77777777" w:rsidR="00D708FE" w:rsidRDefault="00D708FE" w:rsidP="00D708FE">
            <w:pPr>
              <w:pStyle w:val="XML1"/>
            </w:pPr>
            <w:r>
              <w:t xml:space="preserve">    &lt;xs:annotation&gt;</w:t>
            </w:r>
          </w:p>
          <w:p w14:paraId="3F38FACA" w14:textId="77777777" w:rsidR="00D708FE" w:rsidRDefault="00D708FE" w:rsidP="00D708FE">
            <w:pPr>
              <w:pStyle w:val="XML1"/>
            </w:pPr>
            <w:r>
              <w:t xml:space="preserve">      &lt;xs:documentation&gt;</w:t>
            </w:r>
          </w:p>
          <w:p w14:paraId="07F9F4AC" w14:textId="77777777" w:rsidR="00D708FE" w:rsidRDefault="00D708FE" w:rsidP="00D708FE">
            <w:pPr>
              <w:pStyle w:val="XML1"/>
            </w:pPr>
            <w:r>
              <w:t xml:space="preserve">        This element specifies all properties of an</w:t>
            </w:r>
          </w:p>
          <w:p w14:paraId="1B2C236F" w14:textId="77777777" w:rsidR="00D708FE" w:rsidRDefault="00D708FE" w:rsidP="00D708FE">
            <w:pPr>
              <w:pStyle w:val="XML1"/>
            </w:pPr>
            <w:r>
              <w:t xml:space="preserve">        OpenFlow resource of type OpenFlow Port. It represent a</w:t>
            </w:r>
          </w:p>
          <w:p w14:paraId="07580E9A" w14:textId="77777777" w:rsidR="00D708FE" w:rsidRDefault="00D708FE" w:rsidP="00D708FE">
            <w:pPr>
              <w:pStyle w:val="XML1"/>
            </w:pPr>
            <w:r>
              <w:t xml:space="preserve">        physical port or a logical port of the OpenFlow Capable</w:t>
            </w:r>
          </w:p>
          <w:p w14:paraId="5834E30A" w14:textId="77777777" w:rsidR="00D708FE" w:rsidRDefault="00D708FE" w:rsidP="00D708FE">
            <w:pPr>
              <w:pStyle w:val="XML1"/>
            </w:pPr>
            <w:r>
              <w:t xml:space="preserve">        Switch and can be assigned for exclusive use to an OpenFlow</w:t>
            </w:r>
          </w:p>
          <w:p w14:paraId="7FF6E034" w14:textId="77777777" w:rsidR="00D708FE" w:rsidRDefault="00D708FE" w:rsidP="00D708FE">
            <w:pPr>
              <w:pStyle w:val="XML1"/>
            </w:pPr>
            <w:r>
              <w:t xml:space="preserve">        Logical Switch.  A logical port represents a tunnel endpoint</w:t>
            </w:r>
          </w:p>
          <w:p w14:paraId="3D042879" w14:textId="77777777" w:rsidR="00D708FE" w:rsidRDefault="00D708FE" w:rsidP="00D708FE">
            <w:pPr>
              <w:pStyle w:val="XML1"/>
            </w:pPr>
            <w:r>
              <w:t xml:space="preserve">        as described in the OpenFlow protocol specification versions</w:t>
            </w:r>
          </w:p>
          <w:p w14:paraId="63916DEA" w14:textId="77777777" w:rsidR="00D708FE" w:rsidRDefault="00D708FE" w:rsidP="00D708FE">
            <w:pPr>
              <w:pStyle w:val="XML1"/>
            </w:pPr>
            <w:r>
              <w:t xml:space="preserve">        1.3 - 1.3.1.</w:t>
            </w:r>
          </w:p>
          <w:p w14:paraId="5D32A08B" w14:textId="77777777" w:rsidR="00D708FE" w:rsidRDefault="00D708FE" w:rsidP="00D708FE">
            <w:pPr>
              <w:pStyle w:val="XML1"/>
            </w:pPr>
          </w:p>
          <w:p w14:paraId="7A45DBF8" w14:textId="77777777" w:rsidR="00D708FE" w:rsidRDefault="00D708FE" w:rsidP="00D708FE">
            <w:pPr>
              <w:pStyle w:val="XML1"/>
            </w:pPr>
            <w:r>
              <w:t xml:space="preserve">        NETCONF &amp;lt;edit-config&amp;gt; operations MUST be implemented as </w:t>
            </w:r>
          </w:p>
          <w:p w14:paraId="6514B360" w14:textId="77777777" w:rsidR="00D708FE" w:rsidRDefault="00D708FE" w:rsidP="00D708FE">
            <w:pPr>
              <w:pStyle w:val="XML1"/>
            </w:pPr>
            <w:r>
              <w:t xml:space="preserve">        follows: </w:t>
            </w:r>
          </w:p>
          <w:p w14:paraId="6632547F" w14:textId="77777777" w:rsidR="00D708FE" w:rsidRDefault="00D708FE" w:rsidP="00D708FE">
            <w:pPr>
              <w:pStyle w:val="XML1"/>
            </w:pPr>
          </w:p>
          <w:p w14:paraId="33E0782F" w14:textId="77777777" w:rsidR="00D708FE" w:rsidRDefault="00D708FE" w:rsidP="00D708FE">
            <w:pPr>
              <w:pStyle w:val="XML1"/>
            </w:pPr>
            <w:r>
              <w:t xml:space="preserve">        * The 'resource-id' element of OFResoureType MUST be present</w:t>
            </w:r>
          </w:p>
          <w:p w14:paraId="456F7A11" w14:textId="77777777" w:rsidR="00D708FE" w:rsidRDefault="00D708FE" w:rsidP="00D708FE">
            <w:pPr>
              <w:pStyle w:val="XML1"/>
            </w:pPr>
            <w:r>
              <w:t xml:space="preserve">        at all &amp;lt;edit-config&amp;gt; operations to identify the port.</w:t>
            </w:r>
          </w:p>
          <w:p w14:paraId="60AAB398" w14:textId="77777777" w:rsidR="00D708FE" w:rsidRDefault="00D708FE" w:rsidP="00D708FE">
            <w:pPr>
              <w:pStyle w:val="XML1"/>
            </w:pPr>
            <w:r>
              <w:t xml:space="preserve">        * If the operation is 'merge' or 'replace', the element is</w:t>
            </w:r>
          </w:p>
          <w:p w14:paraId="0FB8AAC2" w14:textId="77777777" w:rsidR="00D708FE" w:rsidRDefault="00D708FE" w:rsidP="00D708FE">
            <w:pPr>
              <w:pStyle w:val="XML1"/>
            </w:pPr>
            <w:r>
              <w:t xml:space="preserve">        created if it does not exist, and its value is set to the</w:t>
            </w:r>
          </w:p>
          <w:p w14:paraId="3A7B9477" w14:textId="77777777" w:rsidR="00D708FE" w:rsidRDefault="00D708FE" w:rsidP="00D708FE">
            <w:pPr>
              <w:pStyle w:val="XML1"/>
            </w:pPr>
            <w:r>
              <w:t xml:space="preserve">        value found in the XML RPC data.</w:t>
            </w:r>
          </w:p>
          <w:p w14:paraId="31FB77B7" w14:textId="77777777" w:rsidR="00D708FE" w:rsidRDefault="00D708FE" w:rsidP="00D708FE">
            <w:pPr>
              <w:pStyle w:val="XML1"/>
            </w:pPr>
            <w:r>
              <w:t xml:space="preserve">        * If the operation is 'create', the element is created if it</w:t>
            </w:r>
          </w:p>
          <w:p w14:paraId="172C8332" w14:textId="77777777" w:rsidR="00D708FE" w:rsidRDefault="00D708FE" w:rsidP="00D708FE">
            <w:pPr>
              <w:pStyle w:val="XML1"/>
            </w:pPr>
            <w:r>
              <w:t xml:space="preserve">        does not exist. If the element already exists, a</w:t>
            </w:r>
          </w:p>
          <w:p w14:paraId="21B1D53B"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3E4DF786" w14:textId="77777777" w:rsidR="00D708FE" w:rsidRDefault="00D708FE" w:rsidP="00D708FE">
            <w:pPr>
              <w:pStyle w:val="XML1"/>
            </w:pPr>
            <w:r>
              <w:t xml:space="preserve">        * If the operation is 'delete', the element is deleted if it</w:t>
            </w:r>
          </w:p>
          <w:p w14:paraId="501DA745"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1CA6E8DF" w14:textId="77777777" w:rsidR="00D708FE" w:rsidRDefault="00D708FE" w:rsidP="00D708FE">
            <w:pPr>
              <w:pStyle w:val="XML1"/>
            </w:pPr>
            <w:r>
              <w:t xml:space="preserve">        error is returned.</w:t>
            </w:r>
          </w:p>
          <w:p w14:paraId="4A406E94" w14:textId="77777777" w:rsidR="00D708FE" w:rsidRDefault="00D708FE" w:rsidP="00D708FE">
            <w:pPr>
              <w:pStyle w:val="XML1"/>
            </w:pPr>
            <w:r>
              <w:t xml:space="preserve">      &lt;/xs:documentation&gt;</w:t>
            </w:r>
          </w:p>
          <w:p w14:paraId="24DF0D1E" w14:textId="77777777" w:rsidR="00D708FE" w:rsidRDefault="00D708FE" w:rsidP="00D708FE">
            <w:pPr>
              <w:pStyle w:val="XML1"/>
            </w:pPr>
            <w:r>
              <w:t xml:space="preserve">    &lt;/xs:annotation&gt;</w:t>
            </w:r>
          </w:p>
          <w:p w14:paraId="1C06FA36" w14:textId="77777777" w:rsidR="00D708FE" w:rsidRDefault="00D708FE" w:rsidP="00D708FE">
            <w:pPr>
              <w:pStyle w:val="XML1"/>
            </w:pPr>
          </w:p>
          <w:p w14:paraId="52B9B9F1" w14:textId="77777777" w:rsidR="00D708FE" w:rsidRDefault="00D708FE" w:rsidP="00D708FE">
            <w:pPr>
              <w:pStyle w:val="XML1"/>
            </w:pPr>
            <w:r>
              <w:t xml:space="preserve">    &lt;xs:sequence&gt;</w:t>
            </w:r>
          </w:p>
          <w:p w14:paraId="3A1F219A" w14:textId="77777777" w:rsidR="00D708FE" w:rsidRDefault="00D708FE" w:rsidP="00D708FE">
            <w:pPr>
              <w:pStyle w:val="XML1"/>
            </w:pPr>
            <w:r>
              <w:t xml:space="preserve">      &lt;xs:group ref="OFResourceType"/&gt;</w:t>
            </w:r>
          </w:p>
          <w:p w14:paraId="5758DC9F" w14:textId="77777777" w:rsidR="00D708FE" w:rsidRDefault="00D708FE" w:rsidP="00D708FE">
            <w:pPr>
              <w:pStyle w:val="XML1"/>
            </w:pPr>
            <w:r>
              <w:t xml:space="preserve">      &lt;xs:element name="number"  type="xs:unsignedLong"&gt;</w:t>
            </w:r>
          </w:p>
          <w:p w14:paraId="0714AB23" w14:textId="77777777" w:rsidR="00D708FE" w:rsidRDefault="00D708FE" w:rsidP="00D708FE">
            <w:pPr>
              <w:pStyle w:val="XML1"/>
            </w:pPr>
            <w:r>
              <w:t xml:space="preserve">        &lt;xs:annotation&gt;</w:t>
            </w:r>
          </w:p>
          <w:p w14:paraId="3EF61C5B" w14:textId="77777777" w:rsidR="00D708FE" w:rsidRDefault="00D708FE" w:rsidP="00D708FE">
            <w:pPr>
              <w:pStyle w:val="XML1"/>
            </w:pPr>
            <w:r>
              <w:t xml:space="preserve">          &lt;xs:documentation&gt;</w:t>
            </w:r>
          </w:p>
          <w:p w14:paraId="02AAA335" w14:textId="77777777" w:rsidR="00D708FE" w:rsidRDefault="00D708FE" w:rsidP="00D708FE">
            <w:pPr>
              <w:pStyle w:val="XML1"/>
            </w:pPr>
            <w:r>
              <w:t xml:space="preserve">            This number identifies the OpenFlow Port to </w:t>
            </w:r>
          </w:p>
          <w:p w14:paraId="6743DB0E" w14:textId="77777777" w:rsidR="00D708FE" w:rsidRDefault="00D708FE" w:rsidP="00D708FE">
            <w:pPr>
              <w:pStyle w:val="XML1"/>
            </w:pPr>
            <w:r>
              <w:t xml:space="preserve">            OpenFlow Controllers. It is assigned to an OpenFlow Port </w:t>
            </w:r>
          </w:p>
          <w:p w14:paraId="313787C6" w14:textId="77777777" w:rsidR="00D708FE" w:rsidRDefault="00D708FE" w:rsidP="00D708FE">
            <w:pPr>
              <w:pStyle w:val="XML1"/>
            </w:pPr>
            <w:r>
              <w:t xml:space="preserve">            latest when the OpenFlow Port is associated with and</w:t>
            </w:r>
          </w:p>
          <w:p w14:paraId="3A607FB0" w14:textId="77777777" w:rsidR="00D708FE" w:rsidRDefault="00D708FE" w:rsidP="00D708FE">
            <w:pPr>
              <w:pStyle w:val="XML1"/>
            </w:pPr>
            <w:r>
              <w:t xml:space="preserve">            OpenFlow Logical Switch.  If the OpenFlow Port is</w:t>
            </w:r>
          </w:p>
          <w:p w14:paraId="230F44BA" w14:textId="77777777" w:rsidR="00D708FE" w:rsidRDefault="00D708FE" w:rsidP="00D708FE">
            <w:pPr>
              <w:pStyle w:val="XML1"/>
            </w:pPr>
            <w:r>
              <w:t xml:space="preserve">            associated with an OpenFlow Logical Switch, this element</w:t>
            </w:r>
          </w:p>
          <w:p w14:paraId="1BCC597B" w14:textId="77777777" w:rsidR="00D708FE" w:rsidRDefault="00D708FE" w:rsidP="00D708FE">
            <w:pPr>
              <w:pStyle w:val="XML1"/>
            </w:pPr>
            <w:r>
              <w:t xml:space="preserve">            MUST be unique within the context of the OpenFlow Logical</w:t>
            </w:r>
          </w:p>
          <w:p w14:paraId="09918938" w14:textId="77777777" w:rsidR="00D708FE" w:rsidRDefault="00D708FE" w:rsidP="00D708FE">
            <w:pPr>
              <w:pStyle w:val="XML1"/>
            </w:pPr>
            <w:r>
              <w:t xml:space="preserve">            Switch.  </w:t>
            </w:r>
          </w:p>
          <w:p w14:paraId="2F49F266" w14:textId="77777777" w:rsidR="00D708FE" w:rsidRDefault="00D708FE" w:rsidP="00D708FE">
            <w:pPr>
              <w:pStyle w:val="XML1"/>
            </w:pPr>
            <w:r>
              <w:t xml:space="preserve">                  </w:t>
            </w:r>
          </w:p>
          <w:p w14:paraId="42E510B7" w14:textId="77777777" w:rsidR="00D708FE" w:rsidRDefault="00D708FE" w:rsidP="00D708FE">
            <w:pPr>
              <w:pStyle w:val="XML1"/>
            </w:pPr>
            <w:r>
              <w:t xml:space="preserve">            OpenFlow Capable Switch implementations may choose to</w:t>
            </w:r>
          </w:p>
          <w:p w14:paraId="68BF1844" w14:textId="77777777" w:rsidR="00D708FE" w:rsidRDefault="00D708FE" w:rsidP="00D708FE">
            <w:pPr>
              <w:pStyle w:val="XML1"/>
            </w:pPr>
            <w:r>
              <w:t xml:space="preserve">            assign values to OpenFlow Ports that are unique within the</w:t>
            </w:r>
          </w:p>
          <w:p w14:paraId="0612D61A" w14:textId="77777777" w:rsidR="00D708FE" w:rsidRDefault="00D708FE" w:rsidP="00D708FE">
            <w:pPr>
              <w:pStyle w:val="XML1"/>
            </w:pPr>
            <w:r>
              <w:t xml:space="preserve">            context of the OpenFlow Logical Switch.  These numbers can</w:t>
            </w:r>
          </w:p>
          <w:p w14:paraId="1BAC5E6B" w14:textId="77777777" w:rsidR="00D708FE" w:rsidRDefault="00D708FE" w:rsidP="00D708FE">
            <w:pPr>
              <w:pStyle w:val="XML1"/>
            </w:pPr>
            <w:r>
              <w:t xml:space="preserve">            be used independent of assignments to OpenFlow Logical</w:t>
            </w:r>
          </w:p>
          <w:p w14:paraId="3EAEE079" w14:textId="77777777" w:rsidR="00D708FE" w:rsidRDefault="00D708FE" w:rsidP="00D708FE">
            <w:pPr>
              <w:pStyle w:val="XML1"/>
            </w:pPr>
            <w:r>
              <w:t xml:space="preserve">            Switches. </w:t>
            </w:r>
          </w:p>
          <w:p w14:paraId="55E6653C" w14:textId="77777777" w:rsidR="00D708FE" w:rsidRDefault="00D708FE" w:rsidP="00D708FE">
            <w:pPr>
              <w:pStyle w:val="XML1"/>
            </w:pPr>
            <w:r>
              <w:t xml:space="preserve">                  </w:t>
            </w:r>
          </w:p>
          <w:p w14:paraId="02C6A27D" w14:textId="77777777" w:rsidR="00D708FE" w:rsidRDefault="00D708FE" w:rsidP="00D708FE">
            <w:pPr>
              <w:pStyle w:val="XML1"/>
            </w:pPr>
            <w:r>
              <w:t xml:space="preserve">            Other implementations may assign values to this element</w:t>
            </w:r>
          </w:p>
          <w:p w14:paraId="19545A46" w14:textId="77777777" w:rsidR="00D708FE" w:rsidRDefault="00D708FE" w:rsidP="00D708FE">
            <w:pPr>
              <w:pStyle w:val="XML1"/>
            </w:pPr>
            <w:r>
              <w:t xml:space="preserve">            only if the OpenFlow Port is assigned to an OpenFlow</w:t>
            </w:r>
          </w:p>
          <w:p w14:paraId="5417E022" w14:textId="77777777" w:rsidR="00D708FE" w:rsidRDefault="00D708FE" w:rsidP="00D708FE">
            <w:pPr>
              <w:pStyle w:val="XML1"/>
            </w:pPr>
            <w:r>
              <w:t xml:space="preserve">            Logical Switch.  If no value is currently assigned to this</w:t>
            </w:r>
          </w:p>
          <w:p w14:paraId="32FE6BBE" w14:textId="77777777" w:rsidR="00D708FE" w:rsidRDefault="00D708FE" w:rsidP="00D708FE">
            <w:pPr>
              <w:pStyle w:val="XML1"/>
            </w:pPr>
            <w:r>
              <w:t xml:space="preserve">            element then this element MUST NOT be included in replies</w:t>
            </w:r>
          </w:p>
          <w:p w14:paraId="6578275F" w14:textId="77777777" w:rsidR="00D708FE" w:rsidRDefault="00D708FE" w:rsidP="00D708FE">
            <w:pPr>
              <w:pStyle w:val="XML1"/>
            </w:pPr>
            <w:r>
              <w:t xml:space="preserve">            to NETCONF &amp;lt;get&amp;gt; requests. Since this element is not</w:t>
            </w:r>
          </w:p>
          <w:p w14:paraId="4D8B4F10" w14:textId="77777777" w:rsidR="00D708FE" w:rsidRDefault="00D708FE" w:rsidP="00D708FE">
            <w:pPr>
              <w:pStyle w:val="XML1"/>
            </w:pPr>
            <w:r>
              <w:t xml:space="preserve">            configurable with the NETCONF protocol it MUST NOT be</w:t>
            </w:r>
          </w:p>
          <w:p w14:paraId="7464F3B3" w14:textId="77777777" w:rsidR="00D708FE" w:rsidRDefault="00D708FE" w:rsidP="00D708FE">
            <w:pPr>
              <w:pStyle w:val="XML1"/>
            </w:pPr>
            <w:r>
              <w:t xml:space="preserve">            included in replies to NETCONF &amp;lt;get-config&amp;gt; requests.</w:t>
            </w:r>
          </w:p>
          <w:p w14:paraId="5FE60087" w14:textId="77777777" w:rsidR="00D708FE" w:rsidRDefault="00D708FE" w:rsidP="00D708FE">
            <w:pPr>
              <w:pStyle w:val="XML1"/>
            </w:pPr>
            <w:r>
              <w:t xml:space="preserve">          &lt;/xs:documentation&gt;</w:t>
            </w:r>
          </w:p>
          <w:p w14:paraId="15AF2778" w14:textId="77777777" w:rsidR="00D708FE" w:rsidRDefault="00D708FE" w:rsidP="00D708FE">
            <w:pPr>
              <w:pStyle w:val="XML1"/>
            </w:pPr>
            <w:r>
              <w:t xml:space="preserve">        &lt;/xs:annotation&gt;</w:t>
            </w:r>
          </w:p>
          <w:p w14:paraId="7B89D3B3" w14:textId="77777777" w:rsidR="00D708FE" w:rsidRDefault="00D708FE" w:rsidP="00D708FE">
            <w:pPr>
              <w:pStyle w:val="XML1"/>
            </w:pPr>
            <w:r>
              <w:t xml:space="preserve">      &lt;/xs:element&gt;</w:t>
            </w:r>
          </w:p>
          <w:p w14:paraId="718B6133" w14:textId="77777777" w:rsidR="00D708FE" w:rsidRDefault="00D708FE" w:rsidP="00D708FE">
            <w:pPr>
              <w:pStyle w:val="XML1"/>
            </w:pPr>
            <w:r>
              <w:t xml:space="preserve">      &lt;xs:element name="name"&gt;</w:t>
            </w:r>
          </w:p>
          <w:p w14:paraId="0B1CE661" w14:textId="77777777" w:rsidR="00D708FE" w:rsidRDefault="00D708FE" w:rsidP="00D708FE">
            <w:pPr>
              <w:pStyle w:val="XML1"/>
            </w:pPr>
            <w:r>
              <w:t xml:space="preserve">        &lt;xs:annotation&gt;</w:t>
            </w:r>
          </w:p>
          <w:p w14:paraId="6EBECCA9" w14:textId="77777777" w:rsidR="00D708FE" w:rsidRDefault="00D708FE" w:rsidP="00D708FE">
            <w:pPr>
              <w:pStyle w:val="XML1"/>
            </w:pPr>
            <w:r>
              <w:t xml:space="preserve">          &lt;xs:documentation&gt;</w:t>
            </w:r>
          </w:p>
          <w:p w14:paraId="28BE5CCB" w14:textId="77777777" w:rsidR="00D708FE" w:rsidRDefault="00D708FE" w:rsidP="00D708FE">
            <w:pPr>
              <w:pStyle w:val="XML1"/>
            </w:pPr>
            <w:r>
              <w:t xml:space="preserve">            This element assists OpenFlow Controllers in </w:t>
            </w:r>
          </w:p>
          <w:p w14:paraId="29FA92B7" w14:textId="77777777" w:rsidR="00D708FE" w:rsidRDefault="00D708FE" w:rsidP="00D708FE">
            <w:pPr>
              <w:pStyle w:val="XML1"/>
            </w:pPr>
            <w:r>
              <w:t xml:space="preserve">            identifying OpenFlow Ports.  </w:t>
            </w:r>
          </w:p>
          <w:p w14:paraId="0CDB4E73" w14:textId="77777777" w:rsidR="00D708FE" w:rsidRDefault="00D708FE" w:rsidP="00D708FE">
            <w:pPr>
              <w:pStyle w:val="XML1"/>
            </w:pPr>
            <w:r>
              <w:t xml:space="preserve">                  </w:t>
            </w:r>
          </w:p>
          <w:p w14:paraId="545D4EB1" w14:textId="77777777" w:rsidR="00D708FE" w:rsidRDefault="00D708FE" w:rsidP="00D708FE">
            <w:pPr>
              <w:pStyle w:val="XML1"/>
            </w:pPr>
            <w:r>
              <w:t xml:space="preserve">            This element is not to be set by the OP-CONFIG protocol,</w:t>
            </w:r>
          </w:p>
          <w:p w14:paraId="1AA0CFFE" w14:textId="77777777" w:rsidR="00D708FE" w:rsidRDefault="00D708FE" w:rsidP="00D708FE">
            <w:pPr>
              <w:pStyle w:val="XML1"/>
            </w:pPr>
            <w:r>
              <w:t xml:space="preserve">            but it is set by the switch implementation.  It may be set</w:t>
            </w:r>
          </w:p>
          <w:p w14:paraId="26580822" w14:textId="77777777" w:rsidR="00D708FE" w:rsidRDefault="00D708FE" w:rsidP="00D708FE">
            <w:pPr>
              <w:pStyle w:val="XML1"/>
            </w:pPr>
            <w:r>
              <w:t xml:space="preserve">            at start-up time of an OpenFlow Capable Switch or when the </w:t>
            </w:r>
          </w:p>
          <w:p w14:paraId="1A3CD76C" w14:textId="77777777" w:rsidR="00D708FE" w:rsidRDefault="00D708FE" w:rsidP="00D708FE">
            <w:pPr>
              <w:pStyle w:val="XML1"/>
            </w:pPr>
            <w:r>
              <w:lastRenderedPageBreak/>
              <w:t xml:space="preserve">            OpenFlow Port is assigned to an OpenFlow Logical Switch.</w:t>
            </w:r>
          </w:p>
          <w:p w14:paraId="2B210042" w14:textId="77777777" w:rsidR="00D708FE" w:rsidRDefault="00D708FE" w:rsidP="00D708FE">
            <w:pPr>
              <w:pStyle w:val="XML1"/>
            </w:pPr>
            <w:r>
              <w:t xml:space="preserve">            It MAY also be not set at all.  If this element is set to a</w:t>
            </w:r>
          </w:p>
          <w:p w14:paraId="2C13BC65" w14:textId="77777777" w:rsidR="00D708FE" w:rsidRDefault="00D708FE" w:rsidP="00D708FE">
            <w:pPr>
              <w:pStyle w:val="XML1"/>
            </w:pPr>
            <w:r>
              <w:t xml:space="preserve">            value other than the empty string when being assigned to an</w:t>
            </w:r>
          </w:p>
          <w:p w14:paraId="0C2F2F0F" w14:textId="77777777" w:rsidR="00D708FE" w:rsidRDefault="00D708FE" w:rsidP="00D708FE">
            <w:pPr>
              <w:pStyle w:val="XML1"/>
            </w:pPr>
            <w:r>
              <w:t xml:space="preserve">            OpenFlow Logical Switch, then the value of this element</w:t>
            </w:r>
          </w:p>
          <w:p w14:paraId="092D070D" w14:textId="77777777" w:rsidR="00D708FE" w:rsidRDefault="00D708FE" w:rsidP="00D708FE">
            <w:pPr>
              <w:pStyle w:val="XML1"/>
            </w:pPr>
            <w:r>
              <w:t xml:space="preserve">            MUST be unique within the context of the OpenFlow Logical</w:t>
            </w:r>
          </w:p>
          <w:p w14:paraId="1F7444D5" w14:textId="77777777" w:rsidR="00D708FE" w:rsidRDefault="00D708FE" w:rsidP="00D708FE">
            <w:pPr>
              <w:pStyle w:val="XML1"/>
            </w:pPr>
            <w:r>
              <w:t xml:space="preserve">            Switch.  </w:t>
            </w:r>
          </w:p>
          <w:p w14:paraId="4A816151" w14:textId="77777777" w:rsidR="00D708FE" w:rsidRDefault="00D708FE" w:rsidP="00D708FE">
            <w:pPr>
              <w:pStyle w:val="XML1"/>
            </w:pPr>
            <w:r>
              <w:t xml:space="preserve">                  </w:t>
            </w:r>
          </w:p>
          <w:p w14:paraId="607F3445" w14:textId="77777777" w:rsidR="00D708FE" w:rsidRDefault="00D708FE" w:rsidP="00D708FE">
            <w:pPr>
              <w:pStyle w:val="XML1"/>
            </w:pPr>
            <w:r>
              <w:t xml:space="preserve">            If no value or the empty string is currently assigned to</w:t>
            </w:r>
          </w:p>
          <w:p w14:paraId="0B051EB9" w14:textId="77777777" w:rsidR="00D708FE" w:rsidRDefault="00D708FE" w:rsidP="00D708FE">
            <w:pPr>
              <w:pStyle w:val="XML1"/>
            </w:pPr>
            <w:r>
              <w:t xml:space="preserve">            this element then this element MUST not be included in</w:t>
            </w:r>
          </w:p>
          <w:p w14:paraId="5E786903" w14:textId="77777777" w:rsidR="00D708FE" w:rsidRDefault="00D708FE" w:rsidP="00D708FE">
            <w:pPr>
              <w:pStyle w:val="XML1"/>
            </w:pPr>
            <w:r>
              <w:t xml:space="preserve">            replies to NETCONF &amp;lt;get&amp;gt; requests. Since this element is</w:t>
            </w:r>
          </w:p>
          <w:p w14:paraId="4C616EB5" w14:textId="77777777" w:rsidR="00D708FE" w:rsidRDefault="00D708FE" w:rsidP="00D708FE">
            <w:pPr>
              <w:pStyle w:val="XML1"/>
            </w:pPr>
            <w:r>
              <w:t xml:space="preserve">            not configurable with the NETCONF protocol it MUST NOT be</w:t>
            </w:r>
          </w:p>
          <w:p w14:paraId="50E0EEB1" w14:textId="77777777" w:rsidR="00D708FE" w:rsidRDefault="00D708FE" w:rsidP="00D708FE">
            <w:pPr>
              <w:pStyle w:val="XML1"/>
            </w:pPr>
            <w:r>
              <w:t xml:space="preserve">            included in replies to NETCONF &amp;lt;get-config&amp;gt; requests.</w:t>
            </w:r>
          </w:p>
          <w:p w14:paraId="6031ED71" w14:textId="77777777" w:rsidR="00D708FE" w:rsidRDefault="00D708FE" w:rsidP="00D708FE">
            <w:pPr>
              <w:pStyle w:val="XML1"/>
            </w:pPr>
            <w:r>
              <w:t xml:space="preserve">          &lt;/xs:documentation&gt;</w:t>
            </w:r>
          </w:p>
          <w:p w14:paraId="766EEC87" w14:textId="77777777" w:rsidR="00D708FE" w:rsidRDefault="00D708FE" w:rsidP="00D708FE">
            <w:pPr>
              <w:pStyle w:val="XML1"/>
            </w:pPr>
            <w:r>
              <w:t xml:space="preserve">        &lt;/xs:annotation&gt;</w:t>
            </w:r>
          </w:p>
          <w:p w14:paraId="1874E723" w14:textId="77777777" w:rsidR="00D708FE" w:rsidRDefault="00D708FE" w:rsidP="00D708FE">
            <w:pPr>
              <w:pStyle w:val="XML1"/>
            </w:pPr>
            <w:r>
              <w:t xml:space="preserve">        &lt;xs:simpleType&gt;</w:t>
            </w:r>
          </w:p>
          <w:p w14:paraId="57D3F95D" w14:textId="77777777" w:rsidR="00D708FE" w:rsidRDefault="00D708FE" w:rsidP="00D708FE">
            <w:pPr>
              <w:pStyle w:val="XML1"/>
            </w:pPr>
            <w:r>
              <w:t xml:space="preserve">          &lt;xs:restriction base="xs:string"&gt;</w:t>
            </w:r>
          </w:p>
          <w:p w14:paraId="7A1241D8" w14:textId="77777777" w:rsidR="00D708FE" w:rsidRDefault="00D708FE" w:rsidP="00D708FE">
            <w:pPr>
              <w:pStyle w:val="XML1"/>
            </w:pPr>
            <w:r>
              <w:t xml:space="preserve">            &lt;xs:minLength value="1"/&gt;</w:t>
            </w:r>
          </w:p>
          <w:p w14:paraId="2974EC3D" w14:textId="77777777" w:rsidR="00D708FE" w:rsidRDefault="00D708FE" w:rsidP="00D708FE">
            <w:pPr>
              <w:pStyle w:val="XML1"/>
            </w:pPr>
            <w:r>
              <w:t xml:space="preserve">            &lt;xs:maxLength value="16"/&gt;</w:t>
            </w:r>
          </w:p>
          <w:p w14:paraId="0597A1E0" w14:textId="77777777" w:rsidR="00D708FE" w:rsidRDefault="00D708FE" w:rsidP="00D708FE">
            <w:pPr>
              <w:pStyle w:val="XML1"/>
            </w:pPr>
            <w:r>
              <w:t xml:space="preserve">          &lt;/xs:restriction&gt;</w:t>
            </w:r>
          </w:p>
          <w:p w14:paraId="2529CD51" w14:textId="77777777" w:rsidR="00D708FE" w:rsidRDefault="00D708FE" w:rsidP="00D708FE">
            <w:pPr>
              <w:pStyle w:val="XML1"/>
            </w:pPr>
            <w:r>
              <w:t xml:space="preserve">        &lt;/xs:simpleType&gt;</w:t>
            </w:r>
          </w:p>
          <w:p w14:paraId="4FB66614" w14:textId="77777777" w:rsidR="00D708FE" w:rsidRDefault="00D708FE" w:rsidP="00D708FE">
            <w:pPr>
              <w:pStyle w:val="XML1"/>
            </w:pPr>
            <w:r>
              <w:t xml:space="preserve">      &lt;/xs:element&gt;</w:t>
            </w:r>
          </w:p>
          <w:p w14:paraId="2376FC50" w14:textId="77777777" w:rsidR="00D708FE" w:rsidRDefault="00D708FE" w:rsidP="00D708FE">
            <w:pPr>
              <w:pStyle w:val="XML1"/>
            </w:pPr>
            <w:r>
              <w:t xml:space="preserve">      &lt;xs:element name="current-rate"  type="xs:unsignedInt"&gt;</w:t>
            </w:r>
          </w:p>
          <w:p w14:paraId="26BA43E2" w14:textId="77777777" w:rsidR="00D708FE" w:rsidRDefault="00D708FE" w:rsidP="00D708FE">
            <w:pPr>
              <w:pStyle w:val="XML1"/>
            </w:pPr>
            <w:r>
              <w:t xml:space="preserve">        &lt;xs:annotation&gt;</w:t>
            </w:r>
          </w:p>
          <w:p w14:paraId="52CAFF21" w14:textId="77777777" w:rsidR="00D708FE" w:rsidRDefault="00D708FE" w:rsidP="00D708FE">
            <w:pPr>
              <w:pStyle w:val="XML1"/>
            </w:pPr>
            <w:r>
              <w:t xml:space="preserve">          &lt;xs:documentation&gt;</w:t>
            </w:r>
          </w:p>
          <w:p w14:paraId="50AA8082" w14:textId="77777777" w:rsidR="00D708FE" w:rsidRDefault="00D708FE" w:rsidP="00D708FE">
            <w:pPr>
              <w:pStyle w:val="XML1"/>
            </w:pPr>
            <w:r>
              <w:t xml:space="preserve">            This element indicates the current bit rate of </w:t>
            </w:r>
          </w:p>
          <w:p w14:paraId="3810EE2B" w14:textId="77777777" w:rsidR="00D708FE" w:rsidRDefault="00D708FE" w:rsidP="00D708FE">
            <w:pPr>
              <w:pStyle w:val="XML1"/>
            </w:pPr>
            <w:r>
              <w:t xml:space="preserve">            the port. Its values is to be provided in units of kilobit </w:t>
            </w:r>
          </w:p>
          <w:p w14:paraId="7C8DB385" w14:textId="77777777" w:rsidR="00D708FE" w:rsidRDefault="00D708FE" w:rsidP="00D708FE">
            <w:pPr>
              <w:pStyle w:val="XML1"/>
            </w:pPr>
            <w:r>
              <w:t xml:space="preserve">            per second (kbps). This element is only valid if the </w:t>
            </w:r>
          </w:p>
          <w:p w14:paraId="632CF598" w14:textId="77777777" w:rsidR="00D708FE" w:rsidRDefault="00D708FE" w:rsidP="00D708FE">
            <w:pPr>
              <w:pStyle w:val="XML1"/>
            </w:pPr>
            <w:r>
              <w:t xml:space="preserve">            element called 'rate' in the current Port Features has a </w:t>
            </w:r>
          </w:p>
          <w:p w14:paraId="4ED6A0DC" w14:textId="77777777" w:rsidR="00D708FE" w:rsidRDefault="00D708FE" w:rsidP="00D708FE">
            <w:pPr>
              <w:pStyle w:val="XML1"/>
            </w:pPr>
            <w:r>
              <w:t xml:space="preserve">            value of 'other'.</w:t>
            </w:r>
          </w:p>
          <w:p w14:paraId="1AE5ED31" w14:textId="77777777" w:rsidR="00D708FE" w:rsidRDefault="00D708FE" w:rsidP="00D708FE">
            <w:pPr>
              <w:pStyle w:val="XML1"/>
            </w:pPr>
          </w:p>
          <w:p w14:paraId="01C93F68" w14:textId="77777777" w:rsidR="00D708FE" w:rsidRDefault="00D708FE" w:rsidP="00D708FE">
            <w:pPr>
              <w:pStyle w:val="XML1"/>
            </w:pPr>
            <w:r>
              <w:t xml:space="preserve">            Since this element is not configurable with the NETCONF</w:t>
            </w:r>
          </w:p>
          <w:p w14:paraId="20921AA7" w14:textId="77777777" w:rsidR="00D708FE" w:rsidRDefault="00D708FE" w:rsidP="00D708FE">
            <w:pPr>
              <w:pStyle w:val="XML1"/>
            </w:pPr>
            <w:r>
              <w:t xml:space="preserve">            protocol it MUST NOT be included in replies to NETCONF</w:t>
            </w:r>
          </w:p>
          <w:p w14:paraId="2015300B" w14:textId="77777777" w:rsidR="00D708FE" w:rsidRDefault="00D708FE" w:rsidP="00D708FE">
            <w:pPr>
              <w:pStyle w:val="XML1"/>
            </w:pPr>
            <w:r>
              <w:t xml:space="preserve">            &amp;lt;get-config&amp;gt; requests.</w:t>
            </w:r>
          </w:p>
          <w:p w14:paraId="67E0E964" w14:textId="77777777" w:rsidR="00D708FE" w:rsidRDefault="00D708FE" w:rsidP="00D708FE">
            <w:pPr>
              <w:pStyle w:val="XML1"/>
            </w:pPr>
            <w:r>
              <w:t xml:space="preserve">          &lt;/xs:documentation&gt;</w:t>
            </w:r>
          </w:p>
          <w:p w14:paraId="3A668189" w14:textId="77777777" w:rsidR="00D708FE" w:rsidRDefault="00D708FE" w:rsidP="00D708FE">
            <w:pPr>
              <w:pStyle w:val="XML1"/>
            </w:pPr>
            <w:r>
              <w:t xml:space="preserve">        &lt;/xs:annotation&gt;</w:t>
            </w:r>
          </w:p>
          <w:p w14:paraId="0984474E" w14:textId="77777777" w:rsidR="00D708FE" w:rsidRDefault="00D708FE" w:rsidP="00D708FE">
            <w:pPr>
              <w:pStyle w:val="XML1"/>
            </w:pPr>
            <w:r>
              <w:t xml:space="preserve">      &lt;/xs:element&gt;</w:t>
            </w:r>
          </w:p>
          <w:p w14:paraId="32B02958" w14:textId="77777777" w:rsidR="00D708FE" w:rsidRDefault="00D708FE" w:rsidP="00D708FE">
            <w:pPr>
              <w:pStyle w:val="XML1"/>
            </w:pPr>
            <w:r>
              <w:t xml:space="preserve">      &lt;xs:element name="max-rate"  type="xs:unsignedInt"&gt;</w:t>
            </w:r>
          </w:p>
          <w:p w14:paraId="2B2EDCAD" w14:textId="77777777" w:rsidR="00D708FE" w:rsidRDefault="00D708FE" w:rsidP="00D708FE">
            <w:pPr>
              <w:pStyle w:val="XML1"/>
            </w:pPr>
            <w:r>
              <w:t xml:space="preserve">        &lt;xs:annotation&gt;</w:t>
            </w:r>
          </w:p>
          <w:p w14:paraId="3FD4AC2B" w14:textId="77777777" w:rsidR="00D708FE" w:rsidRDefault="00D708FE" w:rsidP="00D708FE">
            <w:pPr>
              <w:pStyle w:val="XML1"/>
            </w:pPr>
            <w:r>
              <w:t xml:space="preserve">          &lt;xs:documentation&gt;</w:t>
            </w:r>
          </w:p>
          <w:p w14:paraId="5CDDC6DC" w14:textId="77777777" w:rsidR="00D708FE" w:rsidRDefault="00D708FE" w:rsidP="00D708FE">
            <w:pPr>
              <w:pStyle w:val="XML1"/>
            </w:pPr>
            <w:r>
              <w:t xml:space="preserve">            This element indicates the maximum bit rate of </w:t>
            </w:r>
          </w:p>
          <w:p w14:paraId="4322CC93" w14:textId="77777777" w:rsidR="00D708FE" w:rsidRDefault="00D708FE" w:rsidP="00D708FE">
            <w:pPr>
              <w:pStyle w:val="XML1"/>
            </w:pPr>
            <w:r>
              <w:t xml:space="preserve">            the port. Its values is to be provided in units of kilobit </w:t>
            </w:r>
          </w:p>
          <w:p w14:paraId="290EF766" w14:textId="77777777" w:rsidR="00D708FE" w:rsidRDefault="00D708FE" w:rsidP="00D708FE">
            <w:pPr>
              <w:pStyle w:val="XML1"/>
            </w:pPr>
            <w:r>
              <w:t xml:space="preserve">            per second (kbps). This element is only valid if the </w:t>
            </w:r>
          </w:p>
          <w:p w14:paraId="3E35CF48" w14:textId="77777777" w:rsidR="00D708FE" w:rsidRDefault="00D708FE" w:rsidP="00D708FE">
            <w:pPr>
              <w:pStyle w:val="XML1"/>
            </w:pPr>
            <w:r>
              <w:t xml:space="preserve">            element called 'rate' in the current Port Features has a </w:t>
            </w:r>
          </w:p>
          <w:p w14:paraId="315DE515" w14:textId="77777777" w:rsidR="00D708FE" w:rsidRDefault="00D708FE" w:rsidP="00D708FE">
            <w:pPr>
              <w:pStyle w:val="XML1"/>
            </w:pPr>
            <w:r>
              <w:t xml:space="preserve">            value of 'other'.</w:t>
            </w:r>
          </w:p>
          <w:p w14:paraId="7A2A2DFE" w14:textId="77777777" w:rsidR="00D708FE" w:rsidRDefault="00D708FE" w:rsidP="00D708FE">
            <w:pPr>
              <w:pStyle w:val="XML1"/>
            </w:pPr>
          </w:p>
          <w:p w14:paraId="3F336189" w14:textId="77777777" w:rsidR="00D708FE" w:rsidRDefault="00D708FE" w:rsidP="00D708FE">
            <w:pPr>
              <w:pStyle w:val="XML1"/>
            </w:pPr>
            <w:r>
              <w:t xml:space="preserve">            Since this element is not configurable with the NETCONF</w:t>
            </w:r>
          </w:p>
          <w:p w14:paraId="31318CC7" w14:textId="77777777" w:rsidR="00D708FE" w:rsidRDefault="00D708FE" w:rsidP="00D708FE">
            <w:pPr>
              <w:pStyle w:val="XML1"/>
            </w:pPr>
            <w:r>
              <w:t xml:space="preserve">            protocol it MUST NOT be included in replies to NETCONF</w:t>
            </w:r>
          </w:p>
          <w:p w14:paraId="54F2771F" w14:textId="77777777" w:rsidR="00D708FE" w:rsidRDefault="00D708FE" w:rsidP="00D708FE">
            <w:pPr>
              <w:pStyle w:val="XML1"/>
            </w:pPr>
            <w:r>
              <w:t xml:space="preserve">            &amp;lt;get-config&amp;gt; requests.</w:t>
            </w:r>
          </w:p>
          <w:p w14:paraId="74D0CF61" w14:textId="77777777" w:rsidR="00D708FE" w:rsidRDefault="00D708FE" w:rsidP="00D708FE">
            <w:pPr>
              <w:pStyle w:val="XML1"/>
            </w:pPr>
            <w:r>
              <w:t xml:space="preserve">          &lt;/xs:documentation&gt;</w:t>
            </w:r>
          </w:p>
          <w:p w14:paraId="09B0A464" w14:textId="77777777" w:rsidR="00D708FE" w:rsidRDefault="00D708FE" w:rsidP="00D708FE">
            <w:pPr>
              <w:pStyle w:val="XML1"/>
            </w:pPr>
            <w:r>
              <w:t xml:space="preserve">        &lt;/xs:annotation&gt;</w:t>
            </w:r>
          </w:p>
          <w:p w14:paraId="589F563C" w14:textId="77777777" w:rsidR="00D708FE" w:rsidRDefault="00D708FE" w:rsidP="00D708FE">
            <w:pPr>
              <w:pStyle w:val="XML1"/>
            </w:pPr>
            <w:r>
              <w:t xml:space="preserve">      &lt;/xs:element&gt;</w:t>
            </w:r>
          </w:p>
          <w:p w14:paraId="73BC27B1" w14:textId="77777777" w:rsidR="00D708FE" w:rsidRDefault="00D708FE" w:rsidP="00D708FE">
            <w:pPr>
              <w:pStyle w:val="XML1"/>
            </w:pPr>
            <w:r>
              <w:t xml:space="preserve">      &lt;xs:element name="configuration"&gt;</w:t>
            </w:r>
          </w:p>
          <w:p w14:paraId="144BA0B9" w14:textId="77777777" w:rsidR="00D708FE" w:rsidRDefault="00D708FE" w:rsidP="00D708FE">
            <w:pPr>
              <w:pStyle w:val="XML1"/>
            </w:pPr>
            <w:r>
              <w:t xml:space="preserve">        &lt;xs:annotation&gt;</w:t>
            </w:r>
          </w:p>
          <w:p w14:paraId="34619094" w14:textId="77777777" w:rsidR="00D708FE" w:rsidRDefault="00D708FE" w:rsidP="00D708FE">
            <w:pPr>
              <w:pStyle w:val="XML1"/>
            </w:pPr>
            <w:r>
              <w:t xml:space="preserve">          &lt;xs:documentation&gt;</w:t>
            </w:r>
          </w:p>
          <w:p w14:paraId="1DF46086" w14:textId="77777777" w:rsidR="00D708FE" w:rsidRDefault="00D708FE" w:rsidP="00D708FE">
            <w:pPr>
              <w:pStyle w:val="XML1"/>
            </w:pPr>
            <w:r>
              <w:t xml:space="preserve">            This element represents the general</w:t>
            </w:r>
          </w:p>
          <w:p w14:paraId="4327B797" w14:textId="77777777" w:rsidR="00D708FE" w:rsidRDefault="00D708FE" w:rsidP="00D708FE">
            <w:pPr>
              <w:pStyle w:val="XML1"/>
            </w:pPr>
            <w:r>
              <w:t xml:space="preserve">            adminitrative configuration of the OpenFlow Port.</w:t>
            </w:r>
          </w:p>
          <w:p w14:paraId="65BAFD8F" w14:textId="77777777" w:rsidR="00D708FE" w:rsidRDefault="00D708FE" w:rsidP="00D708FE">
            <w:pPr>
              <w:pStyle w:val="XML1"/>
            </w:pPr>
            <w:r>
              <w:lastRenderedPageBreak/>
              <w:t xml:space="preserve">          &lt;/xs:documentation&gt;</w:t>
            </w:r>
          </w:p>
          <w:p w14:paraId="519E51C2" w14:textId="77777777" w:rsidR="00D708FE" w:rsidRDefault="00D708FE" w:rsidP="00D708FE">
            <w:pPr>
              <w:pStyle w:val="XML1"/>
            </w:pPr>
            <w:r>
              <w:t xml:space="preserve">        &lt;/xs:annotation&gt;</w:t>
            </w:r>
          </w:p>
          <w:p w14:paraId="41B34E27" w14:textId="77777777" w:rsidR="00D708FE" w:rsidRDefault="00D708FE" w:rsidP="00D708FE">
            <w:pPr>
              <w:pStyle w:val="XML1"/>
            </w:pPr>
            <w:r>
              <w:t xml:space="preserve">        &lt;xs:complexType&gt;</w:t>
            </w:r>
          </w:p>
          <w:p w14:paraId="16C9FD5F" w14:textId="77777777" w:rsidR="00D708FE" w:rsidRDefault="00D708FE" w:rsidP="00D708FE">
            <w:pPr>
              <w:pStyle w:val="XML1"/>
            </w:pPr>
            <w:r>
              <w:t xml:space="preserve">          &lt;xs:sequence&gt;</w:t>
            </w:r>
          </w:p>
          <w:p w14:paraId="5E09D8C3" w14:textId="77777777" w:rsidR="00D708FE" w:rsidRDefault="00D708FE" w:rsidP="00D708FE">
            <w:pPr>
              <w:pStyle w:val="XML1"/>
            </w:pPr>
            <w:r>
              <w:t xml:space="preserve">            &lt;xs:element name="admin-state" minOccurs="0"  type="OFUpDownStateType"&gt;</w:t>
            </w:r>
          </w:p>
          <w:p w14:paraId="3ACD93F8" w14:textId="77777777" w:rsidR="00D708FE" w:rsidRDefault="00D708FE" w:rsidP="00D708FE">
            <w:pPr>
              <w:pStyle w:val="XML1"/>
            </w:pPr>
            <w:r>
              <w:t xml:space="preserve">              &lt;xs:annotation&gt;</w:t>
            </w:r>
          </w:p>
          <w:p w14:paraId="7BB276D8" w14:textId="77777777" w:rsidR="00D708FE" w:rsidRDefault="00D708FE" w:rsidP="00D708FE">
            <w:pPr>
              <w:pStyle w:val="XML1"/>
            </w:pPr>
            <w:r>
              <w:t xml:space="preserve">                &lt;xs:documentation&gt;</w:t>
            </w:r>
          </w:p>
          <w:p w14:paraId="08862FF0" w14:textId="77777777" w:rsidR="00D708FE" w:rsidRDefault="00D708FE" w:rsidP="00D708FE">
            <w:pPr>
              <w:pStyle w:val="XML1"/>
            </w:pPr>
            <w:r>
              <w:t xml:space="preserve">                  The administrative state of the port.  If</w:t>
            </w:r>
          </w:p>
          <w:p w14:paraId="1EE9BA38" w14:textId="77777777" w:rsidR="00D708FE" w:rsidRDefault="00D708FE" w:rsidP="00D708FE">
            <w:pPr>
              <w:pStyle w:val="XML1"/>
            </w:pPr>
            <w:r>
              <w:t xml:space="preserve">                  true, the port has been administratively brought down and</w:t>
            </w:r>
          </w:p>
          <w:p w14:paraId="0799BA62" w14:textId="77777777" w:rsidR="00D708FE" w:rsidRDefault="00D708FE" w:rsidP="00D708FE">
            <w:pPr>
              <w:pStyle w:val="XML1"/>
            </w:pPr>
            <w:r>
              <w:t xml:space="preserve">                  SHOULD not be used by OpenFlow.</w:t>
            </w:r>
          </w:p>
          <w:p w14:paraId="2F8FF262" w14:textId="77777777" w:rsidR="00D708FE" w:rsidRDefault="00D708FE" w:rsidP="00D708FE">
            <w:pPr>
              <w:pStyle w:val="XML1"/>
            </w:pPr>
          </w:p>
          <w:p w14:paraId="40525698" w14:textId="77777777" w:rsidR="00D708FE" w:rsidRDefault="00D708FE" w:rsidP="00D708FE">
            <w:pPr>
              <w:pStyle w:val="XML1"/>
            </w:pPr>
            <w:r>
              <w:t xml:space="preserve">                  This element is optional. If this element is not present</w:t>
            </w:r>
          </w:p>
          <w:p w14:paraId="31D0D984" w14:textId="77777777" w:rsidR="00D708FE" w:rsidRDefault="00D708FE" w:rsidP="00D708FE">
            <w:pPr>
              <w:pStyle w:val="XML1"/>
            </w:pPr>
            <w:r>
              <w:t xml:space="preserve">                  it defaults to 'up'.</w:t>
            </w:r>
          </w:p>
          <w:p w14:paraId="34355DB1" w14:textId="77777777" w:rsidR="00D708FE" w:rsidRDefault="00D708FE" w:rsidP="00D708FE">
            <w:pPr>
              <w:pStyle w:val="XML1"/>
            </w:pPr>
            <w:r>
              <w:t xml:space="preserve">                &lt;/xs:documentation&gt;</w:t>
            </w:r>
          </w:p>
          <w:p w14:paraId="7E5826BD" w14:textId="77777777" w:rsidR="00D708FE" w:rsidRDefault="00D708FE" w:rsidP="00D708FE">
            <w:pPr>
              <w:pStyle w:val="XML1"/>
            </w:pPr>
            <w:r>
              <w:t xml:space="preserve">              &lt;/xs:annotation&gt;</w:t>
            </w:r>
          </w:p>
          <w:p w14:paraId="16D31FE4" w14:textId="77777777" w:rsidR="00D708FE" w:rsidRDefault="00D708FE" w:rsidP="00D708FE">
            <w:pPr>
              <w:pStyle w:val="XML1"/>
            </w:pPr>
            <w:r>
              <w:t xml:space="preserve">            &lt;/xs:element&gt;</w:t>
            </w:r>
          </w:p>
          <w:p w14:paraId="3C7B31A4" w14:textId="77777777" w:rsidR="00D708FE" w:rsidRDefault="00D708FE" w:rsidP="00D708FE">
            <w:pPr>
              <w:pStyle w:val="XML1"/>
            </w:pPr>
            <w:r>
              <w:t xml:space="preserve">            &lt;xs:element name="no-receive" minOccurs="0"  type="xs:boolean"&gt;</w:t>
            </w:r>
          </w:p>
          <w:p w14:paraId="5D2C22D0" w14:textId="77777777" w:rsidR="00D708FE" w:rsidRDefault="00D708FE" w:rsidP="00D708FE">
            <w:pPr>
              <w:pStyle w:val="XML1"/>
            </w:pPr>
            <w:r>
              <w:t xml:space="preserve">              &lt;xs:annotation&gt;</w:t>
            </w:r>
          </w:p>
          <w:p w14:paraId="01407549" w14:textId="77777777" w:rsidR="00D708FE" w:rsidRDefault="00D708FE" w:rsidP="00D708FE">
            <w:pPr>
              <w:pStyle w:val="XML1"/>
            </w:pPr>
            <w:r>
              <w:t xml:space="preserve">                &lt;xs:documentation&gt;</w:t>
            </w:r>
          </w:p>
          <w:p w14:paraId="20E01E54" w14:textId="77777777" w:rsidR="00D708FE" w:rsidRDefault="00D708FE" w:rsidP="00D708FE">
            <w:pPr>
              <w:pStyle w:val="XML1"/>
            </w:pPr>
            <w:r>
              <w:t xml:space="preserve">                  If true, packets received at this OpenFlow</w:t>
            </w:r>
          </w:p>
          <w:p w14:paraId="50F847D2" w14:textId="77777777" w:rsidR="00D708FE" w:rsidRDefault="00D708FE" w:rsidP="00D708FE">
            <w:pPr>
              <w:pStyle w:val="XML1"/>
            </w:pPr>
            <w:r>
              <w:t xml:space="preserve">                  port SHOULD be dropped.</w:t>
            </w:r>
          </w:p>
          <w:p w14:paraId="5FE81752" w14:textId="77777777" w:rsidR="00D708FE" w:rsidRDefault="00D708FE" w:rsidP="00D708FE">
            <w:pPr>
              <w:pStyle w:val="XML1"/>
            </w:pPr>
          </w:p>
          <w:p w14:paraId="65D386B8" w14:textId="77777777" w:rsidR="00D708FE" w:rsidRDefault="00D708FE" w:rsidP="00D708FE">
            <w:pPr>
              <w:pStyle w:val="XML1"/>
            </w:pPr>
            <w:r>
              <w:t xml:space="preserve">                  This element is optional. If this element is not present</w:t>
            </w:r>
          </w:p>
          <w:p w14:paraId="7EE42A30" w14:textId="77777777" w:rsidR="00D708FE" w:rsidRDefault="00D708FE" w:rsidP="00D708FE">
            <w:pPr>
              <w:pStyle w:val="XML1"/>
            </w:pPr>
            <w:r>
              <w:t xml:space="preserve">                  it defaults to 'false'.</w:t>
            </w:r>
          </w:p>
          <w:p w14:paraId="1233827B" w14:textId="77777777" w:rsidR="00D708FE" w:rsidRDefault="00D708FE" w:rsidP="00D708FE">
            <w:pPr>
              <w:pStyle w:val="XML1"/>
            </w:pPr>
            <w:r>
              <w:t xml:space="preserve">                &lt;/xs:documentation&gt;</w:t>
            </w:r>
          </w:p>
          <w:p w14:paraId="5D2152B8" w14:textId="77777777" w:rsidR="00D708FE" w:rsidRDefault="00D708FE" w:rsidP="00D708FE">
            <w:pPr>
              <w:pStyle w:val="XML1"/>
            </w:pPr>
            <w:r>
              <w:t xml:space="preserve">              &lt;/xs:annotation&gt;</w:t>
            </w:r>
          </w:p>
          <w:p w14:paraId="626F32DC" w14:textId="77777777" w:rsidR="00D708FE" w:rsidRDefault="00D708FE" w:rsidP="00D708FE">
            <w:pPr>
              <w:pStyle w:val="XML1"/>
            </w:pPr>
            <w:r>
              <w:t xml:space="preserve">            &lt;/xs:element&gt;</w:t>
            </w:r>
          </w:p>
          <w:p w14:paraId="5EFF0FD7" w14:textId="77777777" w:rsidR="00D708FE" w:rsidRDefault="00D708FE" w:rsidP="00D708FE">
            <w:pPr>
              <w:pStyle w:val="XML1"/>
            </w:pPr>
            <w:r>
              <w:t xml:space="preserve">            &lt;xs:element name="no-forward" minOccurs="0"  type="xs:boolean"&gt;</w:t>
            </w:r>
          </w:p>
          <w:p w14:paraId="7A0F96D9" w14:textId="77777777" w:rsidR="00D708FE" w:rsidRDefault="00D708FE" w:rsidP="00D708FE">
            <w:pPr>
              <w:pStyle w:val="XML1"/>
            </w:pPr>
            <w:r>
              <w:t xml:space="preserve">              &lt;xs:annotation&gt;</w:t>
            </w:r>
          </w:p>
          <w:p w14:paraId="431B0AAD" w14:textId="77777777" w:rsidR="00D708FE" w:rsidRDefault="00D708FE" w:rsidP="00D708FE">
            <w:pPr>
              <w:pStyle w:val="XML1"/>
            </w:pPr>
            <w:r>
              <w:t xml:space="preserve">                &lt;xs:documentation&gt;</w:t>
            </w:r>
          </w:p>
          <w:p w14:paraId="7F7574D2" w14:textId="77777777" w:rsidR="00D708FE" w:rsidRDefault="00D708FE" w:rsidP="00D708FE">
            <w:pPr>
              <w:pStyle w:val="XML1"/>
            </w:pPr>
            <w:r>
              <w:t xml:space="preserve">                  If true, packets forwarded to this OpenFlow</w:t>
            </w:r>
          </w:p>
          <w:p w14:paraId="580FA4A8" w14:textId="77777777" w:rsidR="00D708FE" w:rsidRDefault="00D708FE" w:rsidP="00D708FE">
            <w:pPr>
              <w:pStyle w:val="XML1"/>
            </w:pPr>
            <w:r>
              <w:t xml:space="preserve">                  port SHOULD be dropped.</w:t>
            </w:r>
          </w:p>
          <w:p w14:paraId="6B2CB159" w14:textId="77777777" w:rsidR="00D708FE" w:rsidRDefault="00D708FE" w:rsidP="00D708FE">
            <w:pPr>
              <w:pStyle w:val="XML1"/>
            </w:pPr>
          </w:p>
          <w:p w14:paraId="2C9C87E3" w14:textId="77777777" w:rsidR="00D708FE" w:rsidRDefault="00D708FE" w:rsidP="00D708FE">
            <w:pPr>
              <w:pStyle w:val="XML1"/>
            </w:pPr>
            <w:r>
              <w:t xml:space="preserve">                  This element is optional. If this element is not present</w:t>
            </w:r>
          </w:p>
          <w:p w14:paraId="0C15E02B" w14:textId="77777777" w:rsidR="00D708FE" w:rsidRDefault="00D708FE" w:rsidP="00D708FE">
            <w:pPr>
              <w:pStyle w:val="XML1"/>
            </w:pPr>
            <w:r>
              <w:t xml:space="preserve">                  it defaults to 'false'.</w:t>
            </w:r>
          </w:p>
          <w:p w14:paraId="3E4576C9" w14:textId="77777777" w:rsidR="00D708FE" w:rsidRDefault="00D708FE" w:rsidP="00D708FE">
            <w:pPr>
              <w:pStyle w:val="XML1"/>
            </w:pPr>
            <w:r>
              <w:t xml:space="preserve">                &lt;/xs:documentation&gt;</w:t>
            </w:r>
          </w:p>
          <w:p w14:paraId="09EADA75" w14:textId="77777777" w:rsidR="00D708FE" w:rsidRDefault="00D708FE" w:rsidP="00D708FE">
            <w:pPr>
              <w:pStyle w:val="XML1"/>
            </w:pPr>
            <w:r>
              <w:t xml:space="preserve">              &lt;/xs:annotation&gt;</w:t>
            </w:r>
          </w:p>
          <w:p w14:paraId="11CB8164" w14:textId="77777777" w:rsidR="00D708FE" w:rsidRDefault="00D708FE" w:rsidP="00D708FE">
            <w:pPr>
              <w:pStyle w:val="XML1"/>
            </w:pPr>
            <w:r>
              <w:t xml:space="preserve">            &lt;/xs:element&gt;</w:t>
            </w:r>
          </w:p>
          <w:p w14:paraId="472F865C" w14:textId="77777777" w:rsidR="00D708FE" w:rsidRDefault="00D708FE" w:rsidP="00D708FE">
            <w:pPr>
              <w:pStyle w:val="XML1"/>
            </w:pPr>
            <w:r>
              <w:t xml:space="preserve">            &lt;xs:element name="no-packet-in" minOccurs="0"  type="xs:boolean"&gt;</w:t>
            </w:r>
          </w:p>
          <w:p w14:paraId="054257A2" w14:textId="77777777" w:rsidR="00D708FE" w:rsidRDefault="00D708FE" w:rsidP="00D708FE">
            <w:pPr>
              <w:pStyle w:val="XML1"/>
            </w:pPr>
            <w:r>
              <w:t xml:space="preserve">              &lt;xs:annotation&gt;</w:t>
            </w:r>
          </w:p>
          <w:p w14:paraId="5D289E04" w14:textId="77777777" w:rsidR="00D708FE" w:rsidRDefault="00D708FE" w:rsidP="00D708FE">
            <w:pPr>
              <w:pStyle w:val="XML1"/>
            </w:pPr>
            <w:r>
              <w:t xml:space="preserve">                &lt;xs:documentation&gt;</w:t>
            </w:r>
          </w:p>
          <w:p w14:paraId="7A42FA2F" w14:textId="77777777" w:rsidR="00D708FE" w:rsidRDefault="00D708FE" w:rsidP="00D708FE">
            <w:pPr>
              <w:pStyle w:val="XML1"/>
            </w:pPr>
            <w:r>
              <w:t xml:space="preserve">                  If true, packets received on that port that </w:t>
            </w:r>
          </w:p>
          <w:p w14:paraId="7684CB24" w14:textId="77777777" w:rsidR="00D708FE" w:rsidRDefault="00D708FE" w:rsidP="00D708FE">
            <w:pPr>
              <w:pStyle w:val="XML1"/>
            </w:pPr>
            <w:r>
              <w:t xml:space="preserve">                  generate a table miss should never trigger a packet-in </w:t>
            </w:r>
          </w:p>
          <w:p w14:paraId="5F721DD6" w14:textId="77777777" w:rsidR="00D708FE" w:rsidRDefault="00D708FE" w:rsidP="00D708FE">
            <w:pPr>
              <w:pStyle w:val="XML1"/>
            </w:pPr>
            <w:r>
              <w:t xml:space="preserve">                  message to the OpenFlow Controller.</w:t>
            </w:r>
          </w:p>
          <w:p w14:paraId="37EF7B07" w14:textId="77777777" w:rsidR="00D708FE" w:rsidRDefault="00D708FE" w:rsidP="00D708FE">
            <w:pPr>
              <w:pStyle w:val="XML1"/>
            </w:pPr>
          </w:p>
          <w:p w14:paraId="794F7EAD" w14:textId="77777777" w:rsidR="00D708FE" w:rsidRDefault="00D708FE" w:rsidP="00D708FE">
            <w:pPr>
              <w:pStyle w:val="XML1"/>
            </w:pPr>
            <w:r>
              <w:t xml:space="preserve">                  This element is optional. If this element is not present</w:t>
            </w:r>
          </w:p>
          <w:p w14:paraId="79BBA975" w14:textId="77777777" w:rsidR="00D708FE" w:rsidRDefault="00D708FE" w:rsidP="00D708FE">
            <w:pPr>
              <w:pStyle w:val="XML1"/>
            </w:pPr>
            <w:r>
              <w:t xml:space="preserve">                  it defaults to 'false'.</w:t>
            </w:r>
          </w:p>
          <w:p w14:paraId="2F60DC06" w14:textId="77777777" w:rsidR="00D708FE" w:rsidRDefault="00D708FE" w:rsidP="00D708FE">
            <w:pPr>
              <w:pStyle w:val="XML1"/>
            </w:pPr>
            <w:r>
              <w:t xml:space="preserve">                &lt;/xs:documentation&gt;</w:t>
            </w:r>
          </w:p>
          <w:p w14:paraId="31E5A906" w14:textId="77777777" w:rsidR="00D708FE" w:rsidRDefault="00D708FE" w:rsidP="00D708FE">
            <w:pPr>
              <w:pStyle w:val="XML1"/>
            </w:pPr>
            <w:r>
              <w:t xml:space="preserve">              &lt;/xs:annotation&gt;</w:t>
            </w:r>
          </w:p>
          <w:p w14:paraId="529212A9" w14:textId="77777777" w:rsidR="00D708FE" w:rsidRDefault="00D708FE" w:rsidP="00D708FE">
            <w:pPr>
              <w:pStyle w:val="XML1"/>
            </w:pPr>
            <w:r>
              <w:t xml:space="preserve">            &lt;/xs:element&gt;</w:t>
            </w:r>
          </w:p>
          <w:p w14:paraId="48E2C22C" w14:textId="77777777" w:rsidR="00D708FE" w:rsidRDefault="00D708FE" w:rsidP="00D708FE">
            <w:pPr>
              <w:pStyle w:val="XML1"/>
            </w:pPr>
            <w:r>
              <w:t xml:space="preserve">          &lt;/xs:sequence&gt;</w:t>
            </w:r>
          </w:p>
          <w:p w14:paraId="3E3FF796" w14:textId="77777777" w:rsidR="00D708FE" w:rsidRDefault="00D708FE" w:rsidP="00D708FE">
            <w:pPr>
              <w:pStyle w:val="XML1"/>
            </w:pPr>
            <w:r>
              <w:t xml:space="preserve">        &lt;/xs:complexType&gt;</w:t>
            </w:r>
          </w:p>
          <w:p w14:paraId="370A1B05" w14:textId="77777777" w:rsidR="00D708FE" w:rsidRDefault="00D708FE" w:rsidP="00D708FE">
            <w:pPr>
              <w:pStyle w:val="XML1"/>
            </w:pPr>
            <w:r>
              <w:t xml:space="preserve">      &lt;/xs:element&gt;</w:t>
            </w:r>
          </w:p>
          <w:p w14:paraId="19BB6D61" w14:textId="77777777" w:rsidR="00D708FE" w:rsidRDefault="00D708FE" w:rsidP="00D708FE">
            <w:pPr>
              <w:pStyle w:val="XML1"/>
            </w:pPr>
            <w:r>
              <w:t xml:space="preserve">      &lt;xs:element name="state"&gt;</w:t>
            </w:r>
          </w:p>
          <w:p w14:paraId="465FDE8E" w14:textId="77777777" w:rsidR="00D708FE" w:rsidRDefault="00D708FE" w:rsidP="00D708FE">
            <w:pPr>
              <w:pStyle w:val="XML1"/>
            </w:pPr>
            <w:r>
              <w:t xml:space="preserve">        &lt;xs:annotation&gt;</w:t>
            </w:r>
          </w:p>
          <w:p w14:paraId="66E9CFE4" w14:textId="77777777" w:rsidR="00D708FE" w:rsidRDefault="00D708FE" w:rsidP="00D708FE">
            <w:pPr>
              <w:pStyle w:val="XML1"/>
            </w:pPr>
            <w:r>
              <w:lastRenderedPageBreak/>
              <w:t xml:space="preserve">          &lt;xs:documentation&gt;</w:t>
            </w:r>
          </w:p>
          <w:p w14:paraId="32D943A8" w14:textId="77777777" w:rsidR="00D708FE" w:rsidRDefault="00D708FE" w:rsidP="00D708FE">
            <w:pPr>
              <w:pStyle w:val="XML1"/>
            </w:pPr>
            <w:r>
              <w:t xml:space="preserve">            This element represents the general operational </w:t>
            </w:r>
          </w:p>
          <w:p w14:paraId="5405581A" w14:textId="77777777" w:rsidR="00D708FE" w:rsidRDefault="00D708FE" w:rsidP="00D708FE">
            <w:pPr>
              <w:pStyle w:val="XML1"/>
            </w:pPr>
            <w:r>
              <w:t xml:space="preserve">            state of the OpenFlow Port.</w:t>
            </w:r>
          </w:p>
          <w:p w14:paraId="6C11AFA4" w14:textId="77777777" w:rsidR="00D708FE" w:rsidRDefault="00D708FE" w:rsidP="00D708FE">
            <w:pPr>
              <w:pStyle w:val="XML1"/>
            </w:pPr>
          </w:p>
          <w:p w14:paraId="7D8C0A61" w14:textId="77777777" w:rsidR="00D708FE" w:rsidRDefault="00D708FE" w:rsidP="00D708FE">
            <w:pPr>
              <w:pStyle w:val="XML1"/>
            </w:pPr>
            <w:r>
              <w:t xml:space="preserve">            Children of this element are not configurable and can only be</w:t>
            </w:r>
          </w:p>
          <w:p w14:paraId="00772959" w14:textId="77777777" w:rsidR="00D708FE" w:rsidRDefault="00D708FE" w:rsidP="00D708FE">
            <w:pPr>
              <w:pStyle w:val="XML1"/>
            </w:pPr>
            <w:r>
              <w:t xml:space="preserve">            retrieved by NETCONF &amp;lt;get&amp;gt; operations. Attemps to modify this</w:t>
            </w:r>
          </w:p>
          <w:p w14:paraId="7679E36A" w14:textId="77777777" w:rsidR="00D708FE" w:rsidRDefault="00D708FE" w:rsidP="00D708FE">
            <w:pPr>
              <w:pStyle w:val="XML1"/>
            </w:pPr>
            <w:r>
              <w:t xml:space="preserve">            element and its children with a NETCONF &amp;lt;edit-config&amp;gt;</w:t>
            </w:r>
          </w:p>
          <w:p w14:paraId="3D166088" w14:textId="77777777" w:rsidR="00D708FE" w:rsidRDefault="00D708FE" w:rsidP="00D708FE">
            <w:pPr>
              <w:pStyle w:val="XML1"/>
            </w:pPr>
            <w:r>
              <w:t xml:space="preserve">            operation MUST result in an 'operation-not-supported' error</w:t>
            </w:r>
          </w:p>
          <w:p w14:paraId="1E820C90" w14:textId="77777777" w:rsidR="00D708FE" w:rsidRDefault="00D708FE" w:rsidP="00D708FE">
            <w:pPr>
              <w:pStyle w:val="XML1"/>
            </w:pPr>
            <w:r>
              <w:t xml:space="preserve">            with type 'application'.</w:t>
            </w:r>
          </w:p>
          <w:p w14:paraId="7E28AAE7" w14:textId="77777777" w:rsidR="00D708FE" w:rsidRDefault="00D708FE" w:rsidP="00D708FE">
            <w:pPr>
              <w:pStyle w:val="XML1"/>
            </w:pPr>
            <w:r>
              <w:t xml:space="preserve">          &lt;/xs:documentation&gt;</w:t>
            </w:r>
          </w:p>
          <w:p w14:paraId="793161C4" w14:textId="77777777" w:rsidR="00D708FE" w:rsidRDefault="00D708FE" w:rsidP="00D708FE">
            <w:pPr>
              <w:pStyle w:val="XML1"/>
            </w:pPr>
            <w:r>
              <w:t xml:space="preserve">        &lt;/xs:annotation&gt;</w:t>
            </w:r>
          </w:p>
          <w:p w14:paraId="76809429" w14:textId="77777777" w:rsidR="00D708FE" w:rsidRDefault="00D708FE" w:rsidP="00D708FE">
            <w:pPr>
              <w:pStyle w:val="XML1"/>
            </w:pPr>
            <w:r>
              <w:t xml:space="preserve">        &lt;xs:complexType&gt;</w:t>
            </w:r>
          </w:p>
          <w:p w14:paraId="3DC0E1C1" w14:textId="77777777" w:rsidR="00D708FE" w:rsidRDefault="00D708FE" w:rsidP="00D708FE">
            <w:pPr>
              <w:pStyle w:val="XML1"/>
            </w:pPr>
            <w:r>
              <w:t xml:space="preserve">          &lt;xs:sequence&gt;</w:t>
            </w:r>
          </w:p>
          <w:p w14:paraId="2BA18281" w14:textId="77777777" w:rsidR="00D708FE" w:rsidRDefault="00D708FE" w:rsidP="00D708FE">
            <w:pPr>
              <w:pStyle w:val="XML1"/>
            </w:pPr>
            <w:r>
              <w:t xml:space="preserve">            &lt;xs:element name="oper-state" minOccurs="0"  type="OFUpDownStateType"&gt;</w:t>
            </w:r>
          </w:p>
          <w:p w14:paraId="6E185D16" w14:textId="77777777" w:rsidR="00D708FE" w:rsidRDefault="00D708FE" w:rsidP="00D708FE">
            <w:pPr>
              <w:pStyle w:val="XML1"/>
            </w:pPr>
            <w:r>
              <w:t xml:space="preserve">              &lt;xs:annotation&gt;</w:t>
            </w:r>
          </w:p>
          <w:p w14:paraId="37B8071C" w14:textId="77777777" w:rsidR="00D708FE" w:rsidRDefault="00D708FE" w:rsidP="00D708FE">
            <w:pPr>
              <w:pStyle w:val="XML1"/>
            </w:pPr>
            <w:r>
              <w:t xml:space="preserve">                &lt;xs:documentation&gt;</w:t>
            </w:r>
          </w:p>
          <w:p w14:paraId="29F5893A" w14:textId="77777777" w:rsidR="00D708FE" w:rsidRDefault="00D708FE" w:rsidP="00D708FE">
            <w:pPr>
              <w:pStyle w:val="XML1"/>
            </w:pPr>
            <w:r>
              <w:t xml:space="preserve">                  If the value of this element is 'down', it </w:t>
            </w:r>
          </w:p>
          <w:p w14:paraId="4B9E378F" w14:textId="77777777" w:rsidR="00D708FE" w:rsidRDefault="00D708FE" w:rsidP="00D708FE">
            <w:pPr>
              <w:pStyle w:val="XML1"/>
            </w:pPr>
            <w:r>
              <w:t xml:space="preserve">                  indicates that there is no physical link present.</w:t>
            </w:r>
          </w:p>
          <w:p w14:paraId="0FC6395A" w14:textId="77777777" w:rsidR="00D708FE" w:rsidRDefault="00D708FE" w:rsidP="00D708FE">
            <w:pPr>
              <w:pStyle w:val="XML1"/>
            </w:pPr>
            <w:r>
              <w:t xml:space="preserve">                &lt;/xs:documentation&gt;</w:t>
            </w:r>
          </w:p>
          <w:p w14:paraId="4292E15A" w14:textId="77777777" w:rsidR="00D708FE" w:rsidRDefault="00D708FE" w:rsidP="00D708FE">
            <w:pPr>
              <w:pStyle w:val="XML1"/>
            </w:pPr>
            <w:r>
              <w:t xml:space="preserve">              &lt;/xs:annotation&gt;</w:t>
            </w:r>
          </w:p>
          <w:p w14:paraId="17DC0141" w14:textId="77777777" w:rsidR="00D708FE" w:rsidRDefault="00D708FE" w:rsidP="00D708FE">
            <w:pPr>
              <w:pStyle w:val="XML1"/>
            </w:pPr>
            <w:r>
              <w:t xml:space="preserve">            &lt;/xs:element&gt;</w:t>
            </w:r>
          </w:p>
          <w:p w14:paraId="6E28DFFF" w14:textId="77777777" w:rsidR="00D708FE" w:rsidRDefault="00D708FE" w:rsidP="00D708FE">
            <w:pPr>
              <w:pStyle w:val="XML1"/>
            </w:pPr>
            <w:r>
              <w:t xml:space="preserve">            &lt;xs:element name="blocked" minOccurs="0"  type="xs:boolean"&gt;</w:t>
            </w:r>
          </w:p>
          <w:p w14:paraId="31261B1F" w14:textId="77777777" w:rsidR="00D708FE" w:rsidRDefault="00D708FE" w:rsidP="00D708FE">
            <w:pPr>
              <w:pStyle w:val="XML1"/>
            </w:pPr>
            <w:r>
              <w:t xml:space="preserve">              &lt;xs:annotation&gt;</w:t>
            </w:r>
          </w:p>
          <w:p w14:paraId="1DEB33E1" w14:textId="77777777" w:rsidR="00D708FE" w:rsidRDefault="00D708FE" w:rsidP="00D708FE">
            <w:pPr>
              <w:pStyle w:val="XML1"/>
            </w:pPr>
            <w:r>
              <w:t xml:space="preserve">                &lt;xs:documentation&gt;</w:t>
            </w:r>
          </w:p>
          <w:p w14:paraId="6331FA61" w14:textId="77777777" w:rsidR="00D708FE" w:rsidRDefault="00D708FE" w:rsidP="00D708FE">
            <w:pPr>
              <w:pStyle w:val="XML1"/>
            </w:pPr>
            <w:r>
              <w:t xml:space="preserve">                  If the value of this element is 'true', it </w:t>
            </w:r>
          </w:p>
          <w:p w14:paraId="0F5F4B8F" w14:textId="77777777" w:rsidR="00D708FE" w:rsidRDefault="00D708FE" w:rsidP="00D708FE">
            <w:pPr>
              <w:pStyle w:val="XML1"/>
            </w:pPr>
            <w:r>
              <w:t xml:space="preserve">                  indicates that a switch protocol outside of OpenFlow,</w:t>
            </w:r>
          </w:p>
          <w:p w14:paraId="55E26B24" w14:textId="77777777" w:rsidR="00D708FE" w:rsidRDefault="00D708FE" w:rsidP="00D708FE">
            <w:pPr>
              <w:pStyle w:val="XML1"/>
            </w:pPr>
            <w:r>
              <w:t xml:space="preserve">                  such as 802.1D Spanning Tree, is preventing the use of</w:t>
            </w:r>
          </w:p>
          <w:p w14:paraId="6A3514C6" w14:textId="77777777" w:rsidR="00D708FE" w:rsidRDefault="00D708FE" w:rsidP="00D708FE">
            <w:pPr>
              <w:pStyle w:val="XML1"/>
            </w:pPr>
            <w:r>
              <w:t xml:space="preserve">                  this OpenFlow port for OpenFlow flooding.</w:t>
            </w:r>
          </w:p>
          <w:p w14:paraId="116AE1D3" w14:textId="77777777" w:rsidR="00D708FE" w:rsidRDefault="00D708FE" w:rsidP="00D708FE">
            <w:pPr>
              <w:pStyle w:val="XML1"/>
            </w:pPr>
            <w:r>
              <w:t xml:space="preserve">                &lt;/xs:documentation&gt;</w:t>
            </w:r>
          </w:p>
          <w:p w14:paraId="4C6612B9" w14:textId="77777777" w:rsidR="00D708FE" w:rsidRDefault="00D708FE" w:rsidP="00D708FE">
            <w:pPr>
              <w:pStyle w:val="XML1"/>
            </w:pPr>
            <w:r>
              <w:t xml:space="preserve">              &lt;/xs:annotation&gt;</w:t>
            </w:r>
          </w:p>
          <w:p w14:paraId="02E93075" w14:textId="77777777" w:rsidR="00D708FE" w:rsidRDefault="00D708FE" w:rsidP="00D708FE">
            <w:pPr>
              <w:pStyle w:val="XML1"/>
            </w:pPr>
            <w:r>
              <w:t xml:space="preserve">            &lt;/xs:element&gt;</w:t>
            </w:r>
          </w:p>
          <w:p w14:paraId="46F4A589" w14:textId="77777777" w:rsidR="00D708FE" w:rsidRDefault="00D708FE" w:rsidP="00D708FE">
            <w:pPr>
              <w:pStyle w:val="XML1"/>
            </w:pPr>
            <w:r>
              <w:t xml:space="preserve">            &lt;xs:element name="live" minOccurs="0"  type="xs:boolean"&gt;</w:t>
            </w:r>
          </w:p>
          <w:p w14:paraId="327F58FB" w14:textId="77777777" w:rsidR="00D708FE" w:rsidRDefault="00D708FE" w:rsidP="00D708FE">
            <w:pPr>
              <w:pStyle w:val="XML1"/>
            </w:pPr>
            <w:r>
              <w:t xml:space="preserve">              &lt;xs:annotation&gt;</w:t>
            </w:r>
          </w:p>
          <w:p w14:paraId="5A85685A" w14:textId="77777777" w:rsidR="00D708FE" w:rsidRDefault="00D708FE" w:rsidP="00D708FE">
            <w:pPr>
              <w:pStyle w:val="XML1"/>
            </w:pPr>
            <w:r>
              <w:t xml:space="preserve">                &lt;xs:documentation&gt;</w:t>
            </w:r>
          </w:p>
          <w:p w14:paraId="4B01365C" w14:textId="77777777" w:rsidR="00D708FE" w:rsidRDefault="00D708FE" w:rsidP="00D708FE">
            <w:pPr>
              <w:pStyle w:val="XML1"/>
            </w:pPr>
            <w:r>
              <w:t xml:space="preserve">                  If the value of this element is 'true', it </w:t>
            </w:r>
          </w:p>
          <w:p w14:paraId="088F5652" w14:textId="77777777" w:rsidR="00D708FE" w:rsidRDefault="00D708FE" w:rsidP="00D708FE">
            <w:pPr>
              <w:pStyle w:val="XML1"/>
            </w:pPr>
            <w:r>
              <w:t xml:space="preserve">                  indicates that this OpenFlow Port is live and can be used</w:t>
            </w:r>
          </w:p>
          <w:p w14:paraId="7DEF34AB" w14:textId="77777777" w:rsidR="00D708FE" w:rsidRDefault="00D708FE" w:rsidP="00D708FE">
            <w:pPr>
              <w:pStyle w:val="XML1"/>
            </w:pPr>
            <w:r>
              <w:t xml:space="preserve">                  for fast failover.</w:t>
            </w:r>
          </w:p>
          <w:p w14:paraId="5CC47CC1" w14:textId="77777777" w:rsidR="00D708FE" w:rsidRDefault="00D708FE" w:rsidP="00D708FE">
            <w:pPr>
              <w:pStyle w:val="XML1"/>
            </w:pPr>
            <w:r>
              <w:t xml:space="preserve">                &lt;/xs:documentation&gt;</w:t>
            </w:r>
          </w:p>
          <w:p w14:paraId="78F2E2E2" w14:textId="77777777" w:rsidR="00D708FE" w:rsidRDefault="00D708FE" w:rsidP="00D708FE">
            <w:pPr>
              <w:pStyle w:val="XML1"/>
            </w:pPr>
            <w:r>
              <w:t xml:space="preserve">              &lt;/xs:annotation&gt;</w:t>
            </w:r>
          </w:p>
          <w:p w14:paraId="18F6F216" w14:textId="77777777" w:rsidR="00D708FE" w:rsidRDefault="00D708FE" w:rsidP="00D708FE">
            <w:pPr>
              <w:pStyle w:val="XML1"/>
            </w:pPr>
            <w:r>
              <w:t xml:space="preserve">            &lt;/xs:element&gt;</w:t>
            </w:r>
          </w:p>
          <w:p w14:paraId="54B204BE" w14:textId="77777777" w:rsidR="00D708FE" w:rsidRDefault="00D708FE" w:rsidP="00D708FE">
            <w:pPr>
              <w:pStyle w:val="XML1"/>
            </w:pPr>
            <w:r>
              <w:t xml:space="preserve">          &lt;/xs:sequence&gt;</w:t>
            </w:r>
          </w:p>
          <w:p w14:paraId="4C6CC331" w14:textId="77777777" w:rsidR="00D708FE" w:rsidRDefault="00D708FE" w:rsidP="00D708FE">
            <w:pPr>
              <w:pStyle w:val="XML1"/>
            </w:pPr>
            <w:r>
              <w:t xml:space="preserve">        &lt;/xs:complexType&gt;</w:t>
            </w:r>
          </w:p>
          <w:p w14:paraId="0389044C" w14:textId="77777777" w:rsidR="00D708FE" w:rsidRDefault="00D708FE" w:rsidP="00D708FE">
            <w:pPr>
              <w:pStyle w:val="XML1"/>
            </w:pPr>
            <w:r>
              <w:t xml:space="preserve">      &lt;/xs:element&gt;</w:t>
            </w:r>
          </w:p>
          <w:p w14:paraId="3A7694C0" w14:textId="77777777" w:rsidR="00D708FE" w:rsidRDefault="00D708FE" w:rsidP="00D708FE">
            <w:pPr>
              <w:pStyle w:val="XML1"/>
            </w:pPr>
            <w:r>
              <w:t xml:space="preserve">      &lt;xs:element name="features"&gt;</w:t>
            </w:r>
          </w:p>
          <w:p w14:paraId="72356BFA" w14:textId="77777777" w:rsidR="00D708FE" w:rsidRDefault="00D708FE" w:rsidP="00D708FE">
            <w:pPr>
              <w:pStyle w:val="XML1"/>
            </w:pPr>
            <w:r>
              <w:t xml:space="preserve">        &lt;xs:complexType&gt;</w:t>
            </w:r>
          </w:p>
          <w:p w14:paraId="067C5B0C" w14:textId="77777777" w:rsidR="00D708FE" w:rsidRDefault="00D708FE" w:rsidP="00D708FE">
            <w:pPr>
              <w:pStyle w:val="XML1"/>
            </w:pPr>
            <w:r>
              <w:t xml:space="preserve">          &lt;xs:sequence&gt;</w:t>
            </w:r>
          </w:p>
          <w:p w14:paraId="6BBD8D2F" w14:textId="77777777" w:rsidR="00D708FE" w:rsidRDefault="00D708FE" w:rsidP="00D708FE">
            <w:pPr>
              <w:pStyle w:val="XML1"/>
            </w:pPr>
            <w:r>
              <w:t xml:space="preserve">            &lt;xs:element name="current" minOccurs="0"&gt;</w:t>
            </w:r>
          </w:p>
          <w:p w14:paraId="61DE3C42" w14:textId="77777777" w:rsidR="00D708FE" w:rsidRDefault="00D708FE" w:rsidP="00D708FE">
            <w:pPr>
              <w:pStyle w:val="XML1"/>
            </w:pPr>
            <w:r>
              <w:t xml:space="preserve">              &lt;xs:annotation&gt;</w:t>
            </w:r>
          </w:p>
          <w:p w14:paraId="25BA974E" w14:textId="77777777" w:rsidR="00D708FE" w:rsidRDefault="00D708FE" w:rsidP="00D708FE">
            <w:pPr>
              <w:pStyle w:val="XML1"/>
            </w:pPr>
            <w:r>
              <w:t xml:space="preserve">                &lt;xs:documentation&gt;</w:t>
            </w:r>
          </w:p>
          <w:p w14:paraId="024B5153" w14:textId="77777777" w:rsidR="00D708FE" w:rsidRDefault="00D708FE" w:rsidP="00D708FE">
            <w:pPr>
              <w:pStyle w:val="XML1"/>
            </w:pPr>
            <w:r>
              <w:t xml:space="preserve">                  The features (rates, duplex, etc.) of the</w:t>
            </w:r>
          </w:p>
          <w:p w14:paraId="1E7B834B" w14:textId="77777777" w:rsidR="00D708FE" w:rsidRDefault="00D708FE" w:rsidP="00D708FE">
            <w:pPr>
              <w:pStyle w:val="XML1"/>
            </w:pPr>
            <w:r>
              <w:t xml:space="preserve">                  port, that are currently in use.</w:t>
            </w:r>
          </w:p>
          <w:p w14:paraId="03689930" w14:textId="77777777" w:rsidR="00D708FE" w:rsidRDefault="00D708FE" w:rsidP="00D708FE">
            <w:pPr>
              <w:pStyle w:val="XML1"/>
            </w:pPr>
          </w:p>
          <w:p w14:paraId="5EC96EBF" w14:textId="77777777" w:rsidR="00D708FE" w:rsidRDefault="00D708FE" w:rsidP="00D708FE">
            <w:pPr>
              <w:pStyle w:val="XML1"/>
            </w:pPr>
            <w:r>
              <w:t xml:space="preserve">                  Children of this element are not configurable and can</w:t>
            </w:r>
          </w:p>
          <w:p w14:paraId="70AA8AF2" w14:textId="77777777" w:rsidR="00D708FE" w:rsidRDefault="00D708FE" w:rsidP="00D708FE">
            <w:pPr>
              <w:pStyle w:val="XML1"/>
            </w:pPr>
            <w:r>
              <w:t xml:space="preserve">                  only be retrieved by NETCONF &amp;lt;get&amp;gt; operations. </w:t>
            </w:r>
            <w:r>
              <w:lastRenderedPageBreak/>
              <w:t>Attemps to</w:t>
            </w:r>
          </w:p>
          <w:p w14:paraId="59A165E4" w14:textId="77777777" w:rsidR="00D708FE" w:rsidRDefault="00D708FE" w:rsidP="00D708FE">
            <w:pPr>
              <w:pStyle w:val="XML1"/>
            </w:pPr>
            <w:r>
              <w:t xml:space="preserve">                  modify this element and its children with a NETCONF</w:t>
            </w:r>
          </w:p>
          <w:p w14:paraId="1FCEBEF6" w14:textId="77777777" w:rsidR="00D708FE" w:rsidRDefault="00D708FE" w:rsidP="00D708FE">
            <w:pPr>
              <w:pStyle w:val="XML1"/>
            </w:pPr>
            <w:r>
              <w:t xml:space="preserve">                  &amp;lt;edit-config&amp;gt; operation MUST result in an</w:t>
            </w:r>
          </w:p>
          <w:p w14:paraId="5980A2C1" w14:textId="77777777" w:rsidR="00D708FE" w:rsidRDefault="00D708FE" w:rsidP="00D708FE">
            <w:pPr>
              <w:pStyle w:val="XML1"/>
            </w:pPr>
            <w:r>
              <w:t xml:space="preserve">                  'operation-not-supported' error with type</w:t>
            </w:r>
          </w:p>
          <w:p w14:paraId="36F0B994" w14:textId="77777777" w:rsidR="00D708FE" w:rsidRDefault="00D708FE" w:rsidP="00D708FE">
            <w:pPr>
              <w:pStyle w:val="XML1"/>
            </w:pPr>
            <w:r>
              <w:t xml:space="preserve">                  'application'.</w:t>
            </w:r>
          </w:p>
          <w:p w14:paraId="4C0C3915" w14:textId="77777777" w:rsidR="00D708FE" w:rsidRDefault="00D708FE" w:rsidP="00D708FE">
            <w:pPr>
              <w:pStyle w:val="XML1"/>
            </w:pPr>
            <w:r>
              <w:t xml:space="preserve">                &lt;/xs:documentation&gt;</w:t>
            </w:r>
          </w:p>
          <w:p w14:paraId="0BF6BE10" w14:textId="77777777" w:rsidR="00D708FE" w:rsidRDefault="00D708FE" w:rsidP="00D708FE">
            <w:pPr>
              <w:pStyle w:val="XML1"/>
            </w:pPr>
            <w:r>
              <w:t xml:space="preserve">              &lt;/xs:annotation&gt;</w:t>
            </w:r>
          </w:p>
          <w:p w14:paraId="13E620B7" w14:textId="77777777" w:rsidR="00D708FE" w:rsidRDefault="00D708FE" w:rsidP="00D708FE">
            <w:pPr>
              <w:pStyle w:val="XML1"/>
            </w:pPr>
            <w:r>
              <w:t xml:space="preserve">              &lt;xs:complexType&gt;</w:t>
            </w:r>
          </w:p>
          <w:p w14:paraId="7E81C918" w14:textId="77777777" w:rsidR="00D708FE" w:rsidRDefault="00D708FE" w:rsidP="00D708FE">
            <w:pPr>
              <w:pStyle w:val="XML1"/>
            </w:pPr>
            <w:r>
              <w:t xml:space="preserve">                &lt;xs:sequence&gt;</w:t>
            </w:r>
          </w:p>
          <w:p w14:paraId="540C9BE6" w14:textId="77777777" w:rsidR="00D708FE" w:rsidRDefault="00D708FE" w:rsidP="00D708FE">
            <w:pPr>
              <w:pStyle w:val="XML1"/>
            </w:pPr>
            <w:r>
              <w:t xml:space="preserve">                  &lt;xs:group ref="OFPortCurrentFeatureListType"/&gt;</w:t>
            </w:r>
          </w:p>
          <w:p w14:paraId="02C59BE7" w14:textId="77777777" w:rsidR="00D708FE" w:rsidRDefault="00D708FE" w:rsidP="00D708FE">
            <w:pPr>
              <w:pStyle w:val="XML1"/>
            </w:pPr>
            <w:r>
              <w:t xml:space="preserve">                &lt;/xs:sequence&gt;</w:t>
            </w:r>
          </w:p>
          <w:p w14:paraId="71FA9C1F" w14:textId="77777777" w:rsidR="00D708FE" w:rsidRDefault="00D708FE" w:rsidP="00D708FE">
            <w:pPr>
              <w:pStyle w:val="XML1"/>
            </w:pPr>
            <w:r>
              <w:t xml:space="preserve">              &lt;/xs:complexType&gt;</w:t>
            </w:r>
          </w:p>
          <w:p w14:paraId="36443BBD" w14:textId="77777777" w:rsidR="00D708FE" w:rsidRDefault="00D708FE" w:rsidP="00D708FE">
            <w:pPr>
              <w:pStyle w:val="XML1"/>
            </w:pPr>
            <w:r>
              <w:t xml:space="preserve">            &lt;/xs:element&gt;</w:t>
            </w:r>
          </w:p>
          <w:p w14:paraId="72B49068" w14:textId="77777777" w:rsidR="00D708FE" w:rsidRDefault="00D708FE" w:rsidP="00D708FE">
            <w:pPr>
              <w:pStyle w:val="XML1"/>
            </w:pPr>
            <w:r>
              <w:t xml:space="preserve">            &lt;xs:element name="advertised" minOccurs="0"&gt;</w:t>
            </w:r>
          </w:p>
          <w:p w14:paraId="1414E251" w14:textId="77777777" w:rsidR="00D708FE" w:rsidRDefault="00D708FE" w:rsidP="00D708FE">
            <w:pPr>
              <w:pStyle w:val="XML1"/>
            </w:pPr>
            <w:r>
              <w:t xml:space="preserve">              &lt;xs:annotation&gt;</w:t>
            </w:r>
          </w:p>
          <w:p w14:paraId="003AEC8F" w14:textId="77777777" w:rsidR="00D708FE" w:rsidRDefault="00D708FE" w:rsidP="00D708FE">
            <w:pPr>
              <w:pStyle w:val="XML1"/>
            </w:pPr>
            <w:r>
              <w:t xml:space="preserve">                &lt;xs:documentation&gt;</w:t>
            </w:r>
          </w:p>
          <w:p w14:paraId="6F91E717" w14:textId="77777777" w:rsidR="00D708FE" w:rsidRDefault="00D708FE" w:rsidP="00D708FE">
            <w:pPr>
              <w:pStyle w:val="XML1"/>
            </w:pPr>
            <w:r>
              <w:t xml:space="preserve">                  The features (rates, duplex, etc.) of the</w:t>
            </w:r>
          </w:p>
          <w:p w14:paraId="4B5B3F96" w14:textId="77777777" w:rsidR="00D708FE" w:rsidRDefault="00D708FE" w:rsidP="00D708FE">
            <w:pPr>
              <w:pStyle w:val="XML1"/>
            </w:pPr>
            <w:r>
              <w:t xml:space="preserve">                  port, that are advertised to the peer port.</w:t>
            </w:r>
          </w:p>
          <w:p w14:paraId="06A34AAB" w14:textId="77777777" w:rsidR="00D708FE" w:rsidRDefault="00D708FE" w:rsidP="00D708FE">
            <w:pPr>
              <w:pStyle w:val="XML1"/>
            </w:pPr>
          </w:p>
          <w:p w14:paraId="4174282F" w14:textId="77777777" w:rsidR="00D708FE" w:rsidRDefault="00D708FE" w:rsidP="00D708FE">
            <w:pPr>
              <w:pStyle w:val="XML1"/>
            </w:pPr>
            <w:r>
              <w:t xml:space="preserve">                  NETCONF &amp;lt;edit-config&amp;gt; operations MUST be implemented as </w:t>
            </w:r>
          </w:p>
          <w:p w14:paraId="20367768" w14:textId="77777777" w:rsidR="00D708FE" w:rsidRDefault="00D708FE" w:rsidP="00D708FE">
            <w:pPr>
              <w:pStyle w:val="XML1"/>
            </w:pPr>
            <w:r>
              <w:t xml:space="preserve">                  follows: </w:t>
            </w:r>
          </w:p>
          <w:p w14:paraId="648F8C92" w14:textId="77777777" w:rsidR="00D708FE" w:rsidRDefault="00D708FE" w:rsidP="00D708FE">
            <w:pPr>
              <w:pStyle w:val="XML1"/>
            </w:pPr>
          </w:p>
          <w:p w14:paraId="7210BB4A" w14:textId="77777777" w:rsidR="00D708FE" w:rsidRDefault="00D708FE" w:rsidP="00D708FE">
            <w:pPr>
              <w:pStyle w:val="XML1"/>
            </w:pPr>
            <w:r>
              <w:t xml:space="preserve">                  * The 'resource-id' element of OFResoureType MUST be</w:t>
            </w:r>
          </w:p>
          <w:p w14:paraId="06EE0890" w14:textId="77777777" w:rsidR="00D708FE" w:rsidRDefault="00D708FE" w:rsidP="00D708FE">
            <w:pPr>
              <w:pStyle w:val="XML1"/>
            </w:pPr>
            <w:r>
              <w:t xml:space="preserve">                  present in the path or in the filter at all</w:t>
            </w:r>
          </w:p>
          <w:p w14:paraId="74CB2765" w14:textId="77777777" w:rsidR="00D708FE" w:rsidRDefault="00D708FE" w:rsidP="00D708FE">
            <w:pPr>
              <w:pStyle w:val="XML1"/>
            </w:pPr>
            <w:r>
              <w:t xml:space="preserve">                  &amp;lt;edit-config&amp;gt; operations to identify the port.</w:t>
            </w:r>
          </w:p>
          <w:p w14:paraId="30B3388A" w14:textId="77777777" w:rsidR="00D708FE" w:rsidRDefault="00D708FE" w:rsidP="00D708FE">
            <w:pPr>
              <w:pStyle w:val="XML1"/>
            </w:pPr>
            <w:r>
              <w:t xml:space="preserve">                  * If the operation is 'merge' or 'replace', the element</w:t>
            </w:r>
          </w:p>
          <w:p w14:paraId="668CE0B8" w14:textId="77777777" w:rsidR="00D708FE" w:rsidRDefault="00D708FE" w:rsidP="00D708FE">
            <w:pPr>
              <w:pStyle w:val="XML1"/>
            </w:pPr>
            <w:r>
              <w:t xml:space="preserve">                  is created if it does not exist, and its value is set</w:t>
            </w:r>
          </w:p>
          <w:p w14:paraId="4595E3D6" w14:textId="77777777" w:rsidR="00D708FE" w:rsidRDefault="00D708FE" w:rsidP="00D708FE">
            <w:pPr>
              <w:pStyle w:val="XML1"/>
            </w:pPr>
            <w:r>
              <w:t xml:space="preserve">                  to the value found in the XML RPC data.</w:t>
            </w:r>
          </w:p>
          <w:p w14:paraId="22525F49" w14:textId="77777777" w:rsidR="00D708FE" w:rsidRDefault="00D708FE" w:rsidP="00D708FE">
            <w:pPr>
              <w:pStyle w:val="XML1"/>
            </w:pPr>
            <w:r>
              <w:t xml:space="preserve">                  * If the operation is 'create', the element is created if</w:t>
            </w:r>
          </w:p>
          <w:p w14:paraId="4D1E457E" w14:textId="77777777" w:rsidR="00D708FE" w:rsidRDefault="00D708FE" w:rsidP="00D708FE">
            <w:pPr>
              <w:pStyle w:val="XML1"/>
            </w:pPr>
            <w:r>
              <w:t xml:space="preserve">                  it does not exist. If the element already exists, a</w:t>
            </w:r>
          </w:p>
          <w:p w14:paraId="1D5CC1AD"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0A7EC798" w14:textId="77777777" w:rsidR="00D708FE" w:rsidRDefault="00D708FE" w:rsidP="00D708FE">
            <w:pPr>
              <w:pStyle w:val="XML1"/>
            </w:pPr>
            <w:r>
              <w:t xml:space="preserve">                  * If the operation is 'delete', the element is deleted if</w:t>
            </w:r>
          </w:p>
          <w:p w14:paraId="3CBBB91B" w14:textId="77777777" w:rsidR="00D708FE" w:rsidRDefault="00D708FE" w:rsidP="00D708FE">
            <w:pPr>
              <w:pStyle w:val="XML1"/>
            </w:pPr>
            <w:r>
              <w:t xml:space="preserve">                  it exists. If the element does not exist, a</w:t>
            </w:r>
          </w:p>
          <w:p w14:paraId="08B92511" w14:textId="77777777" w:rsidR="00D708FE" w:rsidRDefault="00D708FE" w:rsidP="00D708FE">
            <w:pPr>
              <w:pStyle w:val="XML1"/>
            </w:pPr>
            <w:r>
              <w:t xml:space="preserve">                  'data</w:t>
            </w:r>
            <w:r>
              <w:rPr>
                <w:rFonts w:ascii="MS Mincho" w:eastAsia="MS Mincho" w:hAnsi="MS Mincho" w:cs="MS Mincho" w:hint="eastAsia"/>
              </w:rPr>
              <w:t>‑</w:t>
            </w:r>
            <w:r>
              <w:t>missing' error is returned.</w:t>
            </w:r>
          </w:p>
          <w:p w14:paraId="41CFB200" w14:textId="77777777" w:rsidR="00D708FE" w:rsidRDefault="00D708FE" w:rsidP="00D708FE">
            <w:pPr>
              <w:pStyle w:val="XML1"/>
            </w:pPr>
            <w:r>
              <w:t xml:space="preserve">                &lt;/xs:documentation&gt;</w:t>
            </w:r>
          </w:p>
          <w:p w14:paraId="57EC8603" w14:textId="77777777" w:rsidR="00D708FE" w:rsidRDefault="00D708FE" w:rsidP="00D708FE">
            <w:pPr>
              <w:pStyle w:val="XML1"/>
            </w:pPr>
            <w:r>
              <w:t xml:space="preserve">              &lt;/xs:annotation&gt;</w:t>
            </w:r>
          </w:p>
          <w:p w14:paraId="27DDFD07" w14:textId="77777777" w:rsidR="00D708FE" w:rsidRDefault="00D708FE" w:rsidP="00D708FE">
            <w:pPr>
              <w:pStyle w:val="XML1"/>
            </w:pPr>
            <w:r>
              <w:t xml:space="preserve">              &lt;xs:complexType&gt;</w:t>
            </w:r>
          </w:p>
          <w:p w14:paraId="0A40CA84" w14:textId="77777777" w:rsidR="00D708FE" w:rsidRDefault="00D708FE" w:rsidP="00D708FE">
            <w:pPr>
              <w:pStyle w:val="XML1"/>
            </w:pPr>
            <w:r>
              <w:t xml:space="preserve">                &lt;xs:sequence&gt;</w:t>
            </w:r>
          </w:p>
          <w:p w14:paraId="72A5DCAD" w14:textId="77777777" w:rsidR="00D708FE" w:rsidRDefault="00D708FE" w:rsidP="00D708FE">
            <w:pPr>
              <w:pStyle w:val="XML1"/>
            </w:pPr>
            <w:r>
              <w:t xml:space="preserve">                  &lt;xs:group ref="OFPortOtherFeatureListType"/&gt;</w:t>
            </w:r>
          </w:p>
          <w:p w14:paraId="600FD7ED" w14:textId="77777777" w:rsidR="00D708FE" w:rsidRDefault="00D708FE" w:rsidP="00D708FE">
            <w:pPr>
              <w:pStyle w:val="XML1"/>
            </w:pPr>
            <w:r>
              <w:t xml:space="preserve">                &lt;/xs:sequence&gt;</w:t>
            </w:r>
          </w:p>
          <w:p w14:paraId="5ADB7B55" w14:textId="77777777" w:rsidR="00D708FE" w:rsidRDefault="00D708FE" w:rsidP="00D708FE">
            <w:pPr>
              <w:pStyle w:val="XML1"/>
            </w:pPr>
            <w:r>
              <w:t xml:space="preserve">              &lt;/xs:complexType&gt;</w:t>
            </w:r>
          </w:p>
          <w:p w14:paraId="31175CB9" w14:textId="77777777" w:rsidR="00D708FE" w:rsidRDefault="00D708FE" w:rsidP="00D708FE">
            <w:pPr>
              <w:pStyle w:val="XML1"/>
            </w:pPr>
            <w:r>
              <w:t xml:space="preserve">            &lt;/xs:element&gt;</w:t>
            </w:r>
          </w:p>
          <w:p w14:paraId="684CEDCF" w14:textId="77777777" w:rsidR="00D708FE" w:rsidRDefault="00D708FE" w:rsidP="00D708FE">
            <w:pPr>
              <w:pStyle w:val="XML1"/>
            </w:pPr>
            <w:r>
              <w:t xml:space="preserve">            &lt;xs:element name="supported" minOccurs="0"&gt;</w:t>
            </w:r>
          </w:p>
          <w:p w14:paraId="6A4C1EC6" w14:textId="77777777" w:rsidR="00D708FE" w:rsidRDefault="00D708FE" w:rsidP="00D708FE">
            <w:pPr>
              <w:pStyle w:val="XML1"/>
            </w:pPr>
            <w:r>
              <w:t xml:space="preserve">              &lt;xs:annotation&gt;</w:t>
            </w:r>
          </w:p>
          <w:p w14:paraId="05458672" w14:textId="77777777" w:rsidR="00D708FE" w:rsidRDefault="00D708FE" w:rsidP="00D708FE">
            <w:pPr>
              <w:pStyle w:val="XML1"/>
            </w:pPr>
            <w:r>
              <w:t xml:space="preserve">                &lt;xs:documentation&gt;</w:t>
            </w:r>
          </w:p>
          <w:p w14:paraId="57438832" w14:textId="77777777" w:rsidR="00D708FE" w:rsidRDefault="00D708FE" w:rsidP="00D708FE">
            <w:pPr>
              <w:pStyle w:val="XML1"/>
            </w:pPr>
            <w:r>
              <w:t xml:space="preserve">                  The features (rates, duplex, etc.) of the</w:t>
            </w:r>
          </w:p>
          <w:p w14:paraId="54CCDCA0" w14:textId="77777777" w:rsidR="00D708FE" w:rsidRDefault="00D708FE" w:rsidP="00D708FE">
            <w:pPr>
              <w:pStyle w:val="XML1"/>
            </w:pPr>
            <w:r>
              <w:t xml:space="preserve">                  port, that are supported on the port.</w:t>
            </w:r>
          </w:p>
          <w:p w14:paraId="5238C6A2" w14:textId="77777777" w:rsidR="00D708FE" w:rsidRDefault="00D708FE" w:rsidP="00D708FE">
            <w:pPr>
              <w:pStyle w:val="XML1"/>
            </w:pPr>
          </w:p>
          <w:p w14:paraId="67290CE4" w14:textId="77777777" w:rsidR="00D708FE" w:rsidRDefault="00D708FE" w:rsidP="00D708FE">
            <w:pPr>
              <w:pStyle w:val="XML1"/>
            </w:pPr>
            <w:r>
              <w:t xml:space="preserve">                  Children of this element are not configurable and can</w:t>
            </w:r>
          </w:p>
          <w:p w14:paraId="2CE07114" w14:textId="77777777" w:rsidR="00D708FE" w:rsidRDefault="00D708FE" w:rsidP="00D708FE">
            <w:pPr>
              <w:pStyle w:val="XML1"/>
            </w:pPr>
            <w:r>
              <w:t xml:space="preserve">                  only be retrieved by NETCONF &amp;lt;get&amp;gt; operations. Attemps to</w:t>
            </w:r>
          </w:p>
          <w:p w14:paraId="395ED579" w14:textId="77777777" w:rsidR="00D708FE" w:rsidRDefault="00D708FE" w:rsidP="00D708FE">
            <w:pPr>
              <w:pStyle w:val="XML1"/>
            </w:pPr>
            <w:r>
              <w:t xml:space="preserve">                  modify this element and its children with a NETCONF</w:t>
            </w:r>
          </w:p>
          <w:p w14:paraId="06304832" w14:textId="77777777" w:rsidR="00D708FE" w:rsidRDefault="00D708FE" w:rsidP="00D708FE">
            <w:pPr>
              <w:pStyle w:val="XML1"/>
            </w:pPr>
            <w:r>
              <w:t xml:space="preserve">                  &amp;lt;edit-config&amp;gt; operation MUST result in an</w:t>
            </w:r>
          </w:p>
          <w:p w14:paraId="054E535A" w14:textId="77777777" w:rsidR="00D708FE" w:rsidRDefault="00D708FE" w:rsidP="00D708FE">
            <w:pPr>
              <w:pStyle w:val="XML1"/>
            </w:pPr>
            <w:r>
              <w:t xml:space="preserve">                  'operation-not-supported' error with type</w:t>
            </w:r>
          </w:p>
          <w:p w14:paraId="28E0451D" w14:textId="77777777" w:rsidR="00D708FE" w:rsidRDefault="00D708FE" w:rsidP="00D708FE">
            <w:pPr>
              <w:pStyle w:val="XML1"/>
            </w:pPr>
            <w:r>
              <w:t xml:space="preserve">                  'application'.</w:t>
            </w:r>
          </w:p>
          <w:p w14:paraId="3EC843D3" w14:textId="77777777" w:rsidR="00D708FE" w:rsidRDefault="00D708FE" w:rsidP="00D708FE">
            <w:pPr>
              <w:pStyle w:val="XML1"/>
            </w:pPr>
            <w:r>
              <w:lastRenderedPageBreak/>
              <w:t xml:space="preserve">                &lt;/xs:documentation&gt;</w:t>
            </w:r>
          </w:p>
          <w:p w14:paraId="23DECAC6" w14:textId="77777777" w:rsidR="00D708FE" w:rsidRDefault="00D708FE" w:rsidP="00D708FE">
            <w:pPr>
              <w:pStyle w:val="XML1"/>
            </w:pPr>
            <w:r>
              <w:t xml:space="preserve">              &lt;/xs:annotation&gt;</w:t>
            </w:r>
          </w:p>
          <w:p w14:paraId="3515CE98" w14:textId="77777777" w:rsidR="00D708FE" w:rsidRDefault="00D708FE" w:rsidP="00D708FE">
            <w:pPr>
              <w:pStyle w:val="XML1"/>
            </w:pPr>
            <w:r>
              <w:t xml:space="preserve">              &lt;xs:complexType&gt;</w:t>
            </w:r>
          </w:p>
          <w:p w14:paraId="20A36DB2" w14:textId="77777777" w:rsidR="00D708FE" w:rsidRDefault="00D708FE" w:rsidP="00D708FE">
            <w:pPr>
              <w:pStyle w:val="XML1"/>
            </w:pPr>
            <w:r>
              <w:t xml:space="preserve">                &lt;xs:sequence&gt;</w:t>
            </w:r>
          </w:p>
          <w:p w14:paraId="38B3FC4A" w14:textId="77777777" w:rsidR="00D708FE" w:rsidRDefault="00D708FE" w:rsidP="00D708FE">
            <w:pPr>
              <w:pStyle w:val="XML1"/>
            </w:pPr>
            <w:r>
              <w:t xml:space="preserve">                  &lt;xs:group ref="OFPortOtherFeatureListType"/&gt;</w:t>
            </w:r>
          </w:p>
          <w:p w14:paraId="6BE26651" w14:textId="77777777" w:rsidR="00D708FE" w:rsidRDefault="00D708FE" w:rsidP="00D708FE">
            <w:pPr>
              <w:pStyle w:val="XML1"/>
            </w:pPr>
            <w:r>
              <w:t xml:space="preserve">                &lt;/xs:sequence&gt;</w:t>
            </w:r>
          </w:p>
          <w:p w14:paraId="677C1D8C" w14:textId="77777777" w:rsidR="00D708FE" w:rsidRDefault="00D708FE" w:rsidP="00D708FE">
            <w:pPr>
              <w:pStyle w:val="XML1"/>
            </w:pPr>
            <w:r>
              <w:t xml:space="preserve">              &lt;/xs:complexType&gt;</w:t>
            </w:r>
          </w:p>
          <w:p w14:paraId="1F8661E6" w14:textId="77777777" w:rsidR="00D708FE" w:rsidRDefault="00D708FE" w:rsidP="00D708FE">
            <w:pPr>
              <w:pStyle w:val="XML1"/>
            </w:pPr>
            <w:r>
              <w:t xml:space="preserve">            &lt;/xs:element&gt;</w:t>
            </w:r>
          </w:p>
          <w:p w14:paraId="01666676" w14:textId="77777777" w:rsidR="00D708FE" w:rsidRDefault="00D708FE" w:rsidP="00D708FE">
            <w:pPr>
              <w:pStyle w:val="XML1"/>
            </w:pPr>
            <w:r>
              <w:t xml:space="preserve">            &lt;xs:element name="advertised-peer" minOccurs="0"&gt;</w:t>
            </w:r>
          </w:p>
          <w:p w14:paraId="50756F4B" w14:textId="77777777" w:rsidR="00D708FE" w:rsidRDefault="00D708FE" w:rsidP="00D708FE">
            <w:pPr>
              <w:pStyle w:val="XML1"/>
            </w:pPr>
            <w:r>
              <w:t xml:space="preserve">              &lt;xs:annotation&gt;</w:t>
            </w:r>
          </w:p>
          <w:p w14:paraId="443B7374" w14:textId="77777777" w:rsidR="00D708FE" w:rsidRDefault="00D708FE" w:rsidP="00D708FE">
            <w:pPr>
              <w:pStyle w:val="XML1"/>
            </w:pPr>
            <w:r>
              <w:t xml:space="preserve">                &lt;xs:documentation&gt;</w:t>
            </w:r>
          </w:p>
          <w:p w14:paraId="37C8FAF7" w14:textId="77777777" w:rsidR="00D708FE" w:rsidRDefault="00D708FE" w:rsidP="00D708FE">
            <w:pPr>
              <w:pStyle w:val="XML1"/>
            </w:pPr>
            <w:r>
              <w:t xml:space="preserve">                  The features (rates, duplex, etc.) that are</w:t>
            </w:r>
          </w:p>
          <w:p w14:paraId="345096B2" w14:textId="77777777" w:rsidR="00D708FE" w:rsidRDefault="00D708FE" w:rsidP="00D708FE">
            <w:pPr>
              <w:pStyle w:val="XML1"/>
            </w:pPr>
            <w:r>
              <w:t xml:space="preserve">                  currently advertised by the peer port.</w:t>
            </w:r>
          </w:p>
          <w:p w14:paraId="12B1F0A6" w14:textId="77777777" w:rsidR="00D708FE" w:rsidRDefault="00D708FE" w:rsidP="00D708FE">
            <w:pPr>
              <w:pStyle w:val="XML1"/>
            </w:pPr>
          </w:p>
          <w:p w14:paraId="4F69DCCE" w14:textId="77777777" w:rsidR="00D708FE" w:rsidRDefault="00D708FE" w:rsidP="00D708FE">
            <w:pPr>
              <w:pStyle w:val="XML1"/>
            </w:pPr>
            <w:r>
              <w:t xml:space="preserve">                  Children of this element are not configurable and can</w:t>
            </w:r>
          </w:p>
          <w:p w14:paraId="2B48B623" w14:textId="77777777" w:rsidR="00D708FE" w:rsidRDefault="00D708FE" w:rsidP="00D708FE">
            <w:pPr>
              <w:pStyle w:val="XML1"/>
            </w:pPr>
            <w:r>
              <w:t xml:space="preserve">                  only be retrieved by NETCONF &amp;lt;get&amp;gt; operations. Attemps to</w:t>
            </w:r>
          </w:p>
          <w:p w14:paraId="1F801464" w14:textId="77777777" w:rsidR="00D708FE" w:rsidRDefault="00D708FE" w:rsidP="00D708FE">
            <w:pPr>
              <w:pStyle w:val="XML1"/>
            </w:pPr>
            <w:r>
              <w:t xml:space="preserve">                  modify this element and its children with a NETCONF</w:t>
            </w:r>
          </w:p>
          <w:p w14:paraId="0F9AF23C" w14:textId="77777777" w:rsidR="00D708FE" w:rsidRDefault="00D708FE" w:rsidP="00D708FE">
            <w:pPr>
              <w:pStyle w:val="XML1"/>
            </w:pPr>
            <w:r>
              <w:t xml:space="preserve">                  &amp;lt;edit-config&amp;gt; operation MUST result in an</w:t>
            </w:r>
          </w:p>
          <w:p w14:paraId="464B9A39" w14:textId="77777777" w:rsidR="00D708FE" w:rsidRDefault="00D708FE" w:rsidP="00D708FE">
            <w:pPr>
              <w:pStyle w:val="XML1"/>
            </w:pPr>
            <w:r>
              <w:t xml:space="preserve">                  'operation-not-supported' error with type</w:t>
            </w:r>
          </w:p>
          <w:p w14:paraId="5D685FE9" w14:textId="77777777" w:rsidR="00D708FE" w:rsidRDefault="00D708FE" w:rsidP="00D708FE">
            <w:pPr>
              <w:pStyle w:val="XML1"/>
            </w:pPr>
            <w:r>
              <w:t xml:space="preserve">                  'application'.</w:t>
            </w:r>
          </w:p>
          <w:p w14:paraId="08345A5F" w14:textId="77777777" w:rsidR="00D708FE" w:rsidRDefault="00D708FE" w:rsidP="00D708FE">
            <w:pPr>
              <w:pStyle w:val="XML1"/>
            </w:pPr>
            <w:r>
              <w:t xml:space="preserve">                &lt;/xs:documentation&gt;</w:t>
            </w:r>
          </w:p>
          <w:p w14:paraId="5B7B9121" w14:textId="77777777" w:rsidR="00D708FE" w:rsidRDefault="00D708FE" w:rsidP="00D708FE">
            <w:pPr>
              <w:pStyle w:val="XML1"/>
            </w:pPr>
            <w:r>
              <w:t xml:space="preserve">              &lt;/xs:annotation&gt;</w:t>
            </w:r>
          </w:p>
          <w:p w14:paraId="2E7B75AF" w14:textId="77777777" w:rsidR="00D708FE" w:rsidRDefault="00D708FE" w:rsidP="00D708FE">
            <w:pPr>
              <w:pStyle w:val="XML1"/>
            </w:pPr>
            <w:r>
              <w:t xml:space="preserve">              &lt;xs:complexType&gt;</w:t>
            </w:r>
          </w:p>
          <w:p w14:paraId="515E741E" w14:textId="77777777" w:rsidR="00D708FE" w:rsidRDefault="00D708FE" w:rsidP="00D708FE">
            <w:pPr>
              <w:pStyle w:val="XML1"/>
            </w:pPr>
            <w:r>
              <w:t xml:space="preserve">                &lt;xs:sequence&gt;</w:t>
            </w:r>
          </w:p>
          <w:p w14:paraId="2F998FEC" w14:textId="77777777" w:rsidR="00D708FE" w:rsidRDefault="00D708FE" w:rsidP="00D708FE">
            <w:pPr>
              <w:pStyle w:val="XML1"/>
            </w:pPr>
            <w:r>
              <w:t xml:space="preserve">                  &lt;xs:group ref="OFPortOtherFeatureListType"/&gt;</w:t>
            </w:r>
          </w:p>
          <w:p w14:paraId="31330F3A" w14:textId="77777777" w:rsidR="00D708FE" w:rsidRDefault="00D708FE" w:rsidP="00D708FE">
            <w:pPr>
              <w:pStyle w:val="XML1"/>
            </w:pPr>
            <w:r>
              <w:t xml:space="preserve">                &lt;/xs:sequence&gt;</w:t>
            </w:r>
          </w:p>
          <w:p w14:paraId="0EDBEA48" w14:textId="77777777" w:rsidR="00D708FE" w:rsidRDefault="00D708FE" w:rsidP="00D708FE">
            <w:pPr>
              <w:pStyle w:val="XML1"/>
            </w:pPr>
            <w:r>
              <w:t xml:space="preserve">              &lt;/xs:complexType&gt;</w:t>
            </w:r>
          </w:p>
          <w:p w14:paraId="25B78734" w14:textId="77777777" w:rsidR="00D708FE" w:rsidRDefault="00D708FE" w:rsidP="00D708FE">
            <w:pPr>
              <w:pStyle w:val="XML1"/>
            </w:pPr>
            <w:r>
              <w:t xml:space="preserve">            &lt;/xs:element&gt;</w:t>
            </w:r>
          </w:p>
          <w:p w14:paraId="0CCA8E77" w14:textId="77777777" w:rsidR="00D708FE" w:rsidRDefault="00D708FE" w:rsidP="00D708FE">
            <w:pPr>
              <w:pStyle w:val="XML1"/>
            </w:pPr>
            <w:r>
              <w:t xml:space="preserve">          &lt;/xs:sequence&gt;</w:t>
            </w:r>
          </w:p>
          <w:p w14:paraId="51C82406" w14:textId="77777777" w:rsidR="00D708FE" w:rsidRDefault="00D708FE" w:rsidP="00D708FE">
            <w:pPr>
              <w:pStyle w:val="XML1"/>
            </w:pPr>
            <w:r>
              <w:t xml:space="preserve">        &lt;/xs:complexType&gt;</w:t>
            </w:r>
          </w:p>
          <w:p w14:paraId="061AEE3F" w14:textId="77777777" w:rsidR="00D708FE" w:rsidRDefault="00D708FE" w:rsidP="00D708FE">
            <w:pPr>
              <w:pStyle w:val="XML1"/>
            </w:pPr>
            <w:r>
              <w:t xml:space="preserve">      &lt;/xs:element&gt;</w:t>
            </w:r>
          </w:p>
          <w:p w14:paraId="5232A839" w14:textId="77777777" w:rsidR="00D708FE" w:rsidRDefault="00D708FE" w:rsidP="00D708FE">
            <w:pPr>
              <w:pStyle w:val="XML1"/>
            </w:pPr>
            <w:r>
              <w:t xml:space="preserve">      &lt;xs:choice&gt;</w:t>
            </w:r>
          </w:p>
          <w:p w14:paraId="7C6C7B87" w14:textId="77777777" w:rsidR="00D708FE" w:rsidRDefault="00D708FE" w:rsidP="00D708FE">
            <w:pPr>
              <w:pStyle w:val="XML1"/>
            </w:pPr>
            <w:r>
              <w:t xml:space="preserve">        &lt;xs:annotation&gt;</w:t>
            </w:r>
          </w:p>
          <w:p w14:paraId="68CBEEAA" w14:textId="77777777" w:rsidR="00D708FE" w:rsidRDefault="00D708FE" w:rsidP="00D708FE">
            <w:pPr>
              <w:pStyle w:val="XML1"/>
            </w:pPr>
            <w:r>
              <w:t xml:space="preserve">          &lt;xs:documentation&gt;</w:t>
            </w:r>
          </w:p>
          <w:p w14:paraId="728FDCED" w14:textId="77777777" w:rsidR="00D708FE" w:rsidRDefault="00D708FE" w:rsidP="00D708FE">
            <w:pPr>
              <w:pStyle w:val="XML1"/>
            </w:pPr>
            <w:r>
              <w:t xml:space="preserve">            Tunnels are modeled as logical ports.</w:t>
            </w:r>
          </w:p>
          <w:p w14:paraId="141B62E4" w14:textId="77777777" w:rsidR="00D708FE" w:rsidRDefault="00D708FE" w:rsidP="00D708FE">
            <w:pPr>
              <w:pStyle w:val="XML1"/>
            </w:pPr>
          </w:p>
          <w:p w14:paraId="79AD82CA" w14:textId="77777777" w:rsidR="00D708FE" w:rsidRDefault="00D708FE" w:rsidP="00D708FE">
            <w:pPr>
              <w:pStyle w:val="XML1"/>
            </w:pPr>
            <w:r>
              <w:t xml:space="preserve">            Elements in this choice are not configurable and can only</w:t>
            </w:r>
          </w:p>
          <w:p w14:paraId="107F87E8" w14:textId="77777777" w:rsidR="00D708FE" w:rsidRDefault="00D708FE" w:rsidP="00D708FE">
            <w:pPr>
              <w:pStyle w:val="XML1"/>
            </w:pPr>
            <w:r>
              <w:t xml:space="preserve">            be retrieved by NETCONF &amp;lt;get&amp;gt; operations. Attemps to modify</w:t>
            </w:r>
          </w:p>
          <w:p w14:paraId="078D80D0" w14:textId="77777777" w:rsidR="00D708FE" w:rsidRDefault="00D708FE" w:rsidP="00D708FE">
            <w:pPr>
              <w:pStyle w:val="XML1"/>
            </w:pPr>
            <w:r>
              <w:t xml:space="preserve">            this element and its children with a NETCONF &amp;lt;edit-config&amp;gt;</w:t>
            </w:r>
          </w:p>
          <w:p w14:paraId="5A936182" w14:textId="77777777" w:rsidR="00D708FE" w:rsidRDefault="00D708FE" w:rsidP="00D708FE">
            <w:pPr>
              <w:pStyle w:val="XML1"/>
            </w:pPr>
            <w:r>
              <w:t xml:space="preserve">            operation MUST result in an 'operation-not-supported' error</w:t>
            </w:r>
          </w:p>
          <w:p w14:paraId="6310B009" w14:textId="77777777" w:rsidR="00D708FE" w:rsidRDefault="00D708FE" w:rsidP="00D708FE">
            <w:pPr>
              <w:pStyle w:val="XML1"/>
            </w:pPr>
            <w:r>
              <w:t xml:space="preserve">            with type 'application'.</w:t>
            </w:r>
          </w:p>
          <w:p w14:paraId="123E341F" w14:textId="77777777" w:rsidR="00D708FE" w:rsidRDefault="00D708FE" w:rsidP="00D708FE">
            <w:pPr>
              <w:pStyle w:val="XML1"/>
            </w:pPr>
          </w:p>
          <w:p w14:paraId="77623D7C" w14:textId="77777777" w:rsidR="00D708FE" w:rsidRDefault="00D708FE" w:rsidP="00D708FE">
            <w:pPr>
              <w:pStyle w:val="XML1"/>
            </w:pPr>
            <w:r>
              <w:t xml:space="preserve">            Only elements from one choice must exist at a time.</w:t>
            </w:r>
          </w:p>
          <w:p w14:paraId="0EDDAF0B" w14:textId="77777777" w:rsidR="00D708FE" w:rsidRDefault="00D708FE" w:rsidP="00D708FE">
            <w:pPr>
              <w:pStyle w:val="XML1"/>
            </w:pPr>
            <w:r>
              <w:t xml:space="preserve">          &lt;/xs:documentation&gt;</w:t>
            </w:r>
          </w:p>
          <w:p w14:paraId="6990E92C" w14:textId="77777777" w:rsidR="00D708FE" w:rsidRDefault="00D708FE" w:rsidP="00D708FE">
            <w:pPr>
              <w:pStyle w:val="XML1"/>
            </w:pPr>
            <w:r>
              <w:t xml:space="preserve">        &lt;/xs:annotation&gt;</w:t>
            </w:r>
          </w:p>
          <w:p w14:paraId="774E3551" w14:textId="77777777" w:rsidR="00D708FE" w:rsidRDefault="00D708FE" w:rsidP="00D708FE">
            <w:pPr>
              <w:pStyle w:val="XML1"/>
            </w:pPr>
          </w:p>
          <w:p w14:paraId="0E6059B1" w14:textId="77777777" w:rsidR="00D708FE" w:rsidRDefault="00D708FE" w:rsidP="00D708FE">
            <w:pPr>
              <w:pStyle w:val="XML1"/>
            </w:pPr>
            <w:r>
              <w:t xml:space="preserve">        &lt;xs:sequence&gt;</w:t>
            </w:r>
          </w:p>
          <w:p w14:paraId="215D991E" w14:textId="77777777" w:rsidR="00D708FE" w:rsidRDefault="00D708FE" w:rsidP="00D708FE">
            <w:pPr>
              <w:pStyle w:val="XML1"/>
            </w:pPr>
            <w:r>
              <w:t xml:space="preserve">          &lt;xs:element name="tunnel"&gt;</w:t>
            </w:r>
          </w:p>
          <w:p w14:paraId="1EC7E81F" w14:textId="77777777" w:rsidR="00D708FE" w:rsidRDefault="00D708FE" w:rsidP="00D708FE">
            <w:pPr>
              <w:pStyle w:val="XML1"/>
            </w:pPr>
            <w:r>
              <w:t xml:space="preserve">            &lt;xs:annotation&gt;</w:t>
            </w:r>
          </w:p>
          <w:p w14:paraId="7620A707" w14:textId="77777777" w:rsidR="00D708FE" w:rsidRDefault="00D708FE" w:rsidP="00D708FE">
            <w:pPr>
              <w:pStyle w:val="XML1"/>
            </w:pPr>
            <w:r>
              <w:t xml:space="preserve">              &lt;xs:documentation&gt;</w:t>
            </w:r>
          </w:p>
          <w:p w14:paraId="5DB4B978" w14:textId="77777777" w:rsidR="00D708FE" w:rsidRDefault="00D708FE" w:rsidP="00D708FE">
            <w:pPr>
              <w:pStyle w:val="XML1"/>
            </w:pPr>
            <w:r>
              <w:t xml:space="preserve">                Properties of a basic IP-in-GRE tunnel.</w:t>
            </w:r>
          </w:p>
          <w:p w14:paraId="793C0915" w14:textId="77777777" w:rsidR="00D708FE" w:rsidRDefault="00D708FE" w:rsidP="00D708FE">
            <w:pPr>
              <w:pStyle w:val="XML1"/>
            </w:pPr>
            <w:r>
              <w:t xml:space="preserve">              &lt;/xs:documentation&gt;</w:t>
            </w:r>
          </w:p>
          <w:p w14:paraId="0F355854" w14:textId="77777777" w:rsidR="00D708FE" w:rsidRDefault="00D708FE" w:rsidP="00D708FE">
            <w:pPr>
              <w:pStyle w:val="XML1"/>
            </w:pPr>
            <w:r>
              <w:t xml:space="preserve">            &lt;/xs:annotation&gt;</w:t>
            </w:r>
          </w:p>
          <w:p w14:paraId="0C8A3EFF" w14:textId="77777777" w:rsidR="00D708FE" w:rsidRDefault="00D708FE" w:rsidP="00D708FE">
            <w:pPr>
              <w:pStyle w:val="XML1"/>
            </w:pPr>
            <w:r>
              <w:t xml:space="preserve">            &lt;xs:complexType&gt;</w:t>
            </w:r>
          </w:p>
          <w:p w14:paraId="2E9F841F" w14:textId="77777777" w:rsidR="00D708FE" w:rsidRDefault="00D708FE" w:rsidP="00D708FE">
            <w:pPr>
              <w:pStyle w:val="XML1"/>
            </w:pPr>
            <w:r>
              <w:t xml:space="preserve">              &lt;xs:sequence&gt;</w:t>
            </w:r>
          </w:p>
          <w:p w14:paraId="389C57AE" w14:textId="77777777" w:rsidR="00D708FE" w:rsidRDefault="00D708FE" w:rsidP="00D708FE">
            <w:pPr>
              <w:pStyle w:val="XML1"/>
            </w:pPr>
            <w:r>
              <w:lastRenderedPageBreak/>
              <w:t xml:space="preserve">                &lt;xs:group ref="OFPortBaseTunnelType"/&gt;</w:t>
            </w:r>
          </w:p>
          <w:p w14:paraId="60DC6D73" w14:textId="77777777" w:rsidR="00D708FE" w:rsidRDefault="00D708FE" w:rsidP="00D708FE">
            <w:pPr>
              <w:pStyle w:val="XML1"/>
            </w:pPr>
            <w:r>
              <w:t xml:space="preserve">              &lt;/xs:sequence&gt;</w:t>
            </w:r>
          </w:p>
          <w:p w14:paraId="035FBA4F" w14:textId="77777777" w:rsidR="00D708FE" w:rsidRDefault="00D708FE" w:rsidP="00D708FE">
            <w:pPr>
              <w:pStyle w:val="XML1"/>
            </w:pPr>
            <w:r>
              <w:t xml:space="preserve">            &lt;/xs:complexType&gt;</w:t>
            </w:r>
          </w:p>
          <w:p w14:paraId="0A7B20E6" w14:textId="77777777" w:rsidR="00D708FE" w:rsidRDefault="00D708FE" w:rsidP="00D708FE">
            <w:pPr>
              <w:pStyle w:val="XML1"/>
            </w:pPr>
            <w:r>
              <w:t xml:space="preserve">          &lt;/xs:element&gt;</w:t>
            </w:r>
          </w:p>
          <w:p w14:paraId="30A9D3E0" w14:textId="77777777" w:rsidR="00D708FE" w:rsidRDefault="00D708FE" w:rsidP="00D708FE">
            <w:pPr>
              <w:pStyle w:val="XML1"/>
            </w:pPr>
            <w:r>
              <w:t xml:space="preserve">        &lt;/xs:sequence&gt;</w:t>
            </w:r>
          </w:p>
          <w:p w14:paraId="7E31F450" w14:textId="77777777" w:rsidR="00D708FE" w:rsidRDefault="00D708FE" w:rsidP="00D708FE">
            <w:pPr>
              <w:pStyle w:val="XML1"/>
            </w:pPr>
            <w:r>
              <w:t xml:space="preserve">        &lt;xs:sequence&gt;</w:t>
            </w:r>
          </w:p>
          <w:p w14:paraId="5D76AD40" w14:textId="77777777" w:rsidR="00D708FE" w:rsidRDefault="00D708FE" w:rsidP="00D708FE">
            <w:pPr>
              <w:pStyle w:val="XML1"/>
            </w:pPr>
            <w:r>
              <w:t xml:space="preserve">          &lt;xs:element name="ipgre-tunnel"&gt;</w:t>
            </w:r>
          </w:p>
          <w:p w14:paraId="2CE16AC2" w14:textId="77777777" w:rsidR="00D708FE" w:rsidRDefault="00D708FE" w:rsidP="00D708FE">
            <w:pPr>
              <w:pStyle w:val="XML1"/>
            </w:pPr>
            <w:r>
              <w:t xml:space="preserve">            &lt;xs:annotation&gt;</w:t>
            </w:r>
          </w:p>
          <w:p w14:paraId="5EC96DA4" w14:textId="77777777" w:rsidR="00D708FE" w:rsidRDefault="00D708FE" w:rsidP="00D708FE">
            <w:pPr>
              <w:pStyle w:val="XML1"/>
            </w:pPr>
            <w:r>
              <w:t xml:space="preserve">              &lt;xs:documentation&gt;</w:t>
            </w:r>
          </w:p>
          <w:p w14:paraId="70800C42" w14:textId="77777777" w:rsidR="00D708FE" w:rsidRDefault="00D708FE" w:rsidP="00D708FE">
            <w:pPr>
              <w:pStyle w:val="XML1"/>
            </w:pPr>
            <w:r>
              <w:t xml:space="preserve">                Properties of a IP-in-GRE tunnel.</w:t>
            </w:r>
          </w:p>
          <w:p w14:paraId="7B633E74" w14:textId="77777777" w:rsidR="00D708FE" w:rsidRDefault="00D708FE" w:rsidP="00D708FE">
            <w:pPr>
              <w:pStyle w:val="XML1"/>
            </w:pPr>
            <w:r>
              <w:t xml:space="preserve">              &lt;/xs:documentation&gt;</w:t>
            </w:r>
          </w:p>
          <w:p w14:paraId="295FD95C" w14:textId="77777777" w:rsidR="00D708FE" w:rsidRDefault="00D708FE" w:rsidP="00D708FE">
            <w:pPr>
              <w:pStyle w:val="XML1"/>
            </w:pPr>
            <w:r>
              <w:t xml:space="preserve">            &lt;/xs:annotation&gt;</w:t>
            </w:r>
          </w:p>
          <w:p w14:paraId="5D226394" w14:textId="77777777" w:rsidR="00D708FE" w:rsidRDefault="00D708FE" w:rsidP="00D708FE">
            <w:pPr>
              <w:pStyle w:val="XML1"/>
            </w:pPr>
            <w:r>
              <w:t xml:space="preserve">            &lt;xs:complexType&gt;</w:t>
            </w:r>
          </w:p>
          <w:p w14:paraId="0B5317B6" w14:textId="77777777" w:rsidR="00D708FE" w:rsidRDefault="00D708FE" w:rsidP="00D708FE">
            <w:pPr>
              <w:pStyle w:val="XML1"/>
            </w:pPr>
            <w:r>
              <w:t xml:space="preserve">              &lt;xs:sequence&gt;</w:t>
            </w:r>
          </w:p>
          <w:p w14:paraId="0DC146A9" w14:textId="77777777" w:rsidR="00D708FE" w:rsidRDefault="00D708FE" w:rsidP="00D708FE">
            <w:pPr>
              <w:pStyle w:val="XML1"/>
            </w:pPr>
            <w:r>
              <w:t xml:space="preserve">                &lt;xs:group ref="OFPortIPGRETunnelType"/&gt;</w:t>
            </w:r>
          </w:p>
          <w:p w14:paraId="4AC074F2" w14:textId="77777777" w:rsidR="00D708FE" w:rsidRDefault="00D708FE" w:rsidP="00D708FE">
            <w:pPr>
              <w:pStyle w:val="XML1"/>
            </w:pPr>
            <w:r>
              <w:t xml:space="preserve">              &lt;/xs:sequence&gt;</w:t>
            </w:r>
          </w:p>
          <w:p w14:paraId="5453408E" w14:textId="77777777" w:rsidR="00D708FE" w:rsidRDefault="00D708FE" w:rsidP="00D708FE">
            <w:pPr>
              <w:pStyle w:val="XML1"/>
            </w:pPr>
            <w:r>
              <w:t xml:space="preserve">            &lt;/xs:complexType&gt;</w:t>
            </w:r>
          </w:p>
          <w:p w14:paraId="18E05CDB" w14:textId="77777777" w:rsidR="00D708FE" w:rsidRDefault="00D708FE" w:rsidP="00D708FE">
            <w:pPr>
              <w:pStyle w:val="XML1"/>
            </w:pPr>
            <w:r>
              <w:t xml:space="preserve">          &lt;/xs:element&gt;</w:t>
            </w:r>
          </w:p>
          <w:p w14:paraId="72570C28" w14:textId="77777777" w:rsidR="00D708FE" w:rsidRDefault="00D708FE" w:rsidP="00D708FE">
            <w:pPr>
              <w:pStyle w:val="XML1"/>
            </w:pPr>
            <w:r>
              <w:t xml:space="preserve">        &lt;/xs:sequence&gt;</w:t>
            </w:r>
          </w:p>
          <w:p w14:paraId="107A4921" w14:textId="77777777" w:rsidR="00D708FE" w:rsidRDefault="00D708FE" w:rsidP="00D708FE">
            <w:pPr>
              <w:pStyle w:val="XML1"/>
            </w:pPr>
            <w:r>
              <w:t xml:space="preserve">        &lt;xs:sequence&gt;</w:t>
            </w:r>
          </w:p>
          <w:p w14:paraId="3E542E5C" w14:textId="77777777" w:rsidR="00D708FE" w:rsidRDefault="00D708FE" w:rsidP="00D708FE">
            <w:pPr>
              <w:pStyle w:val="XML1"/>
            </w:pPr>
            <w:r>
              <w:t xml:space="preserve">          &lt;xs:element name="vxlan-tunnel"&gt;</w:t>
            </w:r>
          </w:p>
          <w:p w14:paraId="3E83622E" w14:textId="77777777" w:rsidR="00D708FE" w:rsidRDefault="00D708FE" w:rsidP="00D708FE">
            <w:pPr>
              <w:pStyle w:val="XML1"/>
            </w:pPr>
            <w:r>
              <w:t xml:space="preserve">            &lt;xs:annotation&gt;</w:t>
            </w:r>
          </w:p>
          <w:p w14:paraId="515A419F" w14:textId="77777777" w:rsidR="00D708FE" w:rsidRDefault="00D708FE" w:rsidP="00D708FE">
            <w:pPr>
              <w:pStyle w:val="XML1"/>
            </w:pPr>
            <w:r>
              <w:t xml:space="preserve">              &lt;xs:documentation&gt;</w:t>
            </w:r>
          </w:p>
          <w:p w14:paraId="0E945279" w14:textId="77777777" w:rsidR="00D708FE" w:rsidRDefault="00D708FE" w:rsidP="00D708FE">
            <w:pPr>
              <w:pStyle w:val="XML1"/>
            </w:pPr>
            <w:r>
              <w:t xml:space="preserve">                Properties of a VxLAN tunnel.</w:t>
            </w:r>
          </w:p>
          <w:p w14:paraId="6B2C9A09" w14:textId="77777777" w:rsidR="00D708FE" w:rsidRDefault="00D708FE" w:rsidP="00D708FE">
            <w:pPr>
              <w:pStyle w:val="XML1"/>
            </w:pPr>
            <w:r>
              <w:t xml:space="preserve">              &lt;/xs:documentation&gt;</w:t>
            </w:r>
          </w:p>
          <w:p w14:paraId="291E404F" w14:textId="77777777" w:rsidR="00D708FE" w:rsidRDefault="00D708FE" w:rsidP="00D708FE">
            <w:pPr>
              <w:pStyle w:val="XML1"/>
            </w:pPr>
            <w:r>
              <w:t xml:space="preserve">            &lt;/xs:annotation&gt;</w:t>
            </w:r>
          </w:p>
          <w:p w14:paraId="0895E5E7" w14:textId="77777777" w:rsidR="00D708FE" w:rsidRDefault="00D708FE" w:rsidP="00D708FE">
            <w:pPr>
              <w:pStyle w:val="XML1"/>
            </w:pPr>
            <w:r>
              <w:t xml:space="preserve">            &lt;xs:complexType&gt;</w:t>
            </w:r>
          </w:p>
          <w:p w14:paraId="79A1822A" w14:textId="77777777" w:rsidR="00D708FE" w:rsidRDefault="00D708FE" w:rsidP="00D708FE">
            <w:pPr>
              <w:pStyle w:val="XML1"/>
            </w:pPr>
            <w:r>
              <w:t xml:space="preserve">              &lt;xs:sequence&gt;</w:t>
            </w:r>
          </w:p>
          <w:p w14:paraId="440B8EC0" w14:textId="77777777" w:rsidR="00D708FE" w:rsidRDefault="00D708FE" w:rsidP="00D708FE">
            <w:pPr>
              <w:pStyle w:val="XML1"/>
            </w:pPr>
            <w:r>
              <w:t xml:space="preserve">                &lt;xs:group ref="OFPortVXLANTunnelType"/&gt;</w:t>
            </w:r>
          </w:p>
          <w:p w14:paraId="0A704195" w14:textId="77777777" w:rsidR="00D708FE" w:rsidRDefault="00D708FE" w:rsidP="00D708FE">
            <w:pPr>
              <w:pStyle w:val="XML1"/>
            </w:pPr>
            <w:r>
              <w:t xml:space="preserve">              &lt;/xs:sequence&gt;</w:t>
            </w:r>
          </w:p>
          <w:p w14:paraId="0F909ED7" w14:textId="77777777" w:rsidR="00D708FE" w:rsidRDefault="00D708FE" w:rsidP="00D708FE">
            <w:pPr>
              <w:pStyle w:val="XML1"/>
            </w:pPr>
            <w:r>
              <w:t xml:space="preserve">            &lt;/xs:complexType&gt;</w:t>
            </w:r>
          </w:p>
          <w:p w14:paraId="3A2A49F0" w14:textId="77777777" w:rsidR="00D708FE" w:rsidRDefault="00D708FE" w:rsidP="00D708FE">
            <w:pPr>
              <w:pStyle w:val="XML1"/>
            </w:pPr>
            <w:r>
              <w:t xml:space="preserve">          &lt;/xs:element&gt;</w:t>
            </w:r>
          </w:p>
          <w:p w14:paraId="03635FFF" w14:textId="77777777" w:rsidR="00D708FE" w:rsidRDefault="00D708FE" w:rsidP="00D708FE">
            <w:pPr>
              <w:pStyle w:val="XML1"/>
            </w:pPr>
            <w:r>
              <w:t xml:space="preserve">        &lt;/xs:sequence&gt;</w:t>
            </w:r>
          </w:p>
          <w:p w14:paraId="16666B04" w14:textId="77777777" w:rsidR="00D708FE" w:rsidRDefault="00D708FE" w:rsidP="00D708FE">
            <w:pPr>
              <w:pStyle w:val="XML1"/>
            </w:pPr>
            <w:r>
              <w:t xml:space="preserve">        &lt;xs:sequence&gt;</w:t>
            </w:r>
          </w:p>
          <w:p w14:paraId="722446D3" w14:textId="77777777" w:rsidR="00D708FE" w:rsidRDefault="00D708FE" w:rsidP="00D708FE">
            <w:pPr>
              <w:pStyle w:val="XML1"/>
            </w:pPr>
            <w:r>
              <w:t xml:space="preserve">          &lt;xs:element name="nvgre-tunnel"&gt;</w:t>
            </w:r>
          </w:p>
          <w:p w14:paraId="74BE0CB4" w14:textId="77777777" w:rsidR="00D708FE" w:rsidRDefault="00D708FE" w:rsidP="00D708FE">
            <w:pPr>
              <w:pStyle w:val="XML1"/>
            </w:pPr>
            <w:r>
              <w:t xml:space="preserve">            &lt;xs:annotation&gt;</w:t>
            </w:r>
          </w:p>
          <w:p w14:paraId="39FA3F91" w14:textId="77777777" w:rsidR="00D708FE" w:rsidRDefault="00D708FE" w:rsidP="00D708FE">
            <w:pPr>
              <w:pStyle w:val="XML1"/>
            </w:pPr>
            <w:r>
              <w:t xml:space="preserve">              &lt;xs:documentation&gt;</w:t>
            </w:r>
          </w:p>
          <w:p w14:paraId="50655FFD" w14:textId="77777777" w:rsidR="00D708FE" w:rsidRDefault="00D708FE" w:rsidP="00D708FE">
            <w:pPr>
              <w:pStyle w:val="XML1"/>
            </w:pPr>
            <w:r>
              <w:t xml:space="preserve">                Properties of a NVGRE tunnel.</w:t>
            </w:r>
          </w:p>
          <w:p w14:paraId="5C203D3B" w14:textId="77777777" w:rsidR="00D708FE" w:rsidRDefault="00D708FE" w:rsidP="00D708FE">
            <w:pPr>
              <w:pStyle w:val="XML1"/>
            </w:pPr>
            <w:r>
              <w:t xml:space="preserve">              &lt;/xs:documentation&gt;</w:t>
            </w:r>
          </w:p>
          <w:p w14:paraId="5BD9F5D8" w14:textId="77777777" w:rsidR="00D708FE" w:rsidRDefault="00D708FE" w:rsidP="00D708FE">
            <w:pPr>
              <w:pStyle w:val="XML1"/>
            </w:pPr>
            <w:r>
              <w:t xml:space="preserve">            &lt;/xs:annotation&gt;</w:t>
            </w:r>
          </w:p>
          <w:p w14:paraId="53B95182" w14:textId="77777777" w:rsidR="00D708FE" w:rsidRDefault="00D708FE" w:rsidP="00D708FE">
            <w:pPr>
              <w:pStyle w:val="XML1"/>
            </w:pPr>
            <w:r>
              <w:t xml:space="preserve">            &lt;xs:complexType&gt;</w:t>
            </w:r>
          </w:p>
          <w:p w14:paraId="0778D39A" w14:textId="77777777" w:rsidR="00D708FE" w:rsidRDefault="00D708FE" w:rsidP="00D708FE">
            <w:pPr>
              <w:pStyle w:val="XML1"/>
            </w:pPr>
            <w:r>
              <w:t xml:space="preserve">              &lt;xs:sequence&gt;</w:t>
            </w:r>
          </w:p>
          <w:p w14:paraId="415A7996" w14:textId="77777777" w:rsidR="00D708FE" w:rsidRDefault="00D708FE" w:rsidP="00D708FE">
            <w:pPr>
              <w:pStyle w:val="XML1"/>
            </w:pPr>
            <w:r>
              <w:t xml:space="preserve">                &lt;xs:group ref="OFPortNVGRETunnelType"/&gt;</w:t>
            </w:r>
          </w:p>
          <w:p w14:paraId="46F743A3" w14:textId="77777777" w:rsidR="00D708FE" w:rsidRDefault="00D708FE" w:rsidP="00D708FE">
            <w:pPr>
              <w:pStyle w:val="XML1"/>
            </w:pPr>
            <w:r>
              <w:t xml:space="preserve">              &lt;/xs:sequence&gt;</w:t>
            </w:r>
          </w:p>
          <w:p w14:paraId="16EA9D62" w14:textId="77777777" w:rsidR="00D708FE" w:rsidRDefault="00D708FE" w:rsidP="00D708FE">
            <w:pPr>
              <w:pStyle w:val="XML1"/>
            </w:pPr>
            <w:r>
              <w:t xml:space="preserve">            &lt;/xs:complexType&gt;</w:t>
            </w:r>
          </w:p>
          <w:p w14:paraId="41A471EC" w14:textId="77777777" w:rsidR="00D708FE" w:rsidRDefault="00D708FE" w:rsidP="00D708FE">
            <w:pPr>
              <w:pStyle w:val="XML1"/>
            </w:pPr>
            <w:r>
              <w:t xml:space="preserve">          &lt;/xs:element&gt;</w:t>
            </w:r>
          </w:p>
          <w:p w14:paraId="5CB342D9" w14:textId="77777777" w:rsidR="00D708FE" w:rsidRDefault="00D708FE" w:rsidP="00D708FE">
            <w:pPr>
              <w:pStyle w:val="XML1"/>
            </w:pPr>
            <w:r>
              <w:t xml:space="preserve">        &lt;/xs:sequence&gt;</w:t>
            </w:r>
          </w:p>
          <w:p w14:paraId="6418700C" w14:textId="77777777" w:rsidR="00D708FE" w:rsidRDefault="00D708FE" w:rsidP="00D708FE">
            <w:pPr>
              <w:pStyle w:val="XML1"/>
            </w:pPr>
            <w:r>
              <w:t xml:space="preserve">      &lt;/xs:choice&gt;</w:t>
            </w:r>
          </w:p>
          <w:p w14:paraId="188F67CF" w14:textId="77777777" w:rsidR="00D708FE" w:rsidRDefault="00D708FE" w:rsidP="00D708FE">
            <w:pPr>
              <w:pStyle w:val="XML1"/>
            </w:pPr>
            <w:r>
              <w:t xml:space="preserve">    &lt;/xs:sequence&gt;</w:t>
            </w:r>
          </w:p>
          <w:p w14:paraId="508E35CF" w14:textId="77777777" w:rsidR="00D708FE" w:rsidRDefault="00D708FE" w:rsidP="00D708FE">
            <w:pPr>
              <w:pStyle w:val="XML1"/>
            </w:pPr>
            <w:r>
              <w:t xml:space="preserve">  &lt;/xs:group&gt;</w:t>
            </w:r>
          </w:p>
          <w:p w14:paraId="7AB31638" w14:textId="77777777" w:rsidR="00D708FE" w:rsidRDefault="00D708FE" w:rsidP="00D708FE">
            <w:pPr>
              <w:pStyle w:val="XML1"/>
            </w:pPr>
          </w:p>
          <w:p w14:paraId="4368623F" w14:textId="77777777" w:rsidR="00D708FE" w:rsidRDefault="00D708FE" w:rsidP="00D708FE">
            <w:pPr>
              <w:pStyle w:val="XML1"/>
            </w:pPr>
            <w:r>
              <w:t xml:space="preserve">  &lt;xs:group name="OFResourceType"&gt;</w:t>
            </w:r>
          </w:p>
          <w:p w14:paraId="168DE720" w14:textId="77777777" w:rsidR="00D708FE" w:rsidRDefault="00D708FE" w:rsidP="00D708FE">
            <w:pPr>
              <w:pStyle w:val="XML1"/>
            </w:pPr>
            <w:r>
              <w:t xml:space="preserve">    &lt;xs:annotation&gt;</w:t>
            </w:r>
          </w:p>
          <w:p w14:paraId="5CE8811A" w14:textId="77777777" w:rsidR="00D708FE" w:rsidRDefault="00D708FE" w:rsidP="00D708FE">
            <w:pPr>
              <w:pStyle w:val="XML1"/>
            </w:pPr>
            <w:r>
              <w:t xml:space="preserve">      &lt;xs:documentation&gt;</w:t>
            </w:r>
          </w:p>
          <w:p w14:paraId="5EADB16A" w14:textId="77777777" w:rsidR="00D708FE" w:rsidRDefault="00D708FE" w:rsidP="00D708FE">
            <w:pPr>
              <w:pStyle w:val="XML1"/>
            </w:pPr>
            <w:r>
              <w:t xml:space="preserve">        This element specifies a generic OpenFlow resource</w:t>
            </w:r>
          </w:p>
          <w:p w14:paraId="487C09B9" w14:textId="77777777" w:rsidR="00D708FE" w:rsidRDefault="00D708FE" w:rsidP="00D708FE">
            <w:pPr>
              <w:pStyle w:val="XML1"/>
            </w:pPr>
            <w:r>
              <w:t xml:space="preserve">        that is used as a basis for specific resources. Even though</w:t>
            </w:r>
          </w:p>
          <w:p w14:paraId="598DCC5B" w14:textId="77777777" w:rsidR="00D708FE" w:rsidRDefault="00D708FE" w:rsidP="00D708FE">
            <w:pPr>
              <w:pStyle w:val="XML1"/>
            </w:pPr>
            <w:r>
              <w:lastRenderedPageBreak/>
              <w:t xml:space="preserve">        this element is not used on its own the following rules for</w:t>
            </w:r>
          </w:p>
          <w:p w14:paraId="2FE5AA35" w14:textId="77777777" w:rsidR="00D708FE" w:rsidRDefault="00D708FE" w:rsidP="00D708FE">
            <w:pPr>
              <w:pStyle w:val="XML1"/>
            </w:pPr>
            <w:r>
              <w:t xml:space="preserve">        NETCONF operations MUST be obeyed also by elemnts using this</w:t>
            </w:r>
          </w:p>
          <w:p w14:paraId="18BF835B" w14:textId="77777777" w:rsidR="00D708FE" w:rsidRDefault="00D708FE" w:rsidP="00D708FE">
            <w:pPr>
              <w:pStyle w:val="XML1"/>
            </w:pPr>
            <w:r>
              <w:t xml:space="preserve">        element.</w:t>
            </w:r>
          </w:p>
          <w:p w14:paraId="061EF435" w14:textId="77777777" w:rsidR="00D708FE" w:rsidRDefault="00D708FE" w:rsidP="00D708FE">
            <w:pPr>
              <w:pStyle w:val="XML1"/>
            </w:pPr>
          </w:p>
          <w:p w14:paraId="6C8B46EE" w14:textId="77777777" w:rsidR="00D708FE" w:rsidRDefault="00D708FE" w:rsidP="00D708FE">
            <w:pPr>
              <w:pStyle w:val="XML1"/>
            </w:pPr>
            <w:r>
              <w:t xml:space="preserve">        NETCONF &amp;lt;edit-config&amp;gt; operations MUST be implemented as </w:t>
            </w:r>
          </w:p>
          <w:p w14:paraId="362D02B6" w14:textId="77777777" w:rsidR="00D708FE" w:rsidRDefault="00D708FE" w:rsidP="00D708FE">
            <w:pPr>
              <w:pStyle w:val="XML1"/>
            </w:pPr>
            <w:r>
              <w:t xml:space="preserve">        follows: </w:t>
            </w:r>
          </w:p>
          <w:p w14:paraId="77CDC952" w14:textId="77777777" w:rsidR="00D708FE" w:rsidRDefault="00D708FE" w:rsidP="00D708FE">
            <w:pPr>
              <w:pStyle w:val="XML1"/>
            </w:pPr>
          </w:p>
          <w:p w14:paraId="2CB13A63" w14:textId="77777777" w:rsidR="00D708FE" w:rsidRDefault="00D708FE" w:rsidP="00D708FE">
            <w:pPr>
              <w:pStyle w:val="XML1"/>
            </w:pPr>
            <w:r>
              <w:t xml:space="preserve">        * The 'id' element MUST be present at all &amp;lt;edit-config&amp;gt;</w:t>
            </w:r>
          </w:p>
          <w:p w14:paraId="2619BB83" w14:textId="77777777" w:rsidR="00D708FE" w:rsidRDefault="00D708FE" w:rsidP="00D708FE">
            <w:pPr>
              <w:pStyle w:val="XML1"/>
            </w:pPr>
            <w:r>
              <w:t xml:space="preserve">        operations to identify the resource.</w:t>
            </w:r>
          </w:p>
          <w:p w14:paraId="443B585F" w14:textId="77777777" w:rsidR="00D708FE" w:rsidRDefault="00D708FE" w:rsidP="00D708FE">
            <w:pPr>
              <w:pStyle w:val="XML1"/>
            </w:pPr>
            <w:r>
              <w:t xml:space="preserve">        * If the operation is 'merge' or 'replace', the element is</w:t>
            </w:r>
          </w:p>
          <w:p w14:paraId="33BA0ECD" w14:textId="77777777" w:rsidR="00D708FE" w:rsidRDefault="00D708FE" w:rsidP="00D708FE">
            <w:pPr>
              <w:pStyle w:val="XML1"/>
            </w:pPr>
            <w:r>
              <w:t xml:space="preserve">        created if it does not exist, and its value is set to the</w:t>
            </w:r>
          </w:p>
          <w:p w14:paraId="03D6A398" w14:textId="77777777" w:rsidR="00D708FE" w:rsidRDefault="00D708FE" w:rsidP="00D708FE">
            <w:pPr>
              <w:pStyle w:val="XML1"/>
            </w:pPr>
            <w:r>
              <w:t xml:space="preserve">        value found in the XML RPC data.</w:t>
            </w:r>
          </w:p>
          <w:p w14:paraId="5C4EBEE1" w14:textId="77777777" w:rsidR="00D708FE" w:rsidRDefault="00D708FE" w:rsidP="00D708FE">
            <w:pPr>
              <w:pStyle w:val="XML1"/>
            </w:pPr>
            <w:r>
              <w:t xml:space="preserve">        * If the operation is 'create', the element is created if it</w:t>
            </w:r>
          </w:p>
          <w:p w14:paraId="53FDB493" w14:textId="77777777" w:rsidR="00D708FE" w:rsidRDefault="00D708FE" w:rsidP="00D708FE">
            <w:pPr>
              <w:pStyle w:val="XML1"/>
            </w:pPr>
            <w:r>
              <w:t xml:space="preserve">        does not exist. If the element already exists, a</w:t>
            </w:r>
          </w:p>
          <w:p w14:paraId="47054863"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30B6E7C4" w14:textId="77777777" w:rsidR="00D708FE" w:rsidRDefault="00D708FE" w:rsidP="00D708FE">
            <w:pPr>
              <w:pStyle w:val="XML1"/>
            </w:pPr>
            <w:r>
              <w:t xml:space="preserve">        * If the operation is 'delete', the element is deleted if it</w:t>
            </w:r>
          </w:p>
          <w:p w14:paraId="73E60FF5"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5BFF2E53" w14:textId="77777777" w:rsidR="00D708FE" w:rsidRDefault="00D708FE" w:rsidP="00D708FE">
            <w:pPr>
              <w:pStyle w:val="XML1"/>
            </w:pPr>
            <w:r>
              <w:t xml:space="preserve">        error is returned.</w:t>
            </w:r>
          </w:p>
          <w:p w14:paraId="67A11DD0" w14:textId="77777777" w:rsidR="00D708FE" w:rsidRDefault="00D708FE" w:rsidP="00D708FE">
            <w:pPr>
              <w:pStyle w:val="XML1"/>
            </w:pPr>
            <w:r>
              <w:t xml:space="preserve">      &lt;/xs:documentation&gt;</w:t>
            </w:r>
          </w:p>
          <w:p w14:paraId="2B01917A" w14:textId="77777777" w:rsidR="00D708FE" w:rsidRDefault="00D708FE" w:rsidP="00D708FE">
            <w:pPr>
              <w:pStyle w:val="XML1"/>
            </w:pPr>
            <w:r>
              <w:t xml:space="preserve">    &lt;/xs:annotation&gt;</w:t>
            </w:r>
          </w:p>
          <w:p w14:paraId="7636B1C9" w14:textId="77777777" w:rsidR="00D708FE" w:rsidRDefault="00D708FE" w:rsidP="00D708FE">
            <w:pPr>
              <w:pStyle w:val="XML1"/>
            </w:pPr>
          </w:p>
          <w:p w14:paraId="2B4F5C44" w14:textId="77777777" w:rsidR="00D708FE" w:rsidRDefault="00D708FE" w:rsidP="00D708FE">
            <w:pPr>
              <w:pStyle w:val="XML1"/>
            </w:pPr>
            <w:r>
              <w:t xml:space="preserve">    &lt;xs:sequence&gt;</w:t>
            </w:r>
          </w:p>
          <w:p w14:paraId="1E9353ED" w14:textId="77777777" w:rsidR="00D708FE" w:rsidRDefault="00D708FE" w:rsidP="00D708FE">
            <w:pPr>
              <w:pStyle w:val="XML1"/>
            </w:pPr>
            <w:r>
              <w:t xml:space="preserve">      &lt;xs:element name="resource-id"  type="inet:uri"&gt;</w:t>
            </w:r>
          </w:p>
          <w:p w14:paraId="15077FEB" w14:textId="77777777" w:rsidR="00D708FE" w:rsidRDefault="00D708FE" w:rsidP="00D708FE">
            <w:pPr>
              <w:pStyle w:val="XML1"/>
            </w:pPr>
            <w:r>
              <w:t xml:space="preserve">        &lt;xs:annotation&gt;</w:t>
            </w:r>
          </w:p>
          <w:p w14:paraId="5BC32586" w14:textId="77777777" w:rsidR="00D708FE" w:rsidRDefault="00D708FE" w:rsidP="00D708FE">
            <w:pPr>
              <w:pStyle w:val="XML1"/>
            </w:pPr>
            <w:r>
              <w:t xml:space="preserve">          &lt;xs:documentation&gt;</w:t>
            </w:r>
          </w:p>
          <w:p w14:paraId="688366A2" w14:textId="77777777" w:rsidR="00D708FE" w:rsidRDefault="00D708FE" w:rsidP="00D708FE">
            <w:pPr>
              <w:pStyle w:val="XML1"/>
            </w:pPr>
            <w:r>
              <w:t xml:space="preserve">            A unique but locally arbitrary identifier that</w:t>
            </w:r>
          </w:p>
          <w:p w14:paraId="140556B5" w14:textId="77777777" w:rsidR="00D708FE" w:rsidRDefault="00D708FE" w:rsidP="00D708FE">
            <w:pPr>
              <w:pStyle w:val="XML1"/>
            </w:pPr>
            <w:r>
              <w:t xml:space="preserve">            uniquely identifies an OpenFlow Port within the context  </w:t>
            </w:r>
          </w:p>
          <w:p w14:paraId="2BDC08EA" w14:textId="77777777" w:rsidR="00D708FE" w:rsidRDefault="00D708FE" w:rsidP="00D708FE">
            <w:pPr>
              <w:pStyle w:val="XML1"/>
            </w:pPr>
            <w:r>
              <w:t xml:space="preserve">            of an OpenFlow Logical Switch.  It MUST be persistent</w:t>
            </w:r>
          </w:p>
          <w:p w14:paraId="334EC476" w14:textId="77777777" w:rsidR="00D708FE" w:rsidRDefault="00D708FE" w:rsidP="00D708FE">
            <w:pPr>
              <w:pStyle w:val="XML1"/>
            </w:pPr>
            <w:r>
              <w:t xml:space="preserve">            across reboots of the OpenFlow Capable Switch.</w:t>
            </w:r>
          </w:p>
          <w:p w14:paraId="6FD3B955" w14:textId="77777777" w:rsidR="00D708FE" w:rsidRDefault="00D708FE" w:rsidP="00D708FE">
            <w:pPr>
              <w:pStyle w:val="XML1"/>
            </w:pPr>
          </w:p>
          <w:p w14:paraId="2879E33F" w14:textId="77777777" w:rsidR="00D708FE" w:rsidRDefault="00D708FE" w:rsidP="00D708FE">
            <w:pPr>
              <w:pStyle w:val="XML1"/>
            </w:pPr>
            <w:r>
              <w:t xml:space="preserve">            This element MUST be present to identify the OpenFlow</w:t>
            </w:r>
          </w:p>
          <w:p w14:paraId="670FBAFB" w14:textId="77777777" w:rsidR="00D708FE" w:rsidRDefault="00D708FE" w:rsidP="00D708FE">
            <w:pPr>
              <w:pStyle w:val="XML1"/>
            </w:pPr>
            <w:r>
              <w:t xml:space="preserve">            resource.</w:t>
            </w:r>
          </w:p>
          <w:p w14:paraId="618519E1" w14:textId="77777777" w:rsidR="00D708FE" w:rsidRDefault="00D708FE" w:rsidP="00D708FE">
            <w:pPr>
              <w:pStyle w:val="XML1"/>
            </w:pPr>
            <w:r>
              <w:t xml:space="preserve">          &lt;/xs:documentation&gt;</w:t>
            </w:r>
          </w:p>
          <w:p w14:paraId="4A3EBFC1" w14:textId="77777777" w:rsidR="00D708FE" w:rsidRDefault="00D708FE" w:rsidP="00D708FE">
            <w:pPr>
              <w:pStyle w:val="XML1"/>
            </w:pPr>
            <w:r>
              <w:t xml:space="preserve">        &lt;/xs:annotation&gt;</w:t>
            </w:r>
          </w:p>
          <w:p w14:paraId="644F21FB" w14:textId="77777777" w:rsidR="00D708FE" w:rsidRDefault="00D708FE" w:rsidP="00D708FE">
            <w:pPr>
              <w:pStyle w:val="XML1"/>
            </w:pPr>
            <w:r>
              <w:t xml:space="preserve">      &lt;/xs:element&gt;</w:t>
            </w:r>
          </w:p>
          <w:p w14:paraId="4AD79657" w14:textId="77777777" w:rsidR="00D708FE" w:rsidRDefault="00D708FE" w:rsidP="00D708FE">
            <w:pPr>
              <w:pStyle w:val="XML1"/>
            </w:pPr>
            <w:r>
              <w:t xml:space="preserve">    &lt;/xs:sequence&gt;</w:t>
            </w:r>
          </w:p>
          <w:p w14:paraId="4BAF609F" w14:textId="77777777" w:rsidR="00D708FE" w:rsidRDefault="00D708FE" w:rsidP="00D708FE">
            <w:pPr>
              <w:pStyle w:val="XML1"/>
            </w:pPr>
            <w:r>
              <w:t xml:space="preserve">  &lt;/xs:group&gt;</w:t>
            </w:r>
          </w:p>
          <w:p w14:paraId="221A8583" w14:textId="77777777" w:rsidR="00D708FE" w:rsidRDefault="00D708FE" w:rsidP="00D708FE">
            <w:pPr>
              <w:pStyle w:val="XML1"/>
            </w:pPr>
          </w:p>
          <w:p w14:paraId="6E80AC95" w14:textId="77777777" w:rsidR="00D708FE" w:rsidRDefault="00D708FE" w:rsidP="00D708FE">
            <w:pPr>
              <w:pStyle w:val="XML1"/>
            </w:pPr>
            <w:r>
              <w:t xml:space="preserve">  &lt;xs:group name="OFPortVXLANTunnelType"&gt;</w:t>
            </w:r>
          </w:p>
          <w:p w14:paraId="5969C098" w14:textId="77777777" w:rsidR="00D708FE" w:rsidRDefault="00D708FE" w:rsidP="00D708FE">
            <w:pPr>
              <w:pStyle w:val="XML1"/>
            </w:pPr>
            <w:r>
              <w:t xml:space="preserve">    &lt;xs:annotation&gt;</w:t>
            </w:r>
          </w:p>
          <w:p w14:paraId="490E79C9" w14:textId="77777777" w:rsidR="00D708FE" w:rsidRDefault="00D708FE" w:rsidP="00D708FE">
            <w:pPr>
              <w:pStyle w:val="XML1"/>
            </w:pPr>
            <w:r>
              <w:t xml:space="preserve">      &lt;xs:documentation&gt;</w:t>
            </w:r>
          </w:p>
          <w:p w14:paraId="4B62E371" w14:textId="77777777" w:rsidR="00D708FE" w:rsidRDefault="00D708FE" w:rsidP="00D708FE">
            <w:pPr>
              <w:pStyle w:val="XML1"/>
            </w:pPr>
            <w:r>
              <w:t xml:space="preserve">        Properties of a VxLAN tunnel.</w:t>
            </w:r>
          </w:p>
          <w:p w14:paraId="2BBC5492" w14:textId="77777777" w:rsidR="00D708FE" w:rsidRDefault="00D708FE" w:rsidP="00D708FE">
            <w:pPr>
              <w:pStyle w:val="XML1"/>
            </w:pPr>
            <w:r>
              <w:t xml:space="preserve">      &lt;/xs:documentation&gt;</w:t>
            </w:r>
          </w:p>
          <w:p w14:paraId="73053BCE" w14:textId="77777777" w:rsidR="00D708FE" w:rsidRDefault="00D708FE" w:rsidP="00D708FE">
            <w:pPr>
              <w:pStyle w:val="XML1"/>
            </w:pPr>
            <w:r>
              <w:t xml:space="preserve">    &lt;/xs:annotation&gt;</w:t>
            </w:r>
          </w:p>
          <w:p w14:paraId="2AD434B7" w14:textId="77777777" w:rsidR="00D708FE" w:rsidRDefault="00D708FE" w:rsidP="00D708FE">
            <w:pPr>
              <w:pStyle w:val="XML1"/>
            </w:pPr>
          </w:p>
          <w:p w14:paraId="29F71318" w14:textId="77777777" w:rsidR="00D708FE" w:rsidRDefault="00D708FE" w:rsidP="00D708FE">
            <w:pPr>
              <w:pStyle w:val="XML1"/>
            </w:pPr>
            <w:r>
              <w:t xml:space="preserve">    &lt;xs:sequence&gt;</w:t>
            </w:r>
          </w:p>
          <w:p w14:paraId="06A4458E" w14:textId="77777777" w:rsidR="00D708FE" w:rsidRDefault="00D708FE" w:rsidP="00D708FE">
            <w:pPr>
              <w:pStyle w:val="XML1"/>
            </w:pPr>
            <w:r>
              <w:t xml:space="preserve">      &lt;xs:group ref="OFPortBaseTunnelType"/&gt;</w:t>
            </w:r>
          </w:p>
          <w:p w14:paraId="670D1726" w14:textId="77777777" w:rsidR="00D708FE" w:rsidRDefault="00D708FE" w:rsidP="00D708FE">
            <w:pPr>
              <w:pStyle w:val="XML1"/>
            </w:pPr>
            <w:r>
              <w:t xml:space="preserve">      &lt;xs:element name="vni-valid"  type="xs:boolean"&gt;</w:t>
            </w:r>
          </w:p>
          <w:p w14:paraId="7C3E0057" w14:textId="77777777" w:rsidR="00D708FE" w:rsidRDefault="00D708FE" w:rsidP="00D708FE">
            <w:pPr>
              <w:pStyle w:val="XML1"/>
            </w:pPr>
            <w:r>
              <w:t xml:space="preserve">        &lt;xs:annotation&gt;</w:t>
            </w:r>
          </w:p>
          <w:p w14:paraId="71A00D40" w14:textId="77777777" w:rsidR="00D708FE" w:rsidRDefault="00D708FE" w:rsidP="00D708FE">
            <w:pPr>
              <w:pStyle w:val="XML1"/>
            </w:pPr>
            <w:r>
              <w:t xml:space="preserve">          &lt;xs:documentation&gt;</w:t>
            </w:r>
          </w:p>
          <w:p w14:paraId="24295600" w14:textId="77777777" w:rsidR="00D708FE" w:rsidRDefault="00D708FE" w:rsidP="00D708FE">
            <w:pPr>
              <w:pStyle w:val="XML1"/>
            </w:pPr>
            <w:r>
              <w:t xml:space="preserve">            Indicates how the corresponding flag should be</w:t>
            </w:r>
          </w:p>
          <w:p w14:paraId="60D4FA51" w14:textId="77777777" w:rsidR="00D708FE" w:rsidRDefault="00D708FE" w:rsidP="00D708FE">
            <w:pPr>
              <w:pStyle w:val="XML1"/>
            </w:pPr>
            <w:r>
              <w:t xml:space="preserve">            set in packets sent on the tunnel.</w:t>
            </w:r>
          </w:p>
          <w:p w14:paraId="6593D7BB" w14:textId="77777777" w:rsidR="00D708FE" w:rsidRDefault="00D708FE" w:rsidP="00D708FE">
            <w:pPr>
              <w:pStyle w:val="XML1"/>
            </w:pPr>
            <w:r>
              <w:t xml:space="preserve">          &lt;/xs:documentation&gt;</w:t>
            </w:r>
          </w:p>
          <w:p w14:paraId="73C806C2" w14:textId="77777777" w:rsidR="00D708FE" w:rsidRDefault="00D708FE" w:rsidP="00D708FE">
            <w:pPr>
              <w:pStyle w:val="XML1"/>
            </w:pPr>
            <w:r>
              <w:t xml:space="preserve">        &lt;/xs:annotation&gt;</w:t>
            </w:r>
          </w:p>
          <w:p w14:paraId="5BB83AE8" w14:textId="77777777" w:rsidR="00D708FE" w:rsidRDefault="00D708FE" w:rsidP="00D708FE">
            <w:pPr>
              <w:pStyle w:val="XML1"/>
            </w:pPr>
            <w:r>
              <w:t xml:space="preserve">      &lt;/xs:element&gt;</w:t>
            </w:r>
          </w:p>
          <w:p w14:paraId="45B8CED7" w14:textId="77777777" w:rsidR="00D708FE" w:rsidRDefault="00D708FE" w:rsidP="00D708FE">
            <w:pPr>
              <w:pStyle w:val="XML1"/>
            </w:pPr>
            <w:r>
              <w:t xml:space="preserve">      &lt;xs:element name="vni"  type="xs:unsignedInt"&gt;</w:t>
            </w:r>
          </w:p>
          <w:p w14:paraId="5DE3F1E9" w14:textId="77777777" w:rsidR="00D708FE" w:rsidRDefault="00D708FE" w:rsidP="00D708FE">
            <w:pPr>
              <w:pStyle w:val="XML1"/>
            </w:pPr>
            <w:r>
              <w:lastRenderedPageBreak/>
              <w:t xml:space="preserve">        &lt;xs:annotation&gt;</w:t>
            </w:r>
          </w:p>
          <w:p w14:paraId="0CC44F64" w14:textId="77777777" w:rsidR="00D708FE" w:rsidRDefault="00D708FE" w:rsidP="00D708FE">
            <w:pPr>
              <w:pStyle w:val="XML1"/>
            </w:pPr>
            <w:r>
              <w:t xml:space="preserve">          &lt;xs:documentation&gt;</w:t>
            </w:r>
          </w:p>
          <w:p w14:paraId="62265757" w14:textId="77777777" w:rsidR="00D708FE" w:rsidRDefault="00D708FE" w:rsidP="00D708FE">
            <w:pPr>
              <w:pStyle w:val="XML1"/>
            </w:pPr>
            <w:r>
              <w:t xml:space="preserve">            Virtual network identifier assigned to all</w:t>
            </w:r>
          </w:p>
          <w:p w14:paraId="73F17E4B" w14:textId="77777777" w:rsidR="00D708FE" w:rsidRDefault="00D708FE" w:rsidP="00D708FE">
            <w:pPr>
              <w:pStyle w:val="XML1"/>
            </w:pPr>
            <w:r>
              <w:t xml:space="preserve">            packets sent on the tunnel.  A VxLAN  implementation MAY </w:t>
            </w:r>
          </w:p>
          <w:p w14:paraId="1286ED59" w14:textId="77777777" w:rsidR="00D708FE" w:rsidRDefault="00D708FE" w:rsidP="00D708FE">
            <w:pPr>
              <w:pStyle w:val="XML1"/>
            </w:pPr>
            <w:r>
              <w:t xml:space="preserve">            use the this element to set the OXM_OF_TUNNEL_ID match </w:t>
            </w:r>
          </w:p>
          <w:p w14:paraId="5D4C2A99" w14:textId="77777777" w:rsidR="00D708FE" w:rsidRDefault="00D708FE" w:rsidP="00D708FE">
            <w:pPr>
              <w:pStyle w:val="XML1"/>
            </w:pPr>
            <w:r>
              <w:t xml:space="preserve">            field metadata in the OpenFlow protocol.</w:t>
            </w:r>
          </w:p>
          <w:p w14:paraId="4E0B236C" w14:textId="77777777" w:rsidR="00D708FE" w:rsidRDefault="00D708FE" w:rsidP="00D708FE">
            <w:pPr>
              <w:pStyle w:val="XML1"/>
            </w:pPr>
            <w:r>
              <w:t xml:space="preserve">          &lt;/xs:documentation&gt;</w:t>
            </w:r>
          </w:p>
          <w:p w14:paraId="1C5AB908" w14:textId="77777777" w:rsidR="00D708FE" w:rsidRDefault="00D708FE" w:rsidP="00D708FE">
            <w:pPr>
              <w:pStyle w:val="XML1"/>
            </w:pPr>
            <w:r>
              <w:t xml:space="preserve">        &lt;/xs:annotation&gt;</w:t>
            </w:r>
          </w:p>
          <w:p w14:paraId="5F7936BB" w14:textId="77777777" w:rsidR="00D708FE" w:rsidRDefault="00D708FE" w:rsidP="00D708FE">
            <w:pPr>
              <w:pStyle w:val="XML1"/>
            </w:pPr>
            <w:r>
              <w:t xml:space="preserve">      &lt;/xs:element&gt;</w:t>
            </w:r>
          </w:p>
          <w:p w14:paraId="48358112" w14:textId="77777777" w:rsidR="00D708FE" w:rsidRDefault="00D708FE" w:rsidP="00D708FE">
            <w:pPr>
              <w:pStyle w:val="XML1"/>
            </w:pPr>
            <w:r>
              <w:t xml:space="preserve">      &lt;xs:element name="vni-multicast-group"  type="inet:ip-address"&gt;</w:t>
            </w:r>
          </w:p>
          <w:p w14:paraId="47A560E9" w14:textId="77777777" w:rsidR="00D708FE" w:rsidRDefault="00D708FE" w:rsidP="00D708FE">
            <w:pPr>
              <w:pStyle w:val="XML1"/>
            </w:pPr>
            <w:r>
              <w:t xml:space="preserve">        &lt;xs:annotation&gt;</w:t>
            </w:r>
          </w:p>
          <w:p w14:paraId="2E83AE86" w14:textId="77777777" w:rsidR="00D708FE" w:rsidRDefault="00D708FE" w:rsidP="00D708FE">
            <w:pPr>
              <w:pStyle w:val="XML1"/>
            </w:pPr>
            <w:r>
              <w:t xml:space="preserve">          &lt;xs:documentation&gt;</w:t>
            </w:r>
          </w:p>
          <w:p w14:paraId="0CCB2964" w14:textId="77777777" w:rsidR="00D708FE" w:rsidRDefault="00D708FE" w:rsidP="00D708FE">
            <w:pPr>
              <w:pStyle w:val="XML1"/>
            </w:pPr>
            <w:r>
              <w:t xml:space="preserve">            If IP multicast is used to support broadcast</w:t>
            </w:r>
          </w:p>
          <w:p w14:paraId="68FFAB94" w14:textId="77777777" w:rsidR="00D708FE" w:rsidRDefault="00D708FE" w:rsidP="00D708FE">
            <w:pPr>
              <w:pStyle w:val="XML1"/>
            </w:pPr>
            <w:r>
              <w:t xml:space="preserve">            on the tunnel this specifies the corresponding multicast</w:t>
            </w:r>
          </w:p>
          <w:p w14:paraId="33664D32" w14:textId="77777777" w:rsidR="00D708FE" w:rsidRDefault="00D708FE" w:rsidP="00D708FE">
            <w:pPr>
              <w:pStyle w:val="XML1"/>
            </w:pPr>
            <w:r>
              <w:t xml:space="preserve">            IP address</w:t>
            </w:r>
          </w:p>
          <w:p w14:paraId="76AC3760" w14:textId="77777777" w:rsidR="00D708FE" w:rsidRDefault="00D708FE" w:rsidP="00D708FE">
            <w:pPr>
              <w:pStyle w:val="XML1"/>
            </w:pPr>
            <w:r>
              <w:t xml:space="preserve">          &lt;/xs:documentation&gt;</w:t>
            </w:r>
          </w:p>
          <w:p w14:paraId="47D55144" w14:textId="77777777" w:rsidR="00D708FE" w:rsidRDefault="00D708FE" w:rsidP="00D708FE">
            <w:pPr>
              <w:pStyle w:val="XML1"/>
            </w:pPr>
            <w:r>
              <w:t xml:space="preserve">        &lt;/xs:annotation&gt;</w:t>
            </w:r>
          </w:p>
          <w:p w14:paraId="5D9B6D0D" w14:textId="77777777" w:rsidR="00D708FE" w:rsidRDefault="00D708FE" w:rsidP="00D708FE">
            <w:pPr>
              <w:pStyle w:val="XML1"/>
            </w:pPr>
            <w:r>
              <w:t xml:space="preserve">      &lt;/xs:element&gt;</w:t>
            </w:r>
          </w:p>
          <w:p w14:paraId="2EB37346" w14:textId="77777777" w:rsidR="00D708FE" w:rsidRDefault="00D708FE" w:rsidP="00D708FE">
            <w:pPr>
              <w:pStyle w:val="XML1"/>
            </w:pPr>
            <w:r>
              <w:t xml:space="preserve">      &lt;xs:element name="udp-source-port"  type="inet:port-number"&gt;</w:t>
            </w:r>
          </w:p>
          <w:p w14:paraId="355A1F52" w14:textId="77777777" w:rsidR="00D708FE" w:rsidRDefault="00D708FE" w:rsidP="00D708FE">
            <w:pPr>
              <w:pStyle w:val="XML1"/>
            </w:pPr>
            <w:r>
              <w:t xml:space="preserve">        &lt;xs:annotation&gt;</w:t>
            </w:r>
          </w:p>
          <w:p w14:paraId="5D704CED" w14:textId="77777777" w:rsidR="00D708FE" w:rsidRDefault="00D708FE" w:rsidP="00D708FE">
            <w:pPr>
              <w:pStyle w:val="XML1"/>
            </w:pPr>
            <w:r>
              <w:t xml:space="preserve">          &lt;xs:documentation&gt;</w:t>
            </w:r>
          </w:p>
          <w:p w14:paraId="38440C85" w14:textId="77777777" w:rsidR="00D708FE" w:rsidRDefault="00D708FE" w:rsidP="00D708FE">
            <w:pPr>
              <w:pStyle w:val="XML1"/>
            </w:pPr>
            <w:r>
              <w:t xml:space="preserve">            Specifies the outer UDP source port number.</w:t>
            </w:r>
          </w:p>
          <w:p w14:paraId="25A11DCA" w14:textId="77777777" w:rsidR="00D708FE" w:rsidRDefault="00D708FE" w:rsidP="00D708FE">
            <w:pPr>
              <w:pStyle w:val="XML1"/>
            </w:pPr>
            <w:r>
              <w:t xml:space="preserve">            If this element is absent, the port number MAY be chosen </w:t>
            </w:r>
          </w:p>
          <w:p w14:paraId="31008F32" w14:textId="77777777" w:rsidR="00D708FE" w:rsidRDefault="00D708FE" w:rsidP="00D708FE">
            <w:pPr>
              <w:pStyle w:val="XML1"/>
            </w:pPr>
            <w:r>
              <w:t xml:space="preserve">            dynamically.</w:t>
            </w:r>
          </w:p>
          <w:p w14:paraId="7D824F92" w14:textId="77777777" w:rsidR="00D708FE" w:rsidRDefault="00D708FE" w:rsidP="00D708FE">
            <w:pPr>
              <w:pStyle w:val="XML1"/>
            </w:pPr>
            <w:r>
              <w:t xml:space="preserve">          &lt;/xs:documentation&gt;</w:t>
            </w:r>
          </w:p>
          <w:p w14:paraId="0B338F26" w14:textId="77777777" w:rsidR="00D708FE" w:rsidRDefault="00D708FE" w:rsidP="00D708FE">
            <w:pPr>
              <w:pStyle w:val="XML1"/>
            </w:pPr>
            <w:r>
              <w:t xml:space="preserve">        &lt;/xs:annotation&gt;</w:t>
            </w:r>
          </w:p>
          <w:p w14:paraId="54076910" w14:textId="77777777" w:rsidR="00D708FE" w:rsidRDefault="00D708FE" w:rsidP="00D708FE">
            <w:pPr>
              <w:pStyle w:val="XML1"/>
            </w:pPr>
            <w:r>
              <w:t xml:space="preserve">      &lt;/xs:element&gt;</w:t>
            </w:r>
          </w:p>
          <w:p w14:paraId="3B5676DC" w14:textId="77777777" w:rsidR="00D708FE" w:rsidRDefault="00D708FE" w:rsidP="00D708FE">
            <w:pPr>
              <w:pStyle w:val="XML1"/>
            </w:pPr>
            <w:r>
              <w:t xml:space="preserve">      &lt;xs:element name="udp-dest-port"  type="inet:port-number"&gt;</w:t>
            </w:r>
          </w:p>
          <w:p w14:paraId="7F1AACE9" w14:textId="77777777" w:rsidR="00D708FE" w:rsidRDefault="00D708FE" w:rsidP="00D708FE">
            <w:pPr>
              <w:pStyle w:val="XML1"/>
            </w:pPr>
            <w:r>
              <w:t xml:space="preserve">        &lt;xs:annotation&gt;</w:t>
            </w:r>
          </w:p>
          <w:p w14:paraId="3D68626D" w14:textId="77777777" w:rsidR="00D708FE" w:rsidRDefault="00D708FE" w:rsidP="00D708FE">
            <w:pPr>
              <w:pStyle w:val="XML1"/>
            </w:pPr>
            <w:r>
              <w:t xml:space="preserve">          &lt;xs:documentation&gt;</w:t>
            </w:r>
          </w:p>
          <w:p w14:paraId="6894CC22" w14:textId="77777777" w:rsidR="00D708FE" w:rsidRDefault="00D708FE" w:rsidP="00D708FE">
            <w:pPr>
              <w:pStyle w:val="XML1"/>
            </w:pPr>
            <w:r>
              <w:t xml:space="preserve">            Specifies the outer UDP destination port</w:t>
            </w:r>
          </w:p>
          <w:p w14:paraId="2F681AB4" w14:textId="77777777" w:rsidR="00D708FE" w:rsidRDefault="00D708FE" w:rsidP="00D708FE">
            <w:pPr>
              <w:pStyle w:val="XML1"/>
            </w:pPr>
            <w:r>
              <w:t xml:space="preserve">            number.  It is intended to reserve a port number for</w:t>
            </w:r>
          </w:p>
          <w:p w14:paraId="47D549E0" w14:textId="77777777" w:rsidR="00D708FE" w:rsidRDefault="00D708FE" w:rsidP="00D708FE">
            <w:pPr>
              <w:pStyle w:val="XML1"/>
            </w:pPr>
            <w:r>
              <w:t xml:space="preserve">            VxLAN at IANA.  As soon as this has been reserved, the</w:t>
            </w:r>
          </w:p>
          <w:p w14:paraId="5C7FF216" w14:textId="77777777" w:rsidR="00D708FE" w:rsidRDefault="00D708FE" w:rsidP="00D708FE">
            <w:pPr>
              <w:pStyle w:val="XML1"/>
            </w:pPr>
            <w:r>
              <w:t xml:space="preserve">            reserved number SHOULD become the default value for this</w:t>
            </w:r>
          </w:p>
          <w:p w14:paraId="33771C6C" w14:textId="77777777" w:rsidR="00D708FE" w:rsidRDefault="00D708FE" w:rsidP="00D708FE">
            <w:pPr>
              <w:pStyle w:val="XML1"/>
            </w:pPr>
            <w:r>
              <w:t xml:space="preserve">            element.</w:t>
            </w:r>
          </w:p>
          <w:p w14:paraId="7B8A1A52" w14:textId="77777777" w:rsidR="00D708FE" w:rsidRDefault="00D708FE" w:rsidP="00D708FE">
            <w:pPr>
              <w:pStyle w:val="XML1"/>
            </w:pPr>
            <w:r>
              <w:t xml:space="preserve">          &lt;/xs:documentation&gt;</w:t>
            </w:r>
          </w:p>
          <w:p w14:paraId="7C20B9BD" w14:textId="77777777" w:rsidR="00D708FE" w:rsidRDefault="00D708FE" w:rsidP="00D708FE">
            <w:pPr>
              <w:pStyle w:val="XML1"/>
            </w:pPr>
            <w:r>
              <w:t xml:space="preserve">        &lt;/xs:annotation&gt;</w:t>
            </w:r>
          </w:p>
          <w:p w14:paraId="0E8294E7" w14:textId="77777777" w:rsidR="00D708FE" w:rsidRDefault="00D708FE" w:rsidP="00D708FE">
            <w:pPr>
              <w:pStyle w:val="XML1"/>
            </w:pPr>
            <w:r>
              <w:t xml:space="preserve">      &lt;/xs:element&gt;</w:t>
            </w:r>
          </w:p>
          <w:p w14:paraId="42972488" w14:textId="77777777" w:rsidR="00D708FE" w:rsidRDefault="00D708FE" w:rsidP="00D708FE">
            <w:pPr>
              <w:pStyle w:val="XML1"/>
            </w:pPr>
            <w:r>
              <w:t xml:space="preserve">      &lt;xs:element name="udp-checksum"  type="xs:boolean"&gt;</w:t>
            </w:r>
          </w:p>
          <w:p w14:paraId="3B613B3D" w14:textId="77777777" w:rsidR="00D708FE" w:rsidRDefault="00D708FE" w:rsidP="00D708FE">
            <w:pPr>
              <w:pStyle w:val="XML1"/>
            </w:pPr>
            <w:r>
              <w:t xml:space="preserve">        &lt;xs:annotation&gt;</w:t>
            </w:r>
          </w:p>
          <w:p w14:paraId="1C2A7817" w14:textId="77777777" w:rsidR="00D708FE" w:rsidRDefault="00D708FE" w:rsidP="00D708FE">
            <w:pPr>
              <w:pStyle w:val="XML1"/>
            </w:pPr>
            <w:r>
              <w:t xml:space="preserve">          &lt;xs:documentation&gt;</w:t>
            </w:r>
          </w:p>
          <w:p w14:paraId="244DD789" w14:textId="77777777" w:rsidR="00D708FE" w:rsidRDefault="00D708FE" w:rsidP="00D708FE">
            <w:pPr>
              <w:pStyle w:val="XML1"/>
            </w:pPr>
            <w:r>
              <w:t xml:space="preserve">            Boolean flag to indicate whether or not the</w:t>
            </w:r>
          </w:p>
          <w:p w14:paraId="595259B1" w14:textId="77777777" w:rsidR="00D708FE" w:rsidRDefault="00D708FE" w:rsidP="00D708FE">
            <w:pPr>
              <w:pStyle w:val="XML1"/>
            </w:pPr>
            <w:r>
              <w:t xml:space="preserve">            outer UDP checksum should be set</w:t>
            </w:r>
          </w:p>
          <w:p w14:paraId="4747BA9C" w14:textId="77777777" w:rsidR="00D708FE" w:rsidRDefault="00D708FE" w:rsidP="00D708FE">
            <w:pPr>
              <w:pStyle w:val="XML1"/>
            </w:pPr>
            <w:r>
              <w:t xml:space="preserve">          &lt;/xs:documentation&gt;</w:t>
            </w:r>
          </w:p>
          <w:p w14:paraId="25CECE50" w14:textId="77777777" w:rsidR="00D708FE" w:rsidRDefault="00D708FE" w:rsidP="00D708FE">
            <w:pPr>
              <w:pStyle w:val="XML1"/>
            </w:pPr>
            <w:r>
              <w:t xml:space="preserve">        &lt;/xs:annotation&gt;</w:t>
            </w:r>
          </w:p>
          <w:p w14:paraId="09CD8C29" w14:textId="77777777" w:rsidR="00D708FE" w:rsidRDefault="00D708FE" w:rsidP="00D708FE">
            <w:pPr>
              <w:pStyle w:val="XML1"/>
            </w:pPr>
            <w:r>
              <w:t xml:space="preserve">      &lt;/xs:element&gt;</w:t>
            </w:r>
          </w:p>
          <w:p w14:paraId="2D86C41B" w14:textId="77777777" w:rsidR="00D708FE" w:rsidRDefault="00D708FE" w:rsidP="00D708FE">
            <w:pPr>
              <w:pStyle w:val="XML1"/>
            </w:pPr>
            <w:r>
              <w:t xml:space="preserve">    &lt;/xs:sequence&gt;</w:t>
            </w:r>
          </w:p>
          <w:p w14:paraId="261E1707" w14:textId="77777777" w:rsidR="00D708FE" w:rsidRDefault="00D708FE" w:rsidP="00D708FE">
            <w:pPr>
              <w:pStyle w:val="XML1"/>
            </w:pPr>
            <w:r>
              <w:t xml:space="preserve">  &lt;/xs:group&gt;</w:t>
            </w:r>
          </w:p>
          <w:p w14:paraId="6B662B80" w14:textId="77777777" w:rsidR="00D708FE" w:rsidRDefault="00D708FE" w:rsidP="00D708FE">
            <w:pPr>
              <w:pStyle w:val="XML1"/>
            </w:pPr>
          </w:p>
          <w:p w14:paraId="499FC409" w14:textId="77777777" w:rsidR="00D708FE" w:rsidRDefault="00D708FE" w:rsidP="00D708FE">
            <w:pPr>
              <w:pStyle w:val="XML1"/>
            </w:pPr>
            <w:r>
              <w:t xml:space="preserve">  &lt;xs:group name="OFControllerType"&gt;</w:t>
            </w:r>
          </w:p>
          <w:p w14:paraId="113074C0" w14:textId="77777777" w:rsidR="00D708FE" w:rsidRDefault="00D708FE" w:rsidP="00D708FE">
            <w:pPr>
              <w:pStyle w:val="XML1"/>
            </w:pPr>
            <w:r>
              <w:t xml:space="preserve">    &lt;xs:annotation&gt;</w:t>
            </w:r>
          </w:p>
          <w:p w14:paraId="0AFB974F" w14:textId="77777777" w:rsidR="00D708FE" w:rsidRDefault="00D708FE" w:rsidP="00D708FE">
            <w:pPr>
              <w:pStyle w:val="XML1"/>
            </w:pPr>
            <w:r>
              <w:t xml:space="preserve">      &lt;xs:documentation&gt;</w:t>
            </w:r>
          </w:p>
          <w:p w14:paraId="70E875F5" w14:textId="77777777" w:rsidR="00D708FE" w:rsidRDefault="00D708FE" w:rsidP="00D708FE">
            <w:pPr>
              <w:pStyle w:val="XML1"/>
            </w:pPr>
            <w:r>
              <w:t xml:space="preserve">        This grouping specifies all properties of an</w:t>
            </w:r>
          </w:p>
          <w:p w14:paraId="2102240D" w14:textId="77777777" w:rsidR="00D708FE" w:rsidRDefault="00D708FE" w:rsidP="00D708FE">
            <w:pPr>
              <w:pStyle w:val="XML1"/>
            </w:pPr>
            <w:r>
              <w:t xml:space="preserve">        OpenFlow Logical Switch Controller.</w:t>
            </w:r>
          </w:p>
          <w:p w14:paraId="6A2DDDB6" w14:textId="77777777" w:rsidR="00D708FE" w:rsidRDefault="00D708FE" w:rsidP="00D708FE">
            <w:pPr>
              <w:pStyle w:val="XML1"/>
            </w:pPr>
          </w:p>
          <w:p w14:paraId="7C9F8AE5" w14:textId="77777777" w:rsidR="00D708FE" w:rsidRDefault="00D708FE" w:rsidP="00D708FE">
            <w:pPr>
              <w:pStyle w:val="XML1"/>
            </w:pPr>
            <w:r>
              <w:t xml:space="preserve">        NETCONF &amp;lt;edit-config&amp;gt; operations MUST be implemented as </w:t>
            </w:r>
          </w:p>
          <w:p w14:paraId="0FA07618" w14:textId="77777777" w:rsidR="00D708FE" w:rsidRDefault="00D708FE" w:rsidP="00D708FE">
            <w:pPr>
              <w:pStyle w:val="XML1"/>
            </w:pPr>
            <w:r>
              <w:lastRenderedPageBreak/>
              <w:t xml:space="preserve">        follows: </w:t>
            </w:r>
          </w:p>
          <w:p w14:paraId="19DF36C9" w14:textId="77777777" w:rsidR="00D708FE" w:rsidRDefault="00D708FE" w:rsidP="00D708FE">
            <w:pPr>
              <w:pStyle w:val="XML1"/>
            </w:pPr>
          </w:p>
          <w:p w14:paraId="23457C1C" w14:textId="77777777" w:rsidR="00D708FE" w:rsidRDefault="00D708FE" w:rsidP="00D708FE">
            <w:pPr>
              <w:pStyle w:val="XML1"/>
            </w:pPr>
            <w:r>
              <w:t xml:space="preserve">        * The 'id' element MUST be present at all &amp;lt;edit-config&amp;gt;</w:t>
            </w:r>
          </w:p>
          <w:p w14:paraId="3BB715C3" w14:textId="77777777" w:rsidR="00D708FE" w:rsidRDefault="00D708FE" w:rsidP="00D708FE">
            <w:pPr>
              <w:pStyle w:val="XML1"/>
            </w:pPr>
            <w:r>
              <w:t xml:space="preserve">        operations to identify the controller.</w:t>
            </w:r>
          </w:p>
          <w:p w14:paraId="79CAC0A3" w14:textId="77777777" w:rsidR="00D708FE" w:rsidRDefault="00D708FE" w:rsidP="00D708FE">
            <w:pPr>
              <w:pStyle w:val="XML1"/>
            </w:pPr>
            <w:r>
              <w:t xml:space="preserve">        * If the operation is 'merge' or 'replace', the element is</w:t>
            </w:r>
          </w:p>
          <w:p w14:paraId="724D3582" w14:textId="77777777" w:rsidR="00D708FE" w:rsidRDefault="00D708FE" w:rsidP="00D708FE">
            <w:pPr>
              <w:pStyle w:val="XML1"/>
            </w:pPr>
            <w:r>
              <w:t xml:space="preserve">        created if it does not exist, and its value is set to the</w:t>
            </w:r>
          </w:p>
          <w:p w14:paraId="170AA5A7" w14:textId="77777777" w:rsidR="00D708FE" w:rsidRDefault="00D708FE" w:rsidP="00D708FE">
            <w:pPr>
              <w:pStyle w:val="XML1"/>
            </w:pPr>
            <w:r>
              <w:t xml:space="preserve">        value found in the XML RPC data.</w:t>
            </w:r>
          </w:p>
          <w:p w14:paraId="0E81C107" w14:textId="77777777" w:rsidR="00D708FE" w:rsidRDefault="00D708FE" w:rsidP="00D708FE">
            <w:pPr>
              <w:pStyle w:val="XML1"/>
            </w:pPr>
            <w:r>
              <w:t xml:space="preserve">        * If the operation is 'create', the element is created if it</w:t>
            </w:r>
          </w:p>
          <w:p w14:paraId="22D6D65A" w14:textId="77777777" w:rsidR="00D708FE" w:rsidRDefault="00D708FE" w:rsidP="00D708FE">
            <w:pPr>
              <w:pStyle w:val="XML1"/>
            </w:pPr>
            <w:r>
              <w:t xml:space="preserve">        does not exist. If the element already exists, a</w:t>
            </w:r>
          </w:p>
          <w:p w14:paraId="26EA0600" w14:textId="77777777" w:rsidR="00D708FE" w:rsidRDefault="00D708FE" w:rsidP="00D708FE">
            <w:pPr>
              <w:pStyle w:val="XML1"/>
            </w:pPr>
            <w:r>
              <w:t xml:space="preserve">        'data</w:t>
            </w:r>
            <w:r>
              <w:rPr>
                <w:rFonts w:ascii="MS Mincho" w:eastAsia="MS Mincho" w:hAnsi="MS Mincho" w:cs="MS Mincho" w:hint="eastAsia"/>
              </w:rPr>
              <w:t>‑</w:t>
            </w:r>
            <w:r>
              <w:t>exists' error is returned.</w:t>
            </w:r>
          </w:p>
          <w:p w14:paraId="7AF4F687" w14:textId="77777777" w:rsidR="00D708FE" w:rsidRDefault="00D708FE" w:rsidP="00D708FE">
            <w:pPr>
              <w:pStyle w:val="XML1"/>
            </w:pPr>
            <w:r>
              <w:t xml:space="preserve">        * If the operation is 'delete', the element is deleted if it</w:t>
            </w:r>
          </w:p>
          <w:p w14:paraId="22A292A7" w14:textId="77777777" w:rsidR="00D708FE" w:rsidRDefault="00D708FE" w:rsidP="00D708FE">
            <w:pPr>
              <w:pStyle w:val="XML1"/>
            </w:pPr>
            <w:r>
              <w:t xml:space="preserve">        exists. If the element does not exist, a 'data</w:t>
            </w:r>
            <w:r>
              <w:rPr>
                <w:rFonts w:ascii="MS Mincho" w:eastAsia="MS Mincho" w:hAnsi="MS Mincho" w:cs="MS Mincho" w:hint="eastAsia"/>
              </w:rPr>
              <w:t>‑</w:t>
            </w:r>
            <w:r>
              <w:t>missing'</w:t>
            </w:r>
          </w:p>
          <w:p w14:paraId="51E0E303" w14:textId="77777777" w:rsidR="00D708FE" w:rsidRDefault="00D708FE" w:rsidP="00D708FE">
            <w:pPr>
              <w:pStyle w:val="XML1"/>
            </w:pPr>
            <w:r>
              <w:t xml:space="preserve">        error is returned.</w:t>
            </w:r>
          </w:p>
          <w:p w14:paraId="3B71DBD5" w14:textId="77777777" w:rsidR="00D708FE" w:rsidRDefault="00D708FE" w:rsidP="00D708FE">
            <w:pPr>
              <w:pStyle w:val="XML1"/>
            </w:pPr>
            <w:r>
              <w:t xml:space="preserve">      &lt;/xs:documentation&gt;</w:t>
            </w:r>
          </w:p>
          <w:p w14:paraId="1A0B49E1" w14:textId="77777777" w:rsidR="00D708FE" w:rsidRDefault="00D708FE" w:rsidP="00D708FE">
            <w:pPr>
              <w:pStyle w:val="XML1"/>
            </w:pPr>
            <w:r>
              <w:t xml:space="preserve">    &lt;/xs:annotation&gt;</w:t>
            </w:r>
          </w:p>
          <w:p w14:paraId="3E1E0BDD" w14:textId="77777777" w:rsidR="00D708FE" w:rsidRDefault="00D708FE" w:rsidP="00D708FE">
            <w:pPr>
              <w:pStyle w:val="XML1"/>
            </w:pPr>
          </w:p>
          <w:p w14:paraId="21B9EFEF" w14:textId="77777777" w:rsidR="00D708FE" w:rsidRDefault="00D708FE" w:rsidP="00D708FE">
            <w:pPr>
              <w:pStyle w:val="XML1"/>
            </w:pPr>
            <w:r>
              <w:t xml:space="preserve">    &lt;xs:sequence&gt;</w:t>
            </w:r>
          </w:p>
          <w:p w14:paraId="753664B6" w14:textId="77777777" w:rsidR="00D708FE" w:rsidRDefault="00D708FE" w:rsidP="00D708FE">
            <w:pPr>
              <w:pStyle w:val="XML1"/>
            </w:pPr>
            <w:r>
              <w:t xml:space="preserve">      &lt;xs:element name="id"  type="OFConfigId"&gt;</w:t>
            </w:r>
          </w:p>
          <w:p w14:paraId="42C27F7F" w14:textId="77777777" w:rsidR="00D708FE" w:rsidRDefault="00D708FE" w:rsidP="00D708FE">
            <w:pPr>
              <w:pStyle w:val="XML1"/>
            </w:pPr>
            <w:r>
              <w:t xml:space="preserve">        &lt;xs:annotation&gt;</w:t>
            </w:r>
          </w:p>
          <w:p w14:paraId="3AA1FBD6" w14:textId="77777777" w:rsidR="00D708FE" w:rsidRDefault="00D708FE" w:rsidP="00D708FE">
            <w:pPr>
              <w:pStyle w:val="XML1"/>
            </w:pPr>
            <w:r>
              <w:t xml:space="preserve">          &lt;xs:documentation&gt;</w:t>
            </w:r>
          </w:p>
          <w:p w14:paraId="73470C44" w14:textId="77777777" w:rsidR="00D708FE" w:rsidRDefault="00D708FE" w:rsidP="00D708FE">
            <w:pPr>
              <w:pStyle w:val="XML1"/>
            </w:pPr>
            <w:r>
              <w:t xml:space="preserve">            A unique but locally arbitrary identifier that</w:t>
            </w:r>
          </w:p>
          <w:p w14:paraId="07AE9081" w14:textId="77777777" w:rsidR="00D708FE" w:rsidRDefault="00D708FE" w:rsidP="00D708FE">
            <w:pPr>
              <w:pStyle w:val="XML1"/>
            </w:pPr>
            <w:r>
              <w:t xml:space="preserve">            uniquely identifies an OpenFlow Controller within the</w:t>
            </w:r>
          </w:p>
          <w:p w14:paraId="4EEA6BD2" w14:textId="77777777" w:rsidR="00D708FE" w:rsidRDefault="00D708FE" w:rsidP="00D708FE">
            <w:pPr>
              <w:pStyle w:val="XML1"/>
            </w:pPr>
            <w:r>
              <w:t xml:space="preserve">            context of an OpenFlow Capable Switch.  It MUST be</w:t>
            </w:r>
          </w:p>
          <w:p w14:paraId="123731A8" w14:textId="77777777" w:rsidR="00D708FE" w:rsidRDefault="00D708FE" w:rsidP="00D708FE">
            <w:pPr>
              <w:pStyle w:val="XML1"/>
            </w:pPr>
            <w:r>
              <w:t xml:space="preserve">            persistent across reboots of the OpenFlow Capable Switch.</w:t>
            </w:r>
          </w:p>
          <w:p w14:paraId="6A78AFC1" w14:textId="77777777" w:rsidR="00D708FE" w:rsidRDefault="00D708FE" w:rsidP="00D708FE">
            <w:pPr>
              <w:pStyle w:val="XML1"/>
            </w:pPr>
          </w:p>
          <w:p w14:paraId="32FB6205" w14:textId="77777777" w:rsidR="00D708FE" w:rsidRDefault="00D708FE" w:rsidP="00D708FE">
            <w:pPr>
              <w:pStyle w:val="XML1"/>
            </w:pPr>
            <w:r>
              <w:t xml:space="preserve">            This element MUST be present to identify the OpenFlow</w:t>
            </w:r>
          </w:p>
          <w:p w14:paraId="70EC2AA9" w14:textId="77777777" w:rsidR="00D708FE" w:rsidRDefault="00D708FE" w:rsidP="00D708FE">
            <w:pPr>
              <w:pStyle w:val="XML1"/>
            </w:pPr>
            <w:r>
              <w:t xml:space="preserve">            controller.</w:t>
            </w:r>
          </w:p>
          <w:p w14:paraId="2F2D9539" w14:textId="77777777" w:rsidR="00D708FE" w:rsidRDefault="00D708FE" w:rsidP="00D708FE">
            <w:pPr>
              <w:pStyle w:val="XML1"/>
            </w:pPr>
            <w:r>
              <w:t xml:space="preserve">          &lt;/xs:documentation&gt;</w:t>
            </w:r>
          </w:p>
          <w:p w14:paraId="02C280E8" w14:textId="77777777" w:rsidR="00D708FE" w:rsidRDefault="00D708FE" w:rsidP="00D708FE">
            <w:pPr>
              <w:pStyle w:val="XML1"/>
            </w:pPr>
            <w:r>
              <w:t xml:space="preserve">        &lt;/xs:annotation&gt;</w:t>
            </w:r>
          </w:p>
          <w:p w14:paraId="7AD7E58C" w14:textId="77777777" w:rsidR="00D708FE" w:rsidRDefault="00D708FE" w:rsidP="00D708FE">
            <w:pPr>
              <w:pStyle w:val="XML1"/>
            </w:pPr>
            <w:r>
              <w:t xml:space="preserve">      &lt;/xs:element&gt;</w:t>
            </w:r>
          </w:p>
          <w:p w14:paraId="478E1E94" w14:textId="77777777" w:rsidR="00D708FE" w:rsidRDefault="00D708FE" w:rsidP="00D708FE">
            <w:pPr>
              <w:pStyle w:val="XML1"/>
            </w:pPr>
            <w:r>
              <w:t xml:space="preserve">      &lt;xs:element name="role"&gt;</w:t>
            </w:r>
          </w:p>
          <w:p w14:paraId="3237E1C4" w14:textId="77777777" w:rsidR="00D708FE" w:rsidRDefault="00D708FE" w:rsidP="00D708FE">
            <w:pPr>
              <w:pStyle w:val="XML1"/>
            </w:pPr>
            <w:r>
              <w:t xml:space="preserve">        &lt;xs:annotation&gt;</w:t>
            </w:r>
          </w:p>
          <w:p w14:paraId="24DCF96A" w14:textId="77777777" w:rsidR="00D708FE" w:rsidRDefault="00D708FE" w:rsidP="00D708FE">
            <w:pPr>
              <w:pStyle w:val="XML1"/>
            </w:pPr>
            <w:r>
              <w:t xml:space="preserve">          &lt;xs:documentation&gt;</w:t>
            </w:r>
          </w:p>
          <w:p w14:paraId="4C592FD9" w14:textId="77777777" w:rsidR="00D708FE" w:rsidRDefault="00D708FE" w:rsidP="00D708FE">
            <w:pPr>
              <w:pStyle w:val="XML1"/>
            </w:pPr>
            <w:r>
              <w:t xml:space="preserve">            This element indicates the role of the OpenFlow </w:t>
            </w:r>
          </w:p>
          <w:p w14:paraId="148D7798" w14:textId="77777777" w:rsidR="00D708FE" w:rsidRDefault="00D708FE" w:rsidP="00D708FE">
            <w:pPr>
              <w:pStyle w:val="XML1"/>
            </w:pPr>
            <w:r>
              <w:t xml:space="preserve">            Controller.  Semantics of these roles are specified in the </w:t>
            </w:r>
          </w:p>
          <w:p w14:paraId="1231BAF1" w14:textId="77777777" w:rsidR="00D708FE" w:rsidRDefault="00D708FE" w:rsidP="00D708FE">
            <w:pPr>
              <w:pStyle w:val="XML1"/>
            </w:pPr>
            <w:r>
              <w:t xml:space="preserve">            OpenFlow specifications 1.0 - 1.3.1.  It is RECOMMENDED</w:t>
            </w:r>
          </w:p>
          <w:p w14:paraId="18DD7649" w14:textId="77777777" w:rsidR="00D708FE" w:rsidRDefault="00D708FE" w:rsidP="00D708FE">
            <w:pPr>
              <w:pStyle w:val="XML1"/>
            </w:pPr>
            <w:r>
              <w:t xml:space="preserve">            that the roles of controllers are not configured by</w:t>
            </w:r>
          </w:p>
          <w:p w14:paraId="030F93FB" w14:textId="77777777" w:rsidR="00D708FE" w:rsidRDefault="00D708FE" w:rsidP="00D708FE">
            <w:pPr>
              <w:pStyle w:val="XML1"/>
            </w:pPr>
            <w:r>
              <w:t xml:space="preserve">            OF-CONFIG 1.1.1 but determined using the OpenFlow protocol.</w:t>
            </w:r>
          </w:p>
          <w:p w14:paraId="07ACC646" w14:textId="77777777" w:rsidR="00D708FE" w:rsidRDefault="00D708FE" w:rsidP="00D708FE">
            <w:pPr>
              <w:pStyle w:val="XML1"/>
            </w:pPr>
            <w:r>
              <w:t xml:space="preserve">            OpenFlow Controllers configured by OF-CONFIG 1.1.1 have the</w:t>
            </w:r>
          </w:p>
          <w:p w14:paraId="0A3F26DB" w14:textId="77777777" w:rsidR="00D708FE" w:rsidRDefault="00D708FE" w:rsidP="00D708FE">
            <w:pPr>
              <w:pStyle w:val="XML1"/>
            </w:pPr>
            <w:r>
              <w:t xml:space="preserve">            default role 'equal'.  A role other than 'equal' MAY be</w:t>
            </w:r>
          </w:p>
          <w:p w14:paraId="33C2453D" w14:textId="77777777" w:rsidR="00D708FE" w:rsidRDefault="00D708FE" w:rsidP="00D708FE">
            <w:pPr>
              <w:pStyle w:val="XML1"/>
            </w:pPr>
            <w:r>
              <w:t xml:space="preserve">            assigned to a controller.  Roles 'slave' and 'equal' MAY be</w:t>
            </w:r>
          </w:p>
          <w:p w14:paraId="3EE70DC1" w14:textId="77777777" w:rsidR="00D708FE" w:rsidRDefault="00D708FE" w:rsidP="00D708FE">
            <w:pPr>
              <w:pStyle w:val="XML1"/>
            </w:pPr>
            <w:r>
              <w:t xml:space="preserve">            assigned to multiple controllers.  Role 'master' MUST NOT</w:t>
            </w:r>
          </w:p>
          <w:p w14:paraId="41077AD5" w14:textId="77777777" w:rsidR="00D708FE" w:rsidRDefault="00D708FE" w:rsidP="00D708FE">
            <w:pPr>
              <w:pStyle w:val="XML1"/>
            </w:pPr>
            <w:r>
              <w:t xml:space="preserve">            be assigned to more than one controller.</w:t>
            </w:r>
          </w:p>
          <w:p w14:paraId="57000F6D" w14:textId="77777777" w:rsidR="00D708FE" w:rsidRDefault="00D708FE" w:rsidP="00D708FE">
            <w:pPr>
              <w:pStyle w:val="XML1"/>
            </w:pPr>
          </w:p>
          <w:p w14:paraId="385C9E77" w14:textId="77777777" w:rsidR="00D708FE" w:rsidRDefault="00D708FE" w:rsidP="00D708FE">
            <w:pPr>
              <w:pStyle w:val="XML1"/>
            </w:pPr>
            <w:r>
              <w:t xml:space="preserve">            This element is optional. If this element is not present it</w:t>
            </w:r>
          </w:p>
          <w:p w14:paraId="54381B36" w14:textId="77777777" w:rsidR="00D708FE" w:rsidRDefault="00D708FE" w:rsidP="00D708FE">
            <w:pPr>
              <w:pStyle w:val="XML1"/>
            </w:pPr>
            <w:r>
              <w:t xml:space="preserve">            defaults to 'equal'.</w:t>
            </w:r>
          </w:p>
          <w:p w14:paraId="0778DA9C" w14:textId="77777777" w:rsidR="00D708FE" w:rsidRDefault="00D708FE" w:rsidP="00D708FE">
            <w:pPr>
              <w:pStyle w:val="XML1"/>
            </w:pPr>
            <w:r>
              <w:t xml:space="preserve">          &lt;/xs:documentation&gt;</w:t>
            </w:r>
          </w:p>
          <w:p w14:paraId="42674D0B" w14:textId="77777777" w:rsidR="00D708FE" w:rsidRDefault="00D708FE" w:rsidP="00D708FE">
            <w:pPr>
              <w:pStyle w:val="XML1"/>
            </w:pPr>
            <w:r>
              <w:t xml:space="preserve">        &lt;/xs:annotation&gt;</w:t>
            </w:r>
          </w:p>
          <w:p w14:paraId="10036595" w14:textId="77777777" w:rsidR="00D708FE" w:rsidRDefault="00D708FE" w:rsidP="00D708FE">
            <w:pPr>
              <w:pStyle w:val="XML1"/>
            </w:pPr>
            <w:r>
              <w:t xml:space="preserve">        &lt;xs:simpleType&gt;</w:t>
            </w:r>
          </w:p>
          <w:p w14:paraId="6D5CBCA6" w14:textId="77777777" w:rsidR="00D708FE" w:rsidRDefault="00D708FE" w:rsidP="00D708FE">
            <w:pPr>
              <w:pStyle w:val="XML1"/>
            </w:pPr>
            <w:r>
              <w:t xml:space="preserve">          &lt;xs:restriction base="xs:string"&gt;</w:t>
            </w:r>
          </w:p>
          <w:p w14:paraId="19BE1D00" w14:textId="77777777" w:rsidR="00D708FE" w:rsidRDefault="00D708FE" w:rsidP="00D708FE">
            <w:pPr>
              <w:pStyle w:val="XML1"/>
            </w:pPr>
            <w:r>
              <w:t xml:space="preserve">            &lt;xs:enumeration value="master"/&gt;</w:t>
            </w:r>
          </w:p>
          <w:p w14:paraId="2D6B43AC" w14:textId="77777777" w:rsidR="00D708FE" w:rsidRDefault="00D708FE" w:rsidP="00D708FE">
            <w:pPr>
              <w:pStyle w:val="XML1"/>
            </w:pPr>
            <w:r>
              <w:t xml:space="preserve">            &lt;xs:enumeration value="slave"/&gt;</w:t>
            </w:r>
          </w:p>
          <w:p w14:paraId="070FD995" w14:textId="77777777" w:rsidR="00D708FE" w:rsidRDefault="00D708FE" w:rsidP="00D708FE">
            <w:pPr>
              <w:pStyle w:val="XML1"/>
            </w:pPr>
            <w:r>
              <w:t xml:space="preserve">            &lt;xs:enumeration value="equal"/&gt;</w:t>
            </w:r>
          </w:p>
          <w:p w14:paraId="061AD02C" w14:textId="77777777" w:rsidR="00D708FE" w:rsidRDefault="00D708FE" w:rsidP="00D708FE">
            <w:pPr>
              <w:pStyle w:val="XML1"/>
            </w:pPr>
            <w:r>
              <w:t xml:space="preserve">          &lt;/xs:restriction&gt;</w:t>
            </w:r>
          </w:p>
          <w:p w14:paraId="4DB0CD73" w14:textId="77777777" w:rsidR="00D708FE" w:rsidRDefault="00D708FE" w:rsidP="00D708FE">
            <w:pPr>
              <w:pStyle w:val="XML1"/>
            </w:pPr>
            <w:r>
              <w:t xml:space="preserve">        &lt;/xs:simpleType&gt;</w:t>
            </w:r>
          </w:p>
          <w:p w14:paraId="12C687BA" w14:textId="77777777" w:rsidR="00D708FE" w:rsidRDefault="00D708FE" w:rsidP="00D708FE">
            <w:pPr>
              <w:pStyle w:val="XML1"/>
            </w:pPr>
            <w:r>
              <w:t xml:space="preserve">      &lt;/xs:element&gt;</w:t>
            </w:r>
          </w:p>
          <w:p w14:paraId="6551A0F7" w14:textId="77777777" w:rsidR="00D708FE" w:rsidRDefault="00D708FE" w:rsidP="00D708FE">
            <w:pPr>
              <w:pStyle w:val="XML1"/>
            </w:pPr>
            <w:r>
              <w:lastRenderedPageBreak/>
              <w:t xml:space="preserve">      &lt;xs:element name="ip-address"  type="inet:ip-address"&gt;</w:t>
            </w:r>
          </w:p>
          <w:p w14:paraId="07991EFE" w14:textId="77777777" w:rsidR="00D708FE" w:rsidRDefault="00D708FE" w:rsidP="00D708FE">
            <w:pPr>
              <w:pStyle w:val="XML1"/>
            </w:pPr>
            <w:r>
              <w:t xml:space="preserve">        &lt;xs:annotation&gt;</w:t>
            </w:r>
          </w:p>
          <w:p w14:paraId="1846A209" w14:textId="77777777" w:rsidR="00D708FE" w:rsidRDefault="00D708FE" w:rsidP="00D708FE">
            <w:pPr>
              <w:pStyle w:val="XML1"/>
            </w:pPr>
            <w:r>
              <w:t xml:space="preserve">          &lt;xs:documentation&gt;</w:t>
            </w:r>
          </w:p>
          <w:p w14:paraId="68C2E9BE" w14:textId="77777777" w:rsidR="00D708FE" w:rsidRDefault="00D708FE" w:rsidP="00D708FE">
            <w:pPr>
              <w:pStyle w:val="XML1"/>
            </w:pPr>
            <w:r>
              <w:t xml:space="preserve">            The IP address of the OpenFlow Controller.  This</w:t>
            </w:r>
          </w:p>
          <w:p w14:paraId="188DF9E3" w14:textId="77777777" w:rsidR="00D708FE" w:rsidRDefault="00D708FE" w:rsidP="00D708FE">
            <w:pPr>
              <w:pStyle w:val="XML1"/>
            </w:pPr>
            <w:r>
              <w:t xml:space="preserve">            IP address is used by the OpenFlow Logical Switch when</w:t>
            </w:r>
          </w:p>
          <w:p w14:paraId="19B84778" w14:textId="77777777" w:rsidR="00D708FE" w:rsidRDefault="00D708FE" w:rsidP="00D708FE">
            <w:pPr>
              <w:pStyle w:val="XML1"/>
            </w:pPr>
            <w:r>
              <w:t xml:space="preserve">            connecting to the OpenFlow Controller.</w:t>
            </w:r>
          </w:p>
          <w:p w14:paraId="4D9A7D71" w14:textId="77777777" w:rsidR="00D708FE" w:rsidRDefault="00D708FE" w:rsidP="00D708FE">
            <w:pPr>
              <w:pStyle w:val="XML1"/>
            </w:pPr>
          </w:p>
          <w:p w14:paraId="3ACB3064" w14:textId="77777777" w:rsidR="00D708FE" w:rsidRDefault="00D708FE" w:rsidP="00D708FE">
            <w:pPr>
              <w:pStyle w:val="XML1"/>
            </w:pPr>
            <w:r>
              <w:t xml:space="preserve">            This element MUST be present in the NETCONF data store.</w:t>
            </w:r>
          </w:p>
          <w:p w14:paraId="200C4C17" w14:textId="77777777" w:rsidR="00D708FE" w:rsidRDefault="00D708FE" w:rsidP="00D708FE">
            <w:pPr>
              <w:pStyle w:val="XML1"/>
            </w:pPr>
            <w:r>
              <w:t xml:space="preserve">            If this element is not present in a NETCONF &amp;lt;edit-config&amp;gt;</w:t>
            </w:r>
          </w:p>
          <w:p w14:paraId="12CFC714" w14:textId="77777777" w:rsidR="00D708FE" w:rsidRDefault="00D708FE" w:rsidP="00D708FE">
            <w:pPr>
              <w:pStyle w:val="XML1"/>
            </w:pPr>
            <w:r>
              <w:t xml:space="preserve">            operation 'create', 'merge' or 'replace' and the parent</w:t>
            </w:r>
          </w:p>
          <w:p w14:paraId="481510FF" w14:textId="77777777" w:rsidR="00D708FE" w:rsidRDefault="00D708FE" w:rsidP="00D708FE">
            <w:pPr>
              <w:pStyle w:val="XML1"/>
            </w:pPr>
            <w:r>
              <w:t xml:space="preserve">            element does not exist, a 'data-missing' error is</w:t>
            </w:r>
          </w:p>
          <w:p w14:paraId="6B39F275" w14:textId="77777777" w:rsidR="00D708FE" w:rsidRDefault="00D708FE" w:rsidP="00D708FE">
            <w:pPr>
              <w:pStyle w:val="XML1"/>
            </w:pPr>
            <w:r>
              <w:t xml:space="preserve">            returned.</w:t>
            </w:r>
          </w:p>
          <w:p w14:paraId="29175AF5" w14:textId="77777777" w:rsidR="00D708FE" w:rsidRDefault="00D708FE" w:rsidP="00D708FE">
            <w:pPr>
              <w:pStyle w:val="XML1"/>
            </w:pPr>
            <w:r>
              <w:t xml:space="preserve">          &lt;/xs:documentation&gt;</w:t>
            </w:r>
          </w:p>
          <w:p w14:paraId="0009246D" w14:textId="77777777" w:rsidR="00D708FE" w:rsidRDefault="00D708FE" w:rsidP="00D708FE">
            <w:pPr>
              <w:pStyle w:val="XML1"/>
            </w:pPr>
            <w:r>
              <w:t xml:space="preserve">        &lt;/xs:annotation&gt;</w:t>
            </w:r>
          </w:p>
          <w:p w14:paraId="79C71EA5" w14:textId="77777777" w:rsidR="00D708FE" w:rsidRDefault="00D708FE" w:rsidP="00D708FE">
            <w:pPr>
              <w:pStyle w:val="XML1"/>
            </w:pPr>
            <w:r>
              <w:t xml:space="preserve">      &lt;/xs:element&gt;</w:t>
            </w:r>
          </w:p>
          <w:p w14:paraId="66EF90DC" w14:textId="77777777" w:rsidR="00D708FE" w:rsidRDefault="00D708FE" w:rsidP="00D708FE">
            <w:pPr>
              <w:pStyle w:val="XML1"/>
            </w:pPr>
            <w:r>
              <w:t xml:space="preserve">      &lt;xs:element name="port"  type="inet:port-number"&gt;</w:t>
            </w:r>
          </w:p>
          <w:p w14:paraId="0F952536" w14:textId="77777777" w:rsidR="00D708FE" w:rsidRDefault="00D708FE" w:rsidP="00D708FE">
            <w:pPr>
              <w:pStyle w:val="XML1"/>
            </w:pPr>
            <w:r>
              <w:t xml:space="preserve">        &lt;xs:annotation&gt;</w:t>
            </w:r>
          </w:p>
          <w:p w14:paraId="67C14190" w14:textId="77777777" w:rsidR="00D708FE" w:rsidRDefault="00D708FE" w:rsidP="00D708FE">
            <w:pPr>
              <w:pStyle w:val="XML1"/>
            </w:pPr>
            <w:r>
              <w:t xml:space="preserve">          &lt;xs:documentation&gt;</w:t>
            </w:r>
          </w:p>
          <w:p w14:paraId="7BFD0CF2" w14:textId="77777777" w:rsidR="00D708FE" w:rsidRDefault="00D708FE" w:rsidP="00D708FE">
            <w:pPr>
              <w:pStyle w:val="XML1"/>
            </w:pPr>
            <w:r>
              <w:t xml:space="preserve">            The TCP port number at the OpenFlow Controller.</w:t>
            </w:r>
          </w:p>
          <w:p w14:paraId="35E6A5BD" w14:textId="77777777" w:rsidR="00D708FE" w:rsidRDefault="00D708FE" w:rsidP="00D708FE">
            <w:pPr>
              <w:pStyle w:val="XML1"/>
            </w:pPr>
            <w:r>
              <w:t xml:space="preserve">            This port number is used by the OpenFlow Logical Switch</w:t>
            </w:r>
          </w:p>
          <w:p w14:paraId="6C7106DE" w14:textId="77777777" w:rsidR="00D708FE" w:rsidRDefault="00D708FE" w:rsidP="00D708FE">
            <w:pPr>
              <w:pStyle w:val="XML1"/>
            </w:pPr>
            <w:r>
              <w:t xml:space="preserve">            when connecting to the OpenFlow Controller using TCP or</w:t>
            </w:r>
          </w:p>
          <w:p w14:paraId="4721703A" w14:textId="77777777" w:rsidR="00D708FE" w:rsidRDefault="00D708FE" w:rsidP="00D708FE">
            <w:pPr>
              <w:pStyle w:val="XML1"/>
            </w:pPr>
            <w:r>
              <w:t xml:space="preserve">            TLS.  The default value is 6633.</w:t>
            </w:r>
          </w:p>
          <w:p w14:paraId="68DB4B64" w14:textId="77777777" w:rsidR="00D708FE" w:rsidRDefault="00D708FE" w:rsidP="00D708FE">
            <w:pPr>
              <w:pStyle w:val="XML1"/>
            </w:pPr>
          </w:p>
          <w:p w14:paraId="3FE831DD" w14:textId="77777777" w:rsidR="00D708FE" w:rsidRDefault="00D708FE" w:rsidP="00D708FE">
            <w:pPr>
              <w:pStyle w:val="XML1"/>
            </w:pPr>
            <w:r>
              <w:t xml:space="preserve">            This element is optional. If this element is not present it</w:t>
            </w:r>
          </w:p>
          <w:p w14:paraId="49CDD2C3" w14:textId="77777777" w:rsidR="00D708FE" w:rsidRDefault="00D708FE" w:rsidP="00D708FE">
            <w:pPr>
              <w:pStyle w:val="XML1"/>
            </w:pPr>
            <w:r>
              <w:t xml:space="preserve">            defaults to 6633.</w:t>
            </w:r>
          </w:p>
          <w:p w14:paraId="781B56C2" w14:textId="77777777" w:rsidR="00D708FE" w:rsidRDefault="00D708FE" w:rsidP="00D708FE">
            <w:pPr>
              <w:pStyle w:val="XML1"/>
            </w:pPr>
            <w:r>
              <w:t xml:space="preserve">          &lt;/xs:documentation&gt;</w:t>
            </w:r>
          </w:p>
          <w:p w14:paraId="4BDC3B19" w14:textId="77777777" w:rsidR="00D708FE" w:rsidRDefault="00D708FE" w:rsidP="00D708FE">
            <w:pPr>
              <w:pStyle w:val="XML1"/>
            </w:pPr>
            <w:r>
              <w:t xml:space="preserve">        &lt;/xs:annotation&gt;</w:t>
            </w:r>
          </w:p>
          <w:p w14:paraId="5AD41A34" w14:textId="77777777" w:rsidR="00D708FE" w:rsidRDefault="00D708FE" w:rsidP="00D708FE">
            <w:pPr>
              <w:pStyle w:val="XML1"/>
            </w:pPr>
            <w:r>
              <w:t xml:space="preserve">      &lt;/xs:element&gt;</w:t>
            </w:r>
          </w:p>
          <w:p w14:paraId="15FE1ADB" w14:textId="77777777" w:rsidR="00D708FE" w:rsidRDefault="00D708FE" w:rsidP="00D708FE">
            <w:pPr>
              <w:pStyle w:val="XML1"/>
            </w:pPr>
            <w:r>
              <w:t xml:space="preserve">      &lt;xs:element name="local-ip-address"  type="inet:ip-address"&gt;</w:t>
            </w:r>
          </w:p>
          <w:p w14:paraId="5058EE7E" w14:textId="77777777" w:rsidR="00D708FE" w:rsidRDefault="00D708FE" w:rsidP="00D708FE">
            <w:pPr>
              <w:pStyle w:val="XML1"/>
            </w:pPr>
            <w:r>
              <w:t xml:space="preserve">        &lt;xs:annotation&gt;</w:t>
            </w:r>
          </w:p>
          <w:p w14:paraId="7EC234AE" w14:textId="77777777" w:rsidR="00D708FE" w:rsidRDefault="00D708FE" w:rsidP="00D708FE">
            <w:pPr>
              <w:pStyle w:val="XML1"/>
            </w:pPr>
            <w:r>
              <w:t xml:space="preserve">          &lt;xs:documentation&gt;</w:t>
            </w:r>
          </w:p>
          <w:p w14:paraId="7B6C0067" w14:textId="77777777" w:rsidR="00D708FE" w:rsidRDefault="00D708FE" w:rsidP="00D708FE">
            <w:pPr>
              <w:pStyle w:val="XML1"/>
            </w:pPr>
            <w:r>
              <w:t xml:space="preserve">            The local IP address of the OpenFlow Logical</w:t>
            </w:r>
          </w:p>
          <w:p w14:paraId="79585FBB" w14:textId="77777777" w:rsidR="00D708FE" w:rsidRDefault="00D708FE" w:rsidP="00D708FE">
            <w:pPr>
              <w:pStyle w:val="XML1"/>
            </w:pPr>
            <w:r>
              <w:t xml:space="preserve">            Switch when connecting to this OpenFlow Controller.  It is</w:t>
            </w:r>
          </w:p>
          <w:p w14:paraId="4E5D93ED" w14:textId="77777777" w:rsidR="00D708FE" w:rsidRDefault="00D708FE" w:rsidP="00D708FE">
            <w:pPr>
              <w:pStyle w:val="XML1"/>
            </w:pPr>
            <w:r>
              <w:t xml:space="preserve">            the source IP address of packets sent to this OpenFlow</w:t>
            </w:r>
          </w:p>
          <w:p w14:paraId="7700C2D6" w14:textId="77777777" w:rsidR="00D708FE" w:rsidRDefault="00D708FE" w:rsidP="00D708FE">
            <w:pPr>
              <w:pStyle w:val="XML1"/>
            </w:pPr>
            <w:r>
              <w:t xml:space="preserve">            Controller.  If present, this element overrides any default</w:t>
            </w:r>
          </w:p>
          <w:p w14:paraId="733F807A" w14:textId="77777777" w:rsidR="00D708FE" w:rsidRDefault="00D708FE" w:rsidP="00D708FE">
            <w:pPr>
              <w:pStyle w:val="XML1"/>
            </w:pPr>
            <w:r>
              <w:t xml:space="preserve">            IP address.</w:t>
            </w:r>
          </w:p>
          <w:p w14:paraId="6630C85F" w14:textId="77777777" w:rsidR="00D708FE" w:rsidRDefault="00D708FE" w:rsidP="00D708FE">
            <w:pPr>
              <w:pStyle w:val="XML1"/>
            </w:pPr>
            <w:r>
              <w:t xml:space="preserve">                </w:t>
            </w:r>
          </w:p>
          <w:p w14:paraId="7883CEAF" w14:textId="77777777" w:rsidR="00D708FE" w:rsidRDefault="00D708FE" w:rsidP="00D708FE">
            <w:pPr>
              <w:pStyle w:val="XML1"/>
            </w:pPr>
            <w:r>
              <w:t xml:space="preserve">                    </w:t>
            </w:r>
          </w:p>
          <w:p w14:paraId="739CF82C" w14:textId="77777777" w:rsidR="00D708FE" w:rsidRDefault="00D708FE" w:rsidP="00D708FE">
            <w:pPr>
              <w:pStyle w:val="XML1"/>
            </w:pPr>
            <w:r>
              <w:t xml:space="preserve">            This element is optional. Attempts to set this element to</w:t>
            </w:r>
          </w:p>
          <w:p w14:paraId="67E99FB3" w14:textId="77777777" w:rsidR="00D708FE" w:rsidRDefault="00D708FE" w:rsidP="00D708FE">
            <w:pPr>
              <w:pStyle w:val="XML1"/>
            </w:pPr>
            <w:r>
              <w:t xml:space="preserve">            an IP address that cannot be used by the OpenFlow Logical</w:t>
            </w:r>
          </w:p>
          <w:p w14:paraId="08A08FA4" w14:textId="77777777" w:rsidR="00D708FE" w:rsidRDefault="00D708FE" w:rsidP="00D708FE">
            <w:pPr>
              <w:pStyle w:val="XML1"/>
            </w:pPr>
            <w:r>
              <w:t xml:space="preserve">            Switch MUST result in an 'bad-element' error with type</w:t>
            </w:r>
          </w:p>
          <w:p w14:paraId="12B3327D" w14:textId="77777777" w:rsidR="00D708FE" w:rsidRDefault="00D708FE" w:rsidP="00D708FE">
            <w:pPr>
              <w:pStyle w:val="XML1"/>
            </w:pPr>
            <w:r>
              <w:t xml:space="preserve">            'application'. The &amp;lt;error-info&amp;gt; element MUST contain the</w:t>
            </w:r>
          </w:p>
          <w:p w14:paraId="7FA4A9D1" w14:textId="77777777" w:rsidR="00D708FE" w:rsidRDefault="00D708FE" w:rsidP="00D708FE">
            <w:pPr>
              <w:pStyle w:val="XML1"/>
            </w:pPr>
            <w:r>
              <w:t xml:space="preserve">            name of this element in the &amp;lt;bad-element&amp;gt; element.</w:t>
            </w:r>
          </w:p>
          <w:p w14:paraId="6B13B0E8" w14:textId="77777777" w:rsidR="00D708FE" w:rsidRDefault="00D708FE" w:rsidP="00D708FE">
            <w:pPr>
              <w:pStyle w:val="XML1"/>
            </w:pPr>
            <w:r>
              <w:t xml:space="preserve">          &lt;/xs:documentation&gt;</w:t>
            </w:r>
          </w:p>
          <w:p w14:paraId="6D76A964" w14:textId="77777777" w:rsidR="00D708FE" w:rsidRDefault="00D708FE" w:rsidP="00D708FE">
            <w:pPr>
              <w:pStyle w:val="XML1"/>
            </w:pPr>
            <w:r>
              <w:t xml:space="preserve">        &lt;/xs:annotation&gt;</w:t>
            </w:r>
          </w:p>
          <w:p w14:paraId="7C4D5DEE" w14:textId="77777777" w:rsidR="00D708FE" w:rsidRDefault="00D708FE" w:rsidP="00D708FE">
            <w:pPr>
              <w:pStyle w:val="XML1"/>
            </w:pPr>
            <w:r>
              <w:t xml:space="preserve">      &lt;/xs:element&gt;</w:t>
            </w:r>
          </w:p>
          <w:p w14:paraId="3F19765C" w14:textId="77777777" w:rsidR="00D708FE" w:rsidRDefault="00D708FE" w:rsidP="00D708FE">
            <w:pPr>
              <w:pStyle w:val="XML1"/>
            </w:pPr>
            <w:r>
              <w:t xml:space="preserve">      &lt;xs:element name="local-port"  type="inet:port-number"&gt;</w:t>
            </w:r>
          </w:p>
          <w:p w14:paraId="4EDE8DD9" w14:textId="77777777" w:rsidR="00D708FE" w:rsidRDefault="00D708FE" w:rsidP="00D708FE">
            <w:pPr>
              <w:pStyle w:val="XML1"/>
            </w:pPr>
            <w:r>
              <w:t xml:space="preserve">        &lt;xs:annotation&gt;</w:t>
            </w:r>
          </w:p>
          <w:p w14:paraId="4AF4A349" w14:textId="77777777" w:rsidR="00D708FE" w:rsidRDefault="00D708FE" w:rsidP="00D708FE">
            <w:pPr>
              <w:pStyle w:val="XML1"/>
            </w:pPr>
            <w:r>
              <w:t xml:space="preserve">          &lt;xs:documentation&gt;</w:t>
            </w:r>
          </w:p>
          <w:p w14:paraId="2628FF1D" w14:textId="77777777" w:rsidR="00D708FE" w:rsidRDefault="00D708FE" w:rsidP="00D708FE">
            <w:pPr>
              <w:pStyle w:val="XML1"/>
            </w:pPr>
            <w:r>
              <w:t xml:space="preserve">            The local TCP port number of the OpenFlow</w:t>
            </w:r>
          </w:p>
          <w:p w14:paraId="0DCFBBFA" w14:textId="77777777" w:rsidR="00D708FE" w:rsidRDefault="00D708FE" w:rsidP="00D708FE">
            <w:pPr>
              <w:pStyle w:val="XML1"/>
            </w:pPr>
            <w:r>
              <w:t xml:space="preserve">            Logical Switch when connecting to this OpenFlow Controller.</w:t>
            </w:r>
          </w:p>
          <w:p w14:paraId="756B2163" w14:textId="77777777" w:rsidR="00D708FE" w:rsidRDefault="00D708FE" w:rsidP="00D708FE">
            <w:pPr>
              <w:pStyle w:val="XML1"/>
            </w:pPr>
            <w:r>
              <w:t xml:space="preserve">            It is the source TCP port number of packets sent to this</w:t>
            </w:r>
          </w:p>
          <w:p w14:paraId="29ECBC51" w14:textId="77777777" w:rsidR="00D708FE" w:rsidRDefault="00D708FE" w:rsidP="00D708FE">
            <w:pPr>
              <w:pStyle w:val="XML1"/>
            </w:pPr>
            <w:r>
              <w:t xml:space="preserve">            OpenFlow Controller.  If this element is not present, then</w:t>
            </w:r>
          </w:p>
          <w:p w14:paraId="7A0131BC" w14:textId="77777777" w:rsidR="00D708FE" w:rsidRDefault="00D708FE" w:rsidP="00D708FE">
            <w:pPr>
              <w:pStyle w:val="XML1"/>
            </w:pPr>
            <w:r>
              <w:t xml:space="preserve">            the port number is chosen arbitrarily by the OpenFlow</w:t>
            </w:r>
          </w:p>
          <w:p w14:paraId="1ADDEFFC" w14:textId="77777777" w:rsidR="00D708FE" w:rsidRDefault="00D708FE" w:rsidP="00D708FE">
            <w:pPr>
              <w:pStyle w:val="XML1"/>
            </w:pPr>
            <w:r>
              <w:t xml:space="preserve">            Logical Switch.</w:t>
            </w:r>
          </w:p>
          <w:p w14:paraId="4F4C6598" w14:textId="77777777" w:rsidR="00D708FE" w:rsidRDefault="00D708FE" w:rsidP="00D708FE">
            <w:pPr>
              <w:pStyle w:val="XML1"/>
            </w:pPr>
            <w:r>
              <w:t xml:space="preserve">                  </w:t>
            </w:r>
          </w:p>
          <w:p w14:paraId="40E26A43" w14:textId="77777777" w:rsidR="00D708FE" w:rsidRDefault="00D708FE" w:rsidP="00D708FE">
            <w:pPr>
              <w:pStyle w:val="XML1"/>
            </w:pPr>
            <w:r>
              <w:lastRenderedPageBreak/>
              <w:t xml:space="preserve">            This element is optional. Attempts to set this element to a</w:t>
            </w:r>
          </w:p>
          <w:p w14:paraId="49135159" w14:textId="77777777" w:rsidR="00D708FE" w:rsidRDefault="00D708FE" w:rsidP="00D708FE">
            <w:pPr>
              <w:pStyle w:val="XML1"/>
            </w:pPr>
            <w:r>
              <w:t xml:space="preserve">            port number that cannot be used by the OpenFlow Logical</w:t>
            </w:r>
          </w:p>
          <w:p w14:paraId="0524A857" w14:textId="77777777" w:rsidR="00D708FE" w:rsidRDefault="00D708FE" w:rsidP="00D708FE">
            <w:pPr>
              <w:pStyle w:val="XML1"/>
            </w:pPr>
            <w:r>
              <w:t xml:space="preserve">            Switch MUST result in an 'bad-element' error with type</w:t>
            </w:r>
          </w:p>
          <w:p w14:paraId="6A5ABF62" w14:textId="77777777" w:rsidR="00D708FE" w:rsidRDefault="00D708FE" w:rsidP="00D708FE">
            <w:pPr>
              <w:pStyle w:val="XML1"/>
            </w:pPr>
            <w:r>
              <w:t xml:space="preserve">            'application'. The &amp;lt;error-info&amp;gt; element MUST contain the</w:t>
            </w:r>
          </w:p>
          <w:p w14:paraId="366D1221" w14:textId="77777777" w:rsidR="00D708FE" w:rsidRDefault="00D708FE" w:rsidP="00D708FE">
            <w:pPr>
              <w:pStyle w:val="XML1"/>
            </w:pPr>
            <w:r>
              <w:t xml:space="preserve">            name of this element in the &amp;lt;bad-element&amp;gt; element.</w:t>
            </w:r>
          </w:p>
          <w:p w14:paraId="115D5BAD" w14:textId="77777777" w:rsidR="00D708FE" w:rsidRDefault="00D708FE" w:rsidP="00D708FE">
            <w:pPr>
              <w:pStyle w:val="XML1"/>
            </w:pPr>
            <w:r>
              <w:t xml:space="preserve">          &lt;/xs:documentation&gt;</w:t>
            </w:r>
          </w:p>
          <w:p w14:paraId="4592AD9A" w14:textId="77777777" w:rsidR="00D708FE" w:rsidRDefault="00D708FE" w:rsidP="00D708FE">
            <w:pPr>
              <w:pStyle w:val="XML1"/>
            </w:pPr>
            <w:r>
              <w:t xml:space="preserve">        &lt;/xs:annotation&gt;</w:t>
            </w:r>
          </w:p>
          <w:p w14:paraId="271AB7CD" w14:textId="77777777" w:rsidR="00D708FE" w:rsidRDefault="00D708FE" w:rsidP="00D708FE">
            <w:pPr>
              <w:pStyle w:val="XML1"/>
            </w:pPr>
            <w:r>
              <w:t xml:space="preserve">      &lt;/xs:element&gt;</w:t>
            </w:r>
          </w:p>
          <w:p w14:paraId="4709F88E" w14:textId="77777777" w:rsidR="00D708FE" w:rsidRDefault="00D708FE" w:rsidP="00D708FE">
            <w:pPr>
              <w:pStyle w:val="XML1"/>
            </w:pPr>
            <w:r>
              <w:t xml:space="preserve">      &lt;xs:element name="protocol"&gt;</w:t>
            </w:r>
          </w:p>
          <w:p w14:paraId="64914B8E" w14:textId="77777777" w:rsidR="00D708FE" w:rsidRDefault="00D708FE" w:rsidP="00D708FE">
            <w:pPr>
              <w:pStyle w:val="XML1"/>
            </w:pPr>
            <w:r>
              <w:t xml:space="preserve">        &lt;xs:annotation&gt;</w:t>
            </w:r>
          </w:p>
          <w:p w14:paraId="350C7CF9" w14:textId="77777777" w:rsidR="00D708FE" w:rsidRDefault="00D708FE" w:rsidP="00D708FE">
            <w:pPr>
              <w:pStyle w:val="XML1"/>
            </w:pPr>
            <w:r>
              <w:t xml:space="preserve">          &lt;xs:documentation&gt;</w:t>
            </w:r>
          </w:p>
          <w:p w14:paraId="3B2335FF" w14:textId="77777777" w:rsidR="00D708FE" w:rsidRDefault="00D708FE" w:rsidP="00D708FE">
            <w:pPr>
              <w:pStyle w:val="XML1"/>
            </w:pPr>
            <w:r>
              <w:t xml:space="preserve">            The default protocol tha the OpenFlow Logical </w:t>
            </w:r>
          </w:p>
          <w:p w14:paraId="50DB53CC" w14:textId="77777777" w:rsidR="00D708FE" w:rsidRDefault="00D708FE" w:rsidP="00D708FE">
            <w:pPr>
              <w:pStyle w:val="XML1"/>
            </w:pPr>
            <w:r>
              <w:t xml:space="preserve">            Switch uses to connect to this OpenFlow Controller.  'tls'</w:t>
            </w:r>
          </w:p>
          <w:p w14:paraId="092AA2FD" w14:textId="77777777" w:rsidR="00D708FE" w:rsidRDefault="00D708FE" w:rsidP="00D708FE">
            <w:pPr>
              <w:pStyle w:val="XML1"/>
            </w:pPr>
            <w:r>
              <w:t xml:space="preserve">            is the default value.</w:t>
            </w:r>
          </w:p>
          <w:p w14:paraId="43BB6A46" w14:textId="77777777" w:rsidR="00D708FE" w:rsidRDefault="00D708FE" w:rsidP="00D708FE">
            <w:pPr>
              <w:pStyle w:val="XML1"/>
            </w:pPr>
          </w:p>
          <w:p w14:paraId="07E8D946" w14:textId="77777777" w:rsidR="00D708FE" w:rsidRDefault="00D708FE" w:rsidP="00D708FE">
            <w:pPr>
              <w:pStyle w:val="XML1"/>
            </w:pPr>
            <w:r>
              <w:t xml:space="preserve">            This element is optional. If this element is not present it</w:t>
            </w:r>
          </w:p>
          <w:p w14:paraId="0AE3FDBE" w14:textId="77777777" w:rsidR="00D708FE" w:rsidRDefault="00D708FE" w:rsidP="00D708FE">
            <w:pPr>
              <w:pStyle w:val="XML1"/>
            </w:pPr>
            <w:r>
              <w:t xml:space="preserve">            defaults to 'tls'.</w:t>
            </w:r>
          </w:p>
          <w:p w14:paraId="678A150C" w14:textId="77777777" w:rsidR="00D708FE" w:rsidRDefault="00D708FE" w:rsidP="00D708FE">
            <w:pPr>
              <w:pStyle w:val="XML1"/>
            </w:pPr>
            <w:r>
              <w:t xml:space="preserve">          &lt;/xs:documentation&gt;</w:t>
            </w:r>
          </w:p>
          <w:p w14:paraId="375661F3" w14:textId="77777777" w:rsidR="00D708FE" w:rsidRDefault="00D708FE" w:rsidP="00D708FE">
            <w:pPr>
              <w:pStyle w:val="XML1"/>
            </w:pPr>
            <w:r>
              <w:t xml:space="preserve">        &lt;/xs:annotation&gt;</w:t>
            </w:r>
          </w:p>
          <w:p w14:paraId="07F87309" w14:textId="77777777" w:rsidR="00D708FE" w:rsidRDefault="00D708FE" w:rsidP="00D708FE">
            <w:pPr>
              <w:pStyle w:val="XML1"/>
            </w:pPr>
            <w:r>
              <w:t xml:space="preserve">        &lt;xs:simpleType&gt;</w:t>
            </w:r>
          </w:p>
          <w:p w14:paraId="6161C5E2" w14:textId="77777777" w:rsidR="00D708FE" w:rsidRDefault="00D708FE" w:rsidP="00D708FE">
            <w:pPr>
              <w:pStyle w:val="XML1"/>
            </w:pPr>
            <w:r>
              <w:t xml:space="preserve">          &lt;xs:restriction base="xs:string"&gt;</w:t>
            </w:r>
          </w:p>
          <w:p w14:paraId="7EF14FFB" w14:textId="77777777" w:rsidR="00D708FE" w:rsidRDefault="00D708FE" w:rsidP="00D708FE">
            <w:pPr>
              <w:pStyle w:val="XML1"/>
            </w:pPr>
            <w:r>
              <w:t xml:space="preserve">            &lt;xs:enumeration value="tcp"/&gt;</w:t>
            </w:r>
          </w:p>
          <w:p w14:paraId="0A964B12" w14:textId="77777777" w:rsidR="00D708FE" w:rsidRDefault="00D708FE" w:rsidP="00D708FE">
            <w:pPr>
              <w:pStyle w:val="XML1"/>
            </w:pPr>
            <w:r>
              <w:t xml:space="preserve">            &lt;xs:enumeration value="tls"/&gt;</w:t>
            </w:r>
          </w:p>
          <w:p w14:paraId="42CAA0D2" w14:textId="77777777" w:rsidR="00D708FE" w:rsidRDefault="00D708FE" w:rsidP="00D708FE">
            <w:pPr>
              <w:pStyle w:val="XML1"/>
            </w:pPr>
            <w:r>
              <w:t xml:space="preserve">          &lt;/xs:restriction&gt;</w:t>
            </w:r>
          </w:p>
          <w:p w14:paraId="7288635D" w14:textId="77777777" w:rsidR="00D708FE" w:rsidRDefault="00D708FE" w:rsidP="00D708FE">
            <w:pPr>
              <w:pStyle w:val="XML1"/>
            </w:pPr>
            <w:r>
              <w:t xml:space="preserve">        &lt;/xs:simpleType&gt;</w:t>
            </w:r>
          </w:p>
          <w:p w14:paraId="7558E722" w14:textId="77777777" w:rsidR="00D708FE" w:rsidRDefault="00D708FE" w:rsidP="00D708FE">
            <w:pPr>
              <w:pStyle w:val="XML1"/>
            </w:pPr>
            <w:r>
              <w:t xml:space="preserve">      &lt;/xs:element&gt;</w:t>
            </w:r>
          </w:p>
          <w:p w14:paraId="6EA80965" w14:textId="77777777" w:rsidR="00D708FE" w:rsidRDefault="00D708FE" w:rsidP="00D708FE">
            <w:pPr>
              <w:pStyle w:val="XML1"/>
            </w:pPr>
            <w:r>
              <w:t xml:space="preserve">      &lt;xs:element name="state"&gt;</w:t>
            </w:r>
          </w:p>
          <w:p w14:paraId="3F7D663F" w14:textId="77777777" w:rsidR="00D708FE" w:rsidRDefault="00D708FE" w:rsidP="00D708FE">
            <w:pPr>
              <w:pStyle w:val="XML1"/>
            </w:pPr>
            <w:r>
              <w:t xml:space="preserve">        &lt;xs:annotation&gt;</w:t>
            </w:r>
          </w:p>
          <w:p w14:paraId="48C850C8" w14:textId="77777777" w:rsidR="00D708FE" w:rsidRDefault="00D708FE" w:rsidP="00D708FE">
            <w:pPr>
              <w:pStyle w:val="XML1"/>
            </w:pPr>
            <w:r>
              <w:t xml:space="preserve">          &lt;xs:documentation&gt;</w:t>
            </w:r>
          </w:p>
          <w:p w14:paraId="47CFF6F3" w14:textId="77777777" w:rsidR="00D708FE" w:rsidRDefault="00D708FE" w:rsidP="00D708FE">
            <w:pPr>
              <w:pStyle w:val="XML1"/>
            </w:pPr>
            <w:r>
              <w:t xml:space="preserve">            This container holds connection state</w:t>
            </w:r>
          </w:p>
          <w:p w14:paraId="1041B081" w14:textId="77777777" w:rsidR="00D708FE" w:rsidRDefault="00D708FE" w:rsidP="00D708FE">
            <w:pPr>
              <w:pStyle w:val="XML1"/>
            </w:pPr>
            <w:r>
              <w:t xml:space="preserve">            information that indicate the connection state of the</w:t>
            </w:r>
          </w:p>
          <w:p w14:paraId="431D11BD" w14:textId="77777777" w:rsidR="00D708FE" w:rsidRDefault="00D708FE" w:rsidP="00D708FE">
            <w:pPr>
              <w:pStyle w:val="XML1"/>
            </w:pPr>
            <w:r>
              <w:t xml:space="preserve">            OpenFlow Logical Switch and the OpenFlow protocol version</w:t>
            </w:r>
          </w:p>
          <w:p w14:paraId="4D3E676F" w14:textId="77777777" w:rsidR="00D708FE" w:rsidRDefault="00D708FE" w:rsidP="00D708FE">
            <w:pPr>
              <w:pStyle w:val="XML1"/>
            </w:pPr>
            <w:r>
              <w:t xml:space="preserve">            used for the connection.</w:t>
            </w:r>
          </w:p>
          <w:p w14:paraId="6E12FD1D" w14:textId="77777777" w:rsidR="00D708FE" w:rsidRDefault="00D708FE" w:rsidP="00D708FE">
            <w:pPr>
              <w:pStyle w:val="XML1"/>
            </w:pPr>
          </w:p>
          <w:p w14:paraId="69854209" w14:textId="77777777" w:rsidR="00D708FE" w:rsidRDefault="00D708FE" w:rsidP="00D708FE">
            <w:pPr>
              <w:pStyle w:val="XML1"/>
            </w:pPr>
            <w:r>
              <w:t xml:space="preserve">            Children of this element are not configurable and can only</w:t>
            </w:r>
          </w:p>
          <w:p w14:paraId="384340E4" w14:textId="77777777" w:rsidR="00D708FE" w:rsidRDefault="00D708FE" w:rsidP="00D708FE">
            <w:pPr>
              <w:pStyle w:val="XML1"/>
            </w:pPr>
            <w:r>
              <w:t xml:space="preserve">            be retrieved by NETCONF &amp;lt;get&amp;gt; operations. Attemps to modify</w:t>
            </w:r>
          </w:p>
          <w:p w14:paraId="071D3AB5" w14:textId="77777777" w:rsidR="00D708FE" w:rsidRDefault="00D708FE" w:rsidP="00D708FE">
            <w:pPr>
              <w:pStyle w:val="XML1"/>
            </w:pPr>
            <w:r>
              <w:t xml:space="preserve">            this element and its children with a NETCONF &amp;lt;edit-config&amp;gt;</w:t>
            </w:r>
          </w:p>
          <w:p w14:paraId="0761D6FF" w14:textId="77777777" w:rsidR="00D708FE" w:rsidRDefault="00D708FE" w:rsidP="00D708FE">
            <w:pPr>
              <w:pStyle w:val="XML1"/>
            </w:pPr>
            <w:r>
              <w:t xml:space="preserve">            operation MUST result in an 'operation-not-supported' error</w:t>
            </w:r>
          </w:p>
          <w:p w14:paraId="4F81B2AD" w14:textId="77777777" w:rsidR="00D708FE" w:rsidRDefault="00D708FE" w:rsidP="00D708FE">
            <w:pPr>
              <w:pStyle w:val="XML1"/>
            </w:pPr>
            <w:r>
              <w:t xml:space="preserve">            with type 'application'.</w:t>
            </w:r>
          </w:p>
          <w:p w14:paraId="3DB07FF9" w14:textId="77777777" w:rsidR="00D708FE" w:rsidRDefault="00D708FE" w:rsidP="00D708FE">
            <w:pPr>
              <w:pStyle w:val="XML1"/>
            </w:pPr>
            <w:r>
              <w:t xml:space="preserve">          &lt;/xs:documentation&gt;</w:t>
            </w:r>
          </w:p>
          <w:p w14:paraId="372A473A" w14:textId="77777777" w:rsidR="00D708FE" w:rsidRDefault="00D708FE" w:rsidP="00D708FE">
            <w:pPr>
              <w:pStyle w:val="XML1"/>
            </w:pPr>
            <w:r>
              <w:t xml:space="preserve">        &lt;/xs:annotation&gt;</w:t>
            </w:r>
          </w:p>
          <w:p w14:paraId="6BFB58C1" w14:textId="77777777" w:rsidR="00D708FE" w:rsidRDefault="00D708FE" w:rsidP="00D708FE">
            <w:pPr>
              <w:pStyle w:val="XML1"/>
            </w:pPr>
            <w:r>
              <w:t xml:space="preserve">        &lt;xs:complexType&gt;</w:t>
            </w:r>
          </w:p>
          <w:p w14:paraId="2488D867" w14:textId="77777777" w:rsidR="00D708FE" w:rsidRDefault="00D708FE" w:rsidP="00D708FE">
            <w:pPr>
              <w:pStyle w:val="XML1"/>
            </w:pPr>
            <w:r>
              <w:t xml:space="preserve">          &lt;xs:sequence&gt;</w:t>
            </w:r>
          </w:p>
          <w:p w14:paraId="30E2BDA9" w14:textId="77777777" w:rsidR="00D708FE" w:rsidRDefault="00D708FE" w:rsidP="00D708FE">
            <w:pPr>
              <w:pStyle w:val="XML1"/>
            </w:pPr>
            <w:r>
              <w:t xml:space="preserve">            &lt;xs:element name="connection-state" minOccurs="0"  type="OFUpDownStateType"&gt;</w:t>
            </w:r>
          </w:p>
          <w:p w14:paraId="0592D8DC" w14:textId="77777777" w:rsidR="00D708FE" w:rsidRDefault="00D708FE" w:rsidP="00D708FE">
            <w:pPr>
              <w:pStyle w:val="XML1"/>
            </w:pPr>
            <w:r>
              <w:t xml:space="preserve">              &lt;xs:annotation&gt;</w:t>
            </w:r>
          </w:p>
          <w:p w14:paraId="6D9628F1" w14:textId="77777777" w:rsidR="00D708FE" w:rsidRDefault="00D708FE" w:rsidP="00D708FE">
            <w:pPr>
              <w:pStyle w:val="XML1"/>
            </w:pPr>
            <w:r>
              <w:t xml:space="preserve">                &lt;xs:documentation&gt;</w:t>
            </w:r>
          </w:p>
          <w:p w14:paraId="34AD8828" w14:textId="77777777" w:rsidR="00D708FE" w:rsidRDefault="00D708FE" w:rsidP="00D708FE">
            <w:pPr>
              <w:pStyle w:val="XML1"/>
            </w:pPr>
            <w:r>
              <w:t xml:space="preserve">                  This object indicates the connections state of</w:t>
            </w:r>
          </w:p>
          <w:p w14:paraId="004D41E0" w14:textId="77777777" w:rsidR="00D708FE" w:rsidRDefault="00D708FE" w:rsidP="00D708FE">
            <w:pPr>
              <w:pStyle w:val="XML1"/>
            </w:pPr>
            <w:r>
              <w:t xml:space="preserve">                  the OpenFlow Logical Switch to this controller.</w:t>
            </w:r>
          </w:p>
          <w:p w14:paraId="2EE4CB99" w14:textId="77777777" w:rsidR="00D708FE" w:rsidRDefault="00D708FE" w:rsidP="00D708FE">
            <w:pPr>
              <w:pStyle w:val="XML1"/>
            </w:pPr>
            <w:r>
              <w:t xml:space="preserve">                &lt;/xs:documentation&gt;</w:t>
            </w:r>
          </w:p>
          <w:p w14:paraId="1A638048" w14:textId="77777777" w:rsidR="00D708FE" w:rsidRDefault="00D708FE" w:rsidP="00D708FE">
            <w:pPr>
              <w:pStyle w:val="XML1"/>
            </w:pPr>
            <w:r>
              <w:t xml:space="preserve">              &lt;/xs:annotation&gt;</w:t>
            </w:r>
          </w:p>
          <w:p w14:paraId="763D07E5" w14:textId="77777777" w:rsidR="00D708FE" w:rsidRDefault="00D708FE" w:rsidP="00D708FE">
            <w:pPr>
              <w:pStyle w:val="XML1"/>
            </w:pPr>
            <w:r>
              <w:t xml:space="preserve">            &lt;/xs:element&gt;</w:t>
            </w:r>
          </w:p>
          <w:p w14:paraId="1E64CFCF" w14:textId="77777777" w:rsidR="00D708FE" w:rsidRDefault="00D708FE" w:rsidP="00D708FE">
            <w:pPr>
              <w:pStyle w:val="XML1"/>
            </w:pPr>
            <w:r>
              <w:t xml:space="preserve">            &lt;xs:element name="current-version" minOccurs="0"  type="OFOpenFlowVersionType"&gt;</w:t>
            </w:r>
          </w:p>
          <w:p w14:paraId="1C84F62B" w14:textId="77777777" w:rsidR="00D708FE" w:rsidRDefault="00D708FE" w:rsidP="00D708FE">
            <w:pPr>
              <w:pStyle w:val="XML1"/>
            </w:pPr>
            <w:r>
              <w:t xml:space="preserve">              &lt;xs:annotation&gt;</w:t>
            </w:r>
          </w:p>
          <w:p w14:paraId="33E48B6A" w14:textId="77777777" w:rsidR="00D708FE" w:rsidRDefault="00D708FE" w:rsidP="00D708FE">
            <w:pPr>
              <w:pStyle w:val="XML1"/>
            </w:pPr>
            <w:r>
              <w:t xml:space="preserve">                &lt;xs:documentation&gt;</w:t>
            </w:r>
          </w:p>
          <w:p w14:paraId="61C53966" w14:textId="77777777" w:rsidR="00D708FE" w:rsidRDefault="00D708FE" w:rsidP="00D708FE">
            <w:pPr>
              <w:pStyle w:val="XML1"/>
            </w:pPr>
            <w:r>
              <w:lastRenderedPageBreak/>
              <w:t xml:space="preserve">                  This object indicates the version of the</w:t>
            </w:r>
          </w:p>
          <w:p w14:paraId="6637DA5D" w14:textId="77777777" w:rsidR="00D708FE" w:rsidRDefault="00D708FE" w:rsidP="00D708FE">
            <w:pPr>
              <w:pStyle w:val="XML1"/>
            </w:pPr>
            <w:r>
              <w:t xml:space="preserve">                  OpenFlow protocol used between the OpenFlow Logical</w:t>
            </w:r>
          </w:p>
          <w:p w14:paraId="07C11999" w14:textId="77777777" w:rsidR="00D708FE" w:rsidRDefault="00D708FE" w:rsidP="00D708FE">
            <w:pPr>
              <w:pStyle w:val="XML1"/>
            </w:pPr>
            <w:r>
              <w:t xml:space="preserve">                  Switch and this Controller.  If element connection-state</w:t>
            </w:r>
          </w:p>
          <w:p w14:paraId="15FFC712" w14:textId="77777777" w:rsidR="00D708FE" w:rsidRDefault="00D708FE" w:rsidP="00D708FE">
            <w:pPr>
              <w:pStyle w:val="XML1"/>
            </w:pPr>
            <w:r>
              <w:t xml:space="preserve">                  has value 'up', then this element indicates the actual</w:t>
            </w:r>
          </w:p>
          <w:p w14:paraId="1084B1C4" w14:textId="77777777" w:rsidR="00D708FE" w:rsidRDefault="00D708FE" w:rsidP="00D708FE">
            <w:pPr>
              <w:pStyle w:val="XML1"/>
            </w:pPr>
            <w:r>
              <w:t xml:space="preserve">                  version in use.  If element connection-state has value</w:t>
            </w:r>
          </w:p>
          <w:p w14:paraId="4DA476D5" w14:textId="77777777" w:rsidR="00D708FE" w:rsidRDefault="00D708FE" w:rsidP="00D708FE">
            <w:pPr>
              <w:pStyle w:val="XML1"/>
            </w:pPr>
            <w:r>
              <w:t xml:space="preserve">                  'down', then this element indicates the version number of</w:t>
            </w:r>
          </w:p>
          <w:p w14:paraId="396F9FEC" w14:textId="77777777" w:rsidR="00D708FE" w:rsidRDefault="00D708FE" w:rsidP="00D708FE">
            <w:pPr>
              <w:pStyle w:val="XML1"/>
            </w:pPr>
            <w:r>
              <w:t xml:space="preserve">                  the last established connection with this OpenFlow</w:t>
            </w:r>
          </w:p>
          <w:p w14:paraId="0A56F2B6" w14:textId="77777777" w:rsidR="00D708FE" w:rsidRDefault="00D708FE" w:rsidP="00D708FE">
            <w:pPr>
              <w:pStyle w:val="XML1"/>
            </w:pPr>
            <w:r>
              <w:t xml:space="preserve">                  Controller.  The value of this element MAY be persistent</w:t>
            </w:r>
          </w:p>
          <w:p w14:paraId="44A9D8A7" w14:textId="77777777" w:rsidR="00D708FE" w:rsidRDefault="00D708FE" w:rsidP="00D708FE">
            <w:pPr>
              <w:pStyle w:val="XML1"/>
            </w:pPr>
            <w:r>
              <w:t xml:space="preserve">                  across reboots of the OpenFlow Logical Switch in such a</w:t>
            </w:r>
          </w:p>
          <w:p w14:paraId="42E962C6" w14:textId="77777777" w:rsidR="00D708FE" w:rsidRDefault="00D708FE" w:rsidP="00D708FE">
            <w:pPr>
              <w:pStyle w:val="XML1"/>
            </w:pPr>
            <w:r>
              <w:t xml:space="preserve">                  case.  If element connection-state has value 'down'and</w:t>
            </w:r>
          </w:p>
          <w:p w14:paraId="0E7F132F" w14:textId="77777777" w:rsidR="00D708FE" w:rsidRDefault="00D708FE" w:rsidP="00D708FE">
            <w:pPr>
              <w:pStyle w:val="XML1"/>
            </w:pPr>
            <w:r>
              <w:t xml:space="preserve">                  there is no information about previous connections to</w:t>
            </w:r>
          </w:p>
          <w:p w14:paraId="3C0FAFF7" w14:textId="77777777" w:rsidR="00D708FE" w:rsidRDefault="00D708FE" w:rsidP="00D708FE">
            <w:pPr>
              <w:pStyle w:val="XML1"/>
            </w:pPr>
            <w:r>
              <w:t xml:space="preserve">                  this OpenFlow controller, then this element is not</w:t>
            </w:r>
          </w:p>
          <w:p w14:paraId="40DE71EB" w14:textId="77777777" w:rsidR="00D708FE" w:rsidRDefault="00D708FE" w:rsidP="00D708FE">
            <w:pPr>
              <w:pStyle w:val="XML1"/>
            </w:pPr>
            <w:r>
              <w:t xml:space="preserve">                  present or has the value '0'.</w:t>
            </w:r>
          </w:p>
          <w:p w14:paraId="30C52062" w14:textId="77777777" w:rsidR="00D708FE" w:rsidRDefault="00D708FE" w:rsidP="00D708FE">
            <w:pPr>
              <w:pStyle w:val="XML1"/>
            </w:pPr>
            <w:r>
              <w:t xml:space="preserve">                &lt;/xs:documentation&gt;</w:t>
            </w:r>
          </w:p>
          <w:p w14:paraId="15782B8B" w14:textId="77777777" w:rsidR="00D708FE" w:rsidRDefault="00D708FE" w:rsidP="00D708FE">
            <w:pPr>
              <w:pStyle w:val="XML1"/>
            </w:pPr>
            <w:r>
              <w:t xml:space="preserve">              &lt;/xs:annotation&gt;</w:t>
            </w:r>
          </w:p>
          <w:p w14:paraId="3E2B221A" w14:textId="77777777" w:rsidR="00D708FE" w:rsidRDefault="00D708FE" w:rsidP="00D708FE">
            <w:pPr>
              <w:pStyle w:val="XML1"/>
            </w:pPr>
            <w:r>
              <w:t xml:space="preserve">            &lt;/xs:element&gt;</w:t>
            </w:r>
          </w:p>
          <w:p w14:paraId="17C8188A" w14:textId="77777777" w:rsidR="00D708FE" w:rsidRDefault="00D708FE" w:rsidP="00D708FE">
            <w:pPr>
              <w:pStyle w:val="XML1"/>
            </w:pPr>
            <w:r>
              <w:t xml:space="preserve">            &lt;xs:element name="supported-versions" minOccurs="0" maxOccurs="unbounded"  type="OFOpenFlowVersionType"&gt;</w:t>
            </w:r>
          </w:p>
          <w:p w14:paraId="7262187B" w14:textId="77777777" w:rsidR="00D708FE" w:rsidRDefault="00D708FE" w:rsidP="00D708FE">
            <w:pPr>
              <w:pStyle w:val="XML1"/>
            </w:pPr>
            <w:r>
              <w:t xml:space="preserve">              &lt;xs:annotation&gt;</w:t>
            </w:r>
          </w:p>
          <w:p w14:paraId="38522949" w14:textId="77777777" w:rsidR="00D708FE" w:rsidRDefault="00D708FE" w:rsidP="00D708FE">
            <w:pPr>
              <w:pStyle w:val="XML1"/>
            </w:pPr>
            <w:r>
              <w:t xml:space="preserve">                &lt;xs:documentation&gt;</w:t>
            </w:r>
          </w:p>
          <w:p w14:paraId="4306A013" w14:textId="77777777" w:rsidR="00D708FE" w:rsidRDefault="00D708FE" w:rsidP="00D708FE">
            <w:pPr>
              <w:pStyle w:val="XML1"/>
            </w:pPr>
            <w:r>
              <w:t xml:space="preserve">                  This list of elements includes one entry for</w:t>
            </w:r>
          </w:p>
          <w:p w14:paraId="7037C879" w14:textId="77777777" w:rsidR="00D708FE" w:rsidRDefault="00D708FE" w:rsidP="00D708FE">
            <w:pPr>
              <w:pStyle w:val="XML1"/>
            </w:pPr>
            <w:r>
              <w:t xml:space="preserve">                  each OpenFlow protocol version that this OpenFlow</w:t>
            </w:r>
          </w:p>
          <w:p w14:paraId="2712C66A" w14:textId="77777777" w:rsidR="00D708FE" w:rsidRDefault="00D708FE" w:rsidP="00D708FE">
            <w:pPr>
              <w:pStyle w:val="XML1"/>
            </w:pPr>
            <w:r>
              <w:t xml:space="preserve">                  controller supports.  It SHOULD contain all</w:t>
            </w:r>
          </w:p>
          <w:p w14:paraId="16529F1C" w14:textId="77777777" w:rsidR="00D708FE" w:rsidRDefault="00D708FE" w:rsidP="00D708FE">
            <w:pPr>
              <w:pStyle w:val="XML1"/>
            </w:pPr>
            <w:r>
              <w:t xml:space="preserve">                &lt;/xs:documentation&gt;</w:t>
            </w:r>
          </w:p>
          <w:p w14:paraId="7AAEBD66" w14:textId="77777777" w:rsidR="00D708FE" w:rsidRDefault="00D708FE" w:rsidP="00D708FE">
            <w:pPr>
              <w:pStyle w:val="XML1"/>
            </w:pPr>
            <w:r>
              <w:t xml:space="preserve">              &lt;/xs:annotation&gt;</w:t>
            </w:r>
          </w:p>
          <w:p w14:paraId="1CA4F628" w14:textId="77777777" w:rsidR="00D708FE" w:rsidRDefault="00D708FE" w:rsidP="00D708FE">
            <w:pPr>
              <w:pStyle w:val="XML1"/>
            </w:pPr>
            <w:r>
              <w:t xml:space="preserve">            &lt;/xs:element&gt;</w:t>
            </w:r>
          </w:p>
          <w:p w14:paraId="7F8418FF" w14:textId="77777777" w:rsidR="00D708FE" w:rsidRDefault="00D708FE" w:rsidP="00D708FE">
            <w:pPr>
              <w:pStyle w:val="XML1"/>
            </w:pPr>
            <w:r>
              <w:t xml:space="preserve">            &lt;xs:element name="local-ip-address-in-use" minOccurs="0"  type="inet:ip-address"&gt;</w:t>
            </w:r>
          </w:p>
          <w:p w14:paraId="09BFDEE2" w14:textId="77777777" w:rsidR="00D708FE" w:rsidRDefault="00D708FE" w:rsidP="00D708FE">
            <w:pPr>
              <w:pStyle w:val="XML1"/>
            </w:pPr>
            <w:r>
              <w:t xml:space="preserve">              &lt;xs:annotation&gt;</w:t>
            </w:r>
          </w:p>
          <w:p w14:paraId="20D63B53" w14:textId="77777777" w:rsidR="00D708FE" w:rsidRDefault="00D708FE" w:rsidP="00D708FE">
            <w:pPr>
              <w:pStyle w:val="XML1"/>
            </w:pPr>
            <w:r>
              <w:t xml:space="preserve">                &lt;xs:documentation&gt;</w:t>
            </w:r>
          </w:p>
          <w:p w14:paraId="55AEB3F8" w14:textId="77777777" w:rsidR="00D708FE" w:rsidRDefault="00D708FE" w:rsidP="00D708FE">
            <w:pPr>
              <w:pStyle w:val="XML1"/>
            </w:pPr>
            <w:r>
              <w:t xml:space="preserve">                  The local IP address of the OpenFlow Logical</w:t>
            </w:r>
          </w:p>
          <w:p w14:paraId="2A3B229D" w14:textId="77777777" w:rsidR="00D708FE" w:rsidRDefault="00D708FE" w:rsidP="00D708FE">
            <w:pPr>
              <w:pStyle w:val="XML1"/>
            </w:pPr>
            <w:r>
              <w:t xml:space="preserve">                  Switch when connecting to this OpenFlow Controller.  It</w:t>
            </w:r>
          </w:p>
          <w:p w14:paraId="39AB9BA1" w14:textId="77777777" w:rsidR="00D708FE" w:rsidRDefault="00D708FE" w:rsidP="00D708FE">
            <w:pPr>
              <w:pStyle w:val="XML1"/>
            </w:pPr>
            <w:r>
              <w:t xml:space="preserve">                  is the source IP address of packets sent to this OpenFlow</w:t>
            </w:r>
          </w:p>
          <w:p w14:paraId="077E4AFB" w14:textId="77777777" w:rsidR="00D708FE" w:rsidRDefault="00D708FE" w:rsidP="00D708FE">
            <w:pPr>
              <w:pStyle w:val="XML1"/>
            </w:pPr>
            <w:r>
              <w:t xml:space="preserve">                  Controller.  If present, this element overrides any</w:t>
            </w:r>
          </w:p>
          <w:p w14:paraId="130F2A58" w14:textId="77777777" w:rsidR="00D708FE" w:rsidRDefault="00D708FE" w:rsidP="00D708FE">
            <w:pPr>
              <w:pStyle w:val="XML1"/>
            </w:pPr>
            <w:r>
              <w:t xml:space="preserve">                  default IP address.</w:t>
            </w:r>
          </w:p>
          <w:p w14:paraId="47D83D6C" w14:textId="77777777" w:rsidR="00D708FE" w:rsidRDefault="00D708FE" w:rsidP="00D708FE">
            <w:pPr>
              <w:pStyle w:val="XML1"/>
            </w:pPr>
            <w:r>
              <w:t xml:space="preserve">                &lt;/xs:documentation&gt;</w:t>
            </w:r>
          </w:p>
          <w:p w14:paraId="4DB92EB3" w14:textId="77777777" w:rsidR="00D708FE" w:rsidRDefault="00D708FE" w:rsidP="00D708FE">
            <w:pPr>
              <w:pStyle w:val="XML1"/>
            </w:pPr>
            <w:r>
              <w:t xml:space="preserve">              &lt;/xs:annotation&gt;</w:t>
            </w:r>
          </w:p>
          <w:p w14:paraId="54417A65" w14:textId="77777777" w:rsidR="00D708FE" w:rsidRDefault="00D708FE" w:rsidP="00D708FE">
            <w:pPr>
              <w:pStyle w:val="XML1"/>
            </w:pPr>
            <w:r>
              <w:t xml:space="preserve">            &lt;/xs:element&gt;</w:t>
            </w:r>
          </w:p>
          <w:p w14:paraId="6F0147B6" w14:textId="77777777" w:rsidR="00D708FE" w:rsidRDefault="00D708FE" w:rsidP="00D708FE">
            <w:pPr>
              <w:pStyle w:val="XML1"/>
            </w:pPr>
            <w:r>
              <w:t xml:space="preserve">            &lt;xs:element name="local-port-in-use" minOccurs="0"  type="inet:port-number"&gt;</w:t>
            </w:r>
          </w:p>
          <w:p w14:paraId="1F28F4D9" w14:textId="77777777" w:rsidR="00D708FE" w:rsidRDefault="00D708FE" w:rsidP="00D708FE">
            <w:pPr>
              <w:pStyle w:val="XML1"/>
            </w:pPr>
            <w:r>
              <w:t xml:space="preserve">              &lt;xs:annotation&gt;</w:t>
            </w:r>
          </w:p>
          <w:p w14:paraId="0145F9AF" w14:textId="77777777" w:rsidR="00D708FE" w:rsidRDefault="00D708FE" w:rsidP="00D708FE">
            <w:pPr>
              <w:pStyle w:val="XML1"/>
            </w:pPr>
            <w:r>
              <w:t xml:space="preserve">                &lt;xs:documentation&gt;</w:t>
            </w:r>
          </w:p>
          <w:p w14:paraId="748861AC" w14:textId="77777777" w:rsidR="00D708FE" w:rsidRDefault="00D708FE" w:rsidP="00D708FE">
            <w:pPr>
              <w:pStyle w:val="XML1"/>
            </w:pPr>
            <w:r>
              <w:t xml:space="preserve">                  The local TCP port number of the OpenFlow</w:t>
            </w:r>
          </w:p>
          <w:p w14:paraId="2F17FF0B" w14:textId="77777777" w:rsidR="00D708FE" w:rsidRDefault="00D708FE" w:rsidP="00D708FE">
            <w:pPr>
              <w:pStyle w:val="XML1"/>
            </w:pPr>
            <w:r>
              <w:t xml:space="preserve">                  Logical Switch.  If element connection-state has value</w:t>
            </w:r>
          </w:p>
          <w:p w14:paraId="46A01C17" w14:textId="77777777" w:rsidR="00D708FE" w:rsidRDefault="00D708FE" w:rsidP="00D708FE">
            <w:pPr>
              <w:pStyle w:val="XML1"/>
            </w:pPr>
            <w:r>
              <w:t xml:space="preserve">                  'up', then this element indicates the actual port number</w:t>
            </w:r>
          </w:p>
          <w:p w14:paraId="0762890F" w14:textId="77777777" w:rsidR="00D708FE" w:rsidRDefault="00D708FE" w:rsidP="00D708FE">
            <w:pPr>
              <w:pStyle w:val="XML1"/>
            </w:pPr>
            <w:r>
              <w:t xml:space="preserve">                  in use.  If element connection-state has value 'down',</w:t>
            </w:r>
          </w:p>
          <w:p w14:paraId="6A30AABC" w14:textId="77777777" w:rsidR="00D708FE" w:rsidRDefault="00D708FE" w:rsidP="00D708FE">
            <w:pPr>
              <w:pStyle w:val="XML1"/>
            </w:pPr>
            <w:r>
              <w:t xml:space="preserve">                  then this element indicates the port number used for the</w:t>
            </w:r>
          </w:p>
          <w:p w14:paraId="6812E787" w14:textId="77777777" w:rsidR="00D708FE" w:rsidRDefault="00D708FE" w:rsidP="00D708FE">
            <w:pPr>
              <w:pStyle w:val="XML1"/>
            </w:pPr>
            <w:r>
              <w:t xml:space="preserve">                  last attempt to establish a connection with this OpenFlow</w:t>
            </w:r>
          </w:p>
          <w:p w14:paraId="38492233" w14:textId="77777777" w:rsidR="00D708FE" w:rsidRDefault="00D708FE" w:rsidP="00D708FE">
            <w:pPr>
              <w:pStyle w:val="XML1"/>
            </w:pPr>
            <w:r>
              <w:t xml:space="preserve">                  Controller.??? </w:t>
            </w:r>
          </w:p>
          <w:p w14:paraId="68B1D78A" w14:textId="77777777" w:rsidR="00D708FE" w:rsidRDefault="00D708FE" w:rsidP="00D708FE">
            <w:pPr>
              <w:pStyle w:val="XML1"/>
            </w:pPr>
            <w:r>
              <w:t xml:space="preserve">                  When connecting to this OpenFlow Controller, it is the </w:t>
            </w:r>
          </w:p>
          <w:p w14:paraId="09A6C13F" w14:textId="77777777" w:rsidR="00D708FE" w:rsidRDefault="00D708FE" w:rsidP="00D708FE">
            <w:pPr>
              <w:pStyle w:val="XML1"/>
            </w:pPr>
            <w:r>
              <w:t xml:space="preserve">                  source TCP port number of packets sent to this OpenFlow </w:t>
            </w:r>
          </w:p>
          <w:p w14:paraId="5D5047E1" w14:textId="77777777" w:rsidR="00D708FE" w:rsidRDefault="00D708FE" w:rsidP="00D708FE">
            <w:pPr>
              <w:pStyle w:val="XML1"/>
            </w:pPr>
            <w:r>
              <w:t xml:space="preserve">                  Controller.  If this element has its defaqult value 0,</w:t>
            </w:r>
          </w:p>
          <w:p w14:paraId="6BE27334" w14:textId="77777777" w:rsidR="00D708FE" w:rsidRDefault="00D708FE" w:rsidP="00D708FE">
            <w:pPr>
              <w:pStyle w:val="XML1"/>
            </w:pPr>
            <w:r>
              <w:t xml:space="preserve">                  then port number is chosen arbitrarily by the OpenFlow</w:t>
            </w:r>
          </w:p>
          <w:p w14:paraId="696A8461" w14:textId="77777777" w:rsidR="00D708FE" w:rsidRDefault="00D708FE" w:rsidP="00D708FE">
            <w:pPr>
              <w:pStyle w:val="XML1"/>
            </w:pPr>
            <w:r>
              <w:t xml:space="preserve">                  Logical Switch.</w:t>
            </w:r>
          </w:p>
          <w:p w14:paraId="36656C0F" w14:textId="77777777" w:rsidR="00D708FE" w:rsidRDefault="00D708FE" w:rsidP="00D708FE">
            <w:pPr>
              <w:pStyle w:val="XML1"/>
            </w:pPr>
            <w:r>
              <w:t xml:space="preserve">                &lt;/xs:documentation&gt;</w:t>
            </w:r>
          </w:p>
          <w:p w14:paraId="6BEF47B9" w14:textId="77777777" w:rsidR="00D708FE" w:rsidRDefault="00D708FE" w:rsidP="00D708FE">
            <w:pPr>
              <w:pStyle w:val="XML1"/>
            </w:pPr>
            <w:r>
              <w:t xml:space="preserve">              &lt;/xs:annotation&gt;</w:t>
            </w:r>
          </w:p>
          <w:p w14:paraId="559F80F6" w14:textId="77777777" w:rsidR="00D708FE" w:rsidRDefault="00D708FE" w:rsidP="00D708FE">
            <w:pPr>
              <w:pStyle w:val="XML1"/>
            </w:pPr>
            <w:r>
              <w:lastRenderedPageBreak/>
              <w:t xml:space="preserve">            &lt;/xs:element&gt;</w:t>
            </w:r>
          </w:p>
          <w:p w14:paraId="632347D7" w14:textId="77777777" w:rsidR="00D708FE" w:rsidRDefault="00D708FE" w:rsidP="00D708FE">
            <w:pPr>
              <w:pStyle w:val="XML1"/>
            </w:pPr>
            <w:r>
              <w:t xml:space="preserve">          &lt;/xs:sequence&gt;</w:t>
            </w:r>
          </w:p>
          <w:p w14:paraId="5B87E137" w14:textId="77777777" w:rsidR="00D708FE" w:rsidRDefault="00D708FE" w:rsidP="00D708FE">
            <w:pPr>
              <w:pStyle w:val="XML1"/>
            </w:pPr>
            <w:r>
              <w:t xml:space="preserve">        &lt;/xs:complexType&gt;</w:t>
            </w:r>
          </w:p>
          <w:p w14:paraId="06D7DA38" w14:textId="77777777" w:rsidR="00D708FE" w:rsidRDefault="00D708FE" w:rsidP="00D708FE">
            <w:pPr>
              <w:pStyle w:val="XML1"/>
            </w:pPr>
            <w:r>
              <w:t xml:space="preserve">      &lt;/xs:element&gt;</w:t>
            </w:r>
          </w:p>
          <w:p w14:paraId="21DB44A7" w14:textId="77777777" w:rsidR="00D708FE" w:rsidRDefault="00D708FE" w:rsidP="00D708FE">
            <w:pPr>
              <w:pStyle w:val="XML1"/>
            </w:pPr>
            <w:r>
              <w:t xml:space="preserve">    &lt;/xs:sequence&gt;</w:t>
            </w:r>
          </w:p>
          <w:p w14:paraId="73E577E2" w14:textId="77777777" w:rsidR="00D708FE" w:rsidRDefault="00D708FE" w:rsidP="00D708FE">
            <w:pPr>
              <w:pStyle w:val="XML1"/>
            </w:pPr>
            <w:r>
              <w:t xml:space="preserve">  &lt;/xs:group&gt;</w:t>
            </w:r>
          </w:p>
          <w:p w14:paraId="4535024D" w14:textId="77777777" w:rsidR="00D708FE" w:rsidRDefault="00D708FE" w:rsidP="00D708FE">
            <w:pPr>
              <w:pStyle w:val="XML1"/>
            </w:pPr>
          </w:p>
          <w:p w14:paraId="1DA61EB7" w14:textId="77777777" w:rsidR="00D708FE" w:rsidRDefault="00D708FE" w:rsidP="00D708FE">
            <w:pPr>
              <w:pStyle w:val="XML1"/>
            </w:pPr>
            <w:r>
              <w:t xml:space="preserve">  &lt;xs:element name="capable-switch"&gt;</w:t>
            </w:r>
          </w:p>
          <w:p w14:paraId="08F504B0" w14:textId="77777777" w:rsidR="00D708FE" w:rsidRDefault="00D708FE" w:rsidP="00D708FE">
            <w:pPr>
              <w:pStyle w:val="XML1"/>
            </w:pPr>
            <w:r>
              <w:t xml:space="preserve">    &lt;xs:annotation&gt;</w:t>
            </w:r>
          </w:p>
          <w:p w14:paraId="3AC17BE0" w14:textId="77777777" w:rsidR="00D708FE" w:rsidRDefault="00D708FE" w:rsidP="00D708FE">
            <w:pPr>
              <w:pStyle w:val="XML1"/>
            </w:pPr>
            <w:r>
              <w:t xml:space="preserve">      &lt;xs:documentation&gt;</w:t>
            </w:r>
          </w:p>
          <w:p w14:paraId="2BBA1319" w14:textId="77777777" w:rsidR="00D708FE" w:rsidRDefault="00D708FE" w:rsidP="00D708FE">
            <w:pPr>
              <w:pStyle w:val="XML1"/>
            </w:pPr>
            <w:r>
              <w:t xml:space="preserve">        The OpenFlow Capable Switch serves as the root </w:t>
            </w:r>
          </w:p>
          <w:p w14:paraId="1C7B6DF1" w14:textId="77777777" w:rsidR="00D708FE" w:rsidRDefault="00D708FE" w:rsidP="00D708FE">
            <w:pPr>
              <w:pStyle w:val="XML1"/>
            </w:pPr>
            <w:r>
              <w:t xml:space="preserve">        element for an OpenFlow configuration.  It contains logical</w:t>
            </w:r>
          </w:p>
          <w:p w14:paraId="46357172" w14:textId="77777777" w:rsidR="00D708FE" w:rsidRDefault="00D708FE" w:rsidP="00D708FE">
            <w:pPr>
              <w:pStyle w:val="XML1"/>
            </w:pPr>
            <w:r>
              <w:t xml:space="preserve">        switches and resources that can be assigned to logical</w:t>
            </w:r>
          </w:p>
          <w:p w14:paraId="0B4DF36A" w14:textId="77777777" w:rsidR="00D708FE" w:rsidRDefault="00D708FE" w:rsidP="00D708FE">
            <w:pPr>
              <w:pStyle w:val="XML1"/>
            </w:pPr>
            <w:r>
              <w:t xml:space="preserve">        switches.  It may have relations to OpenFlow Configuration </w:t>
            </w:r>
          </w:p>
          <w:p w14:paraId="487FEA8C" w14:textId="77777777" w:rsidR="00D708FE" w:rsidRDefault="00D708FE" w:rsidP="00D708FE">
            <w:pPr>
              <w:pStyle w:val="XML1"/>
            </w:pPr>
            <w:r>
              <w:t xml:space="preserve">        Points.</w:t>
            </w:r>
          </w:p>
          <w:p w14:paraId="6E55C9CF" w14:textId="77777777" w:rsidR="00D708FE" w:rsidRDefault="00D708FE" w:rsidP="00D708FE">
            <w:pPr>
              <w:pStyle w:val="XML1"/>
            </w:pPr>
            <w:r>
              <w:t xml:space="preserve">      &lt;/xs:documentation&gt;</w:t>
            </w:r>
          </w:p>
          <w:p w14:paraId="6C2BF8F1" w14:textId="77777777" w:rsidR="00D708FE" w:rsidRDefault="00D708FE" w:rsidP="00D708FE">
            <w:pPr>
              <w:pStyle w:val="XML1"/>
            </w:pPr>
            <w:r>
              <w:t xml:space="preserve">    &lt;/xs:annotation&gt;</w:t>
            </w:r>
          </w:p>
          <w:p w14:paraId="6DFA2138" w14:textId="77777777" w:rsidR="00D708FE" w:rsidRDefault="00D708FE" w:rsidP="00D708FE">
            <w:pPr>
              <w:pStyle w:val="XML1"/>
            </w:pPr>
            <w:r>
              <w:t xml:space="preserve">    &lt;xs:complexType&gt;</w:t>
            </w:r>
          </w:p>
          <w:p w14:paraId="2FD9624C" w14:textId="77777777" w:rsidR="00D708FE" w:rsidRDefault="00D708FE" w:rsidP="00D708FE">
            <w:pPr>
              <w:pStyle w:val="XML1"/>
            </w:pPr>
            <w:r>
              <w:t xml:space="preserve">      &lt;xs:sequence&gt;</w:t>
            </w:r>
          </w:p>
          <w:p w14:paraId="419CC850" w14:textId="77777777" w:rsidR="00D708FE" w:rsidRDefault="00D708FE" w:rsidP="00D708FE">
            <w:pPr>
              <w:pStyle w:val="XML1"/>
            </w:pPr>
            <w:r>
              <w:t xml:space="preserve">        &lt;xs:element name="id"  type="inet:uri"&gt;</w:t>
            </w:r>
          </w:p>
          <w:p w14:paraId="36BD8293" w14:textId="77777777" w:rsidR="00D708FE" w:rsidRDefault="00D708FE" w:rsidP="00D708FE">
            <w:pPr>
              <w:pStyle w:val="XML1"/>
            </w:pPr>
            <w:r>
              <w:t xml:space="preserve">          &lt;xs:annotation&gt;</w:t>
            </w:r>
          </w:p>
          <w:p w14:paraId="1F470F41" w14:textId="77777777" w:rsidR="00D708FE" w:rsidRDefault="00D708FE" w:rsidP="00D708FE">
            <w:pPr>
              <w:pStyle w:val="XML1"/>
            </w:pPr>
            <w:r>
              <w:t xml:space="preserve">            &lt;xs:documentation&gt;</w:t>
            </w:r>
          </w:p>
          <w:p w14:paraId="0420FFE4" w14:textId="77777777" w:rsidR="00D708FE" w:rsidRDefault="00D708FE" w:rsidP="00D708FE">
            <w:pPr>
              <w:pStyle w:val="XML1"/>
            </w:pPr>
            <w:r>
              <w:t xml:space="preserve">              A unique but locally arbitrary identifier that</w:t>
            </w:r>
          </w:p>
          <w:p w14:paraId="0105880D" w14:textId="77777777" w:rsidR="00D708FE" w:rsidRDefault="00D708FE" w:rsidP="00D708FE">
            <w:pPr>
              <w:pStyle w:val="XML1"/>
            </w:pPr>
            <w:r>
              <w:t xml:space="preserve">              uniquely identifies a Capable Switch within the context of </w:t>
            </w:r>
          </w:p>
          <w:p w14:paraId="4C41135E" w14:textId="77777777" w:rsidR="00D708FE" w:rsidRDefault="00D708FE" w:rsidP="00D708FE">
            <w:pPr>
              <w:pStyle w:val="XML1"/>
            </w:pPr>
            <w:r>
              <w:t xml:space="preserve">              potential OpenFlow Configuration Points.  It MUST be </w:t>
            </w:r>
          </w:p>
          <w:p w14:paraId="7790E346" w14:textId="77777777" w:rsidR="00D708FE" w:rsidRDefault="00D708FE" w:rsidP="00D708FE">
            <w:pPr>
              <w:pStyle w:val="XML1"/>
            </w:pPr>
            <w:r>
              <w:t xml:space="preserve">              persistent across reboots of the OpenFlow Capable Switch.</w:t>
            </w:r>
          </w:p>
          <w:p w14:paraId="0C6BEFD7" w14:textId="77777777" w:rsidR="00D708FE" w:rsidRDefault="00D708FE" w:rsidP="00D708FE">
            <w:pPr>
              <w:pStyle w:val="XML1"/>
            </w:pPr>
          </w:p>
          <w:p w14:paraId="23DCC4E1" w14:textId="77777777" w:rsidR="00D708FE" w:rsidRDefault="00D708FE" w:rsidP="00D708FE">
            <w:pPr>
              <w:pStyle w:val="XML1"/>
            </w:pPr>
            <w:r>
              <w:t xml:space="preserve">              This element MUST be present in the NETCONF data store.</w:t>
            </w:r>
          </w:p>
          <w:p w14:paraId="6779A0EF" w14:textId="77777777" w:rsidR="00D708FE" w:rsidRDefault="00D708FE" w:rsidP="00D708FE">
            <w:pPr>
              <w:pStyle w:val="XML1"/>
            </w:pPr>
            <w:r>
              <w:t xml:space="preserve">              If this element is not present in a NETCONF &amp;lt;edit-config&amp;gt;</w:t>
            </w:r>
          </w:p>
          <w:p w14:paraId="401FEFAE" w14:textId="77777777" w:rsidR="00D708FE" w:rsidRDefault="00D708FE" w:rsidP="00D708FE">
            <w:pPr>
              <w:pStyle w:val="XML1"/>
            </w:pPr>
            <w:r>
              <w:t xml:space="preserve">              operation 'create', 'merge' or 'replace' and the parent</w:t>
            </w:r>
          </w:p>
          <w:p w14:paraId="243AAD8B" w14:textId="77777777" w:rsidR="00D708FE" w:rsidRDefault="00D708FE" w:rsidP="00D708FE">
            <w:pPr>
              <w:pStyle w:val="XML1"/>
            </w:pPr>
            <w:r>
              <w:t xml:space="preserve">              element does not exist, a 'data-missing' error is</w:t>
            </w:r>
          </w:p>
          <w:p w14:paraId="7A208456" w14:textId="77777777" w:rsidR="00D708FE" w:rsidRDefault="00D708FE" w:rsidP="00D708FE">
            <w:pPr>
              <w:pStyle w:val="XML1"/>
            </w:pPr>
            <w:r>
              <w:t xml:space="preserve">              returned.</w:t>
            </w:r>
          </w:p>
          <w:p w14:paraId="4C81C516" w14:textId="77777777" w:rsidR="00D708FE" w:rsidRDefault="00D708FE" w:rsidP="00D708FE">
            <w:pPr>
              <w:pStyle w:val="XML1"/>
            </w:pPr>
            <w:r>
              <w:t xml:space="preserve">            &lt;/xs:documentation&gt;</w:t>
            </w:r>
          </w:p>
          <w:p w14:paraId="2972C1C6" w14:textId="77777777" w:rsidR="00D708FE" w:rsidRDefault="00D708FE" w:rsidP="00D708FE">
            <w:pPr>
              <w:pStyle w:val="XML1"/>
            </w:pPr>
            <w:r>
              <w:t xml:space="preserve">          &lt;/xs:annotation&gt;</w:t>
            </w:r>
          </w:p>
          <w:p w14:paraId="3280882C" w14:textId="77777777" w:rsidR="00D708FE" w:rsidRDefault="00D708FE" w:rsidP="00D708FE">
            <w:pPr>
              <w:pStyle w:val="XML1"/>
            </w:pPr>
            <w:r>
              <w:t xml:space="preserve">        &lt;/xs:element&gt;</w:t>
            </w:r>
          </w:p>
          <w:p w14:paraId="07F4BF27" w14:textId="77777777" w:rsidR="00D708FE" w:rsidRDefault="00D708FE" w:rsidP="00D708FE">
            <w:pPr>
              <w:pStyle w:val="XML1"/>
            </w:pPr>
            <w:r>
              <w:t xml:space="preserve">        &lt;xs:element name="config-version" minOccurs="0"  type="xs:string"&gt;</w:t>
            </w:r>
          </w:p>
          <w:p w14:paraId="5355F35D" w14:textId="77777777" w:rsidR="00D708FE" w:rsidRDefault="00D708FE" w:rsidP="00D708FE">
            <w:pPr>
              <w:pStyle w:val="XML1"/>
            </w:pPr>
            <w:r>
              <w:t xml:space="preserve">          &lt;xs:annotation&gt;</w:t>
            </w:r>
          </w:p>
          <w:p w14:paraId="23661978" w14:textId="77777777" w:rsidR="00D708FE" w:rsidRDefault="00D708FE" w:rsidP="00D708FE">
            <w:pPr>
              <w:pStyle w:val="XML1"/>
            </w:pPr>
            <w:r>
              <w:t xml:space="preserve">            &lt;xs:documentation&gt;</w:t>
            </w:r>
          </w:p>
          <w:p w14:paraId="1EEBCC8A" w14:textId="77777777" w:rsidR="00D708FE" w:rsidRDefault="00D708FE" w:rsidP="00D708FE">
            <w:pPr>
              <w:pStyle w:val="XML1"/>
            </w:pPr>
            <w:r>
              <w:t xml:space="preserve">              The maximum supported OF-CONFIG version that is</w:t>
            </w:r>
          </w:p>
          <w:p w14:paraId="57128999" w14:textId="77777777" w:rsidR="00D708FE" w:rsidRDefault="00D708FE" w:rsidP="00D708FE">
            <w:pPr>
              <w:pStyle w:val="XML1"/>
            </w:pPr>
            <w:r>
              <w:t xml:space="preserve">              supported by the OpenFlow Capable Switch. For switches</w:t>
            </w:r>
          </w:p>
          <w:p w14:paraId="7D3586A6" w14:textId="77777777" w:rsidR="00D708FE" w:rsidRDefault="00D708FE" w:rsidP="00D708FE">
            <w:pPr>
              <w:pStyle w:val="XML1"/>
            </w:pPr>
            <w:r>
              <w:t xml:space="preserve">              implementing this version of the OF-CONFIG protocol this</w:t>
            </w:r>
          </w:p>
          <w:p w14:paraId="097B86DE" w14:textId="77777777" w:rsidR="00D708FE" w:rsidRDefault="00D708FE" w:rsidP="00D708FE">
            <w:pPr>
              <w:pStyle w:val="XML1"/>
            </w:pPr>
            <w:r>
              <w:t xml:space="preserve">              MUST always be 1.1.1.</w:t>
            </w:r>
          </w:p>
          <w:p w14:paraId="62F1B02A" w14:textId="77777777" w:rsidR="00D708FE" w:rsidRDefault="00D708FE" w:rsidP="00D708FE">
            <w:pPr>
              <w:pStyle w:val="XML1"/>
            </w:pPr>
          </w:p>
          <w:p w14:paraId="6D0019F7" w14:textId="77777777" w:rsidR="00D708FE" w:rsidRDefault="00D708FE" w:rsidP="00D708FE">
            <w:pPr>
              <w:pStyle w:val="XML1"/>
            </w:pPr>
            <w:r>
              <w:t xml:space="preserve">              This object can be used to identify the OF-CONFIG version</w:t>
            </w:r>
          </w:p>
          <w:p w14:paraId="37F10959" w14:textId="77777777" w:rsidR="00D708FE" w:rsidRDefault="00D708FE" w:rsidP="00D708FE">
            <w:pPr>
              <w:pStyle w:val="XML1"/>
            </w:pPr>
            <w:r>
              <w:t xml:space="preserve">              a capable switch supports beginning with version 1.1.1 of </w:t>
            </w:r>
          </w:p>
          <w:p w14:paraId="35007579" w14:textId="77777777" w:rsidR="00D708FE" w:rsidRDefault="00D708FE" w:rsidP="00D708FE">
            <w:pPr>
              <w:pStyle w:val="XML1"/>
            </w:pPr>
            <w:r>
              <w:t xml:space="preserve">              OF-CONFIG. In addtion the supported version can be</w:t>
            </w:r>
          </w:p>
          <w:p w14:paraId="6DA76A23" w14:textId="77777777" w:rsidR="00D708FE" w:rsidRDefault="00D708FE" w:rsidP="00D708FE">
            <w:pPr>
              <w:pStyle w:val="XML1"/>
            </w:pPr>
            <w:r>
              <w:t xml:space="preserve">              determined by the namespace the OpenFlow Capable Switch</w:t>
            </w:r>
          </w:p>
          <w:p w14:paraId="4A9FAFFC" w14:textId="77777777" w:rsidR="00D708FE" w:rsidRDefault="00D708FE" w:rsidP="00D708FE">
            <w:pPr>
              <w:pStyle w:val="XML1"/>
            </w:pPr>
            <w:r>
              <w:t xml:space="preserve">              returns to configuration request of an element (like </w:t>
            </w:r>
          </w:p>
          <w:p w14:paraId="6B2F2658" w14:textId="77777777" w:rsidR="00D708FE" w:rsidRDefault="00D708FE" w:rsidP="00D708FE">
            <w:pPr>
              <w:pStyle w:val="XML1"/>
            </w:pPr>
            <w:r>
              <w:t xml:space="preserve">              capable-switch) that is present in all OF-CONFIG versions</w:t>
            </w:r>
          </w:p>
          <w:p w14:paraId="0ADEE8F8" w14:textId="77777777" w:rsidR="00D708FE" w:rsidRDefault="00D708FE" w:rsidP="00D708FE">
            <w:pPr>
              <w:pStyle w:val="XML1"/>
            </w:pPr>
            <w:r>
              <w:t xml:space="preserve">              specified so far. This is the only possiblity to identify</w:t>
            </w:r>
          </w:p>
          <w:p w14:paraId="249C3442" w14:textId="77777777" w:rsidR="00D708FE" w:rsidRDefault="00D708FE" w:rsidP="00D708FE">
            <w:pPr>
              <w:pStyle w:val="XML1"/>
            </w:pPr>
            <w:r>
              <w:t xml:space="preserve">              OF-CONFIG versions prior to OF-CONFIG 1.1.1.</w:t>
            </w:r>
          </w:p>
          <w:p w14:paraId="178D8A5E" w14:textId="77777777" w:rsidR="00D708FE" w:rsidRDefault="00D708FE" w:rsidP="00D708FE">
            <w:pPr>
              <w:pStyle w:val="XML1"/>
            </w:pPr>
            <w:r>
              <w:t xml:space="preserve">            &lt;/xs:documentation&gt;</w:t>
            </w:r>
          </w:p>
          <w:p w14:paraId="2C01E914" w14:textId="77777777" w:rsidR="00D708FE" w:rsidRDefault="00D708FE" w:rsidP="00D708FE">
            <w:pPr>
              <w:pStyle w:val="XML1"/>
            </w:pPr>
            <w:r>
              <w:t xml:space="preserve">          &lt;/xs:annotation&gt;</w:t>
            </w:r>
          </w:p>
          <w:p w14:paraId="60576F31" w14:textId="77777777" w:rsidR="00D708FE" w:rsidRDefault="00D708FE" w:rsidP="00D708FE">
            <w:pPr>
              <w:pStyle w:val="XML1"/>
            </w:pPr>
            <w:r>
              <w:t xml:space="preserve">        &lt;/xs:element&gt;</w:t>
            </w:r>
          </w:p>
          <w:p w14:paraId="15519D38" w14:textId="77777777" w:rsidR="00D708FE" w:rsidRDefault="00D708FE" w:rsidP="00D708FE">
            <w:pPr>
              <w:pStyle w:val="XML1"/>
            </w:pPr>
            <w:r>
              <w:t xml:space="preserve">        &lt;xs:element name="configuration-points" minOccurs="0"&gt;</w:t>
            </w:r>
          </w:p>
          <w:p w14:paraId="77092ED4" w14:textId="77777777" w:rsidR="00D708FE" w:rsidRDefault="00D708FE" w:rsidP="00D708FE">
            <w:pPr>
              <w:pStyle w:val="XML1"/>
            </w:pPr>
            <w:r>
              <w:t xml:space="preserve">          &lt;xs:complexType&gt;</w:t>
            </w:r>
          </w:p>
          <w:p w14:paraId="365671C7" w14:textId="77777777" w:rsidR="00D708FE" w:rsidRDefault="00D708FE" w:rsidP="00D708FE">
            <w:pPr>
              <w:pStyle w:val="XML1"/>
            </w:pPr>
            <w:r>
              <w:lastRenderedPageBreak/>
              <w:t xml:space="preserve">            &lt;xs:sequence&gt;</w:t>
            </w:r>
          </w:p>
          <w:p w14:paraId="2D57B563" w14:textId="77777777" w:rsidR="00D708FE" w:rsidRDefault="00D708FE" w:rsidP="00D708FE">
            <w:pPr>
              <w:pStyle w:val="XML1"/>
            </w:pPr>
            <w:r>
              <w:t xml:space="preserve">              &lt;xs:element name="configuration-point" minOccurs="0" maxOccurs="unbounded"&gt;</w:t>
            </w:r>
          </w:p>
          <w:p w14:paraId="18D6657E" w14:textId="77777777" w:rsidR="00D708FE" w:rsidRDefault="00D708FE" w:rsidP="00D708FE">
            <w:pPr>
              <w:pStyle w:val="XML1"/>
            </w:pPr>
            <w:r>
              <w:t xml:space="preserve">                &lt;xs:annotation&gt;</w:t>
            </w:r>
          </w:p>
          <w:p w14:paraId="74005408" w14:textId="77777777" w:rsidR="00D708FE" w:rsidRDefault="00D708FE" w:rsidP="00D708FE">
            <w:pPr>
              <w:pStyle w:val="XML1"/>
            </w:pPr>
            <w:r>
              <w:t xml:space="preserve">                  &lt;xs:documentation&gt;</w:t>
            </w:r>
          </w:p>
          <w:p w14:paraId="4BA4BF20" w14:textId="77777777" w:rsidR="00D708FE" w:rsidRDefault="00D708FE" w:rsidP="00D708FE">
            <w:pPr>
              <w:pStyle w:val="XML1"/>
            </w:pPr>
            <w:r>
              <w:t xml:space="preserve">                    The list of all Configuration Points known to</w:t>
            </w:r>
          </w:p>
          <w:p w14:paraId="0A451102" w14:textId="77777777" w:rsidR="00D708FE" w:rsidRDefault="00D708FE" w:rsidP="00D708FE">
            <w:pPr>
              <w:pStyle w:val="XML1"/>
            </w:pPr>
            <w:r>
              <w:t xml:space="preserve">                    the OpenFlow Capable Switch that may manage it using</w:t>
            </w:r>
          </w:p>
          <w:p w14:paraId="16AA4029" w14:textId="77777777" w:rsidR="00D708FE" w:rsidRDefault="00D708FE" w:rsidP="00D708FE">
            <w:pPr>
              <w:pStyle w:val="XML1"/>
            </w:pPr>
            <w:r>
              <w:t xml:space="preserve">                    OF-CONFIG.</w:t>
            </w:r>
          </w:p>
          <w:p w14:paraId="1C6C34D8" w14:textId="77777777" w:rsidR="00D708FE" w:rsidRDefault="00D708FE" w:rsidP="00D708FE">
            <w:pPr>
              <w:pStyle w:val="XML1"/>
            </w:pPr>
          </w:p>
          <w:p w14:paraId="7E341509" w14:textId="77777777" w:rsidR="00D708FE" w:rsidRDefault="00D708FE" w:rsidP="00D708FE">
            <w:pPr>
              <w:pStyle w:val="XML1"/>
            </w:pPr>
            <w:r>
              <w:t xml:space="preserve">                    The element 'id' of OFConfigurationType MUST be unique</w:t>
            </w:r>
          </w:p>
          <w:p w14:paraId="2F1800EB" w14:textId="77777777" w:rsidR="00D708FE" w:rsidRDefault="00D708FE" w:rsidP="00D708FE">
            <w:pPr>
              <w:pStyle w:val="XML1"/>
            </w:pPr>
            <w:r>
              <w:t xml:space="preserve">                    within this list.</w:t>
            </w:r>
          </w:p>
          <w:p w14:paraId="46E7FA95" w14:textId="77777777" w:rsidR="00D708FE" w:rsidRDefault="00D708FE" w:rsidP="00D708FE">
            <w:pPr>
              <w:pStyle w:val="XML1"/>
            </w:pPr>
            <w:r>
              <w:t xml:space="preserve">                  &lt;/xs:documentation&gt;</w:t>
            </w:r>
          </w:p>
          <w:p w14:paraId="4C84FD58" w14:textId="77777777" w:rsidR="00D708FE" w:rsidRDefault="00D708FE" w:rsidP="00D708FE">
            <w:pPr>
              <w:pStyle w:val="XML1"/>
            </w:pPr>
            <w:r>
              <w:t xml:space="preserve">                &lt;/xs:annotation&gt;</w:t>
            </w:r>
          </w:p>
          <w:p w14:paraId="24F8034B" w14:textId="77777777" w:rsidR="00D708FE" w:rsidRDefault="00D708FE" w:rsidP="00D708FE">
            <w:pPr>
              <w:pStyle w:val="XML1"/>
            </w:pPr>
            <w:r>
              <w:t xml:space="preserve">                &lt;xs:complexType&gt;</w:t>
            </w:r>
          </w:p>
          <w:p w14:paraId="59A3246B" w14:textId="77777777" w:rsidR="00D708FE" w:rsidRDefault="00D708FE" w:rsidP="00D708FE">
            <w:pPr>
              <w:pStyle w:val="XML1"/>
            </w:pPr>
            <w:r>
              <w:t xml:space="preserve">                  &lt;xs:sequence&gt;</w:t>
            </w:r>
          </w:p>
          <w:p w14:paraId="62B90458" w14:textId="77777777" w:rsidR="00D708FE" w:rsidRDefault="00D708FE" w:rsidP="00D708FE">
            <w:pPr>
              <w:pStyle w:val="XML1"/>
            </w:pPr>
            <w:r>
              <w:t xml:space="preserve">                    &lt;xs:group ref="OFConfigurationPointType"/&gt;</w:t>
            </w:r>
          </w:p>
          <w:p w14:paraId="6EE89E40" w14:textId="77777777" w:rsidR="00D708FE" w:rsidRDefault="00D708FE" w:rsidP="00D708FE">
            <w:pPr>
              <w:pStyle w:val="XML1"/>
            </w:pPr>
            <w:r>
              <w:t xml:space="preserve">                  &lt;/xs:sequence&gt;</w:t>
            </w:r>
          </w:p>
          <w:p w14:paraId="6D0BE7DF" w14:textId="77777777" w:rsidR="00D708FE" w:rsidRDefault="00D708FE" w:rsidP="00D708FE">
            <w:pPr>
              <w:pStyle w:val="XML1"/>
            </w:pPr>
            <w:r>
              <w:t xml:space="preserve">                &lt;/xs:complexType&gt;</w:t>
            </w:r>
          </w:p>
          <w:p w14:paraId="7CCB4221" w14:textId="77777777" w:rsidR="00D708FE" w:rsidRDefault="00D708FE" w:rsidP="00D708FE">
            <w:pPr>
              <w:pStyle w:val="XML1"/>
            </w:pPr>
            <w:r>
              <w:t xml:space="preserve">              &lt;/xs:element&gt;</w:t>
            </w:r>
          </w:p>
          <w:p w14:paraId="1CB4F064" w14:textId="77777777" w:rsidR="00D708FE" w:rsidRDefault="00D708FE" w:rsidP="00D708FE">
            <w:pPr>
              <w:pStyle w:val="XML1"/>
            </w:pPr>
            <w:r>
              <w:t xml:space="preserve">            &lt;/xs:sequence&gt;</w:t>
            </w:r>
          </w:p>
          <w:p w14:paraId="6476DE4E" w14:textId="77777777" w:rsidR="00D708FE" w:rsidRDefault="00D708FE" w:rsidP="00D708FE">
            <w:pPr>
              <w:pStyle w:val="XML1"/>
            </w:pPr>
            <w:r>
              <w:t xml:space="preserve">          &lt;/xs:complexType&gt;</w:t>
            </w:r>
          </w:p>
          <w:p w14:paraId="3F3B3618" w14:textId="77777777" w:rsidR="00D708FE" w:rsidRDefault="00D708FE" w:rsidP="00D708FE">
            <w:pPr>
              <w:pStyle w:val="XML1"/>
            </w:pPr>
            <w:r>
              <w:t xml:space="preserve">          &lt;xs:key name="key_configuration-points_capable-switch_configuration-point"&gt;</w:t>
            </w:r>
          </w:p>
          <w:p w14:paraId="5D9715CD" w14:textId="77777777" w:rsidR="00D708FE" w:rsidRDefault="00D708FE" w:rsidP="00D708FE">
            <w:pPr>
              <w:pStyle w:val="XML1"/>
            </w:pPr>
            <w:r>
              <w:t xml:space="preserve">            &lt;xs:selector xpath="of11-config:configuration-point"/&gt;</w:t>
            </w:r>
          </w:p>
          <w:p w14:paraId="082C4692" w14:textId="77777777" w:rsidR="00D708FE" w:rsidRDefault="00D708FE" w:rsidP="00D708FE">
            <w:pPr>
              <w:pStyle w:val="XML1"/>
            </w:pPr>
            <w:r>
              <w:t xml:space="preserve">            &lt;xs:field xpath="of11-config:id"/&gt;</w:t>
            </w:r>
          </w:p>
          <w:p w14:paraId="259C1480" w14:textId="77777777" w:rsidR="00D708FE" w:rsidRDefault="00D708FE" w:rsidP="00D708FE">
            <w:pPr>
              <w:pStyle w:val="XML1"/>
            </w:pPr>
            <w:r>
              <w:t xml:space="preserve">          &lt;/xs:key&gt;</w:t>
            </w:r>
          </w:p>
          <w:p w14:paraId="6FCB3496" w14:textId="77777777" w:rsidR="00D708FE" w:rsidRDefault="00D708FE" w:rsidP="00D708FE">
            <w:pPr>
              <w:pStyle w:val="XML1"/>
            </w:pPr>
            <w:r>
              <w:t xml:space="preserve">        &lt;/xs:element&gt;</w:t>
            </w:r>
          </w:p>
          <w:p w14:paraId="61AD4046" w14:textId="77777777" w:rsidR="00D708FE" w:rsidRDefault="00D708FE" w:rsidP="00D708FE">
            <w:pPr>
              <w:pStyle w:val="XML1"/>
            </w:pPr>
            <w:r>
              <w:t xml:space="preserve">        &lt;xs:element name="resources" minOccurs="0"&gt;</w:t>
            </w:r>
          </w:p>
          <w:p w14:paraId="4E8798EB" w14:textId="77777777" w:rsidR="00D708FE" w:rsidRDefault="00D708FE" w:rsidP="00D708FE">
            <w:pPr>
              <w:pStyle w:val="XML1"/>
            </w:pPr>
            <w:r>
              <w:t xml:space="preserve">          &lt;xs:annotation&gt;</w:t>
            </w:r>
          </w:p>
          <w:p w14:paraId="430240E5" w14:textId="77777777" w:rsidR="00D708FE" w:rsidRDefault="00D708FE" w:rsidP="00D708FE">
            <w:pPr>
              <w:pStyle w:val="XML1"/>
            </w:pPr>
            <w:r>
              <w:t xml:space="preserve">            &lt;xs:documentation&gt;</w:t>
            </w:r>
          </w:p>
          <w:p w14:paraId="48805CA5" w14:textId="77777777" w:rsidR="00D708FE" w:rsidRDefault="00D708FE" w:rsidP="00D708FE">
            <w:pPr>
              <w:pStyle w:val="XML1"/>
            </w:pPr>
            <w:r>
              <w:t xml:space="preserve">              A lists containing all resources of the OpenFlow</w:t>
            </w:r>
          </w:p>
          <w:p w14:paraId="7F6EFC68" w14:textId="77777777" w:rsidR="00D708FE" w:rsidRDefault="00D708FE" w:rsidP="00D708FE">
            <w:pPr>
              <w:pStyle w:val="XML1"/>
            </w:pPr>
            <w:r>
              <w:t xml:space="preserve">              Capable Switch that can be used by OpenFlow Logical</w:t>
            </w:r>
          </w:p>
          <w:p w14:paraId="5FD61325" w14:textId="77777777" w:rsidR="00D708FE" w:rsidRDefault="00D708FE" w:rsidP="00D708FE">
            <w:pPr>
              <w:pStyle w:val="XML1"/>
            </w:pPr>
            <w:r>
              <w:t xml:space="preserve">              Switches.  Resources are listed here independent of their</w:t>
            </w:r>
          </w:p>
          <w:p w14:paraId="32A96BE7" w14:textId="77777777" w:rsidR="00D708FE" w:rsidRDefault="00D708FE" w:rsidP="00D708FE">
            <w:pPr>
              <w:pStyle w:val="XML1"/>
            </w:pPr>
            <w:r>
              <w:t xml:space="preserve">              actual assignment to OpenFlow Logical Switches.  They may</w:t>
            </w:r>
          </w:p>
          <w:p w14:paraId="289D4141" w14:textId="77777777" w:rsidR="00D708FE" w:rsidRDefault="00D708FE" w:rsidP="00D708FE">
            <w:pPr>
              <w:pStyle w:val="XML1"/>
            </w:pPr>
            <w:r>
              <w:t xml:space="preserve">              be available to be assigned to an OpenFlow Logical Switch</w:t>
            </w:r>
          </w:p>
          <w:p w14:paraId="33DD2744" w14:textId="77777777" w:rsidR="00D708FE" w:rsidRDefault="00D708FE" w:rsidP="00D708FE">
            <w:pPr>
              <w:pStyle w:val="XML1"/>
            </w:pPr>
            <w:r>
              <w:t xml:space="preserve">              or already in use by an OpenFlow Logical Switch.</w:t>
            </w:r>
          </w:p>
          <w:p w14:paraId="46382E93" w14:textId="77777777" w:rsidR="00D708FE" w:rsidRDefault="00D708FE" w:rsidP="00D708FE">
            <w:pPr>
              <w:pStyle w:val="XML1"/>
            </w:pPr>
            <w:r>
              <w:t xml:space="preserve">            &lt;/xs:documentation&gt;</w:t>
            </w:r>
          </w:p>
          <w:p w14:paraId="745F9331" w14:textId="77777777" w:rsidR="00D708FE" w:rsidRDefault="00D708FE" w:rsidP="00D708FE">
            <w:pPr>
              <w:pStyle w:val="XML1"/>
            </w:pPr>
            <w:r>
              <w:t xml:space="preserve">          &lt;/xs:annotation&gt;</w:t>
            </w:r>
          </w:p>
          <w:p w14:paraId="119EBE2F" w14:textId="77777777" w:rsidR="00D708FE" w:rsidRDefault="00D708FE" w:rsidP="00D708FE">
            <w:pPr>
              <w:pStyle w:val="XML1"/>
            </w:pPr>
            <w:r>
              <w:t xml:space="preserve">          &lt;xs:complexType&gt;</w:t>
            </w:r>
          </w:p>
          <w:p w14:paraId="11F2BC76" w14:textId="77777777" w:rsidR="00D708FE" w:rsidRDefault="00D708FE" w:rsidP="00D708FE">
            <w:pPr>
              <w:pStyle w:val="XML1"/>
            </w:pPr>
            <w:r>
              <w:t xml:space="preserve">            &lt;xs:sequence&gt;</w:t>
            </w:r>
          </w:p>
          <w:p w14:paraId="2834B4DD" w14:textId="77777777" w:rsidR="00D708FE" w:rsidRDefault="00D708FE" w:rsidP="00D708FE">
            <w:pPr>
              <w:pStyle w:val="XML1"/>
            </w:pPr>
            <w:r>
              <w:t xml:space="preserve">              &lt;xs:element name="port" minOccurs="0" maxOccurs="unbounded"&gt;</w:t>
            </w:r>
          </w:p>
          <w:p w14:paraId="090B4C65" w14:textId="77777777" w:rsidR="00D708FE" w:rsidRDefault="00D708FE" w:rsidP="00D708FE">
            <w:pPr>
              <w:pStyle w:val="XML1"/>
            </w:pPr>
            <w:r>
              <w:t xml:space="preserve">                &lt;xs:annotation&gt;</w:t>
            </w:r>
          </w:p>
          <w:p w14:paraId="117E6475" w14:textId="77777777" w:rsidR="00D708FE" w:rsidRDefault="00D708FE" w:rsidP="00D708FE">
            <w:pPr>
              <w:pStyle w:val="XML1"/>
            </w:pPr>
            <w:r>
              <w:t xml:space="preserve">                  &lt;xs:documentation&gt;</w:t>
            </w:r>
          </w:p>
          <w:p w14:paraId="38E0A4F6" w14:textId="77777777" w:rsidR="00D708FE" w:rsidRDefault="00D708FE" w:rsidP="00D708FE">
            <w:pPr>
              <w:pStyle w:val="XML1"/>
            </w:pPr>
            <w:r>
              <w:t xml:space="preserve">                    The list contains all port resources of the</w:t>
            </w:r>
          </w:p>
          <w:p w14:paraId="1D253DA6" w14:textId="77777777" w:rsidR="00D708FE" w:rsidRDefault="00D708FE" w:rsidP="00D708FE">
            <w:pPr>
              <w:pStyle w:val="XML1"/>
            </w:pPr>
            <w:r>
              <w:t xml:space="preserve">                    OpenFlow Capable Switch.</w:t>
            </w:r>
          </w:p>
          <w:p w14:paraId="38BAB956" w14:textId="77777777" w:rsidR="00D708FE" w:rsidRDefault="00D708FE" w:rsidP="00D708FE">
            <w:pPr>
              <w:pStyle w:val="XML1"/>
            </w:pPr>
          </w:p>
          <w:p w14:paraId="6E64DC46" w14:textId="77777777" w:rsidR="00D708FE" w:rsidRDefault="00D708FE" w:rsidP="00D708FE">
            <w:pPr>
              <w:pStyle w:val="XML1"/>
            </w:pPr>
            <w:r>
              <w:t xml:space="preserve">                    The element 'resource-id' of OFPortType MUST be unique</w:t>
            </w:r>
          </w:p>
          <w:p w14:paraId="2E6366F0" w14:textId="77777777" w:rsidR="00D708FE" w:rsidRDefault="00D708FE" w:rsidP="00D708FE">
            <w:pPr>
              <w:pStyle w:val="XML1"/>
            </w:pPr>
            <w:r>
              <w:t xml:space="preserve">                    within this list.</w:t>
            </w:r>
          </w:p>
          <w:p w14:paraId="3670C241" w14:textId="77777777" w:rsidR="00D708FE" w:rsidRDefault="00D708FE" w:rsidP="00D708FE">
            <w:pPr>
              <w:pStyle w:val="XML1"/>
            </w:pPr>
            <w:r>
              <w:t xml:space="preserve">                  &lt;/xs:documentation&gt;</w:t>
            </w:r>
          </w:p>
          <w:p w14:paraId="1ED912E1" w14:textId="77777777" w:rsidR="00D708FE" w:rsidRDefault="00D708FE" w:rsidP="00D708FE">
            <w:pPr>
              <w:pStyle w:val="XML1"/>
            </w:pPr>
            <w:r>
              <w:t xml:space="preserve">                &lt;/xs:annotation&gt;</w:t>
            </w:r>
          </w:p>
          <w:p w14:paraId="08B5FE5C" w14:textId="77777777" w:rsidR="00D708FE" w:rsidRDefault="00D708FE" w:rsidP="00D708FE">
            <w:pPr>
              <w:pStyle w:val="XML1"/>
            </w:pPr>
            <w:r>
              <w:t xml:space="preserve">                &lt;xs:complexType&gt;</w:t>
            </w:r>
          </w:p>
          <w:p w14:paraId="48EBC0E0" w14:textId="77777777" w:rsidR="00D708FE" w:rsidRDefault="00D708FE" w:rsidP="00D708FE">
            <w:pPr>
              <w:pStyle w:val="XML1"/>
            </w:pPr>
            <w:r>
              <w:t xml:space="preserve">                  &lt;xs:sequence&gt;</w:t>
            </w:r>
          </w:p>
          <w:p w14:paraId="175326B9" w14:textId="77777777" w:rsidR="00D708FE" w:rsidRDefault="00D708FE" w:rsidP="00D708FE">
            <w:pPr>
              <w:pStyle w:val="XML1"/>
            </w:pPr>
            <w:r>
              <w:t xml:space="preserve">                    &lt;xs:group ref="OFPortType"/&gt;</w:t>
            </w:r>
          </w:p>
          <w:p w14:paraId="6C013669" w14:textId="77777777" w:rsidR="00D708FE" w:rsidRDefault="00D708FE" w:rsidP="00D708FE">
            <w:pPr>
              <w:pStyle w:val="XML1"/>
            </w:pPr>
            <w:r>
              <w:t xml:space="preserve">                  &lt;/xs:sequence&gt;</w:t>
            </w:r>
          </w:p>
          <w:p w14:paraId="0591449F" w14:textId="77777777" w:rsidR="00D708FE" w:rsidRDefault="00D708FE" w:rsidP="00D708FE">
            <w:pPr>
              <w:pStyle w:val="XML1"/>
            </w:pPr>
            <w:r>
              <w:t xml:space="preserve">                &lt;/xs:complexType&gt;</w:t>
            </w:r>
          </w:p>
          <w:p w14:paraId="31023F96" w14:textId="77777777" w:rsidR="00D708FE" w:rsidRDefault="00D708FE" w:rsidP="00D708FE">
            <w:pPr>
              <w:pStyle w:val="XML1"/>
            </w:pPr>
            <w:r>
              <w:t xml:space="preserve">              &lt;/xs:element&gt;</w:t>
            </w:r>
          </w:p>
          <w:p w14:paraId="3E4E1D55" w14:textId="77777777" w:rsidR="00D708FE" w:rsidRDefault="00D708FE" w:rsidP="00D708FE">
            <w:pPr>
              <w:pStyle w:val="XML1"/>
            </w:pPr>
            <w:r>
              <w:lastRenderedPageBreak/>
              <w:t xml:space="preserve">              &lt;xs:element name="queue" minOccurs="0" maxOccurs="unbounded"&gt;</w:t>
            </w:r>
          </w:p>
          <w:p w14:paraId="55C8166D" w14:textId="77777777" w:rsidR="00D708FE" w:rsidRDefault="00D708FE" w:rsidP="00D708FE">
            <w:pPr>
              <w:pStyle w:val="XML1"/>
            </w:pPr>
            <w:r>
              <w:t xml:space="preserve">                &lt;xs:annotation&gt;</w:t>
            </w:r>
          </w:p>
          <w:p w14:paraId="7811378D" w14:textId="77777777" w:rsidR="00D708FE" w:rsidRDefault="00D708FE" w:rsidP="00D708FE">
            <w:pPr>
              <w:pStyle w:val="XML1"/>
            </w:pPr>
            <w:r>
              <w:t xml:space="preserve">                  &lt;xs:documentation&gt;</w:t>
            </w:r>
          </w:p>
          <w:p w14:paraId="478D01E6" w14:textId="77777777" w:rsidR="00D708FE" w:rsidRDefault="00D708FE" w:rsidP="00D708FE">
            <w:pPr>
              <w:pStyle w:val="XML1"/>
            </w:pPr>
            <w:r>
              <w:t xml:space="preserve">                    The list contains all queue resources of the</w:t>
            </w:r>
          </w:p>
          <w:p w14:paraId="078EC121" w14:textId="77777777" w:rsidR="00D708FE" w:rsidRDefault="00D708FE" w:rsidP="00D708FE">
            <w:pPr>
              <w:pStyle w:val="XML1"/>
            </w:pPr>
            <w:r>
              <w:t xml:space="preserve">                    OpenFlow Capable Switch.</w:t>
            </w:r>
          </w:p>
          <w:p w14:paraId="0A93CA09" w14:textId="77777777" w:rsidR="00D708FE" w:rsidRDefault="00D708FE" w:rsidP="00D708FE">
            <w:pPr>
              <w:pStyle w:val="XML1"/>
            </w:pPr>
          </w:p>
          <w:p w14:paraId="62BA73D7" w14:textId="77777777" w:rsidR="00D708FE" w:rsidRDefault="00D708FE" w:rsidP="00D708FE">
            <w:pPr>
              <w:pStyle w:val="XML1"/>
            </w:pPr>
            <w:r>
              <w:t xml:space="preserve">                    The element 'resource-id' of OFQueueType MUST be unique</w:t>
            </w:r>
          </w:p>
          <w:p w14:paraId="25FADE44" w14:textId="77777777" w:rsidR="00D708FE" w:rsidRDefault="00D708FE" w:rsidP="00D708FE">
            <w:pPr>
              <w:pStyle w:val="XML1"/>
            </w:pPr>
            <w:r>
              <w:t xml:space="preserve">                    within this list.</w:t>
            </w:r>
          </w:p>
          <w:p w14:paraId="242DA468" w14:textId="77777777" w:rsidR="00D708FE" w:rsidRDefault="00D708FE" w:rsidP="00D708FE">
            <w:pPr>
              <w:pStyle w:val="XML1"/>
            </w:pPr>
            <w:r>
              <w:t xml:space="preserve">                  &lt;/xs:documentation&gt;</w:t>
            </w:r>
          </w:p>
          <w:p w14:paraId="0608EB1F" w14:textId="77777777" w:rsidR="00D708FE" w:rsidRDefault="00D708FE" w:rsidP="00D708FE">
            <w:pPr>
              <w:pStyle w:val="XML1"/>
            </w:pPr>
            <w:r>
              <w:t xml:space="preserve">                &lt;/xs:annotation&gt;</w:t>
            </w:r>
          </w:p>
          <w:p w14:paraId="1F30C6BA" w14:textId="77777777" w:rsidR="00D708FE" w:rsidRDefault="00D708FE" w:rsidP="00D708FE">
            <w:pPr>
              <w:pStyle w:val="XML1"/>
            </w:pPr>
            <w:r>
              <w:t xml:space="preserve">                &lt;xs:complexType&gt;</w:t>
            </w:r>
          </w:p>
          <w:p w14:paraId="2D448578" w14:textId="77777777" w:rsidR="00D708FE" w:rsidRDefault="00D708FE" w:rsidP="00D708FE">
            <w:pPr>
              <w:pStyle w:val="XML1"/>
            </w:pPr>
            <w:r>
              <w:t xml:space="preserve">                  &lt;xs:sequence&gt;</w:t>
            </w:r>
          </w:p>
          <w:p w14:paraId="38C11367" w14:textId="77777777" w:rsidR="00D708FE" w:rsidRDefault="00D708FE" w:rsidP="00D708FE">
            <w:pPr>
              <w:pStyle w:val="XML1"/>
            </w:pPr>
            <w:r>
              <w:t xml:space="preserve">                    &lt;xs:group ref="OFQueueType"/&gt;</w:t>
            </w:r>
          </w:p>
          <w:p w14:paraId="621222D8" w14:textId="77777777" w:rsidR="00D708FE" w:rsidRDefault="00D708FE" w:rsidP="00D708FE">
            <w:pPr>
              <w:pStyle w:val="XML1"/>
            </w:pPr>
            <w:r>
              <w:t xml:space="preserve">                  &lt;/xs:sequence&gt;</w:t>
            </w:r>
          </w:p>
          <w:p w14:paraId="6CCF9CCC" w14:textId="77777777" w:rsidR="00D708FE" w:rsidRDefault="00D708FE" w:rsidP="00D708FE">
            <w:pPr>
              <w:pStyle w:val="XML1"/>
            </w:pPr>
            <w:r>
              <w:t xml:space="preserve">                &lt;/xs:complexType&gt;</w:t>
            </w:r>
          </w:p>
          <w:p w14:paraId="73BF2043" w14:textId="77777777" w:rsidR="00D708FE" w:rsidRDefault="00D708FE" w:rsidP="00D708FE">
            <w:pPr>
              <w:pStyle w:val="XML1"/>
            </w:pPr>
            <w:r>
              <w:t xml:space="preserve">              &lt;/xs:element&gt;</w:t>
            </w:r>
          </w:p>
          <w:p w14:paraId="0645A899" w14:textId="77777777" w:rsidR="00D708FE" w:rsidRDefault="00D708FE" w:rsidP="00D708FE">
            <w:pPr>
              <w:pStyle w:val="XML1"/>
            </w:pPr>
            <w:r>
              <w:t xml:space="preserve">              &lt;xs:element name="owned-certificate" minOccurs="0" maxOccurs="unbounded"&gt;</w:t>
            </w:r>
          </w:p>
          <w:p w14:paraId="3961AB9B" w14:textId="77777777" w:rsidR="00D708FE" w:rsidRDefault="00D708FE" w:rsidP="00D708FE">
            <w:pPr>
              <w:pStyle w:val="XML1"/>
            </w:pPr>
            <w:r>
              <w:t xml:space="preserve">                &lt;xs:annotation&gt;</w:t>
            </w:r>
          </w:p>
          <w:p w14:paraId="730131B9" w14:textId="77777777" w:rsidR="00D708FE" w:rsidRDefault="00D708FE" w:rsidP="00D708FE">
            <w:pPr>
              <w:pStyle w:val="XML1"/>
            </w:pPr>
            <w:r>
              <w:t xml:space="preserve">                  &lt;xs:documentation&gt;</w:t>
            </w:r>
          </w:p>
          <w:p w14:paraId="0FDD6CF0" w14:textId="77777777" w:rsidR="00D708FE" w:rsidRDefault="00D708FE" w:rsidP="00D708FE">
            <w:pPr>
              <w:pStyle w:val="XML1"/>
            </w:pPr>
            <w:r>
              <w:t xml:space="preserve">                    The list contains all owned certificate</w:t>
            </w:r>
          </w:p>
          <w:p w14:paraId="3CA8E7DD" w14:textId="77777777" w:rsidR="00D708FE" w:rsidRDefault="00D708FE" w:rsidP="00D708FE">
            <w:pPr>
              <w:pStyle w:val="XML1"/>
            </w:pPr>
            <w:r>
              <w:t xml:space="preserve">                    resources of the OpenFlow Capable Switch.</w:t>
            </w:r>
          </w:p>
          <w:p w14:paraId="36D3D75C" w14:textId="77777777" w:rsidR="00D708FE" w:rsidRDefault="00D708FE" w:rsidP="00D708FE">
            <w:pPr>
              <w:pStyle w:val="XML1"/>
            </w:pPr>
          </w:p>
          <w:p w14:paraId="77F9C899" w14:textId="77777777" w:rsidR="00D708FE" w:rsidRDefault="00D708FE" w:rsidP="00D708FE">
            <w:pPr>
              <w:pStyle w:val="XML1"/>
            </w:pPr>
            <w:r>
              <w:t xml:space="preserve">                    The element 'resource-id' of OFOwnedCertificateType MUST</w:t>
            </w:r>
          </w:p>
          <w:p w14:paraId="4491902A" w14:textId="77777777" w:rsidR="00D708FE" w:rsidRDefault="00D708FE" w:rsidP="00D708FE">
            <w:pPr>
              <w:pStyle w:val="XML1"/>
            </w:pPr>
            <w:r>
              <w:t xml:space="preserve">                    be unique within this list.</w:t>
            </w:r>
          </w:p>
          <w:p w14:paraId="1F547B65" w14:textId="77777777" w:rsidR="00D708FE" w:rsidRDefault="00D708FE" w:rsidP="00D708FE">
            <w:pPr>
              <w:pStyle w:val="XML1"/>
            </w:pPr>
            <w:r>
              <w:t xml:space="preserve">                  &lt;/xs:documentation&gt;</w:t>
            </w:r>
          </w:p>
          <w:p w14:paraId="070E86E5" w14:textId="77777777" w:rsidR="00D708FE" w:rsidRDefault="00D708FE" w:rsidP="00D708FE">
            <w:pPr>
              <w:pStyle w:val="XML1"/>
            </w:pPr>
            <w:r>
              <w:t xml:space="preserve">                &lt;/xs:annotation&gt;</w:t>
            </w:r>
          </w:p>
          <w:p w14:paraId="5359B151" w14:textId="77777777" w:rsidR="00D708FE" w:rsidRDefault="00D708FE" w:rsidP="00D708FE">
            <w:pPr>
              <w:pStyle w:val="XML1"/>
            </w:pPr>
            <w:r>
              <w:t xml:space="preserve">                &lt;xs:complexType&gt;</w:t>
            </w:r>
          </w:p>
          <w:p w14:paraId="32F45E1F" w14:textId="77777777" w:rsidR="00D708FE" w:rsidRDefault="00D708FE" w:rsidP="00D708FE">
            <w:pPr>
              <w:pStyle w:val="XML1"/>
            </w:pPr>
            <w:r>
              <w:t xml:space="preserve">                  &lt;xs:sequence&gt;</w:t>
            </w:r>
          </w:p>
          <w:p w14:paraId="63CBA21A" w14:textId="77777777" w:rsidR="00D708FE" w:rsidRDefault="00D708FE" w:rsidP="00D708FE">
            <w:pPr>
              <w:pStyle w:val="XML1"/>
            </w:pPr>
            <w:r>
              <w:t xml:space="preserve">                    &lt;xs:group ref="OFOwnedCertificateType"/&gt;</w:t>
            </w:r>
          </w:p>
          <w:p w14:paraId="1616AD4B" w14:textId="77777777" w:rsidR="00D708FE" w:rsidRDefault="00D708FE" w:rsidP="00D708FE">
            <w:pPr>
              <w:pStyle w:val="XML1"/>
            </w:pPr>
            <w:r>
              <w:t xml:space="preserve">                  &lt;/xs:sequence&gt;</w:t>
            </w:r>
          </w:p>
          <w:p w14:paraId="7F02D4A8" w14:textId="77777777" w:rsidR="00D708FE" w:rsidRDefault="00D708FE" w:rsidP="00D708FE">
            <w:pPr>
              <w:pStyle w:val="XML1"/>
            </w:pPr>
            <w:r>
              <w:t xml:space="preserve">                &lt;/xs:complexType&gt;</w:t>
            </w:r>
          </w:p>
          <w:p w14:paraId="2AA53D00" w14:textId="77777777" w:rsidR="00D708FE" w:rsidRDefault="00D708FE" w:rsidP="00D708FE">
            <w:pPr>
              <w:pStyle w:val="XML1"/>
            </w:pPr>
            <w:r>
              <w:t xml:space="preserve">              &lt;/xs:element&gt;</w:t>
            </w:r>
          </w:p>
          <w:p w14:paraId="2021E82B" w14:textId="77777777" w:rsidR="00D708FE" w:rsidRDefault="00D708FE" w:rsidP="00D708FE">
            <w:pPr>
              <w:pStyle w:val="XML1"/>
            </w:pPr>
            <w:r>
              <w:t xml:space="preserve">              &lt;xs:element name="external-certificate" minOccurs="0" maxOccurs="unbounded"&gt;</w:t>
            </w:r>
          </w:p>
          <w:p w14:paraId="4FD471D1" w14:textId="77777777" w:rsidR="00D708FE" w:rsidRDefault="00D708FE" w:rsidP="00D708FE">
            <w:pPr>
              <w:pStyle w:val="XML1"/>
            </w:pPr>
            <w:r>
              <w:t xml:space="preserve">                &lt;xs:annotation&gt;</w:t>
            </w:r>
          </w:p>
          <w:p w14:paraId="241F419C" w14:textId="77777777" w:rsidR="00D708FE" w:rsidRDefault="00D708FE" w:rsidP="00D708FE">
            <w:pPr>
              <w:pStyle w:val="XML1"/>
            </w:pPr>
            <w:r>
              <w:t xml:space="preserve">                  &lt;xs:documentation&gt;</w:t>
            </w:r>
          </w:p>
          <w:p w14:paraId="5E24B99D" w14:textId="77777777" w:rsidR="00D708FE" w:rsidRDefault="00D708FE" w:rsidP="00D708FE">
            <w:pPr>
              <w:pStyle w:val="XML1"/>
            </w:pPr>
            <w:r>
              <w:t xml:space="preserve">                    The list contains all external certificate</w:t>
            </w:r>
          </w:p>
          <w:p w14:paraId="41F1A1DD" w14:textId="77777777" w:rsidR="00D708FE" w:rsidRDefault="00D708FE" w:rsidP="00D708FE">
            <w:pPr>
              <w:pStyle w:val="XML1"/>
            </w:pPr>
            <w:r>
              <w:t xml:space="preserve">                    resources of the OpenFlow Capable Switch.</w:t>
            </w:r>
          </w:p>
          <w:p w14:paraId="6DDB6F5A" w14:textId="77777777" w:rsidR="00D708FE" w:rsidRDefault="00D708FE" w:rsidP="00D708FE">
            <w:pPr>
              <w:pStyle w:val="XML1"/>
            </w:pPr>
          </w:p>
          <w:p w14:paraId="164BC842" w14:textId="77777777" w:rsidR="00D708FE" w:rsidRDefault="00D708FE" w:rsidP="00D708FE">
            <w:pPr>
              <w:pStyle w:val="XML1"/>
            </w:pPr>
            <w:r>
              <w:t xml:space="preserve">                    The element 'resource-id' of OFExternalCertificateType</w:t>
            </w:r>
          </w:p>
          <w:p w14:paraId="744E497D" w14:textId="77777777" w:rsidR="00D708FE" w:rsidRDefault="00D708FE" w:rsidP="00D708FE">
            <w:pPr>
              <w:pStyle w:val="XML1"/>
            </w:pPr>
            <w:r>
              <w:t xml:space="preserve">                    MUST be unique within this list.</w:t>
            </w:r>
          </w:p>
          <w:p w14:paraId="7A66457B" w14:textId="77777777" w:rsidR="00D708FE" w:rsidRDefault="00D708FE" w:rsidP="00D708FE">
            <w:pPr>
              <w:pStyle w:val="XML1"/>
            </w:pPr>
            <w:r>
              <w:t xml:space="preserve">                  &lt;/xs:documentation&gt;</w:t>
            </w:r>
          </w:p>
          <w:p w14:paraId="4084704D" w14:textId="77777777" w:rsidR="00D708FE" w:rsidRDefault="00D708FE" w:rsidP="00D708FE">
            <w:pPr>
              <w:pStyle w:val="XML1"/>
            </w:pPr>
            <w:r>
              <w:t xml:space="preserve">                &lt;/xs:annotation&gt;</w:t>
            </w:r>
          </w:p>
          <w:p w14:paraId="33D5141D" w14:textId="77777777" w:rsidR="00D708FE" w:rsidRDefault="00D708FE" w:rsidP="00D708FE">
            <w:pPr>
              <w:pStyle w:val="XML1"/>
            </w:pPr>
            <w:r>
              <w:t xml:space="preserve">                &lt;xs:complexType&gt;</w:t>
            </w:r>
          </w:p>
          <w:p w14:paraId="107163B8" w14:textId="77777777" w:rsidR="00D708FE" w:rsidRDefault="00D708FE" w:rsidP="00D708FE">
            <w:pPr>
              <w:pStyle w:val="XML1"/>
            </w:pPr>
            <w:r>
              <w:t xml:space="preserve">                  &lt;xs:sequence&gt;</w:t>
            </w:r>
          </w:p>
          <w:p w14:paraId="690B52BF" w14:textId="77777777" w:rsidR="00D708FE" w:rsidRDefault="00D708FE" w:rsidP="00D708FE">
            <w:pPr>
              <w:pStyle w:val="XML1"/>
            </w:pPr>
            <w:r>
              <w:t xml:space="preserve">                    &lt;xs:group ref="OFExternalCertificateType"/&gt;</w:t>
            </w:r>
          </w:p>
          <w:p w14:paraId="72725F79" w14:textId="77777777" w:rsidR="00D708FE" w:rsidRDefault="00D708FE" w:rsidP="00D708FE">
            <w:pPr>
              <w:pStyle w:val="XML1"/>
            </w:pPr>
            <w:r>
              <w:t xml:space="preserve">                  &lt;/xs:sequence&gt;</w:t>
            </w:r>
          </w:p>
          <w:p w14:paraId="28C588FD" w14:textId="77777777" w:rsidR="00D708FE" w:rsidRDefault="00D708FE" w:rsidP="00D708FE">
            <w:pPr>
              <w:pStyle w:val="XML1"/>
            </w:pPr>
            <w:r>
              <w:t xml:space="preserve">                &lt;/xs:complexType&gt;</w:t>
            </w:r>
          </w:p>
          <w:p w14:paraId="3D251845" w14:textId="77777777" w:rsidR="00D708FE" w:rsidRDefault="00D708FE" w:rsidP="00D708FE">
            <w:pPr>
              <w:pStyle w:val="XML1"/>
            </w:pPr>
            <w:r>
              <w:t xml:space="preserve">              &lt;/xs:element&gt;</w:t>
            </w:r>
          </w:p>
          <w:p w14:paraId="5320D80C" w14:textId="77777777" w:rsidR="00D708FE" w:rsidRDefault="00D708FE" w:rsidP="00D708FE">
            <w:pPr>
              <w:pStyle w:val="XML1"/>
            </w:pPr>
            <w:r>
              <w:t xml:space="preserve">              &lt;xs:element name="flow-table" minOccurs="0" maxOccurs="unbounded"&gt;</w:t>
            </w:r>
          </w:p>
          <w:p w14:paraId="2E0D1B0E" w14:textId="77777777" w:rsidR="00D708FE" w:rsidRDefault="00D708FE" w:rsidP="00D708FE">
            <w:pPr>
              <w:pStyle w:val="XML1"/>
            </w:pPr>
            <w:r>
              <w:t xml:space="preserve">                &lt;xs:annotation&gt;</w:t>
            </w:r>
          </w:p>
          <w:p w14:paraId="47D3A1A1" w14:textId="77777777" w:rsidR="00D708FE" w:rsidRDefault="00D708FE" w:rsidP="00D708FE">
            <w:pPr>
              <w:pStyle w:val="XML1"/>
            </w:pPr>
            <w:r>
              <w:t xml:space="preserve">                  &lt;xs:documentation&gt;</w:t>
            </w:r>
          </w:p>
          <w:p w14:paraId="1CEC8A83" w14:textId="77777777" w:rsidR="00D708FE" w:rsidRDefault="00D708FE" w:rsidP="00D708FE">
            <w:pPr>
              <w:pStyle w:val="XML1"/>
            </w:pPr>
            <w:r>
              <w:t xml:space="preserve">                    The list contains all flow table resources of</w:t>
            </w:r>
          </w:p>
          <w:p w14:paraId="398A8215" w14:textId="77777777" w:rsidR="00D708FE" w:rsidRDefault="00D708FE" w:rsidP="00D708FE">
            <w:pPr>
              <w:pStyle w:val="XML1"/>
            </w:pPr>
            <w:r>
              <w:t xml:space="preserve">                    the OpenFlow Capable Switch.</w:t>
            </w:r>
          </w:p>
          <w:p w14:paraId="11AD25D7" w14:textId="77777777" w:rsidR="00D708FE" w:rsidRDefault="00D708FE" w:rsidP="00D708FE">
            <w:pPr>
              <w:pStyle w:val="XML1"/>
            </w:pPr>
          </w:p>
          <w:p w14:paraId="3A916426" w14:textId="77777777" w:rsidR="00D708FE" w:rsidRDefault="00D708FE" w:rsidP="00D708FE">
            <w:pPr>
              <w:pStyle w:val="XML1"/>
            </w:pPr>
            <w:r>
              <w:t xml:space="preserve">                    The element 'resource-id' of OFFlowTableType MUST be</w:t>
            </w:r>
          </w:p>
          <w:p w14:paraId="76BBE4BC" w14:textId="77777777" w:rsidR="00D708FE" w:rsidRDefault="00D708FE" w:rsidP="00D708FE">
            <w:pPr>
              <w:pStyle w:val="XML1"/>
            </w:pPr>
            <w:r>
              <w:t xml:space="preserve">                    unique within this list.</w:t>
            </w:r>
          </w:p>
          <w:p w14:paraId="214305D2" w14:textId="77777777" w:rsidR="00D708FE" w:rsidRDefault="00D708FE" w:rsidP="00D708FE">
            <w:pPr>
              <w:pStyle w:val="XML1"/>
            </w:pPr>
            <w:r>
              <w:t xml:space="preserve">                  &lt;/xs:documentation&gt;</w:t>
            </w:r>
          </w:p>
          <w:p w14:paraId="234316FE" w14:textId="77777777" w:rsidR="00D708FE" w:rsidRDefault="00D708FE" w:rsidP="00D708FE">
            <w:pPr>
              <w:pStyle w:val="XML1"/>
            </w:pPr>
            <w:r>
              <w:t xml:space="preserve">                &lt;/xs:annotation&gt;</w:t>
            </w:r>
          </w:p>
          <w:p w14:paraId="5FD5CF9C" w14:textId="77777777" w:rsidR="00D708FE" w:rsidRDefault="00D708FE" w:rsidP="00D708FE">
            <w:pPr>
              <w:pStyle w:val="XML1"/>
            </w:pPr>
            <w:r>
              <w:t xml:space="preserve">                &lt;xs:complexType&gt;</w:t>
            </w:r>
          </w:p>
          <w:p w14:paraId="288A7C80" w14:textId="77777777" w:rsidR="00D708FE" w:rsidRDefault="00D708FE" w:rsidP="00D708FE">
            <w:pPr>
              <w:pStyle w:val="XML1"/>
            </w:pPr>
            <w:r>
              <w:t xml:space="preserve">                  &lt;xs:sequence&gt;</w:t>
            </w:r>
          </w:p>
          <w:p w14:paraId="63D6F265" w14:textId="77777777" w:rsidR="00D708FE" w:rsidRDefault="00D708FE" w:rsidP="00D708FE">
            <w:pPr>
              <w:pStyle w:val="XML1"/>
            </w:pPr>
            <w:r>
              <w:t xml:space="preserve">                    &lt;xs:group ref="OFFlowTableType"/&gt;</w:t>
            </w:r>
          </w:p>
          <w:p w14:paraId="481DF9DD" w14:textId="77777777" w:rsidR="00D708FE" w:rsidRDefault="00D708FE" w:rsidP="00D708FE">
            <w:pPr>
              <w:pStyle w:val="XML1"/>
            </w:pPr>
            <w:r>
              <w:t xml:space="preserve">                  &lt;/xs:sequence&gt;</w:t>
            </w:r>
          </w:p>
          <w:p w14:paraId="41075FB6" w14:textId="77777777" w:rsidR="00D708FE" w:rsidRDefault="00D708FE" w:rsidP="00D708FE">
            <w:pPr>
              <w:pStyle w:val="XML1"/>
            </w:pPr>
            <w:r>
              <w:t xml:space="preserve">                &lt;/xs:complexType&gt;</w:t>
            </w:r>
          </w:p>
          <w:p w14:paraId="52EFAD72" w14:textId="77777777" w:rsidR="00D708FE" w:rsidRDefault="00D708FE" w:rsidP="00D708FE">
            <w:pPr>
              <w:pStyle w:val="XML1"/>
            </w:pPr>
            <w:r>
              <w:t xml:space="preserve">              &lt;/xs:element&gt;</w:t>
            </w:r>
          </w:p>
          <w:p w14:paraId="4FDDD092" w14:textId="77777777" w:rsidR="00D708FE" w:rsidRDefault="00D708FE" w:rsidP="00D708FE">
            <w:pPr>
              <w:pStyle w:val="XML1"/>
            </w:pPr>
            <w:r>
              <w:t xml:space="preserve">            &lt;/xs:sequence&gt;</w:t>
            </w:r>
          </w:p>
          <w:p w14:paraId="0B9748EF" w14:textId="77777777" w:rsidR="00D708FE" w:rsidRDefault="00D708FE" w:rsidP="00D708FE">
            <w:pPr>
              <w:pStyle w:val="XML1"/>
            </w:pPr>
            <w:r>
              <w:t xml:space="preserve">          &lt;/xs:complexType&gt;</w:t>
            </w:r>
          </w:p>
          <w:p w14:paraId="45D5AEC6" w14:textId="77777777" w:rsidR="00D708FE" w:rsidRDefault="00D708FE" w:rsidP="00D708FE">
            <w:pPr>
              <w:pStyle w:val="XML1"/>
            </w:pPr>
            <w:r>
              <w:t xml:space="preserve">          &lt;xs:key name="key_resources_capable-switch_port"&gt;</w:t>
            </w:r>
          </w:p>
          <w:p w14:paraId="319EB361" w14:textId="77777777" w:rsidR="00D708FE" w:rsidRDefault="00D708FE" w:rsidP="00D708FE">
            <w:pPr>
              <w:pStyle w:val="XML1"/>
            </w:pPr>
            <w:r>
              <w:t xml:space="preserve">            &lt;xs:selector xpath="of11-config:port"/&gt;</w:t>
            </w:r>
          </w:p>
          <w:p w14:paraId="305454B9" w14:textId="77777777" w:rsidR="00D708FE" w:rsidRDefault="00D708FE" w:rsidP="00D708FE">
            <w:pPr>
              <w:pStyle w:val="XML1"/>
            </w:pPr>
            <w:r>
              <w:t xml:space="preserve">            &lt;xs:field xpath="of11-config:resource-id"/&gt;</w:t>
            </w:r>
          </w:p>
          <w:p w14:paraId="2E4317CC" w14:textId="77777777" w:rsidR="00D708FE" w:rsidRDefault="00D708FE" w:rsidP="00D708FE">
            <w:pPr>
              <w:pStyle w:val="XML1"/>
            </w:pPr>
            <w:r>
              <w:t xml:space="preserve">          &lt;/xs:key&gt;</w:t>
            </w:r>
          </w:p>
          <w:p w14:paraId="5EF4B7BD" w14:textId="77777777" w:rsidR="00D708FE" w:rsidRDefault="00D708FE" w:rsidP="00D708FE">
            <w:pPr>
              <w:pStyle w:val="XML1"/>
            </w:pPr>
            <w:r>
              <w:t xml:space="preserve">          &lt;xs:key name="key_resources_capable-switch_queue"&gt;</w:t>
            </w:r>
          </w:p>
          <w:p w14:paraId="6D39A433" w14:textId="77777777" w:rsidR="00D708FE" w:rsidRDefault="00D708FE" w:rsidP="00D708FE">
            <w:pPr>
              <w:pStyle w:val="XML1"/>
            </w:pPr>
            <w:r>
              <w:t xml:space="preserve">            &lt;xs:selector xpath="of11-config:queue"/&gt;</w:t>
            </w:r>
          </w:p>
          <w:p w14:paraId="575D30DC" w14:textId="77777777" w:rsidR="00D708FE" w:rsidRDefault="00D708FE" w:rsidP="00D708FE">
            <w:pPr>
              <w:pStyle w:val="XML1"/>
            </w:pPr>
            <w:r>
              <w:t xml:space="preserve">            &lt;xs:field xpath="of11-config:resource-id"/&gt;</w:t>
            </w:r>
          </w:p>
          <w:p w14:paraId="2D285D30" w14:textId="77777777" w:rsidR="00D708FE" w:rsidRDefault="00D708FE" w:rsidP="00D708FE">
            <w:pPr>
              <w:pStyle w:val="XML1"/>
            </w:pPr>
            <w:r>
              <w:t xml:space="preserve">          &lt;/xs:key&gt;</w:t>
            </w:r>
          </w:p>
          <w:p w14:paraId="008BB82F" w14:textId="77777777" w:rsidR="00D708FE" w:rsidRDefault="00D708FE" w:rsidP="00D708FE">
            <w:pPr>
              <w:pStyle w:val="XML1"/>
            </w:pPr>
            <w:r>
              <w:t xml:space="preserve">          &lt;xs:key name="key_resources_capable-switch_owned-certificate"&gt;</w:t>
            </w:r>
          </w:p>
          <w:p w14:paraId="0B2589F7" w14:textId="77777777" w:rsidR="00D708FE" w:rsidRDefault="00D708FE" w:rsidP="00D708FE">
            <w:pPr>
              <w:pStyle w:val="XML1"/>
            </w:pPr>
            <w:r>
              <w:t xml:space="preserve">            &lt;xs:selector xpath="of11-config:owned-certificate"/&gt;</w:t>
            </w:r>
          </w:p>
          <w:p w14:paraId="3A2A86A0" w14:textId="77777777" w:rsidR="00D708FE" w:rsidRDefault="00D708FE" w:rsidP="00D708FE">
            <w:pPr>
              <w:pStyle w:val="XML1"/>
            </w:pPr>
            <w:r>
              <w:t xml:space="preserve">            &lt;xs:field xpath="of11-config:resource-id"/&gt;</w:t>
            </w:r>
          </w:p>
          <w:p w14:paraId="0C7B6874" w14:textId="77777777" w:rsidR="00D708FE" w:rsidRDefault="00D708FE" w:rsidP="00D708FE">
            <w:pPr>
              <w:pStyle w:val="XML1"/>
            </w:pPr>
            <w:r>
              <w:t xml:space="preserve">          &lt;/xs:key&gt;</w:t>
            </w:r>
          </w:p>
          <w:p w14:paraId="7562EE79" w14:textId="77777777" w:rsidR="00D708FE" w:rsidRDefault="00D708FE" w:rsidP="00D708FE">
            <w:pPr>
              <w:pStyle w:val="XML1"/>
            </w:pPr>
            <w:r>
              <w:t xml:space="preserve">          &lt;xs:key name="key_resources_capable-switch_external-certificate"&gt;</w:t>
            </w:r>
          </w:p>
          <w:p w14:paraId="6F638AF8" w14:textId="77777777" w:rsidR="00D708FE" w:rsidRDefault="00D708FE" w:rsidP="00D708FE">
            <w:pPr>
              <w:pStyle w:val="XML1"/>
            </w:pPr>
            <w:r>
              <w:t xml:space="preserve">            &lt;xs:selector xpath="of11-config:external-certificate"/&gt;</w:t>
            </w:r>
          </w:p>
          <w:p w14:paraId="58D74567" w14:textId="77777777" w:rsidR="00D708FE" w:rsidRDefault="00D708FE" w:rsidP="00D708FE">
            <w:pPr>
              <w:pStyle w:val="XML1"/>
            </w:pPr>
            <w:r>
              <w:t xml:space="preserve">            &lt;xs:field xpath="of11-config:resource-id"/&gt;</w:t>
            </w:r>
          </w:p>
          <w:p w14:paraId="558E5D41" w14:textId="77777777" w:rsidR="00D708FE" w:rsidRDefault="00D708FE" w:rsidP="00D708FE">
            <w:pPr>
              <w:pStyle w:val="XML1"/>
            </w:pPr>
            <w:r>
              <w:t xml:space="preserve">          &lt;/xs:key&gt;</w:t>
            </w:r>
          </w:p>
          <w:p w14:paraId="519C627A" w14:textId="77777777" w:rsidR="00D708FE" w:rsidRDefault="00D708FE" w:rsidP="00D708FE">
            <w:pPr>
              <w:pStyle w:val="XML1"/>
            </w:pPr>
            <w:r>
              <w:t xml:space="preserve">          &lt;xs:key name="key_resources_capable-switch_flow-table"&gt;</w:t>
            </w:r>
          </w:p>
          <w:p w14:paraId="777AB051" w14:textId="77777777" w:rsidR="00D708FE" w:rsidRDefault="00D708FE" w:rsidP="00D708FE">
            <w:pPr>
              <w:pStyle w:val="XML1"/>
            </w:pPr>
            <w:r>
              <w:t xml:space="preserve">            &lt;xs:selector xpath="of11-config:flow-table"/&gt;</w:t>
            </w:r>
          </w:p>
          <w:p w14:paraId="38CB1700" w14:textId="77777777" w:rsidR="00D708FE" w:rsidRDefault="00D708FE" w:rsidP="00D708FE">
            <w:pPr>
              <w:pStyle w:val="XML1"/>
            </w:pPr>
            <w:r>
              <w:t xml:space="preserve">            &lt;xs:field xpath="of11-config:resource-id"/&gt;</w:t>
            </w:r>
          </w:p>
          <w:p w14:paraId="623E3357" w14:textId="77777777" w:rsidR="00D708FE" w:rsidRDefault="00D708FE" w:rsidP="00D708FE">
            <w:pPr>
              <w:pStyle w:val="XML1"/>
            </w:pPr>
            <w:r>
              <w:t xml:space="preserve">          &lt;/xs:key&gt;</w:t>
            </w:r>
          </w:p>
          <w:p w14:paraId="0744705E" w14:textId="77777777" w:rsidR="00D708FE" w:rsidRDefault="00D708FE" w:rsidP="00D708FE">
            <w:pPr>
              <w:pStyle w:val="XML1"/>
            </w:pPr>
            <w:r>
              <w:t xml:space="preserve">        &lt;/xs:element&gt;</w:t>
            </w:r>
          </w:p>
          <w:p w14:paraId="67977EDE" w14:textId="77777777" w:rsidR="00D708FE" w:rsidRDefault="00D708FE" w:rsidP="00D708FE">
            <w:pPr>
              <w:pStyle w:val="XML1"/>
            </w:pPr>
            <w:r>
              <w:t xml:space="preserve">        &lt;xs:element name="logical-switches" minOccurs="0"&gt;</w:t>
            </w:r>
          </w:p>
          <w:p w14:paraId="39EAF7BF" w14:textId="77777777" w:rsidR="00D708FE" w:rsidRDefault="00D708FE" w:rsidP="00D708FE">
            <w:pPr>
              <w:pStyle w:val="XML1"/>
            </w:pPr>
            <w:r>
              <w:t xml:space="preserve">          &lt;xs:annotation&gt;</w:t>
            </w:r>
          </w:p>
          <w:p w14:paraId="062F1FD9" w14:textId="77777777" w:rsidR="00D708FE" w:rsidRDefault="00D708FE" w:rsidP="00D708FE">
            <w:pPr>
              <w:pStyle w:val="XML1"/>
            </w:pPr>
            <w:r>
              <w:t xml:space="preserve">            &lt;xs:documentation&gt;</w:t>
            </w:r>
          </w:p>
          <w:p w14:paraId="58E589EB" w14:textId="77777777" w:rsidR="00D708FE" w:rsidRDefault="00D708FE" w:rsidP="00D708FE">
            <w:pPr>
              <w:pStyle w:val="XML1"/>
            </w:pPr>
            <w:r>
              <w:t xml:space="preserve">              This element contains a list of all OpenFlow </w:t>
            </w:r>
          </w:p>
          <w:p w14:paraId="78E8DE26" w14:textId="77777777" w:rsidR="00D708FE" w:rsidRDefault="00D708FE" w:rsidP="00D708FE">
            <w:pPr>
              <w:pStyle w:val="XML1"/>
            </w:pPr>
            <w:r>
              <w:t xml:space="preserve">              Logical Switches available at the OpenFlow Capable</w:t>
            </w:r>
          </w:p>
          <w:p w14:paraId="189F5995" w14:textId="77777777" w:rsidR="00D708FE" w:rsidRDefault="00D708FE" w:rsidP="00D708FE">
            <w:pPr>
              <w:pStyle w:val="XML1"/>
            </w:pPr>
            <w:r>
              <w:t xml:space="preserve">              Switch.</w:t>
            </w:r>
          </w:p>
          <w:p w14:paraId="343C73AF" w14:textId="77777777" w:rsidR="00D708FE" w:rsidRDefault="00D708FE" w:rsidP="00D708FE">
            <w:pPr>
              <w:pStyle w:val="XML1"/>
            </w:pPr>
            <w:r>
              <w:t xml:space="preserve">            &lt;/xs:documentation&gt;</w:t>
            </w:r>
          </w:p>
          <w:p w14:paraId="0E2ED027" w14:textId="77777777" w:rsidR="00D708FE" w:rsidRDefault="00D708FE" w:rsidP="00D708FE">
            <w:pPr>
              <w:pStyle w:val="XML1"/>
            </w:pPr>
            <w:r>
              <w:t xml:space="preserve">          &lt;/xs:annotation&gt;</w:t>
            </w:r>
          </w:p>
          <w:p w14:paraId="34F417E6" w14:textId="77777777" w:rsidR="00D708FE" w:rsidRDefault="00D708FE" w:rsidP="00D708FE">
            <w:pPr>
              <w:pStyle w:val="XML1"/>
            </w:pPr>
            <w:r>
              <w:t xml:space="preserve">          &lt;xs:complexType&gt;</w:t>
            </w:r>
          </w:p>
          <w:p w14:paraId="1345A115" w14:textId="77777777" w:rsidR="00D708FE" w:rsidRDefault="00D708FE" w:rsidP="00D708FE">
            <w:pPr>
              <w:pStyle w:val="XML1"/>
            </w:pPr>
            <w:r>
              <w:t xml:space="preserve">            &lt;xs:sequence&gt;</w:t>
            </w:r>
          </w:p>
          <w:p w14:paraId="714163E4" w14:textId="77777777" w:rsidR="00D708FE" w:rsidRDefault="00D708FE" w:rsidP="00D708FE">
            <w:pPr>
              <w:pStyle w:val="XML1"/>
            </w:pPr>
            <w:r>
              <w:t xml:space="preserve">              &lt;xs:element name="switch" minOccurs="0" maxOccurs="unbounded"&gt;</w:t>
            </w:r>
          </w:p>
          <w:p w14:paraId="74A203AE" w14:textId="77777777" w:rsidR="00D708FE" w:rsidRDefault="00D708FE" w:rsidP="00D708FE">
            <w:pPr>
              <w:pStyle w:val="XML1"/>
            </w:pPr>
            <w:r>
              <w:t xml:space="preserve">                &lt;xs:annotation&gt;</w:t>
            </w:r>
          </w:p>
          <w:p w14:paraId="067432F5" w14:textId="77777777" w:rsidR="00D708FE" w:rsidRDefault="00D708FE" w:rsidP="00D708FE">
            <w:pPr>
              <w:pStyle w:val="XML1"/>
            </w:pPr>
            <w:r>
              <w:t xml:space="preserve">                  &lt;xs:documentation&gt;</w:t>
            </w:r>
          </w:p>
          <w:p w14:paraId="32D3A783" w14:textId="77777777" w:rsidR="00D708FE" w:rsidRDefault="00D708FE" w:rsidP="00D708FE">
            <w:pPr>
              <w:pStyle w:val="XML1"/>
            </w:pPr>
            <w:r>
              <w:t xml:space="preserve">                    The list of all OpenFlow Logical Switches on</w:t>
            </w:r>
          </w:p>
          <w:p w14:paraId="7CCE2381" w14:textId="77777777" w:rsidR="00D708FE" w:rsidRDefault="00D708FE" w:rsidP="00D708FE">
            <w:pPr>
              <w:pStyle w:val="XML1"/>
            </w:pPr>
            <w:r>
              <w:t xml:space="preserve">                    the OpenFlow Capable Switch.</w:t>
            </w:r>
          </w:p>
          <w:p w14:paraId="0B3500AE" w14:textId="77777777" w:rsidR="00D708FE" w:rsidRDefault="00D708FE" w:rsidP="00D708FE">
            <w:pPr>
              <w:pStyle w:val="XML1"/>
            </w:pPr>
          </w:p>
          <w:p w14:paraId="0B67CD95" w14:textId="77777777" w:rsidR="00D708FE" w:rsidRDefault="00D708FE" w:rsidP="00D708FE">
            <w:pPr>
              <w:pStyle w:val="XML1"/>
            </w:pPr>
            <w:r>
              <w:t xml:space="preserve">                    The element 'resource-id' of OFLogicalSwitchType MUST be</w:t>
            </w:r>
          </w:p>
          <w:p w14:paraId="284693B7" w14:textId="77777777" w:rsidR="00D708FE" w:rsidRDefault="00D708FE" w:rsidP="00D708FE">
            <w:pPr>
              <w:pStyle w:val="XML1"/>
            </w:pPr>
            <w:r>
              <w:t xml:space="preserve">                    unique within this list.</w:t>
            </w:r>
          </w:p>
          <w:p w14:paraId="369D8B01" w14:textId="77777777" w:rsidR="00D708FE" w:rsidRDefault="00D708FE" w:rsidP="00D708FE">
            <w:pPr>
              <w:pStyle w:val="XML1"/>
            </w:pPr>
            <w:r>
              <w:t xml:space="preserve">                  &lt;/xs:documentation&gt;</w:t>
            </w:r>
          </w:p>
          <w:p w14:paraId="54EA6FB1" w14:textId="77777777" w:rsidR="00D708FE" w:rsidRDefault="00D708FE" w:rsidP="00D708FE">
            <w:pPr>
              <w:pStyle w:val="XML1"/>
            </w:pPr>
            <w:r>
              <w:t xml:space="preserve">                &lt;/xs:annotation&gt;</w:t>
            </w:r>
          </w:p>
          <w:p w14:paraId="40CBBA55" w14:textId="77777777" w:rsidR="00D708FE" w:rsidRDefault="00D708FE" w:rsidP="00D708FE">
            <w:pPr>
              <w:pStyle w:val="XML1"/>
            </w:pPr>
            <w:r>
              <w:t xml:space="preserve">                &lt;xs:complexType&gt;</w:t>
            </w:r>
          </w:p>
          <w:p w14:paraId="62B83155" w14:textId="77777777" w:rsidR="00D708FE" w:rsidRDefault="00D708FE" w:rsidP="00D708FE">
            <w:pPr>
              <w:pStyle w:val="XML1"/>
            </w:pPr>
            <w:r>
              <w:t xml:space="preserve">                  &lt;xs:sequence&gt;</w:t>
            </w:r>
          </w:p>
          <w:p w14:paraId="4F497DA4" w14:textId="77777777" w:rsidR="00D708FE" w:rsidRDefault="00D708FE" w:rsidP="00D708FE">
            <w:pPr>
              <w:pStyle w:val="XML1"/>
            </w:pPr>
            <w:r>
              <w:lastRenderedPageBreak/>
              <w:t xml:space="preserve">                    &lt;xs:group ref="OFLogicalSwitchType"/&gt;</w:t>
            </w:r>
          </w:p>
          <w:p w14:paraId="5165EEC5" w14:textId="77777777" w:rsidR="00D708FE" w:rsidRDefault="00D708FE" w:rsidP="00D708FE">
            <w:pPr>
              <w:pStyle w:val="XML1"/>
            </w:pPr>
            <w:r>
              <w:t xml:space="preserve">                  &lt;/xs:sequence&gt;</w:t>
            </w:r>
          </w:p>
          <w:p w14:paraId="4E85CE83" w14:textId="77777777" w:rsidR="00D708FE" w:rsidRDefault="00D708FE" w:rsidP="00D708FE">
            <w:pPr>
              <w:pStyle w:val="XML1"/>
            </w:pPr>
            <w:r>
              <w:t xml:space="preserve">                &lt;/xs:complexType&gt;</w:t>
            </w:r>
          </w:p>
          <w:p w14:paraId="7E505459" w14:textId="77777777" w:rsidR="00D708FE" w:rsidRDefault="00D708FE" w:rsidP="00D708FE">
            <w:pPr>
              <w:pStyle w:val="XML1"/>
            </w:pPr>
            <w:r>
              <w:t xml:space="preserve">              &lt;/xs:element&gt;</w:t>
            </w:r>
          </w:p>
          <w:p w14:paraId="6AC0D596" w14:textId="77777777" w:rsidR="00D708FE" w:rsidRDefault="00D708FE" w:rsidP="00D708FE">
            <w:pPr>
              <w:pStyle w:val="XML1"/>
            </w:pPr>
            <w:r>
              <w:t xml:space="preserve">            &lt;/xs:sequence&gt;</w:t>
            </w:r>
          </w:p>
          <w:p w14:paraId="02CED40E" w14:textId="77777777" w:rsidR="00D708FE" w:rsidRDefault="00D708FE" w:rsidP="00D708FE">
            <w:pPr>
              <w:pStyle w:val="XML1"/>
            </w:pPr>
            <w:r>
              <w:t xml:space="preserve">          &lt;/xs:complexType&gt;</w:t>
            </w:r>
          </w:p>
          <w:p w14:paraId="53A9DA87" w14:textId="77777777" w:rsidR="00D708FE" w:rsidRDefault="00D708FE" w:rsidP="00D708FE">
            <w:pPr>
              <w:pStyle w:val="XML1"/>
            </w:pPr>
            <w:r>
              <w:t xml:space="preserve">          &lt;xs:key name="key_logical-switches_capable-switch_switch"&gt;</w:t>
            </w:r>
          </w:p>
          <w:p w14:paraId="363144CA" w14:textId="77777777" w:rsidR="00D708FE" w:rsidRDefault="00D708FE" w:rsidP="00D708FE">
            <w:pPr>
              <w:pStyle w:val="XML1"/>
            </w:pPr>
            <w:r>
              <w:t xml:space="preserve">            &lt;xs:selector xpath="of11-config:switch"/&gt;</w:t>
            </w:r>
          </w:p>
          <w:p w14:paraId="1B28B866" w14:textId="77777777" w:rsidR="00D708FE" w:rsidRDefault="00D708FE" w:rsidP="00D708FE">
            <w:pPr>
              <w:pStyle w:val="XML1"/>
            </w:pPr>
            <w:r>
              <w:t xml:space="preserve">            &lt;xs:field xpath="of11-config:id"/&gt;</w:t>
            </w:r>
          </w:p>
          <w:p w14:paraId="0436F1AE" w14:textId="77777777" w:rsidR="00D708FE" w:rsidRDefault="00D708FE" w:rsidP="00D708FE">
            <w:pPr>
              <w:pStyle w:val="XML1"/>
            </w:pPr>
            <w:r>
              <w:t xml:space="preserve">          &lt;/xs:key&gt;</w:t>
            </w:r>
          </w:p>
          <w:p w14:paraId="4AE264C5" w14:textId="77777777" w:rsidR="00D708FE" w:rsidRDefault="00D708FE" w:rsidP="00D708FE">
            <w:pPr>
              <w:pStyle w:val="XML1"/>
            </w:pPr>
            <w:r>
              <w:t xml:space="preserve">        &lt;/xs:element&gt;</w:t>
            </w:r>
          </w:p>
          <w:p w14:paraId="6A40BB1F" w14:textId="77777777" w:rsidR="00D708FE" w:rsidRDefault="00D708FE" w:rsidP="00D708FE">
            <w:pPr>
              <w:pStyle w:val="XML1"/>
            </w:pPr>
            <w:r>
              <w:t xml:space="preserve">      &lt;/xs:sequence&gt;</w:t>
            </w:r>
          </w:p>
          <w:p w14:paraId="50578122" w14:textId="77777777" w:rsidR="00D708FE" w:rsidRDefault="00D708FE" w:rsidP="00D708FE">
            <w:pPr>
              <w:pStyle w:val="XML1"/>
            </w:pPr>
            <w:r>
              <w:t xml:space="preserve">    &lt;/xs:complexType&gt;</w:t>
            </w:r>
          </w:p>
          <w:p w14:paraId="4801CC45" w14:textId="77777777" w:rsidR="00D708FE" w:rsidRDefault="00D708FE" w:rsidP="00D708FE">
            <w:pPr>
              <w:pStyle w:val="XML1"/>
            </w:pPr>
            <w:r>
              <w:t xml:space="preserve">  &lt;/xs:element&gt;</w:t>
            </w:r>
          </w:p>
          <w:p w14:paraId="08064185" w14:textId="77777777" w:rsidR="00D708FE" w:rsidRDefault="00D708FE" w:rsidP="00D708FE">
            <w:pPr>
              <w:pStyle w:val="XML1"/>
            </w:pPr>
          </w:p>
          <w:p w14:paraId="769E89FF" w14:textId="730C459C" w:rsidR="00C31DBC" w:rsidRPr="009F1B7D" w:rsidRDefault="00D708FE" w:rsidP="00D708FE">
            <w:pPr>
              <w:pStyle w:val="XML1"/>
            </w:pPr>
            <w:r>
              <w:t>&lt;/xs:schema&gt;</w:t>
            </w:r>
          </w:p>
        </w:tc>
      </w:tr>
    </w:tbl>
    <w:p w14:paraId="78119F63" w14:textId="77777777" w:rsidR="00F71F36" w:rsidRPr="009F1B7D" w:rsidRDefault="00F71F36" w:rsidP="007D61A9">
      <w:pPr>
        <w:pStyle w:val="Appx"/>
      </w:pPr>
      <w:bookmarkStart w:id="318" w:name="_Toc315954032"/>
      <w:bookmarkStart w:id="319" w:name="_Toc316542542"/>
      <w:bookmarkStart w:id="320" w:name="_Toc335229053"/>
      <w:r w:rsidRPr="007E6BF6">
        <w:lastRenderedPageBreak/>
        <w:t>YANG</w:t>
      </w:r>
      <w:r w:rsidRPr="00DB42FD">
        <w:t xml:space="preserve"> Specification</w:t>
      </w:r>
      <w:bookmarkEnd w:id="318"/>
      <w:bookmarkEnd w:id="319"/>
      <w:bookmarkEnd w:id="320"/>
    </w:p>
    <w:tbl>
      <w:tblPr>
        <w:tblStyle w:val="XMLtable"/>
        <w:tblW w:w="5000" w:type="pct"/>
        <w:tblLook w:val="04A0" w:firstRow="1" w:lastRow="0" w:firstColumn="1" w:lastColumn="0" w:noHBand="0" w:noVBand="1"/>
      </w:tblPr>
      <w:tblGrid>
        <w:gridCol w:w="9474"/>
      </w:tblGrid>
      <w:tr w:rsidR="00F71F36" w:rsidRPr="009F1B7D" w14:paraId="0E78A36D" w14:textId="77777777" w:rsidTr="00C128FA">
        <w:tc>
          <w:tcPr>
            <w:tcW w:w="5000" w:type="pct"/>
          </w:tcPr>
          <w:p w14:paraId="5FDB271D" w14:textId="0273A0BF" w:rsidR="009F3611" w:rsidRPr="00C128FA" w:rsidRDefault="009F3611" w:rsidP="009F3611">
            <w:pPr>
              <w:pStyle w:val="XML1"/>
            </w:pPr>
            <w:r w:rsidRPr="00C128FA">
              <w:t>module of-config1.1.1 {</w:t>
            </w:r>
          </w:p>
          <w:p w14:paraId="75786251" w14:textId="77777777" w:rsidR="009F3611" w:rsidRPr="00C128FA" w:rsidRDefault="009F3611" w:rsidP="009F3611">
            <w:pPr>
              <w:pStyle w:val="XML1"/>
            </w:pPr>
            <w:r w:rsidRPr="00C128FA">
              <w:t xml:space="preserve">  namespace "urn:onf:of111:config:yang";</w:t>
            </w:r>
          </w:p>
          <w:p w14:paraId="2660B503" w14:textId="77777777" w:rsidR="009F3611" w:rsidRPr="00C128FA" w:rsidRDefault="009F3611" w:rsidP="009F3611">
            <w:pPr>
              <w:pStyle w:val="XML1"/>
            </w:pPr>
            <w:r w:rsidRPr="00C128FA">
              <w:t xml:space="preserve">  prefix of11-config;</w:t>
            </w:r>
          </w:p>
          <w:p w14:paraId="670D0A08" w14:textId="77777777" w:rsidR="009F3611" w:rsidRPr="00C128FA" w:rsidRDefault="009F3611" w:rsidP="009F3611">
            <w:pPr>
              <w:pStyle w:val="XML1"/>
            </w:pPr>
          </w:p>
          <w:p w14:paraId="7A46BBDB" w14:textId="77777777" w:rsidR="009F3611" w:rsidRPr="00C128FA" w:rsidRDefault="009F3611" w:rsidP="009F3611">
            <w:pPr>
              <w:pStyle w:val="XML1"/>
            </w:pPr>
            <w:r w:rsidRPr="00C128FA">
              <w:t xml:space="preserve">  import ietf-yang-types { prefix yang; }</w:t>
            </w:r>
          </w:p>
          <w:p w14:paraId="06A1B06E" w14:textId="77777777" w:rsidR="009F3611" w:rsidRPr="00C128FA" w:rsidRDefault="009F3611" w:rsidP="009F3611">
            <w:pPr>
              <w:pStyle w:val="XML1"/>
            </w:pPr>
            <w:r w:rsidRPr="00C128FA">
              <w:t xml:space="preserve">  import ietf-inet-types { prefix inet; }</w:t>
            </w:r>
          </w:p>
          <w:p w14:paraId="03FA26C9" w14:textId="77777777" w:rsidR="009F3611" w:rsidRPr="00C128FA" w:rsidRDefault="009F3611" w:rsidP="009F3611">
            <w:pPr>
              <w:pStyle w:val="XML1"/>
            </w:pPr>
          </w:p>
          <w:p w14:paraId="2EAE90B0" w14:textId="77777777" w:rsidR="009F3611" w:rsidRPr="00C128FA" w:rsidRDefault="009F3611" w:rsidP="009F3611">
            <w:pPr>
              <w:pStyle w:val="XML1"/>
            </w:pPr>
            <w:r w:rsidRPr="00C128FA">
              <w:t xml:space="preserve">  organization "ONF Config Management Group";</w:t>
            </w:r>
          </w:p>
          <w:p w14:paraId="79F17518" w14:textId="77777777" w:rsidR="009F3611" w:rsidRPr="00C128FA" w:rsidRDefault="009F3611" w:rsidP="009F3611">
            <w:pPr>
              <w:pStyle w:val="XML1"/>
            </w:pPr>
          </w:p>
          <w:p w14:paraId="3F260CA9" w14:textId="77777777" w:rsidR="009F3611" w:rsidRPr="00C128FA" w:rsidRDefault="009F3611" w:rsidP="009F3611">
            <w:pPr>
              <w:pStyle w:val="XML1"/>
            </w:pPr>
            <w:r w:rsidRPr="00C128FA">
              <w:t xml:space="preserve">  contact "tbd";</w:t>
            </w:r>
          </w:p>
          <w:p w14:paraId="31C07B4C" w14:textId="77777777" w:rsidR="009F3611" w:rsidRPr="00C128FA" w:rsidRDefault="009F3611" w:rsidP="009F3611">
            <w:pPr>
              <w:pStyle w:val="XML1"/>
            </w:pPr>
          </w:p>
          <w:p w14:paraId="4046EC86" w14:textId="28EA78C9" w:rsidR="009F3611" w:rsidRPr="00C128FA" w:rsidRDefault="009F3611" w:rsidP="009F3611">
            <w:pPr>
              <w:pStyle w:val="XML1"/>
            </w:pPr>
            <w:r w:rsidRPr="00C128FA">
              <w:t xml:space="preserve">  description "</w:t>
            </w:r>
          </w:p>
          <w:p w14:paraId="7BECA951" w14:textId="77777777" w:rsidR="009F3611" w:rsidRPr="00C128FA" w:rsidRDefault="009F3611" w:rsidP="009F3611">
            <w:pPr>
              <w:pStyle w:val="XML1"/>
            </w:pPr>
          </w:p>
          <w:p w14:paraId="4128840F" w14:textId="77777777" w:rsidR="009F3611" w:rsidRPr="00C128FA" w:rsidRDefault="009F3611" w:rsidP="009F3611">
            <w:pPr>
              <w:pStyle w:val="XML1"/>
            </w:pPr>
            <w:r w:rsidRPr="00C128FA">
              <w:t xml:space="preserve">    NETCONF Operational Considerations</w:t>
            </w:r>
          </w:p>
          <w:p w14:paraId="4A5F020C" w14:textId="77777777" w:rsidR="009F3611" w:rsidRPr="00C128FA" w:rsidRDefault="009F3611" w:rsidP="009F3611">
            <w:pPr>
              <w:pStyle w:val="XML1"/>
            </w:pPr>
          </w:p>
          <w:p w14:paraId="39DE74F4" w14:textId="77777777" w:rsidR="009F3611" w:rsidRPr="00C128FA" w:rsidRDefault="009F3611" w:rsidP="009F3611">
            <w:pPr>
              <w:pStyle w:val="XML1"/>
            </w:pPr>
            <w:r w:rsidRPr="00C128FA">
              <w:t xml:space="preserve">    Elements that are configurable, optional and have a default</w:t>
            </w:r>
          </w:p>
          <w:p w14:paraId="26399261" w14:textId="77777777" w:rsidR="009F3611" w:rsidRPr="00C128FA" w:rsidRDefault="009F3611" w:rsidP="009F3611">
            <w:pPr>
              <w:pStyle w:val="XML1"/>
            </w:pPr>
            <w:r w:rsidRPr="00C128FA">
              <w:t xml:space="preserve">    value MAY be reported by replies to NETCONF &lt;get-config&gt;</w:t>
            </w:r>
          </w:p>
          <w:p w14:paraId="09B14FA2" w14:textId="77777777" w:rsidR="009F3611" w:rsidRPr="00C128FA" w:rsidRDefault="009F3611" w:rsidP="009F3611">
            <w:pPr>
              <w:pStyle w:val="XML1"/>
            </w:pPr>
            <w:r w:rsidRPr="00C128FA">
              <w:t xml:space="preserve">    requests. All non-configurable values SHOULD be reported by</w:t>
            </w:r>
          </w:p>
          <w:p w14:paraId="7248BCC3" w14:textId="77777777" w:rsidR="009F3611" w:rsidRPr="00C128FA" w:rsidRDefault="009F3611" w:rsidP="009F3611">
            <w:pPr>
              <w:pStyle w:val="XML1"/>
            </w:pPr>
            <w:r w:rsidRPr="00C128FA">
              <w:t xml:space="preserve">    replies to NETCONF &lt;get&gt; requests.</w:t>
            </w:r>
          </w:p>
          <w:p w14:paraId="6B7E668B" w14:textId="77777777" w:rsidR="009F3611" w:rsidRPr="00C128FA" w:rsidRDefault="009F3611" w:rsidP="009F3611">
            <w:pPr>
              <w:pStyle w:val="XML1"/>
            </w:pPr>
          </w:p>
          <w:p w14:paraId="6B30DD4D" w14:textId="77777777" w:rsidR="009F3611" w:rsidRPr="00C128FA" w:rsidRDefault="009F3611" w:rsidP="009F3611">
            <w:pPr>
              <w:pStyle w:val="XML1"/>
            </w:pPr>
            <w:r w:rsidRPr="00C128FA">
              <w:t xml:space="preserve">     Attemps to modify non-configurable elements with a NETCONF</w:t>
            </w:r>
          </w:p>
          <w:p w14:paraId="4CA6C816" w14:textId="77777777" w:rsidR="009F3611" w:rsidRPr="00C128FA" w:rsidRDefault="009F3611" w:rsidP="009F3611">
            <w:pPr>
              <w:pStyle w:val="XML1"/>
            </w:pPr>
            <w:r w:rsidRPr="00C128FA">
              <w:t xml:space="preserve">     &lt;edit-config&gt; operation MUST result in an</w:t>
            </w:r>
          </w:p>
          <w:p w14:paraId="3556CA3C" w14:textId="77777777" w:rsidR="009F3611" w:rsidRPr="00C128FA" w:rsidRDefault="009F3611" w:rsidP="009F3611">
            <w:pPr>
              <w:pStyle w:val="XML1"/>
            </w:pPr>
            <w:r w:rsidRPr="00C128FA">
              <w:t xml:space="preserve">     'operation-not-supported' error with type 'application'.</w:t>
            </w:r>
          </w:p>
          <w:p w14:paraId="5D993C42" w14:textId="77777777" w:rsidR="009F3611" w:rsidRPr="00C128FA" w:rsidRDefault="009F3611" w:rsidP="009F3611">
            <w:pPr>
              <w:pStyle w:val="XML1"/>
            </w:pPr>
          </w:p>
          <w:p w14:paraId="5AA98F5C" w14:textId="77777777" w:rsidR="009F3611" w:rsidRPr="00C128FA" w:rsidRDefault="009F3611" w:rsidP="009F3611">
            <w:pPr>
              <w:pStyle w:val="XML1"/>
            </w:pPr>
            <w:r w:rsidRPr="00C128FA">
              <w:t xml:space="preserve">     When validating an &lt;edit</w:t>
            </w:r>
            <w:r w:rsidRPr="00C128FA">
              <w:rPr>
                <w:rFonts w:ascii="MS Mincho" w:eastAsia="MS Mincho" w:hAnsi="MS Mincho" w:cs="MS Mincho"/>
              </w:rPr>
              <w:t>‑</w:t>
            </w:r>
            <w:r w:rsidRPr="00C128FA">
              <w:t xml:space="preserve">config&gt; operation the following </w:t>
            </w:r>
          </w:p>
          <w:p w14:paraId="35ED9F07" w14:textId="77777777" w:rsidR="009F3611" w:rsidRPr="00C128FA" w:rsidRDefault="009F3611" w:rsidP="009F3611">
            <w:pPr>
              <w:pStyle w:val="XML1"/>
            </w:pPr>
            <w:r w:rsidRPr="00C128FA">
              <w:t xml:space="preserve">     errors MUST be detected:</w:t>
            </w:r>
          </w:p>
          <w:p w14:paraId="77FAAAE1" w14:textId="77777777" w:rsidR="009F3611" w:rsidRPr="00C128FA" w:rsidRDefault="009F3611" w:rsidP="009F3611">
            <w:pPr>
              <w:pStyle w:val="XML1"/>
            </w:pPr>
          </w:p>
          <w:p w14:paraId="667A63AF" w14:textId="77777777" w:rsidR="009F3611" w:rsidRPr="00C128FA" w:rsidRDefault="009F3611" w:rsidP="009F3611">
            <w:pPr>
              <w:pStyle w:val="XML1"/>
            </w:pPr>
            <w:r w:rsidRPr="00C128FA">
              <w:t xml:space="preserve">     * Delete requests for non-existent data. In this case a</w:t>
            </w:r>
          </w:p>
          <w:p w14:paraId="004F2AA3" w14:textId="77777777" w:rsidR="009F3611" w:rsidRPr="00C128FA" w:rsidRDefault="009F3611" w:rsidP="009F3611">
            <w:pPr>
              <w:pStyle w:val="XML1"/>
            </w:pPr>
            <w:r w:rsidRPr="00C128FA">
              <w:t xml:space="preserve">       'data-missing' error is returned.</w:t>
            </w:r>
          </w:p>
          <w:p w14:paraId="78235E91" w14:textId="77777777" w:rsidR="009F3611" w:rsidRPr="00C128FA" w:rsidRDefault="009F3611" w:rsidP="009F3611">
            <w:pPr>
              <w:pStyle w:val="XML1"/>
            </w:pPr>
            <w:r w:rsidRPr="00C128FA">
              <w:t xml:space="preserve">     * Create requests for existent data. In this case a </w:t>
            </w:r>
          </w:p>
          <w:p w14:paraId="7FEFD915" w14:textId="77777777" w:rsidR="009F3611" w:rsidRPr="00C128FA" w:rsidRDefault="009F3611" w:rsidP="009F3611">
            <w:pPr>
              <w:pStyle w:val="XML1"/>
            </w:pPr>
            <w:r w:rsidRPr="00C128FA">
              <w:t xml:space="preserve">       'data-exists' error is returned.</w:t>
            </w:r>
          </w:p>
          <w:p w14:paraId="2F68052C" w14:textId="77777777" w:rsidR="009F3611" w:rsidRPr="00C128FA" w:rsidRDefault="009F3611" w:rsidP="009F3611">
            <w:pPr>
              <w:pStyle w:val="XML1"/>
            </w:pPr>
            <w:r w:rsidRPr="00C128FA">
              <w:t xml:space="preserve">     * If the NETCONF operation creates data nodes under a</w:t>
            </w:r>
          </w:p>
          <w:p w14:paraId="449B3D47" w14:textId="77777777" w:rsidR="009F3611" w:rsidRPr="00C128FA" w:rsidRDefault="009F3611" w:rsidP="009F3611">
            <w:pPr>
              <w:pStyle w:val="XML1"/>
            </w:pPr>
            <w:r w:rsidRPr="00C128FA">
              <w:t xml:space="preserve">        'choice', any existing nodes from other branches are</w:t>
            </w:r>
          </w:p>
          <w:p w14:paraId="128AB3E6" w14:textId="77777777" w:rsidR="009F3611" w:rsidRPr="00C128FA" w:rsidRDefault="009F3611" w:rsidP="009F3611">
            <w:pPr>
              <w:pStyle w:val="XML1"/>
            </w:pPr>
            <w:r w:rsidRPr="00C128FA">
              <w:t xml:space="preserve">        deleted.";</w:t>
            </w:r>
          </w:p>
          <w:p w14:paraId="6E242FA1" w14:textId="77777777" w:rsidR="009F3611" w:rsidRPr="00C128FA" w:rsidRDefault="009F3611" w:rsidP="009F3611">
            <w:pPr>
              <w:pStyle w:val="XML1"/>
            </w:pPr>
          </w:p>
          <w:p w14:paraId="7D4432B7" w14:textId="77777777" w:rsidR="009F3611" w:rsidRPr="00C128FA" w:rsidRDefault="009F3611" w:rsidP="009F3611">
            <w:pPr>
              <w:pStyle w:val="XML1"/>
            </w:pPr>
            <w:r w:rsidRPr="00C128FA">
              <w:lastRenderedPageBreak/>
              <w:t xml:space="preserve">  revision 2011-12-07 {</w:t>
            </w:r>
          </w:p>
          <w:p w14:paraId="3C5A80A8" w14:textId="77777777" w:rsidR="009F3611" w:rsidRPr="00C128FA" w:rsidRDefault="009F3611" w:rsidP="009F3611">
            <w:pPr>
              <w:pStyle w:val="XML1"/>
            </w:pPr>
            <w:r w:rsidRPr="00C128FA">
              <w:t xml:space="preserve">    description "First Version";</w:t>
            </w:r>
          </w:p>
          <w:p w14:paraId="77066F57" w14:textId="77777777" w:rsidR="009F3611" w:rsidRPr="00C128FA" w:rsidRDefault="009F3611" w:rsidP="009F3611">
            <w:pPr>
              <w:pStyle w:val="XML1"/>
            </w:pPr>
          </w:p>
          <w:p w14:paraId="4CEA534B" w14:textId="77777777" w:rsidR="009F3611" w:rsidRPr="00C128FA" w:rsidRDefault="009F3611" w:rsidP="009F3611">
            <w:pPr>
              <w:pStyle w:val="XML1"/>
            </w:pPr>
            <w:r w:rsidRPr="00C128FA">
              <w:t xml:space="preserve">    reference "tbd";</w:t>
            </w:r>
          </w:p>
          <w:p w14:paraId="548A334B" w14:textId="77777777" w:rsidR="009F3611" w:rsidRPr="00C128FA" w:rsidRDefault="009F3611" w:rsidP="009F3611">
            <w:pPr>
              <w:pStyle w:val="XML1"/>
            </w:pPr>
            <w:r w:rsidRPr="00C128FA">
              <w:t xml:space="preserve">  }</w:t>
            </w:r>
          </w:p>
          <w:p w14:paraId="54DEB649" w14:textId="77777777" w:rsidR="009F3611" w:rsidRPr="00C128FA" w:rsidRDefault="009F3611" w:rsidP="009F3611">
            <w:pPr>
              <w:pStyle w:val="XML1"/>
            </w:pPr>
          </w:p>
          <w:p w14:paraId="7F03F9E3" w14:textId="77777777" w:rsidR="009F3611" w:rsidRPr="00C128FA" w:rsidRDefault="009F3611" w:rsidP="009F3611">
            <w:pPr>
              <w:pStyle w:val="XML1"/>
            </w:pPr>
            <w:r w:rsidRPr="00C128FA">
              <w:t>/*****************************************************************</w:t>
            </w:r>
          </w:p>
          <w:p w14:paraId="569684D5" w14:textId="77777777" w:rsidR="009F3611" w:rsidRPr="00C128FA" w:rsidRDefault="009F3611" w:rsidP="009F3611">
            <w:pPr>
              <w:pStyle w:val="XML1"/>
            </w:pPr>
            <w:r w:rsidRPr="00C128FA">
              <w:t xml:space="preserve"> * Features</w:t>
            </w:r>
          </w:p>
          <w:p w14:paraId="6772B385" w14:textId="77777777" w:rsidR="009F3611" w:rsidRPr="00C128FA" w:rsidRDefault="009F3611" w:rsidP="009F3611">
            <w:pPr>
              <w:pStyle w:val="XML1"/>
            </w:pPr>
            <w:r w:rsidRPr="00C128FA">
              <w:t xml:space="preserve"> *****************************************************************/</w:t>
            </w:r>
          </w:p>
          <w:p w14:paraId="365DF4D8" w14:textId="77777777" w:rsidR="009F3611" w:rsidRPr="00C128FA" w:rsidRDefault="009F3611" w:rsidP="009F3611">
            <w:pPr>
              <w:pStyle w:val="XML1"/>
            </w:pPr>
          </w:p>
          <w:p w14:paraId="4D86E227" w14:textId="77777777" w:rsidR="009F3611" w:rsidRPr="00C128FA" w:rsidRDefault="009F3611" w:rsidP="009F3611">
            <w:pPr>
              <w:pStyle w:val="XML1"/>
            </w:pPr>
            <w:r w:rsidRPr="00C128FA">
              <w:t>/*****************************************************************</w:t>
            </w:r>
          </w:p>
          <w:p w14:paraId="4A9ECA49" w14:textId="77777777" w:rsidR="009F3611" w:rsidRPr="00C128FA" w:rsidRDefault="009F3611" w:rsidP="009F3611">
            <w:pPr>
              <w:pStyle w:val="XML1"/>
            </w:pPr>
            <w:r w:rsidRPr="00C128FA">
              <w:t xml:space="preserve"> * Type definitions</w:t>
            </w:r>
          </w:p>
          <w:p w14:paraId="48C31D5F" w14:textId="77777777" w:rsidR="009F3611" w:rsidRPr="00C128FA" w:rsidRDefault="009F3611" w:rsidP="009F3611">
            <w:pPr>
              <w:pStyle w:val="XML1"/>
            </w:pPr>
            <w:r w:rsidRPr="00C128FA">
              <w:t xml:space="preserve"> *****************************************************************/</w:t>
            </w:r>
          </w:p>
          <w:p w14:paraId="004AB0F7" w14:textId="77777777" w:rsidR="009F3611" w:rsidRPr="00C128FA" w:rsidRDefault="009F3611" w:rsidP="009F3611">
            <w:pPr>
              <w:pStyle w:val="XML1"/>
            </w:pPr>
          </w:p>
          <w:p w14:paraId="4C7392FA" w14:textId="77777777" w:rsidR="009F3611" w:rsidRPr="00C128FA" w:rsidRDefault="009F3611" w:rsidP="009F3611">
            <w:pPr>
              <w:pStyle w:val="XML1"/>
            </w:pPr>
            <w:r w:rsidRPr="00C128FA">
              <w:t xml:space="preserve">  typedef OFConfigId {</w:t>
            </w:r>
          </w:p>
          <w:p w14:paraId="08DA50D9" w14:textId="77777777" w:rsidR="009F3611" w:rsidRPr="00C128FA" w:rsidRDefault="009F3611" w:rsidP="009F3611">
            <w:pPr>
              <w:pStyle w:val="XML1"/>
            </w:pPr>
            <w:r w:rsidRPr="00C128FA">
              <w:t xml:space="preserve">    type inet:uri;</w:t>
            </w:r>
          </w:p>
          <w:p w14:paraId="3A5C5665" w14:textId="77777777" w:rsidR="009F3611" w:rsidRPr="00C128FA" w:rsidRDefault="009F3611" w:rsidP="009F3611">
            <w:pPr>
              <w:pStyle w:val="XML1"/>
            </w:pPr>
            <w:r w:rsidRPr="00C128FA">
              <w:t xml:space="preserve">    description "Generic type of an identifier in OF-CONFIG";</w:t>
            </w:r>
          </w:p>
          <w:p w14:paraId="036B3810" w14:textId="77777777" w:rsidR="009F3611" w:rsidRPr="00C128FA" w:rsidRDefault="009F3611" w:rsidP="009F3611">
            <w:pPr>
              <w:pStyle w:val="XML1"/>
            </w:pPr>
            <w:r w:rsidRPr="00C128FA">
              <w:t xml:space="preserve">  }</w:t>
            </w:r>
          </w:p>
          <w:p w14:paraId="43526959" w14:textId="77777777" w:rsidR="009F3611" w:rsidRPr="00C128FA" w:rsidRDefault="009F3611" w:rsidP="009F3611">
            <w:pPr>
              <w:pStyle w:val="XML1"/>
            </w:pPr>
          </w:p>
          <w:p w14:paraId="4BA04343" w14:textId="77777777" w:rsidR="009F3611" w:rsidRPr="00C128FA" w:rsidRDefault="009F3611" w:rsidP="009F3611">
            <w:pPr>
              <w:pStyle w:val="XML1"/>
            </w:pPr>
            <w:r w:rsidRPr="00C128FA">
              <w:t xml:space="preserve">  typedef OFConfigurationPointProtocolType {</w:t>
            </w:r>
          </w:p>
          <w:p w14:paraId="5E414990" w14:textId="77777777" w:rsidR="009F3611" w:rsidRPr="00C128FA" w:rsidRDefault="009F3611" w:rsidP="009F3611">
            <w:pPr>
              <w:pStyle w:val="XML1"/>
            </w:pPr>
            <w:r w:rsidRPr="00C128FA">
              <w:t xml:space="preserve">    type enumeration {</w:t>
            </w:r>
          </w:p>
          <w:p w14:paraId="09B00C8E" w14:textId="77777777" w:rsidR="009F3611" w:rsidRPr="00C128FA" w:rsidRDefault="009F3611" w:rsidP="009F3611">
            <w:pPr>
              <w:pStyle w:val="XML1"/>
            </w:pPr>
            <w:r w:rsidRPr="00C128FA">
              <w:t xml:space="preserve">      enum "ssh";</w:t>
            </w:r>
          </w:p>
          <w:p w14:paraId="41DE6500" w14:textId="77777777" w:rsidR="009F3611" w:rsidRPr="00C128FA" w:rsidRDefault="009F3611" w:rsidP="009F3611">
            <w:pPr>
              <w:pStyle w:val="XML1"/>
            </w:pPr>
            <w:r w:rsidRPr="00C128FA">
              <w:t xml:space="preserve">      enum "soap";</w:t>
            </w:r>
          </w:p>
          <w:p w14:paraId="0BD57A6F" w14:textId="77777777" w:rsidR="009F3611" w:rsidRPr="00C128FA" w:rsidRDefault="009F3611" w:rsidP="009F3611">
            <w:pPr>
              <w:pStyle w:val="XML1"/>
            </w:pPr>
            <w:r w:rsidRPr="00C128FA">
              <w:t xml:space="preserve">      enum "tls";</w:t>
            </w:r>
          </w:p>
          <w:p w14:paraId="17C6A81A" w14:textId="77777777" w:rsidR="009F3611" w:rsidRPr="00C128FA" w:rsidRDefault="009F3611" w:rsidP="009F3611">
            <w:pPr>
              <w:pStyle w:val="XML1"/>
            </w:pPr>
            <w:r w:rsidRPr="00C128FA">
              <w:t xml:space="preserve">      enum "beep";</w:t>
            </w:r>
          </w:p>
          <w:p w14:paraId="3B2BB4A1" w14:textId="77777777" w:rsidR="009F3611" w:rsidRPr="00C128FA" w:rsidRDefault="009F3611" w:rsidP="009F3611">
            <w:pPr>
              <w:pStyle w:val="XML1"/>
            </w:pPr>
            <w:r w:rsidRPr="00C128FA">
              <w:t xml:space="preserve">    }</w:t>
            </w:r>
          </w:p>
          <w:p w14:paraId="16BD4D65" w14:textId="77777777" w:rsidR="009F3611" w:rsidRPr="00C128FA" w:rsidRDefault="009F3611" w:rsidP="009F3611">
            <w:pPr>
              <w:pStyle w:val="XML1"/>
            </w:pPr>
            <w:r w:rsidRPr="00C128FA">
              <w:t xml:space="preserve">    description "Possible protocols to connect ot an OF</w:t>
            </w:r>
          </w:p>
          <w:p w14:paraId="774EEB69" w14:textId="77777777" w:rsidR="009F3611" w:rsidRPr="00C128FA" w:rsidRDefault="009F3611" w:rsidP="009F3611">
            <w:pPr>
              <w:pStyle w:val="XML1"/>
            </w:pPr>
            <w:r w:rsidRPr="00C128FA">
              <w:t xml:space="preserve">      Configuration Point";</w:t>
            </w:r>
          </w:p>
          <w:p w14:paraId="29AA258A" w14:textId="77777777" w:rsidR="009F3611" w:rsidRPr="00C128FA" w:rsidRDefault="009F3611" w:rsidP="009F3611">
            <w:pPr>
              <w:pStyle w:val="XML1"/>
            </w:pPr>
            <w:r w:rsidRPr="00C128FA">
              <w:t xml:space="preserve">  }</w:t>
            </w:r>
          </w:p>
          <w:p w14:paraId="7F6EE57D" w14:textId="77777777" w:rsidR="009F3611" w:rsidRPr="00C128FA" w:rsidRDefault="009F3611" w:rsidP="009F3611">
            <w:pPr>
              <w:pStyle w:val="XML1"/>
            </w:pPr>
          </w:p>
          <w:p w14:paraId="5C66DBC1" w14:textId="77777777" w:rsidR="009F3611" w:rsidRPr="00C128FA" w:rsidRDefault="009F3611" w:rsidP="009F3611">
            <w:pPr>
              <w:pStyle w:val="XML1"/>
            </w:pPr>
            <w:r w:rsidRPr="00C128FA">
              <w:t xml:space="preserve">  typedef OFOpenFlowVersionType {</w:t>
            </w:r>
          </w:p>
          <w:p w14:paraId="710951CD" w14:textId="77777777" w:rsidR="009F3611" w:rsidRPr="00C128FA" w:rsidRDefault="009F3611" w:rsidP="009F3611">
            <w:pPr>
              <w:pStyle w:val="XML1"/>
            </w:pPr>
            <w:r w:rsidRPr="00C128FA">
              <w:t xml:space="preserve">    type enumeration {</w:t>
            </w:r>
          </w:p>
          <w:p w14:paraId="0D942BBF" w14:textId="77777777" w:rsidR="009F3611" w:rsidRPr="00C128FA" w:rsidRDefault="009F3611" w:rsidP="009F3611">
            <w:pPr>
              <w:pStyle w:val="XML1"/>
            </w:pPr>
            <w:r w:rsidRPr="00C128FA">
              <w:t xml:space="preserve">      enum "not-applicable";</w:t>
            </w:r>
          </w:p>
          <w:p w14:paraId="085F050C" w14:textId="77777777" w:rsidR="009F3611" w:rsidRPr="00C128FA" w:rsidRDefault="009F3611" w:rsidP="009F3611">
            <w:pPr>
              <w:pStyle w:val="XML1"/>
            </w:pPr>
            <w:r w:rsidRPr="00C128FA">
              <w:t xml:space="preserve">      enum "1.0";</w:t>
            </w:r>
          </w:p>
          <w:p w14:paraId="40515BDA" w14:textId="77777777" w:rsidR="009F3611" w:rsidRPr="00C128FA" w:rsidRDefault="009F3611" w:rsidP="009F3611">
            <w:pPr>
              <w:pStyle w:val="XML1"/>
            </w:pPr>
            <w:r w:rsidRPr="00C128FA">
              <w:t xml:space="preserve">      enum "1.0.1";</w:t>
            </w:r>
          </w:p>
          <w:p w14:paraId="0C3D8068" w14:textId="77777777" w:rsidR="009F3611" w:rsidRPr="00C128FA" w:rsidRDefault="009F3611" w:rsidP="009F3611">
            <w:pPr>
              <w:pStyle w:val="XML1"/>
            </w:pPr>
            <w:r w:rsidRPr="00C128FA">
              <w:t xml:space="preserve">      enum "1.1";</w:t>
            </w:r>
          </w:p>
          <w:p w14:paraId="2E73D0D3" w14:textId="77777777" w:rsidR="009F3611" w:rsidRPr="00C128FA" w:rsidRDefault="009F3611" w:rsidP="009F3611">
            <w:pPr>
              <w:pStyle w:val="XML1"/>
            </w:pPr>
            <w:r w:rsidRPr="00C128FA">
              <w:t xml:space="preserve">      enum "1.2";</w:t>
            </w:r>
          </w:p>
          <w:p w14:paraId="2C1F0D97" w14:textId="77777777" w:rsidR="009F3611" w:rsidRPr="00C128FA" w:rsidRDefault="009F3611" w:rsidP="009F3611">
            <w:pPr>
              <w:pStyle w:val="XML1"/>
            </w:pPr>
            <w:r w:rsidRPr="00C128FA">
              <w:t xml:space="preserve">      enum "1.3";</w:t>
            </w:r>
          </w:p>
          <w:p w14:paraId="3E5912A7" w14:textId="77777777" w:rsidR="009F3611" w:rsidRPr="00C128FA" w:rsidRDefault="009F3611" w:rsidP="009F3611">
            <w:pPr>
              <w:pStyle w:val="XML1"/>
            </w:pPr>
            <w:r w:rsidRPr="00C128FA">
              <w:t xml:space="preserve">      enum "1.3.1";</w:t>
            </w:r>
          </w:p>
          <w:p w14:paraId="7A2D5E5E" w14:textId="77777777" w:rsidR="009F3611" w:rsidRPr="00C128FA" w:rsidRDefault="009F3611" w:rsidP="009F3611">
            <w:pPr>
              <w:pStyle w:val="XML1"/>
            </w:pPr>
            <w:r w:rsidRPr="00C128FA">
              <w:t xml:space="preserve">    }</w:t>
            </w:r>
          </w:p>
          <w:p w14:paraId="398A23DA" w14:textId="77777777" w:rsidR="009F3611" w:rsidRPr="00C128FA" w:rsidRDefault="009F3611" w:rsidP="009F3611">
            <w:pPr>
              <w:pStyle w:val="XML1"/>
            </w:pPr>
            <w:r w:rsidRPr="00C128FA">
              <w:t xml:space="preserve">    description "This enumeration contains the all OpenFlow</w:t>
            </w:r>
          </w:p>
          <w:p w14:paraId="038E24A9" w14:textId="77777777" w:rsidR="009F3611" w:rsidRPr="00C128FA" w:rsidRDefault="009F3611" w:rsidP="009F3611">
            <w:pPr>
              <w:pStyle w:val="XML1"/>
            </w:pPr>
            <w:r w:rsidRPr="00C128FA">
              <w:t xml:space="preserve">      versions released so far.";</w:t>
            </w:r>
          </w:p>
          <w:p w14:paraId="7F211F4A" w14:textId="77777777" w:rsidR="009F3611" w:rsidRPr="00C128FA" w:rsidRDefault="009F3611" w:rsidP="009F3611">
            <w:pPr>
              <w:pStyle w:val="XML1"/>
            </w:pPr>
            <w:r w:rsidRPr="00C128FA">
              <w:t xml:space="preserve">  }</w:t>
            </w:r>
          </w:p>
          <w:p w14:paraId="34BA470E" w14:textId="77777777" w:rsidR="009F3611" w:rsidRPr="00C128FA" w:rsidRDefault="009F3611" w:rsidP="009F3611">
            <w:pPr>
              <w:pStyle w:val="XML1"/>
            </w:pPr>
          </w:p>
          <w:p w14:paraId="6944B096" w14:textId="77777777" w:rsidR="009F3611" w:rsidRPr="00C128FA" w:rsidRDefault="009F3611" w:rsidP="009F3611">
            <w:pPr>
              <w:pStyle w:val="XML1"/>
            </w:pPr>
            <w:r w:rsidRPr="00C128FA">
              <w:t xml:space="preserve">  typedef datapath-id-type {</w:t>
            </w:r>
          </w:p>
          <w:p w14:paraId="0B3755CB" w14:textId="77777777" w:rsidR="009F3611" w:rsidRPr="00C128FA" w:rsidRDefault="009F3611" w:rsidP="009F3611">
            <w:pPr>
              <w:pStyle w:val="XML1"/>
            </w:pPr>
            <w:r w:rsidRPr="00C128FA">
              <w:t xml:space="preserve">    type string {</w:t>
            </w:r>
          </w:p>
          <w:p w14:paraId="64E3046A" w14:textId="77777777" w:rsidR="009F3611" w:rsidRPr="00C128FA" w:rsidRDefault="009F3611" w:rsidP="009F3611">
            <w:pPr>
              <w:pStyle w:val="XML1"/>
            </w:pPr>
            <w:r w:rsidRPr="00C128FA">
              <w:t xml:space="preserve">      pattern '[0-9a-fA-F]{2}(:[0-9a-fA-F]{2}){7}';</w:t>
            </w:r>
          </w:p>
          <w:p w14:paraId="742D5522" w14:textId="77777777" w:rsidR="009F3611" w:rsidRPr="00C128FA" w:rsidRDefault="009F3611" w:rsidP="009F3611">
            <w:pPr>
              <w:pStyle w:val="XML1"/>
            </w:pPr>
            <w:r w:rsidRPr="00C128FA">
              <w:t xml:space="preserve">    }</w:t>
            </w:r>
          </w:p>
          <w:p w14:paraId="0A27F882" w14:textId="77777777" w:rsidR="009F3611" w:rsidRPr="00C128FA" w:rsidRDefault="009F3611" w:rsidP="009F3611">
            <w:pPr>
              <w:pStyle w:val="XML1"/>
            </w:pPr>
            <w:r w:rsidRPr="00C128FA">
              <w:t xml:space="preserve">    description "The datapath-id type represents an OpenFlow</w:t>
            </w:r>
          </w:p>
          <w:p w14:paraId="3A755025" w14:textId="77777777" w:rsidR="009F3611" w:rsidRPr="00C128FA" w:rsidRDefault="009F3611" w:rsidP="009F3611">
            <w:pPr>
              <w:pStyle w:val="XML1"/>
            </w:pPr>
            <w:r w:rsidRPr="00C128FA">
              <w:t xml:space="preserve">      datapath identifier.";</w:t>
            </w:r>
          </w:p>
          <w:p w14:paraId="419068C5" w14:textId="77777777" w:rsidR="009F3611" w:rsidRPr="00C128FA" w:rsidRDefault="009F3611" w:rsidP="009F3611">
            <w:pPr>
              <w:pStyle w:val="XML1"/>
            </w:pPr>
            <w:r w:rsidRPr="00C128FA">
              <w:t xml:space="preserve">  }</w:t>
            </w:r>
          </w:p>
          <w:p w14:paraId="5C10126D" w14:textId="77777777" w:rsidR="009F3611" w:rsidRPr="00C128FA" w:rsidRDefault="009F3611" w:rsidP="009F3611">
            <w:pPr>
              <w:pStyle w:val="XML1"/>
            </w:pPr>
          </w:p>
          <w:p w14:paraId="6F9FB6A9" w14:textId="77777777" w:rsidR="009F3611" w:rsidRPr="00C128FA" w:rsidRDefault="009F3611" w:rsidP="009F3611">
            <w:pPr>
              <w:pStyle w:val="XML1"/>
            </w:pPr>
            <w:r w:rsidRPr="00C128FA">
              <w:t xml:space="preserve">  typedef OFTenthOfAPercentType {</w:t>
            </w:r>
          </w:p>
          <w:p w14:paraId="5D2F7425" w14:textId="77777777" w:rsidR="009F3611" w:rsidRPr="00C128FA" w:rsidRDefault="009F3611" w:rsidP="009F3611">
            <w:pPr>
              <w:pStyle w:val="XML1"/>
            </w:pPr>
            <w:r w:rsidRPr="00C128FA">
              <w:t xml:space="preserve">    type uint16 {</w:t>
            </w:r>
          </w:p>
          <w:p w14:paraId="008787F0" w14:textId="77777777" w:rsidR="009F3611" w:rsidRPr="00C128FA" w:rsidRDefault="009F3611" w:rsidP="009F3611">
            <w:pPr>
              <w:pStyle w:val="XML1"/>
            </w:pPr>
            <w:r w:rsidRPr="00C128FA">
              <w:t xml:space="preserve">      range "0..1000";</w:t>
            </w:r>
          </w:p>
          <w:p w14:paraId="6A76A327" w14:textId="77777777" w:rsidR="009F3611" w:rsidRPr="00C128FA" w:rsidRDefault="009F3611" w:rsidP="009F3611">
            <w:pPr>
              <w:pStyle w:val="XML1"/>
            </w:pPr>
            <w:r w:rsidRPr="00C128FA">
              <w:t xml:space="preserve">    }</w:t>
            </w:r>
          </w:p>
          <w:p w14:paraId="645E0C5F" w14:textId="77777777" w:rsidR="009F3611" w:rsidRPr="00C128FA" w:rsidRDefault="009F3611" w:rsidP="009F3611">
            <w:pPr>
              <w:pStyle w:val="XML1"/>
            </w:pPr>
            <w:r w:rsidRPr="00C128FA">
              <w:lastRenderedPageBreak/>
              <w:t xml:space="preserve">    units "1/10 of a percent";</w:t>
            </w:r>
          </w:p>
          <w:p w14:paraId="070D91D3" w14:textId="77777777" w:rsidR="009F3611" w:rsidRPr="00C128FA" w:rsidRDefault="009F3611" w:rsidP="009F3611">
            <w:pPr>
              <w:pStyle w:val="XML1"/>
            </w:pPr>
            <w:r w:rsidRPr="00C128FA">
              <w:t xml:space="preserve">    description "This type defines a value in tenth of a percent.";</w:t>
            </w:r>
          </w:p>
          <w:p w14:paraId="2EA0020D" w14:textId="77777777" w:rsidR="009F3611" w:rsidRPr="00C128FA" w:rsidRDefault="009F3611" w:rsidP="009F3611">
            <w:pPr>
              <w:pStyle w:val="XML1"/>
            </w:pPr>
            <w:r w:rsidRPr="00C128FA">
              <w:t xml:space="preserve">  }</w:t>
            </w:r>
          </w:p>
          <w:p w14:paraId="4B7B819E" w14:textId="77777777" w:rsidR="009F3611" w:rsidRPr="00C128FA" w:rsidRDefault="009F3611" w:rsidP="009F3611">
            <w:pPr>
              <w:pStyle w:val="XML1"/>
            </w:pPr>
          </w:p>
          <w:p w14:paraId="5C285C85" w14:textId="77777777" w:rsidR="009F3611" w:rsidRPr="00C128FA" w:rsidRDefault="009F3611" w:rsidP="009F3611">
            <w:pPr>
              <w:pStyle w:val="XML1"/>
            </w:pPr>
            <w:r w:rsidRPr="00C128FA">
              <w:t xml:space="preserve">  typedef OFUpDownStateType {</w:t>
            </w:r>
          </w:p>
          <w:p w14:paraId="13723728" w14:textId="77777777" w:rsidR="009F3611" w:rsidRPr="00C128FA" w:rsidRDefault="009F3611" w:rsidP="009F3611">
            <w:pPr>
              <w:pStyle w:val="XML1"/>
            </w:pPr>
            <w:r w:rsidRPr="00C128FA">
              <w:t xml:space="preserve">    type enumeration {</w:t>
            </w:r>
          </w:p>
          <w:p w14:paraId="1FBAAF08" w14:textId="77777777" w:rsidR="009F3611" w:rsidRPr="00C128FA" w:rsidRDefault="009F3611" w:rsidP="009F3611">
            <w:pPr>
              <w:pStyle w:val="XML1"/>
            </w:pPr>
            <w:r w:rsidRPr="00C128FA">
              <w:t xml:space="preserve">      enum up;</w:t>
            </w:r>
          </w:p>
          <w:p w14:paraId="57D993E8" w14:textId="77777777" w:rsidR="009F3611" w:rsidRPr="00C128FA" w:rsidRDefault="009F3611" w:rsidP="009F3611">
            <w:pPr>
              <w:pStyle w:val="XML1"/>
            </w:pPr>
            <w:r w:rsidRPr="00C128FA">
              <w:t xml:space="preserve">      enum down;</w:t>
            </w:r>
          </w:p>
          <w:p w14:paraId="510C087E" w14:textId="77777777" w:rsidR="009F3611" w:rsidRPr="00C128FA" w:rsidRDefault="009F3611" w:rsidP="009F3611">
            <w:pPr>
              <w:pStyle w:val="XML1"/>
            </w:pPr>
            <w:r w:rsidRPr="00C128FA">
              <w:t xml:space="preserve">    }</w:t>
            </w:r>
          </w:p>
          <w:p w14:paraId="55AEA21D" w14:textId="77777777" w:rsidR="009F3611" w:rsidRPr="00C128FA" w:rsidRDefault="009F3611" w:rsidP="009F3611">
            <w:pPr>
              <w:pStyle w:val="XML1"/>
            </w:pPr>
            <w:r w:rsidRPr="00C128FA">
              <w:t xml:space="preserve">    description "Type to specify state information for a port or a</w:t>
            </w:r>
          </w:p>
          <w:p w14:paraId="278E124C" w14:textId="77777777" w:rsidR="009F3611" w:rsidRPr="00C128FA" w:rsidRDefault="009F3611" w:rsidP="009F3611">
            <w:pPr>
              <w:pStyle w:val="XML1"/>
            </w:pPr>
            <w:r w:rsidRPr="00C128FA">
              <w:t xml:space="preserve">      connection.";</w:t>
            </w:r>
          </w:p>
          <w:p w14:paraId="1060A655" w14:textId="77777777" w:rsidR="009F3611" w:rsidRPr="00C128FA" w:rsidRDefault="009F3611" w:rsidP="009F3611">
            <w:pPr>
              <w:pStyle w:val="XML1"/>
            </w:pPr>
            <w:r w:rsidRPr="00C128FA">
              <w:t xml:space="preserve">  }</w:t>
            </w:r>
          </w:p>
          <w:p w14:paraId="66D9D19C" w14:textId="77777777" w:rsidR="009F3611" w:rsidRPr="00C128FA" w:rsidRDefault="009F3611" w:rsidP="009F3611">
            <w:pPr>
              <w:pStyle w:val="XML1"/>
            </w:pPr>
          </w:p>
          <w:p w14:paraId="4D4B397E" w14:textId="77777777" w:rsidR="009F3611" w:rsidRPr="00C128FA" w:rsidRDefault="009F3611" w:rsidP="009F3611">
            <w:pPr>
              <w:pStyle w:val="XML1"/>
            </w:pPr>
            <w:r w:rsidRPr="00C128FA">
              <w:t xml:space="preserve">  typedef OFPortRateType {</w:t>
            </w:r>
          </w:p>
          <w:p w14:paraId="59E97F39" w14:textId="77777777" w:rsidR="009F3611" w:rsidRPr="00C128FA" w:rsidRDefault="009F3611" w:rsidP="009F3611">
            <w:pPr>
              <w:pStyle w:val="XML1"/>
            </w:pPr>
            <w:r w:rsidRPr="00C128FA">
              <w:t xml:space="preserve">    type enumeration {</w:t>
            </w:r>
          </w:p>
          <w:p w14:paraId="6DC28F7C" w14:textId="77777777" w:rsidR="009F3611" w:rsidRPr="009F3611" w:rsidRDefault="009F3611" w:rsidP="009F3611">
            <w:pPr>
              <w:pStyle w:val="XML1"/>
              <w:rPr>
                <w:lang w:val="de-DE"/>
              </w:rPr>
            </w:pPr>
            <w:r w:rsidRPr="00C128FA">
              <w:t xml:space="preserve">      </w:t>
            </w:r>
            <w:r w:rsidRPr="009F3611">
              <w:rPr>
                <w:lang w:val="de-DE"/>
              </w:rPr>
              <w:t>enum 10Mb-HD;</w:t>
            </w:r>
          </w:p>
          <w:p w14:paraId="5C0789D2" w14:textId="77777777" w:rsidR="009F3611" w:rsidRPr="009F3611" w:rsidRDefault="009F3611" w:rsidP="009F3611">
            <w:pPr>
              <w:pStyle w:val="XML1"/>
              <w:rPr>
                <w:lang w:val="de-DE"/>
              </w:rPr>
            </w:pPr>
            <w:r w:rsidRPr="009F3611">
              <w:rPr>
                <w:lang w:val="de-DE"/>
              </w:rPr>
              <w:t xml:space="preserve">      enum 10Mb-FD;</w:t>
            </w:r>
          </w:p>
          <w:p w14:paraId="283F2E35" w14:textId="77777777" w:rsidR="009F3611" w:rsidRPr="009F3611" w:rsidRDefault="009F3611" w:rsidP="009F3611">
            <w:pPr>
              <w:pStyle w:val="XML1"/>
              <w:rPr>
                <w:lang w:val="de-DE"/>
              </w:rPr>
            </w:pPr>
            <w:r w:rsidRPr="009F3611">
              <w:rPr>
                <w:lang w:val="de-DE"/>
              </w:rPr>
              <w:t xml:space="preserve">      enum 100Mb-HD;</w:t>
            </w:r>
          </w:p>
          <w:p w14:paraId="1ADC76D5" w14:textId="77777777" w:rsidR="009F3611" w:rsidRPr="009F3611" w:rsidRDefault="009F3611" w:rsidP="009F3611">
            <w:pPr>
              <w:pStyle w:val="XML1"/>
              <w:rPr>
                <w:lang w:val="de-DE"/>
              </w:rPr>
            </w:pPr>
            <w:r w:rsidRPr="009F3611">
              <w:rPr>
                <w:lang w:val="de-DE"/>
              </w:rPr>
              <w:t xml:space="preserve">      enum 100Mb-FD;</w:t>
            </w:r>
          </w:p>
          <w:p w14:paraId="16C7791C" w14:textId="77777777" w:rsidR="009F3611" w:rsidRPr="009F3611" w:rsidRDefault="009F3611" w:rsidP="009F3611">
            <w:pPr>
              <w:pStyle w:val="XML1"/>
              <w:rPr>
                <w:lang w:val="de-DE"/>
              </w:rPr>
            </w:pPr>
            <w:r w:rsidRPr="009F3611">
              <w:rPr>
                <w:lang w:val="de-DE"/>
              </w:rPr>
              <w:t xml:space="preserve">      enum 1Gb-HD;</w:t>
            </w:r>
          </w:p>
          <w:p w14:paraId="7D7DF5B1" w14:textId="77777777" w:rsidR="009F3611" w:rsidRPr="009F3611" w:rsidRDefault="009F3611" w:rsidP="009F3611">
            <w:pPr>
              <w:pStyle w:val="XML1"/>
              <w:rPr>
                <w:lang w:val="de-DE"/>
              </w:rPr>
            </w:pPr>
            <w:r w:rsidRPr="009F3611">
              <w:rPr>
                <w:lang w:val="de-DE"/>
              </w:rPr>
              <w:t xml:space="preserve">      enum 1Gb-FD;</w:t>
            </w:r>
          </w:p>
          <w:p w14:paraId="6447954A" w14:textId="77777777" w:rsidR="009F3611" w:rsidRPr="009F3611" w:rsidRDefault="009F3611" w:rsidP="009F3611">
            <w:pPr>
              <w:pStyle w:val="XML1"/>
              <w:rPr>
                <w:lang w:val="de-DE"/>
              </w:rPr>
            </w:pPr>
            <w:r w:rsidRPr="009F3611">
              <w:rPr>
                <w:lang w:val="de-DE"/>
              </w:rPr>
              <w:t xml:space="preserve">      enum 10Gb;</w:t>
            </w:r>
          </w:p>
          <w:p w14:paraId="293719D1" w14:textId="77777777" w:rsidR="009F3611" w:rsidRPr="009F3611" w:rsidRDefault="009F3611" w:rsidP="009F3611">
            <w:pPr>
              <w:pStyle w:val="XML1"/>
              <w:rPr>
                <w:lang w:val="de-DE"/>
              </w:rPr>
            </w:pPr>
            <w:r w:rsidRPr="009F3611">
              <w:rPr>
                <w:lang w:val="de-DE"/>
              </w:rPr>
              <w:t xml:space="preserve">      enum 40Gb;</w:t>
            </w:r>
          </w:p>
          <w:p w14:paraId="41E629E9" w14:textId="77777777" w:rsidR="009F3611" w:rsidRPr="009F3611" w:rsidRDefault="009F3611" w:rsidP="009F3611">
            <w:pPr>
              <w:pStyle w:val="XML1"/>
              <w:rPr>
                <w:lang w:val="de-DE"/>
              </w:rPr>
            </w:pPr>
            <w:r w:rsidRPr="009F3611">
              <w:rPr>
                <w:lang w:val="de-DE"/>
              </w:rPr>
              <w:t xml:space="preserve">      enum 100Gb;</w:t>
            </w:r>
          </w:p>
          <w:p w14:paraId="35E2B852" w14:textId="77777777" w:rsidR="009F3611" w:rsidRPr="00C128FA" w:rsidRDefault="009F3611" w:rsidP="009F3611">
            <w:pPr>
              <w:pStyle w:val="XML1"/>
            </w:pPr>
            <w:r w:rsidRPr="009F3611">
              <w:rPr>
                <w:lang w:val="de-DE"/>
              </w:rPr>
              <w:t xml:space="preserve">      </w:t>
            </w:r>
            <w:r w:rsidRPr="00C128FA">
              <w:t>enum 1Tb;</w:t>
            </w:r>
          </w:p>
          <w:p w14:paraId="55C5F21C" w14:textId="77777777" w:rsidR="009F3611" w:rsidRPr="00C128FA" w:rsidRDefault="009F3611" w:rsidP="009F3611">
            <w:pPr>
              <w:pStyle w:val="XML1"/>
            </w:pPr>
            <w:r w:rsidRPr="00C128FA">
              <w:t xml:space="preserve">      enum other;</w:t>
            </w:r>
          </w:p>
          <w:p w14:paraId="25E61196" w14:textId="77777777" w:rsidR="009F3611" w:rsidRPr="00C128FA" w:rsidRDefault="009F3611" w:rsidP="009F3611">
            <w:pPr>
              <w:pStyle w:val="XML1"/>
            </w:pPr>
            <w:r w:rsidRPr="00C128FA">
              <w:t xml:space="preserve">    }</w:t>
            </w:r>
          </w:p>
          <w:p w14:paraId="063D732C" w14:textId="77777777" w:rsidR="009F3611" w:rsidRPr="00C128FA" w:rsidRDefault="009F3611" w:rsidP="009F3611">
            <w:pPr>
              <w:pStyle w:val="XML1"/>
            </w:pPr>
            <w:r w:rsidRPr="00C128FA">
              <w:t xml:space="preserve">    description "Type to specify the rate of a port including the</w:t>
            </w:r>
          </w:p>
          <w:p w14:paraId="7E7823FD" w14:textId="77777777" w:rsidR="009F3611" w:rsidRPr="00C128FA" w:rsidRDefault="009F3611" w:rsidP="009F3611">
            <w:pPr>
              <w:pStyle w:val="XML1"/>
            </w:pPr>
            <w:r w:rsidRPr="00C128FA">
              <w:t xml:space="preserve">      duplex transmission feature. Possible rates are 10Mb, 100Mb,</w:t>
            </w:r>
          </w:p>
          <w:p w14:paraId="6209AC46" w14:textId="77777777" w:rsidR="009F3611" w:rsidRPr="00C128FA" w:rsidRDefault="009F3611" w:rsidP="009F3611">
            <w:pPr>
              <w:pStyle w:val="XML1"/>
            </w:pPr>
            <w:r w:rsidRPr="00C128FA">
              <w:t xml:space="preserve">      1Gb, 10Gb, 40Gb, 100Gb, 1Tb or other. Rates of 10Mb, 100Mb</w:t>
            </w:r>
          </w:p>
          <w:p w14:paraId="2822F3F0" w14:textId="77777777" w:rsidR="009F3611" w:rsidRPr="00C128FA" w:rsidRDefault="009F3611" w:rsidP="009F3611">
            <w:pPr>
              <w:pStyle w:val="XML1"/>
            </w:pPr>
            <w:r w:rsidRPr="00C128FA">
              <w:t xml:space="preserve">      and 1 Gb can support half or full duplex transmission.";</w:t>
            </w:r>
          </w:p>
          <w:p w14:paraId="5FF5175A" w14:textId="77777777" w:rsidR="009F3611" w:rsidRPr="00C128FA" w:rsidRDefault="009F3611" w:rsidP="009F3611">
            <w:pPr>
              <w:pStyle w:val="XML1"/>
            </w:pPr>
            <w:r w:rsidRPr="00C128FA">
              <w:t xml:space="preserve">  }</w:t>
            </w:r>
          </w:p>
          <w:p w14:paraId="588DB761" w14:textId="77777777" w:rsidR="009F3611" w:rsidRPr="00C128FA" w:rsidRDefault="009F3611" w:rsidP="009F3611">
            <w:pPr>
              <w:pStyle w:val="XML1"/>
            </w:pPr>
          </w:p>
          <w:p w14:paraId="4FC0DC5A" w14:textId="77777777" w:rsidR="009F3611" w:rsidRPr="00C128FA" w:rsidRDefault="009F3611" w:rsidP="009F3611">
            <w:pPr>
              <w:pStyle w:val="XML1"/>
            </w:pPr>
            <w:r w:rsidRPr="00C128FA">
              <w:t xml:space="preserve">  typedef OFActionType {</w:t>
            </w:r>
          </w:p>
          <w:p w14:paraId="34D259EA" w14:textId="77777777" w:rsidR="009F3611" w:rsidRPr="00C128FA" w:rsidRDefault="009F3611" w:rsidP="009F3611">
            <w:pPr>
              <w:pStyle w:val="XML1"/>
            </w:pPr>
            <w:r w:rsidRPr="00C128FA">
              <w:t xml:space="preserve">    type enumeration {</w:t>
            </w:r>
          </w:p>
          <w:p w14:paraId="04D02B18" w14:textId="77777777" w:rsidR="009F3611" w:rsidRPr="00C128FA" w:rsidRDefault="009F3611" w:rsidP="009F3611">
            <w:pPr>
              <w:pStyle w:val="XML1"/>
            </w:pPr>
            <w:r w:rsidRPr="00C128FA">
              <w:t xml:space="preserve">      enum output;</w:t>
            </w:r>
          </w:p>
          <w:p w14:paraId="4111FD54" w14:textId="77777777" w:rsidR="009F3611" w:rsidRPr="00C128FA" w:rsidRDefault="009F3611" w:rsidP="009F3611">
            <w:pPr>
              <w:pStyle w:val="XML1"/>
            </w:pPr>
            <w:r w:rsidRPr="00C128FA">
              <w:t xml:space="preserve">      enum copy-ttl-out;</w:t>
            </w:r>
          </w:p>
          <w:p w14:paraId="6A304F89" w14:textId="77777777" w:rsidR="009F3611" w:rsidRPr="00C128FA" w:rsidRDefault="009F3611" w:rsidP="009F3611">
            <w:pPr>
              <w:pStyle w:val="XML1"/>
            </w:pPr>
            <w:r w:rsidRPr="00C128FA">
              <w:t xml:space="preserve">      enum copy-ttl-in;</w:t>
            </w:r>
          </w:p>
          <w:p w14:paraId="5A683AAC" w14:textId="77777777" w:rsidR="009F3611" w:rsidRPr="00C128FA" w:rsidRDefault="009F3611" w:rsidP="009F3611">
            <w:pPr>
              <w:pStyle w:val="XML1"/>
            </w:pPr>
            <w:r w:rsidRPr="00C128FA">
              <w:t xml:space="preserve">      enum set-mpls-ttl;</w:t>
            </w:r>
          </w:p>
          <w:p w14:paraId="6B9FB4A5" w14:textId="77777777" w:rsidR="009F3611" w:rsidRPr="00C128FA" w:rsidRDefault="009F3611" w:rsidP="009F3611">
            <w:pPr>
              <w:pStyle w:val="XML1"/>
            </w:pPr>
            <w:r w:rsidRPr="00C128FA">
              <w:t xml:space="preserve">      enum dec-mpls-ttl;</w:t>
            </w:r>
          </w:p>
          <w:p w14:paraId="68E207D0" w14:textId="77777777" w:rsidR="009F3611" w:rsidRPr="00C128FA" w:rsidRDefault="009F3611" w:rsidP="009F3611">
            <w:pPr>
              <w:pStyle w:val="XML1"/>
            </w:pPr>
            <w:r w:rsidRPr="00C128FA">
              <w:t xml:space="preserve">      enum push-vlan;</w:t>
            </w:r>
          </w:p>
          <w:p w14:paraId="4252A9BA" w14:textId="77777777" w:rsidR="009F3611" w:rsidRPr="00C128FA" w:rsidRDefault="009F3611" w:rsidP="009F3611">
            <w:pPr>
              <w:pStyle w:val="XML1"/>
            </w:pPr>
            <w:r w:rsidRPr="00C128FA">
              <w:t xml:space="preserve">      enum pop-vlan;</w:t>
            </w:r>
          </w:p>
          <w:p w14:paraId="78462560" w14:textId="77777777" w:rsidR="009F3611" w:rsidRPr="00C128FA" w:rsidRDefault="009F3611" w:rsidP="009F3611">
            <w:pPr>
              <w:pStyle w:val="XML1"/>
            </w:pPr>
            <w:r w:rsidRPr="00C128FA">
              <w:t xml:space="preserve">      enum push-mpls;</w:t>
            </w:r>
          </w:p>
          <w:p w14:paraId="3614C7CA" w14:textId="77777777" w:rsidR="009F3611" w:rsidRPr="00C128FA" w:rsidRDefault="009F3611" w:rsidP="009F3611">
            <w:pPr>
              <w:pStyle w:val="XML1"/>
            </w:pPr>
            <w:r w:rsidRPr="00C128FA">
              <w:t xml:space="preserve">      enum pop-mpls;</w:t>
            </w:r>
          </w:p>
          <w:p w14:paraId="56416A39" w14:textId="77777777" w:rsidR="009F3611" w:rsidRPr="00C128FA" w:rsidRDefault="009F3611" w:rsidP="009F3611">
            <w:pPr>
              <w:pStyle w:val="XML1"/>
            </w:pPr>
            <w:r w:rsidRPr="00C128FA">
              <w:t xml:space="preserve">      enum set-queue;</w:t>
            </w:r>
          </w:p>
          <w:p w14:paraId="2694DE61" w14:textId="77777777" w:rsidR="009F3611" w:rsidRPr="00C128FA" w:rsidRDefault="009F3611" w:rsidP="009F3611">
            <w:pPr>
              <w:pStyle w:val="XML1"/>
            </w:pPr>
            <w:r w:rsidRPr="00C128FA">
              <w:t xml:space="preserve">      enum group;</w:t>
            </w:r>
          </w:p>
          <w:p w14:paraId="382408A1" w14:textId="77777777" w:rsidR="009F3611" w:rsidRPr="00C128FA" w:rsidRDefault="009F3611" w:rsidP="009F3611">
            <w:pPr>
              <w:pStyle w:val="XML1"/>
            </w:pPr>
            <w:r w:rsidRPr="00C128FA">
              <w:t xml:space="preserve">      enum set-nw-ttl;</w:t>
            </w:r>
          </w:p>
          <w:p w14:paraId="596BD6B6" w14:textId="77777777" w:rsidR="009F3611" w:rsidRPr="00C128FA" w:rsidRDefault="009F3611" w:rsidP="009F3611">
            <w:pPr>
              <w:pStyle w:val="XML1"/>
            </w:pPr>
            <w:r w:rsidRPr="00C128FA">
              <w:t xml:space="preserve">      enum dec-nw-ttl;</w:t>
            </w:r>
          </w:p>
          <w:p w14:paraId="1918F63C" w14:textId="77777777" w:rsidR="009F3611" w:rsidRPr="00C128FA" w:rsidRDefault="009F3611" w:rsidP="009F3611">
            <w:pPr>
              <w:pStyle w:val="XML1"/>
            </w:pPr>
            <w:r w:rsidRPr="00C128FA">
              <w:t xml:space="preserve">      enum set-field;</w:t>
            </w:r>
          </w:p>
          <w:p w14:paraId="6DAB27C6" w14:textId="77777777" w:rsidR="009F3611" w:rsidRPr="00C128FA" w:rsidRDefault="009F3611" w:rsidP="009F3611">
            <w:pPr>
              <w:pStyle w:val="XML1"/>
            </w:pPr>
            <w:r w:rsidRPr="00C128FA">
              <w:t xml:space="preserve">    }</w:t>
            </w:r>
          </w:p>
          <w:p w14:paraId="5A21B7D0" w14:textId="77777777" w:rsidR="009F3611" w:rsidRPr="00C128FA" w:rsidRDefault="009F3611" w:rsidP="009F3611">
            <w:pPr>
              <w:pStyle w:val="XML1"/>
            </w:pPr>
            <w:r w:rsidRPr="00C128FA">
              <w:t xml:space="preserve">    description "The types of actions defined in OpenFlow Switch</w:t>
            </w:r>
          </w:p>
          <w:p w14:paraId="5A957B28" w14:textId="77777777" w:rsidR="009F3611" w:rsidRPr="00C128FA" w:rsidRDefault="009F3611" w:rsidP="009F3611">
            <w:pPr>
              <w:pStyle w:val="XML1"/>
            </w:pPr>
            <w:r w:rsidRPr="00C128FA">
              <w:t xml:space="preserve">      Specification versions 1.2, 1.3, and 1.3.1";</w:t>
            </w:r>
          </w:p>
          <w:p w14:paraId="33A28A25" w14:textId="77777777" w:rsidR="009F3611" w:rsidRPr="00C128FA" w:rsidRDefault="009F3611" w:rsidP="009F3611">
            <w:pPr>
              <w:pStyle w:val="XML1"/>
            </w:pPr>
            <w:r w:rsidRPr="00C128FA">
              <w:t xml:space="preserve">  }</w:t>
            </w:r>
          </w:p>
          <w:p w14:paraId="7D9A7465" w14:textId="77777777" w:rsidR="009F3611" w:rsidRPr="00C128FA" w:rsidRDefault="009F3611" w:rsidP="009F3611">
            <w:pPr>
              <w:pStyle w:val="XML1"/>
            </w:pPr>
          </w:p>
          <w:p w14:paraId="2970476B" w14:textId="77777777" w:rsidR="009F3611" w:rsidRPr="00C128FA" w:rsidRDefault="009F3611" w:rsidP="009F3611">
            <w:pPr>
              <w:pStyle w:val="XML1"/>
            </w:pPr>
            <w:r w:rsidRPr="00C128FA">
              <w:t xml:space="preserve">  typedef OFInstructionType {</w:t>
            </w:r>
          </w:p>
          <w:p w14:paraId="5370AFF5" w14:textId="77777777" w:rsidR="009F3611" w:rsidRPr="00C128FA" w:rsidRDefault="009F3611" w:rsidP="009F3611">
            <w:pPr>
              <w:pStyle w:val="XML1"/>
            </w:pPr>
            <w:r w:rsidRPr="00C128FA">
              <w:t xml:space="preserve">    type enumeration {</w:t>
            </w:r>
          </w:p>
          <w:p w14:paraId="251B2CE9" w14:textId="77777777" w:rsidR="009F3611" w:rsidRPr="00C128FA" w:rsidRDefault="009F3611" w:rsidP="009F3611">
            <w:pPr>
              <w:pStyle w:val="XML1"/>
            </w:pPr>
            <w:r w:rsidRPr="00C128FA">
              <w:lastRenderedPageBreak/>
              <w:t xml:space="preserve">      enum apply-actions;</w:t>
            </w:r>
          </w:p>
          <w:p w14:paraId="1E96B77F" w14:textId="77777777" w:rsidR="009F3611" w:rsidRPr="00C128FA" w:rsidRDefault="009F3611" w:rsidP="009F3611">
            <w:pPr>
              <w:pStyle w:val="XML1"/>
            </w:pPr>
            <w:r w:rsidRPr="00C128FA">
              <w:t xml:space="preserve">      enum clear-actions;</w:t>
            </w:r>
          </w:p>
          <w:p w14:paraId="170A363E" w14:textId="77777777" w:rsidR="009F3611" w:rsidRPr="00C128FA" w:rsidRDefault="009F3611" w:rsidP="009F3611">
            <w:pPr>
              <w:pStyle w:val="XML1"/>
            </w:pPr>
            <w:r w:rsidRPr="00C128FA">
              <w:t xml:space="preserve">      enum write-actions;</w:t>
            </w:r>
          </w:p>
          <w:p w14:paraId="7DCF975A" w14:textId="77777777" w:rsidR="009F3611" w:rsidRPr="00C128FA" w:rsidRDefault="009F3611" w:rsidP="009F3611">
            <w:pPr>
              <w:pStyle w:val="XML1"/>
            </w:pPr>
            <w:r w:rsidRPr="00C128FA">
              <w:t xml:space="preserve">      enum write-metadata;</w:t>
            </w:r>
          </w:p>
          <w:p w14:paraId="1FEE45B1" w14:textId="77777777" w:rsidR="009F3611" w:rsidRPr="00C128FA" w:rsidRDefault="009F3611" w:rsidP="009F3611">
            <w:pPr>
              <w:pStyle w:val="XML1"/>
            </w:pPr>
            <w:r w:rsidRPr="00C128FA">
              <w:t xml:space="preserve">      enum goto-table;</w:t>
            </w:r>
          </w:p>
          <w:p w14:paraId="12F463A8" w14:textId="77777777" w:rsidR="009F3611" w:rsidRPr="00C128FA" w:rsidRDefault="009F3611" w:rsidP="009F3611">
            <w:pPr>
              <w:pStyle w:val="XML1"/>
            </w:pPr>
            <w:r w:rsidRPr="00C128FA">
              <w:t xml:space="preserve">    }</w:t>
            </w:r>
          </w:p>
          <w:p w14:paraId="449FDB07" w14:textId="77777777" w:rsidR="009F3611" w:rsidRPr="00C128FA" w:rsidRDefault="009F3611" w:rsidP="009F3611">
            <w:pPr>
              <w:pStyle w:val="XML1"/>
            </w:pPr>
            <w:r w:rsidRPr="00C128FA">
              <w:t xml:space="preserve">    description "The types of instructions defined in OpenFlow</w:t>
            </w:r>
          </w:p>
          <w:p w14:paraId="43A281D2" w14:textId="77777777" w:rsidR="009F3611" w:rsidRPr="00C128FA" w:rsidRDefault="009F3611" w:rsidP="009F3611">
            <w:pPr>
              <w:pStyle w:val="XML1"/>
            </w:pPr>
            <w:r w:rsidRPr="00C128FA">
              <w:t xml:space="preserve">      Switch Specification versions 1.2, 1.3, and 1.3.1.";</w:t>
            </w:r>
          </w:p>
          <w:p w14:paraId="4C5B2CCE" w14:textId="77777777" w:rsidR="009F3611" w:rsidRPr="00C128FA" w:rsidRDefault="009F3611" w:rsidP="009F3611">
            <w:pPr>
              <w:pStyle w:val="XML1"/>
            </w:pPr>
            <w:r w:rsidRPr="00C128FA">
              <w:t xml:space="preserve">  }</w:t>
            </w:r>
          </w:p>
          <w:p w14:paraId="60D2BAAB" w14:textId="77777777" w:rsidR="009F3611" w:rsidRPr="00C128FA" w:rsidRDefault="009F3611" w:rsidP="009F3611">
            <w:pPr>
              <w:pStyle w:val="XML1"/>
            </w:pPr>
          </w:p>
          <w:p w14:paraId="0F50182D" w14:textId="77777777" w:rsidR="009F3611" w:rsidRPr="00C128FA" w:rsidRDefault="009F3611" w:rsidP="009F3611">
            <w:pPr>
              <w:pStyle w:val="XML1"/>
            </w:pPr>
            <w:r w:rsidRPr="00C128FA">
              <w:t xml:space="preserve">  typedef OFMatchFieldType {</w:t>
            </w:r>
          </w:p>
          <w:p w14:paraId="0EBC38F6" w14:textId="77777777" w:rsidR="009F3611" w:rsidRPr="00C128FA" w:rsidRDefault="009F3611" w:rsidP="009F3611">
            <w:pPr>
              <w:pStyle w:val="XML1"/>
            </w:pPr>
            <w:r w:rsidRPr="00C128FA">
              <w:t xml:space="preserve">    type enumeration {</w:t>
            </w:r>
          </w:p>
          <w:p w14:paraId="65E1FB33" w14:textId="77777777" w:rsidR="009F3611" w:rsidRPr="00C128FA" w:rsidRDefault="009F3611" w:rsidP="009F3611">
            <w:pPr>
              <w:pStyle w:val="XML1"/>
            </w:pPr>
            <w:r w:rsidRPr="00C128FA">
              <w:t xml:space="preserve">      enum input-port;</w:t>
            </w:r>
          </w:p>
          <w:p w14:paraId="296EB875" w14:textId="77777777" w:rsidR="009F3611" w:rsidRPr="00C128FA" w:rsidRDefault="009F3611" w:rsidP="009F3611">
            <w:pPr>
              <w:pStyle w:val="XML1"/>
            </w:pPr>
            <w:r w:rsidRPr="00C128FA">
              <w:t xml:space="preserve">      enum physical-input-port;</w:t>
            </w:r>
          </w:p>
          <w:p w14:paraId="17A72DAF" w14:textId="77777777" w:rsidR="009F3611" w:rsidRPr="00C128FA" w:rsidRDefault="009F3611" w:rsidP="009F3611">
            <w:pPr>
              <w:pStyle w:val="XML1"/>
            </w:pPr>
            <w:r w:rsidRPr="00C128FA">
              <w:t xml:space="preserve">      enum metadata;</w:t>
            </w:r>
          </w:p>
          <w:p w14:paraId="03904980" w14:textId="77777777" w:rsidR="009F3611" w:rsidRPr="00C128FA" w:rsidRDefault="009F3611" w:rsidP="009F3611">
            <w:pPr>
              <w:pStyle w:val="XML1"/>
            </w:pPr>
            <w:r w:rsidRPr="00C128FA">
              <w:t xml:space="preserve">      enum ethernet-dest;</w:t>
            </w:r>
          </w:p>
          <w:p w14:paraId="51606C72" w14:textId="77777777" w:rsidR="009F3611" w:rsidRPr="00C128FA" w:rsidRDefault="009F3611" w:rsidP="009F3611">
            <w:pPr>
              <w:pStyle w:val="XML1"/>
            </w:pPr>
            <w:r w:rsidRPr="00C128FA">
              <w:t xml:space="preserve">      enum ethernet-src;</w:t>
            </w:r>
          </w:p>
          <w:p w14:paraId="7B2D2D0C" w14:textId="77777777" w:rsidR="009F3611" w:rsidRPr="00C128FA" w:rsidRDefault="009F3611" w:rsidP="009F3611">
            <w:pPr>
              <w:pStyle w:val="XML1"/>
            </w:pPr>
            <w:r w:rsidRPr="00C128FA">
              <w:t xml:space="preserve">      enum ethernet-frame-type;</w:t>
            </w:r>
          </w:p>
          <w:p w14:paraId="0F262B2F" w14:textId="77777777" w:rsidR="009F3611" w:rsidRPr="00C128FA" w:rsidRDefault="009F3611" w:rsidP="009F3611">
            <w:pPr>
              <w:pStyle w:val="XML1"/>
            </w:pPr>
            <w:r w:rsidRPr="00C128FA">
              <w:t xml:space="preserve">      enum vlan-id;</w:t>
            </w:r>
          </w:p>
          <w:p w14:paraId="46536D49" w14:textId="77777777" w:rsidR="009F3611" w:rsidRPr="00C128FA" w:rsidRDefault="009F3611" w:rsidP="009F3611">
            <w:pPr>
              <w:pStyle w:val="XML1"/>
            </w:pPr>
            <w:r w:rsidRPr="00C128FA">
              <w:t xml:space="preserve">      enum vlan-priority;</w:t>
            </w:r>
          </w:p>
          <w:p w14:paraId="099460BD" w14:textId="77777777" w:rsidR="009F3611" w:rsidRPr="00C128FA" w:rsidRDefault="009F3611" w:rsidP="009F3611">
            <w:pPr>
              <w:pStyle w:val="XML1"/>
            </w:pPr>
            <w:r w:rsidRPr="00C128FA">
              <w:t xml:space="preserve">      enum ip-dscp;</w:t>
            </w:r>
          </w:p>
          <w:p w14:paraId="1C4FF69F" w14:textId="77777777" w:rsidR="009F3611" w:rsidRPr="00C128FA" w:rsidRDefault="009F3611" w:rsidP="009F3611">
            <w:pPr>
              <w:pStyle w:val="XML1"/>
            </w:pPr>
            <w:r w:rsidRPr="00C128FA">
              <w:t xml:space="preserve">      enum ip-ecn;</w:t>
            </w:r>
          </w:p>
          <w:p w14:paraId="42B501EF" w14:textId="77777777" w:rsidR="009F3611" w:rsidRPr="00C128FA" w:rsidRDefault="009F3611" w:rsidP="009F3611">
            <w:pPr>
              <w:pStyle w:val="XML1"/>
            </w:pPr>
            <w:r w:rsidRPr="00C128FA">
              <w:t xml:space="preserve">      enum ip-protocol;</w:t>
            </w:r>
          </w:p>
          <w:p w14:paraId="3518154D" w14:textId="77777777" w:rsidR="009F3611" w:rsidRPr="00C128FA" w:rsidRDefault="009F3611" w:rsidP="009F3611">
            <w:pPr>
              <w:pStyle w:val="XML1"/>
            </w:pPr>
            <w:r w:rsidRPr="00C128FA">
              <w:t xml:space="preserve">      enum ipv4-src;</w:t>
            </w:r>
          </w:p>
          <w:p w14:paraId="77F5FEE4" w14:textId="77777777" w:rsidR="009F3611" w:rsidRPr="00C128FA" w:rsidRDefault="009F3611" w:rsidP="009F3611">
            <w:pPr>
              <w:pStyle w:val="XML1"/>
            </w:pPr>
            <w:r w:rsidRPr="00C128FA">
              <w:t xml:space="preserve">      enum ipv4-dest;</w:t>
            </w:r>
          </w:p>
          <w:p w14:paraId="33405B74" w14:textId="77777777" w:rsidR="009F3611" w:rsidRPr="00C128FA" w:rsidRDefault="009F3611" w:rsidP="009F3611">
            <w:pPr>
              <w:pStyle w:val="XML1"/>
            </w:pPr>
            <w:r w:rsidRPr="00C128FA">
              <w:t xml:space="preserve">      enum tcp-src;</w:t>
            </w:r>
          </w:p>
          <w:p w14:paraId="470136E6" w14:textId="77777777" w:rsidR="009F3611" w:rsidRPr="00C128FA" w:rsidRDefault="009F3611" w:rsidP="009F3611">
            <w:pPr>
              <w:pStyle w:val="XML1"/>
            </w:pPr>
            <w:r w:rsidRPr="00C128FA">
              <w:t xml:space="preserve">      enum tcp-dest;</w:t>
            </w:r>
          </w:p>
          <w:p w14:paraId="14A3F385" w14:textId="77777777" w:rsidR="009F3611" w:rsidRPr="00C128FA" w:rsidRDefault="009F3611" w:rsidP="009F3611">
            <w:pPr>
              <w:pStyle w:val="XML1"/>
            </w:pPr>
            <w:r w:rsidRPr="00C128FA">
              <w:t xml:space="preserve">      enum udp-src;</w:t>
            </w:r>
          </w:p>
          <w:p w14:paraId="70C1E03F" w14:textId="77777777" w:rsidR="009F3611" w:rsidRPr="00C128FA" w:rsidRDefault="009F3611" w:rsidP="009F3611">
            <w:pPr>
              <w:pStyle w:val="XML1"/>
            </w:pPr>
            <w:r w:rsidRPr="00C128FA">
              <w:t xml:space="preserve">      enum udp-dest;</w:t>
            </w:r>
          </w:p>
          <w:p w14:paraId="58C4D429" w14:textId="77777777" w:rsidR="009F3611" w:rsidRPr="009F3611" w:rsidRDefault="009F3611" w:rsidP="009F3611">
            <w:pPr>
              <w:pStyle w:val="XML1"/>
              <w:rPr>
                <w:lang w:val="de-DE"/>
              </w:rPr>
            </w:pPr>
            <w:r w:rsidRPr="00C128FA">
              <w:t xml:space="preserve">      </w:t>
            </w:r>
            <w:r w:rsidRPr="009F3611">
              <w:rPr>
                <w:lang w:val="de-DE"/>
              </w:rPr>
              <w:t>enum sctp-src;</w:t>
            </w:r>
          </w:p>
          <w:p w14:paraId="120C0BBA" w14:textId="77777777" w:rsidR="009F3611" w:rsidRPr="009F3611" w:rsidRDefault="009F3611" w:rsidP="009F3611">
            <w:pPr>
              <w:pStyle w:val="XML1"/>
              <w:rPr>
                <w:lang w:val="de-DE"/>
              </w:rPr>
            </w:pPr>
            <w:r w:rsidRPr="009F3611">
              <w:rPr>
                <w:lang w:val="de-DE"/>
              </w:rPr>
              <w:t xml:space="preserve">      enum sctp-dest;</w:t>
            </w:r>
          </w:p>
          <w:p w14:paraId="732AA872" w14:textId="77777777" w:rsidR="009F3611" w:rsidRPr="009F3611" w:rsidRDefault="009F3611" w:rsidP="009F3611">
            <w:pPr>
              <w:pStyle w:val="XML1"/>
              <w:rPr>
                <w:lang w:val="de-DE"/>
              </w:rPr>
            </w:pPr>
            <w:r w:rsidRPr="009F3611">
              <w:rPr>
                <w:lang w:val="de-DE"/>
              </w:rPr>
              <w:t xml:space="preserve">      enum icmpv4-type;</w:t>
            </w:r>
          </w:p>
          <w:p w14:paraId="468D215D" w14:textId="77777777" w:rsidR="009F3611" w:rsidRPr="009F3611" w:rsidRDefault="009F3611" w:rsidP="009F3611">
            <w:pPr>
              <w:pStyle w:val="XML1"/>
              <w:rPr>
                <w:lang w:val="de-DE"/>
              </w:rPr>
            </w:pPr>
            <w:r w:rsidRPr="009F3611">
              <w:rPr>
                <w:lang w:val="de-DE"/>
              </w:rPr>
              <w:t xml:space="preserve">      enum icmpv4-code;</w:t>
            </w:r>
          </w:p>
          <w:p w14:paraId="2F45C1AE" w14:textId="77777777" w:rsidR="009F3611" w:rsidRPr="009F3611" w:rsidRDefault="009F3611" w:rsidP="009F3611">
            <w:pPr>
              <w:pStyle w:val="XML1"/>
              <w:rPr>
                <w:lang w:val="de-DE"/>
              </w:rPr>
            </w:pPr>
            <w:r w:rsidRPr="009F3611">
              <w:rPr>
                <w:lang w:val="de-DE"/>
              </w:rPr>
              <w:t xml:space="preserve">      enum arp-op;</w:t>
            </w:r>
          </w:p>
          <w:p w14:paraId="22240256" w14:textId="77777777" w:rsidR="009F3611" w:rsidRPr="00C128FA" w:rsidRDefault="009F3611" w:rsidP="009F3611">
            <w:pPr>
              <w:pStyle w:val="XML1"/>
            </w:pPr>
            <w:r w:rsidRPr="009F3611">
              <w:rPr>
                <w:lang w:val="de-DE"/>
              </w:rPr>
              <w:t xml:space="preserve">      </w:t>
            </w:r>
            <w:r w:rsidRPr="00C128FA">
              <w:t>enum arp-src-ip-address;</w:t>
            </w:r>
          </w:p>
          <w:p w14:paraId="5A7A53B7" w14:textId="77777777" w:rsidR="009F3611" w:rsidRPr="00C128FA" w:rsidRDefault="009F3611" w:rsidP="009F3611">
            <w:pPr>
              <w:pStyle w:val="XML1"/>
            </w:pPr>
            <w:r w:rsidRPr="00C128FA">
              <w:t xml:space="preserve">      enum arp-target-ip-address;</w:t>
            </w:r>
          </w:p>
          <w:p w14:paraId="21EA6F58" w14:textId="77777777" w:rsidR="009F3611" w:rsidRPr="00C128FA" w:rsidRDefault="009F3611" w:rsidP="009F3611">
            <w:pPr>
              <w:pStyle w:val="XML1"/>
            </w:pPr>
            <w:r w:rsidRPr="00C128FA">
              <w:t xml:space="preserve">      enum arp-src-hardware-address;</w:t>
            </w:r>
          </w:p>
          <w:p w14:paraId="39BE50F8" w14:textId="77777777" w:rsidR="009F3611" w:rsidRPr="00C128FA" w:rsidRDefault="009F3611" w:rsidP="009F3611">
            <w:pPr>
              <w:pStyle w:val="XML1"/>
            </w:pPr>
            <w:r w:rsidRPr="00C128FA">
              <w:t xml:space="preserve">      enum arp-target-hardware-address;</w:t>
            </w:r>
          </w:p>
          <w:p w14:paraId="5535174E" w14:textId="77777777" w:rsidR="009F3611" w:rsidRPr="009F3611" w:rsidRDefault="009F3611" w:rsidP="009F3611">
            <w:pPr>
              <w:pStyle w:val="XML1"/>
              <w:rPr>
                <w:lang w:val="de-DE"/>
              </w:rPr>
            </w:pPr>
            <w:r w:rsidRPr="00C128FA">
              <w:t xml:space="preserve">      </w:t>
            </w:r>
            <w:r w:rsidRPr="009F3611">
              <w:rPr>
                <w:lang w:val="de-DE"/>
              </w:rPr>
              <w:t>enum ipv6-src;</w:t>
            </w:r>
          </w:p>
          <w:p w14:paraId="70CBE3AC" w14:textId="77777777" w:rsidR="009F3611" w:rsidRPr="009F3611" w:rsidRDefault="009F3611" w:rsidP="009F3611">
            <w:pPr>
              <w:pStyle w:val="XML1"/>
              <w:rPr>
                <w:lang w:val="de-DE"/>
              </w:rPr>
            </w:pPr>
            <w:r w:rsidRPr="009F3611">
              <w:rPr>
                <w:lang w:val="de-DE"/>
              </w:rPr>
              <w:t xml:space="preserve">      enum ipv6-dest;</w:t>
            </w:r>
          </w:p>
          <w:p w14:paraId="58EA439B" w14:textId="77777777" w:rsidR="009F3611" w:rsidRPr="00C128FA" w:rsidRDefault="009F3611" w:rsidP="009F3611">
            <w:pPr>
              <w:pStyle w:val="XML1"/>
            </w:pPr>
            <w:r w:rsidRPr="009F3611">
              <w:rPr>
                <w:lang w:val="de-DE"/>
              </w:rPr>
              <w:t xml:space="preserve">      </w:t>
            </w:r>
            <w:r w:rsidRPr="00C128FA">
              <w:t>enum ipv6-flow-label;</w:t>
            </w:r>
          </w:p>
          <w:p w14:paraId="2E307065" w14:textId="77777777" w:rsidR="009F3611" w:rsidRPr="00C128FA" w:rsidRDefault="009F3611" w:rsidP="009F3611">
            <w:pPr>
              <w:pStyle w:val="XML1"/>
            </w:pPr>
            <w:r w:rsidRPr="00C128FA">
              <w:t xml:space="preserve">      enum icmpv6-type;</w:t>
            </w:r>
          </w:p>
          <w:p w14:paraId="1354996D" w14:textId="77777777" w:rsidR="009F3611" w:rsidRPr="009F3611" w:rsidRDefault="009F3611" w:rsidP="009F3611">
            <w:pPr>
              <w:pStyle w:val="XML1"/>
              <w:rPr>
                <w:lang w:val="de-DE"/>
              </w:rPr>
            </w:pPr>
            <w:r w:rsidRPr="00C128FA">
              <w:t xml:space="preserve">      </w:t>
            </w:r>
            <w:r w:rsidRPr="009F3611">
              <w:rPr>
                <w:lang w:val="de-DE"/>
              </w:rPr>
              <w:t>enum icmpv6-code;</w:t>
            </w:r>
          </w:p>
          <w:p w14:paraId="2F8EB00F" w14:textId="77777777" w:rsidR="009F3611" w:rsidRPr="009F3611" w:rsidRDefault="009F3611" w:rsidP="009F3611">
            <w:pPr>
              <w:pStyle w:val="XML1"/>
              <w:rPr>
                <w:lang w:val="de-DE"/>
              </w:rPr>
            </w:pPr>
            <w:r w:rsidRPr="009F3611">
              <w:rPr>
                <w:lang w:val="de-DE"/>
              </w:rPr>
              <w:t xml:space="preserve">      enum ipv6-nd-target;</w:t>
            </w:r>
          </w:p>
          <w:p w14:paraId="1004F18A" w14:textId="77777777" w:rsidR="009F3611" w:rsidRPr="00C128FA" w:rsidRDefault="009F3611" w:rsidP="009F3611">
            <w:pPr>
              <w:pStyle w:val="XML1"/>
            </w:pPr>
            <w:r w:rsidRPr="009F3611">
              <w:rPr>
                <w:lang w:val="de-DE"/>
              </w:rPr>
              <w:t xml:space="preserve">      </w:t>
            </w:r>
            <w:r w:rsidRPr="00C128FA">
              <w:t>enum ipv6-nd-source-link-layer;</w:t>
            </w:r>
          </w:p>
          <w:p w14:paraId="28B2F68D" w14:textId="77777777" w:rsidR="009F3611" w:rsidRPr="00C128FA" w:rsidRDefault="009F3611" w:rsidP="009F3611">
            <w:pPr>
              <w:pStyle w:val="XML1"/>
            </w:pPr>
            <w:r w:rsidRPr="00C128FA">
              <w:t xml:space="preserve">      enum ipv6-nd-target-link-layer;</w:t>
            </w:r>
          </w:p>
          <w:p w14:paraId="74A95AA2" w14:textId="77777777" w:rsidR="009F3611" w:rsidRPr="009F3611" w:rsidRDefault="009F3611" w:rsidP="009F3611">
            <w:pPr>
              <w:pStyle w:val="XML1"/>
              <w:rPr>
                <w:lang w:val="de-DE"/>
              </w:rPr>
            </w:pPr>
            <w:r w:rsidRPr="00C128FA">
              <w:t xml:space="preserve">      </w:t>
            </w:r>
            <w:r w:rsidRPr="009F3611">
              <w:rPr>
                <w:lang w:val="de-DE"/>
              </w:rPr>
              <w:t>enum mpls-label;</w:t>
            </w:r>
          </w:p>
          <w:p w14:paraId="2006E9C5" w14:textId="77777777" w:rsidR="009F3611" w:rsidRPr="009F3611" w:rsidRDefault="009F3611" w:rsidP="009F3611">
            <w:pPr>
              <w:pStyle w:val="XML1"/>
              <w:rPr>
                <w:lang w:val="de-DE"/>
              </w:rPr>
            </w:pPr>
            <w:r w:rsidRPr="009F3611">
              <w:rPr>
                <w:lang w:val="de-DE"/>
              </w:rPr>
              <w:t xml:space="preserve">      enum mpls-tc;</w:t>
            </w:r>
          </w:p>
          <w:p w14:paraId="4442FA37" w14:textId="77777777" w:rsidR="009F3611" w:rsidRPr="00C128FA" w:rsidRDefault="009F3611" w:rsidP="009F3611">
            <w:pPr>
              <w:pStyle w:val="XML1"/>
            </w:pPr>
            <w:r w:rsidRPr="009F3611">
              <w:rPr>
                <w:lang w:val="de-DE"/>
              </w:rPr>
              <w:t xml:space="preserve">    </w:t>
            </w:r>
            <w:r w:rsidRPr="00C128FA">
              <w:t>}</w:t>
            </w:r>
          </w:p>
          <w:p w14:paraId="5885ED0A" w14:textId="77777777" w:rsidR="009F3611" w:rsidRPr="00C128FA" w:rsidRDefault="009F3611" w:rsidP="009F3611">
            <w:pPr>
              <w:pStyle w:val="XML1"/>
            </w:pPr>
            <w:r w:rsidRPr="00C128FA">
              <w:t xml:space="preserve">    description "The types of match field defined in OpenFlow</w:t>
            </w:r>
          </w:p>
          <w:p w14:paraId="24E38967" w14:textId="77777777" w:rsidR="009F3611" w:rsidRPr="00C128FA" w:rsidRDefault="009F3611" w:rsidP="009F3611">
            <w:pPr>
              <w:pStyle w:val="XML1"/>
            </w:pPr>
            <w:r w:rsidRPr="00C128FA">
              <w:t xml:space="preserve">      Switch Specification versions 1.2, 1.3, and 1.3.1.";</w:t>
            </w:r>
          </w:p>
          <w:p w14:paraId="481AF60E" w14:textId="77777777" w:rsidR="009F3611" w:rsidRPr="00C128FA" w:rsidRDefault="009F3611" w:rsidP="009F3611">
            <w:pPr>
              <w:pStyle w:val="XML1"/>
            </w:pPr>
            <w:r w:rsidRPr="00C128FA">
              <w:t xml:space="preserve">  }</w:t>
            </w:r>
          </w:p>
          <w:p w14:paraId="4D5E556C" w14:textId="77777777" w:rsidR="009F3611" w:rsidRPr="00C128FA" w:rsidRDefault="009F3611" w:rsidP="009F3611">
            <w:pPr>
              <w:pStyle w:val="XML1"/>
            </w:pPr>
          </w:p>
          <w:p w14:paraId="36FFDE03" w14:textId="77777777" w:rsidR="009F3611" w:rsidRPr="00C128FA" w:rsidRDefault="009F3611" w:rsidP="009F3611">
            <w:pPr>
              <w:pStyle w:val="XML1"/>
            </w:pPr>
            <w:r w:rsidRPr="00C128FA">
              <w:t xml:space="preserve">  typedef hex-binary {</w:t>
            </w:r>
          </w:p>
          <w:p w14:paraId="10F4E166" w14:textId="77777777" w:rsidR="009F3611" w:rsidRPr="00C128FA" w:rsidRDefault="009F3611" w:rsidP="009F3611">
            <w:pPr>
              <w:pStyle w:val="XML1"/>
            </w:pPr>
            <w:r w:rsidRPr="00C128FA">
              <w:t xml:space="preserve">    type binary;</w:t>
            </w:r>
          </w:p>
          <w:p w14:paraId="1D77C466" w14:textId="77777777" w:rsidR="009F3611" w:rsidRPr="00C128FA" w:rsidRDefault="009F3611" w:rsidP="009F3611">
            <w:pPr>
              <w:pStyle w:val="XML1"/>
            </w:pPr>
            <w:r w:rsidRPr="00C128FA">
              <w:t xml:space="preserve">    description "hex binary encoded string";</w:t>
            </w:r>
          </w:p>
          <w:p w14:paraId="16B63554" w14:textId="77777777" w:rsidR="009F3611" w:rsidRPr="00C128FA" w:rsidRDefault="009F3611" w:rsidP="009F3611">
            <w:pPr>
              <w:pStyle w:val="XML1"/>
            </w:pPr>
            <w:r w:rsidRPr="00C128FA">
              <w:lastRenderedPageBreak/>
              <w:t xml:space="preserve">    reference "http://www.w3.org/TR/2004/REC-xmlschema-2-20041028/datatypes.html#hexBinary";</w:t>
            </w:r>
          </w:p>
          <w:p w14:paraId="67289ACD" w14:textId="77777777" w:rsidR="009F3611" w:rsidRPr="00C128FA" w:rsidRDefault="009F3611" w:rsidP="009F3611">
            <w:pPr>
              <w:pStyle w:val="XML1"/>
            </w:pPr>
            <w:r w:rsidRPr="00C128FA">
              <w:t xml:space="preserve">  }</w:t>
            </w:r>
          </w:p>
          <w:p w14:paraId="1BC788A9" w14:textId="77777777" w:rsidR="009F3611" w:rsidRPr="00C128FA" w:rsidRDefault="009F3611" w:rsidP="009F3611">
            <w:pPr>
              <w:pStyle w:val="XML1"/>
            </w:pPr>
          </w:p>
          <w:p w14:paraId="50D27B3C" w14:textId="77777777" w:rsidR="009F3611" w:rsidRPr="00C128FA" w:rsidRDefault="009F3611" w:rsidP="009F3611">
            <w:pPr>
              <w:pStyle w:val="XML1"/>
            </w:pPr>
            <w:r w:rsidRPr="00C128FA">
              <w:t>/*****************************************************************</w:t>
            </w:r>
          </w:p>
          <w:p w14:paraId="35CE7D59" w14:textId="77777777" w:rsidR="009F3611" w:rsidRPr="00C128FA" w:rsidRDefault="009F3611" w:rsidP="009F3611">
            <w:pPr>
              <w:pStyle w:val="XML1"/>
            </w:pPr>
            <w:r w:rsidRPr="00C128FA">
              <w:t xml:space="preserve"> * Groupings</w:t>
            </w:r>
          </w:p>
          <w:p w14:paraId="4DAB7CEC" w14:textId="77777777" w:rsidR="009F3611" w:rsidRPr="00C128FA" w:rsidRDefault="009F3611" w:rsidP="009F3611">
            <w:pPr>
              <w:pStyle w:val="XML1"/>
            </w:pPr>
            <w:r w:rsidRPr="00C128FA">
              <w:t xml:space="preserve"> *****************************************************************/</w:t>
            </w:r>
          </w:p>
          <w:p w14:paraId="46E44F69" w14:textId="77777777" w:rsidR="009F3611" w:rsidRPr="00C128FA" w:rsidRDefault="009F3611" w:rsidP="009F3611">
            <w:pPr>
              <w:pStyle w:val="XML1"/>
            </w:pPr>
          </w:p>
          <w:p w14:paraId="3FC75BA4" w14:textId="77777777" w:rsidR="009F3611" w:rsidRPr="00C128FA" w:rsidRDefault="009F3611" w:rsidP="009F3611">
            <w:pPr>
              <w:pStyle w:val="XML1"/>
            </w:pPr>
            <w:r w:rsidRPr="00C128FA">
              <w:t xml:space="preserve">  grouping OFConfigurationPointType {</w:t>
            </w:r>
          </w:p>
          <w:p w14:paraId="5E137D04" w14:textId="77777777" w:rsidR="009F3611" w:rsidRPr="00C128FA" w:rsidRDefault="009F3611" w:rsidP="009F3611">
            <w:pPr>
              <w:pStyle w:val="XML1"/>
            </w:pPr>
            <w:r w:rsidRPr="00C128FA">
              <w:t xml:space="preserve">    description "Representation of an OpenFlow Configuration Point.</w:t>
            </w:r>
          </w:p>
          <w:p w14:paraId="2CAFE583" w14:textId="77777777" w:rsidR="009F3611" w:rsidRPr="00C128FA" w:rsidRDefault="009F3611" w:rsidP="009F3611">
            <w:pPr>
              <w:pStyle w:val="XML1"/>
            </w:pPr>
            <w:r w:rsidRPr="00C128FA">
              <w:t xml:space="preserve">      Instances of the Configuration Point class SHOULD be stored </w:t>
            </w:r>
          </w:p>
          <w:p w14:paraId="73048B02" w14:textId="77777777" w:rsidR="009F3611" w:rsidRPr="00C128FA" w:rsidRDefault="009F3611" w:rsidP="009F3611">
            <w:pPr>
              <w:pStyle w:val="XML1"/>
            </w:pPr>
            <w:r w:rsidRPr="00C128FA">
              <w:t xml:space="preserve">      persistently across reboots of the OpenFlow Capable Switch.</w:t>
            </w:r>
          </w:p>
          <w:p w14:paraId="1055C351" w14:textId="77777777" w:rsidR="009F3611" w:rsidRPr="00C128FA" w:rsidRDefault="009F3611" w:rsidP="009F3611">
            <w:pPr>
              <w:pStyle w:val="XML1"/>
            </w:pPr>
            <w:r w:rsidRPr="00C128FA">
              <w:t xml:space="preserve">    </w:t>
            </w:r>
          </w:p>
          <w:p w14:paraId="4532AA01" w14:textId="77777777" w:rsidR="009F3611" w:rsidRPr="00C128FA" w:rsidRDefault="009F3611" w:rsidP="009F3611">
            <w:pPr>
              <w:pStyle w:val="XML1"/>
            </w:pPr>
            <w:r w:rsidRPr="00C128FA">
              <w:t xml:space="preserve">      When a connection is established between an OpenFlow Capable </w:t>
            </w:r>
          </w:p>
          <w:p w14:paraId="43B0CF51" w14:textId="77777777" w:rsidR="009F3611" w:rsidRPr="00C128FA" w:rsidRDefault="009F3611" w:rsidP="009F3611">
            <w:pPr>
              <w:pStyle w:val="XML1"/>
            </w:pPr>
            <w:r w:rsidRPr="00C128FA">
              <w:t xml:space="preserve">      Switch and a Configuration Point the switch  MUST store the </w:t>
            </w:r>
          </w:p>
          <w:p w14:paraId="710E1FEE" w14:textId="77777777" w:rsidR="009F3611" w:rsidRPr="00C128FA" w:rsidRDefault="009F3611" w:rsidP="009F3611">
            <w:pPr>
              <w:pStyle w:val="XML1"/>
            </w:pPr>
            <w:r w:rsidRPr="00C128FA">
              <w:t xml:space="preserve">      connection information in an instance of the Configuration </w:t>
            </w:r>
          </w:p>
          <w:p w14:paraId="45EBCE91" w14:textId="77777777" w:rsidR="009F3611" w:rsidRPr="00C128FA" w:rsidRDefault="009F3611" w:rsidP="009F3611">
            <w:pPr>
              <w:pStyle w:val="XML1"/>
            </w:pPr>
            <w:r w:rsidRPr="00C128FA">
              <w:t xml:space="preserve">      Point class. If such an instance does not exist, the OpenFlow</w:t>
            </w:r>
          </w:p>
          <w:p w14:paraId="02607A1B" w14:textId="77777777" w:rsidR="009F3611" w:rsidRPr="00C128FA" w:rsidRDefault="009F3611" w:rsidP="009F3611">
            <w:pPr>
              <w:pStyle w:val="XML1"/>
            </w:pPr>
            <w:r w:rsidRPr="00C128FA">
              <w:t xml:space="preserve">      Capable Switch MUST create an instance where it then stores </w:t>
            </w:r>
          </w:p>
          <w:p w14:paraId="4A3900BA" w14:textId="77777777" w:rsidR="009F3611" w:rsidRPr="00C128FA" w:rsidRDefault="009F3611" w:rsidP="009F3611">
            <w:pPr>
              <w:pStyle w:val="XML1"/>
            </w:pPr>
            <w:r w:rsidRPr="00C128FA">
              <w:t xml:space="preserve">      the connection information.</w:t>
            </w:r>
          </w:p>
          <w:p w14:paraId="07DDABC7" w14:textId="77777777" w:rsidR="009F3611" w:rsidRPr="00C128FA" w:rsidRDefault="009F3611" w:rsidP="009F3611">
            <w:pPr>
              <w:pStyle w:val="XML1"/>
            </w:pPr>
            <w:r w:rsidRPr="00C128FA">
              <w:t xml:space="preserve">    </w:t>
            </w:r>
          </w:p>
          <w:p w14:paraId="5E13B15B" w14:textId="77777777" w:rsidR="009F3611" w:rsidRPr="00C128FA" w:rsidRDefault="009F3611" w:rsidP="009F3611">
            <w:pPr>
              <w:pStyle w:val="XML1"/>
            </w:pPr>
            <w:r w:rsidRPr="00C128FA">
              <w:t xml:space="preserve">      An OpenFlow Capable Switch that cannot initiate a connection </w:t>
            </w:r>
          </w:p>
          <w:p w14:paraId="3487D583" w14:textId="77777777" w:rsidR="009F3611" w:rsidRPr="00C128FA" w:rsidRDefault="009F3611" w:rsidP="009F3611">
            <w:pPr>
              <w:pStyle w:val="XML1"/>
            </w:pPr>
            <w:r w:rsidRPr="00C128FA">
              <w:t xml:space="preserve">      to a configuration point does not have to implement the </w:t>
            </w:r>
          </w:p>
          <w:p w14:paraId="5A16DA2E" w14:textId="77777777" w:rsidR="009F3611" w:rsidRPr="00C128FA" w:rsidRDefault="009F3611" w:rsidP="009F3611">
            <w:pPr>
              <w:pStyle w:val="XML1"/>
            </w:pPr>
            <w:r w:rsidRPr="00C128FA">
              <w:t xml:space="preserve">      Configuration Point class. It SHOULD block attempts to write</w:t>
            </w:r>
          </w:p>
          <w:p w14:paraId="39BCFD83" w14:textId="77777777" w:rsidR="009F3611" w:rsidRPr="00C128FA" w:rsidRDefault="009F3611" w:rsidP="009F3611">
            <w:pPr>
              <w:pStyle w:val="XML1"/>
            </w:pPr>
            <w:r w:rsidRPr="00C128FA">
              <w:t xml:space="preserve">      to instances of the Configuration Point class with NETCONF </w:t>
            </w:r>
          </w:p>
          <w:p w14:paraId="22566C86" w14:textId="77777777" w:rsidR="009F3611" w:rsidRPr="00C128FA" w:rsidRDefault="009F3611" w:rsidP="009F3611">
            <w:pPr>
              <w:pStyle w:val="XML1"/>
            </w:pPr>
            <w:r w:rsidRPr="00C128FA">
              <w:t xml:space="preserve">      &lt;edit-config&gt; operations.</w:t>
            </w:r>
          </w:p>
          <w:p w14:paraId="688E13AA" w14:textId="77777777" w:rsidR="009F3611" w:rsidRPr="00C128FA" w:rsidRDefault="009F3611" w:rsidP="009F3611">
            <w:pPr>
              <w:pStyle w:val="XML1"/>
            </w:pPr>
          </w:p>
          <w:p w14:paraId="2D95496F" w14:textId="77777777" w:rsidR="009F3611" w:rsidRPr="00C128FA" w:rsidRDefault="009F3611" w:rsidP="009F3611">
            <w:pPr>
              <w:pStyle w:val="XML1"/>
            </w:pPr>
            <w:r w:rsidRPr="00C128FA">
              <w:t xml:space="preserve">      NETCONF &lt;edit-config&gt; operations MUST be implemented as </w:t>
            </w:r>
          </w:p>
          <w:p w14:paraId="532EF7A6" w14:textId="77777777" w:rsidR="009F3611" w:rsidRPr="00C128FA" w:rsidRDefault="009F3611" w:rsidP="009F3611">
            <w:pPr>
              <w:pStyle w:val="XML1"/>
            </w:pPr>
            <w:r w:rsidRPr="00C128FA">
              <w:t xml:space="preserve">      follows: </w:t>
            </w:r>
          </w:p>
          <w:p w14:paraId="4BDF6A5B" w14:textId="77777777" w:rsidR="009F3611" w:rsidRPr="00C128FA" w:rsidRDefault="009F3611" w:rsidP="009F3611">
            <w:pPr>
              <w:pStyle w:val="XML1"/>
            </w:pPr>
          </w:p>
          <w:p w14:paraId="54FFF0BC" w14:textId="77777777" w:rsidR="009F3611" w:rsidRPr="00C128FA" w:rsidRDefault="009F3611" w:rsidP="009F3611">
            <w:pPr>
              <w:pStyle w:val="XML1"/>
            </w:pPr>
            <w:r w:rsidRPr="00C128FA">
              <w:t xml:space="preserve">      * The 'id' element MUST be present at all &lt;edit-config&gt;</w:t>
            </w:r>
          </w:p>
          <w:p w14:paraId="79C347AA" w14:textId="77777777" w:rsidR="009F3611" w:rsidRPr="00C128FA" w:rsidRDefault="009F3611" w:rsidP="009F3611">
            <w:pPr>
              <w:pStyle w:val="XML1"/>
            </w:pPr>
            <w:r w:rsidRPr="00C128FA">
              <w:t xml:space="preserve">        operations to identify the configuration point.</w:t>
            </w:r>
          </w:p>
          <w:p w14:paraId="53A15020" w14:textId="77777777" w:rsidR="009F3611" w:rsidRPr="00C128FA" w:rsidRDefault="009F3611" w:rsidP="009F3611">
            <w:pPr>
              <w:pStyle w:val="XML1"/>
            </w:pPr>
            <w:r w:rsidRPr="00C128FA">
              <w:t xml:space="preserve">      * If the operation is 'merge' or 'replace', the element is</w:t>
            </w:r>
          </w:p>
          <w:p w14:paraId="6E8BAFC4" w14:textId="77777777" w:rsidR="009F3611" w:rsidRPr="00C128FA" w:rsidRDefault="009F3611" w:rsidP="009F3611">
            <w:pPr>
              <w:pStyle w:val="XML1"/>
            </w:pPr>
            <w:r w:rsidRPr="00C128FA">
              <w:t xml:space="preserve">        created if it does not exist, and its value is set to the</w:t>
            </w:r>
          </w:p>
          <w:p w14:paraId="7FE2F1BA" w14:textId="77777777" w:rsidR="009F3611" w:rsidRPr="00C128FA" w:rsidRDefault="009F3611" w:rsidP="009F3611">
            <w:pPr>
              <w:pStyle w:val="XML1"/>
            </w:pPr>
            <w:r w:rsidRPr="00C128FA">
              <w:t xml:space="preserve">        value found in the XML RPC data.</w:t>
            </w:r>
          </w:p>
          <w:p w14:paraId="4060729E" w14:textId="77777777" w:rsidR="009F3611" w:rsidRPr="00C128FA" w:rsidRDefault="009F3611" w:rsidP="009F3611">
            <w:pPr>
              <w:pStyle w:val="XML1"/>
            </w:pPr>
            <w:r w:rsidRPr="00C128FA">
              <w:t xml:space="preserve">      * If the operation is 'create', the element is created if it</w:t>
            </w:r>
          </w:p>
          <w:p w14:paraId="4F19EF97" w14:textId="77777777" w:rsidR="009F3611" w:rsidRPr="00C128FA" w:rsidRDefault="009F3611" w:rsidP="009F3611">
            <w:pPr>
              <w:pStyle w:val="XML1"/>
            </w:pPr>
            <w:r w:rsidRPr="00C128FA">
              <w:t xml:space="preserve">        does not exist. If the element already exists, a</w:t>
            </w:r>
          </w:p>
          <w:p w14:paraId="310945AE"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4BC2E52C" w14:textId="77777777" w:rsidR="009F3611" w:rsidRPr="00C128FA" w:rsidRDefault="009F3611" w:rsidP="009F3611">
            <w:pPr>
              <w:pStyle w:val="XML1"/>
            </w:pPr>
            <w:r w:rsidRPr="00C128FA">
              <w:t xml:space="preserve">      * If the operation is 'delete', the element is deleted if it</w:t>
            </w:r>
          </w:p>
          <w:p w14:paraId="0EDEB556"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10DF4A62" w14:textId="77777777" w:rsidR="009F3611" w:rsidRPr="00C128FA" w:rsidRDefault="009F3611" w:rsidP="009F3611">
            <w:pPr>
              <w:pStyle w:val="XML1"/>
            </w:pPr>
            <w:r w:rsidRPr="00C128FA">
              <w:t xml:space="preserve">        error is returned.";</w:t>
            </w:r>
          </w:p>
          <w:p w14:paraId="61355689" w14:textId="77777777" w:rsidR="009F3611" w:rsidRPr="00C128FA" w:rsidRDefault="009F3611" w:rsidP="009F3611">
            <w:pPr>
              <w:pStyle w:val="XML1"/>
            </w:pPr>
            <w:r w:rsidRPr="00C128FA">
              <w:t xml:space="preserve">    leaf id {</w:t>
            </w:r>
          </w:p>
          <w:p w14:paraId="5645A3CE" w14:textId="77777777" w:rsidR="009F3611" w:rsidRPr="00C128FA" w:rsidRDefault="009F3611" w:rsidP="009F3611">
            <w:pPr>
              <w:pStyle w:val="XML1"/>
            </w:pPr>
            <w:r w:rsidRPr="00C128FA">
              <w:t xml:space="preserve">      type OFConfigId;</w:t>
            </w:r>
          </w:p>
          <w:p w14:paraId="48A9EE1A" w14:textId="77777777" w:rsidR="009F3611" w:rsidRPr="00C128FA" w:rsidRDefault="009F3611" w:rsidP="009F3611">
            <w:pPr>
              <w:pStyle w:val="XML1"/>
            </w:pPr>
            <w:r w:rsidRPr="00C128FA">
              <w:t xml:space="preserve">      mandatory true;</w:t>
            </w:r>
          </w:p>
          <w:p w14:paraId="3A20343C" w14:textId="77777777" w:rsidR="009F3611" w:rsidRPr="00C128FA" w:rsidRDefault="009F3611" w:rsidP="009F3611">
            <w:pPr>
              <w:pStyle w:val="XML1"/>
            </w:pPr>
            <w:r w:rsidRPr="00C128FA">
              <w:t xml:space="preserve">      description "A unique but locally arbitrary identifier that</w:t>
            </w:r>
          </w:p>
          <w:p w14:paraId="0080C502" w14:textId="77777777" w:rsidR="009F3611" w:rsidRPr="00C128FA" w:rsidRDefault="009F3611" w:rsidP="009F3611">
            <w:pPr>
              <w:pStyle w:val="XML1"/>
            </w:pPr>
            <w:r w:rsidRPr="00C128FA">
              <w:t xml:space="preserve">        identifies a Configuration Point within the context of an </w:t>
            </w:r>
          </w:p>
          <w:p w14:paraId="67127DB8" w14:textId="77777777" w:rsidR="009F3611" w:rsidRPr="00C128FA" w:rsidRDefault="009F3611" w:rsidP="009F3611">
            <w:pPr>
              <w:pStyle w:val="XML1"/>
            </w:pPr>
            <w:r w:rsidRPr="00C128FA">
              <w:t xml:space="preserve">        OpenFlow Capable Switch.</w:t>
            </w:r>
          </w:p>
          <w:p w14:paraId="4B6DEB30" w14:textId="77777777" w:rsidR="009F3611" w:rsidRPr="00C128FA" w:rsidRDefault="009F3611" w:rsidP="009F3611">
            <w:pPr>
              <w:pStyle w:val="XML1"/>
            </w:pPr>
          </w:p>
          <w:p w14:paraId="52E47298" w14:textId="77777777" w:rsidR="009F3611" w:rsidRPr="00C128FA" w:rsidRDefault="009F3611" w:rsidP="009F3611">
            <w:pPr>
              <w:pStyle w:val="XML1"/>
            </w:pPr>
            <w:r w:rsidRPr="00C128FA">
              <w:t xml:space="preserve">        This element MUST be present to identify the configuration</w:t>
            </w:r>
          </w:p>
          <w:p w14:paraId="210D091D" w14:textId="77777777" w:rsidR="009F3611" w:rsidRPr="00C128FA" w:rsidRDefault="009F3611" w:rsidP="009F3611">
            <w:pPr>
              <w:pStyle w:val="XML1"/>
            </w:pPr>
            <w:r w:rsidRPr="00C128FA">
              <w:t xml:space="preserve">        point.";</w:t>
            </w:r>
          </w:p>
          <w:p w14:paraId="0C23537D" w14:textId="77777777" w:rsidR="009F3611" w:rsidRPr="00C128FA" w:rsidRDefault="009F3611" w:rsidP="009F3611">
            <w:pPr>
              <w:pStyle w:val="XML1"/>
            </w:pPr>
            <w:r w:rsidRPr="00C128FA">
              <w:t xml:space="preserve">    }</w:t>
            </w:r>
          </w:p>
          <w:p w14:paraId="42468D7E" w14:textId="77777777" w:rsidR="009F3611" w:rsidRPr="00C128FA" w:rsidRDefault="009F3611" w:rsidP="009F3611">
            <w:pPr>
              <w:pStyle w:val="XML1"/>
            </w:pPr>
            <w:r w:rsidRPr="00C128FA">
              <w:t xml:space="preserve">    leaf uri {</w:t>
            </w:r>
          </w:p>
          <w:p w14:paraId="27AF059F" w14:textId="77777777" w:rsidR="009F3611" w:rsidRPr="00C128FA" w:rsidRDefault="009F3611" w:rsidP="009F3611">
            <w:pPr>
              <w:pStyle w:val="XML1"/>
            </w:pPr>
            <w:r w:rsidRPr="00C128FA">
              <w:t xml:space="preserve">      type inet:uri;</w:t>
            </w:r>
          </w:p>
          <w:p w14:paraId="00777F5B" w14:textId="77777777" w:rsidR="009F3611" w:rsidRPr="00C128FA" w:rsidRDefault="009F3611" w:rsidP="009F3611">
            <w:pPr>
              <w:pStyle w:val="XML1"/>
            </w:pPr>
            <w:r w:rsidRPr="00C128FA">
              <w:t xml:space="preserve">      mandatory true;</w:t>
            </w:r>
          </w:p>
          <w:p w14:paraId="035D6A54" w14:textId="77777777" w:rsidR="009F3611" w:rsidRPr="00C128FA" w:rsidRDefault="009F3611" w:rsidP="009F3611">
            <w:pPr>
              <w:pStyle w:val="XML1"/>
            </w:pPr>
            <w:r w:rsidRPr="00C128FA">
              <w:t xml:space="preserve">      description "A locator of the Configuration Point.  It </w:t>
            </w:r>
          </w:p>
          <w:p w14:paraId="31C4C8B2" w14:textId="77777777" w:rsidR="009F3611" w:rsidRPr="00C128FA" w:rsidRDefault="009F3611" w:rsidP="009F3611">
            <w:pPr>
              <w:pStyle w:val="XML1"/>
            </w:pPr>
            <w:r w:rsidRPr="00C128FA">
              <w:t xml:space="preserve">        identifies the location of the Configuration Point as a </w:t>
            </w:r>
          </w:p>
          <w:p w14:paraId="65543223" w14:textId="77777777" w:rsidR="009F3611" w:rsidRPr="00C128FA" w:rsidRDefault="009F3611" w:rsidP="009F3611">
            <w:pPr>
              <w:pStyle w:val="XML1"/>
            </w:pPr>
            <w:r w:rsidRPr="00C128FA">
              <w:t xml:space="preserve">        service resource and MUST include all information necessary</w:t>
            </w:r>
          </w:p>
          <w:p w14:paraId="6A144643" w14:textId="77777777" w:rsidR="009F3611" w:rsidRPr="00C128FA" w:rsidRDefault="009F3611" w:rsidP="009F3611">
            <w:pPr>
              <w:pStyle w:val="XML1"/>
            </w:pPr>
            <w:r w:rsidRPr="00C128FA">
              <w:lastRenderedPageBreak/>
              <w:t xml:space="preserve">        for the OpenFlow Capable Switch to connect to the </w:t>
            </w:r>
          </w:p>
          <w:p w14:paraId="26D85CE5" w14:textId="77777777" w:rsidR="009F3611" w:rsidRPr="00C128FA" w:rsidRDefault="009F3611" w:rsidP="009F3611">
            <w:pPr>
              <w:pStyle w:val="XML1"/>
            </w:pPr>
            <w:r w:rsidRPr="00C128FA">
              <w:t xml:space="preserve">        Configuration Point or re-connect to it should it become </w:t>
            </w:r>
          </w:p>
          <w:p w14:paraId="55708DE3" w14:textId="77777777" w:rsidR="009F3611" w:rsidRPr="00C128FA" w:rsidRDefault="009F3611" w:rsidP="009F3611">
            <w:pPr>
              <w:pStyle w:val="XML1"/>
            </w:pPr>
            <w:r w:rsidRPr="00C128FA">
              <w:t xml:space="preserve">        disconnected.  Such information MAY include, for example, </w:t>
            </w:r>
          </w:p>
          <w:p w14:paraId="5A002F5B" w14:textId="77777777" w:rsidR="009F3611" w:rsidRPr="00C128FA" w:rsidRDefault="009F3611" w:rsidP="009F3611">
            <w:pPr>
              <w:pStyle w:val="XML1"/>
            </w:pPr>
            <w:r w:rsidRPr="00C128FA">
              <w:t xml:space="preserve">        protocol, fully qualified domain name, IP address, port </w:t>
            </w:r>
          </w:p>
          <w:p w14:paraId="5425937E" w14:textId="77777777" w:rsidR="009F3611" w:rsidRPr="00C128FA" w:rsidRDefault="009F3611" w:rsidP="009F3611">
            <w:pPr>
              <w:pStyle w:val="XML1"/>
            </w:pPr>
            <w:r w:rsidRPr="00C128FA">
              <w:t xml:space="preserve">        number, etc.</w:t>
            </w:r>
          </w:p>
          <w:p w14:paraId="40983605" w14:textId="77777777" w:rsidR="009F3611" w:rsidRPr="00C128FA" w:rsidRDefault="009F3611" w:rsidP="009F3611">
            <w:pPr>
              <w:pStyle w:val="XML1"/>
            </w:pPr>
          </w:p>
          <w:p w14:paraId="2A5D3137" w14:textId="77777777" w:rsidR="009F3611" w:rsidRPr="00C128FA" w:rsidRDefault="009F3611" w:rsidP="009F3611">
            <w:pPr>
              <w:pStyle w:val="XML1"/>
            </w:pPr>
            <w:r w:rsidRPr="00C128FA">
              <w:t xml:space="preserve">        This element MUST be present in the NETCONF data store.</w:t>
            </w:r>
          </w:p>
          <w:p w14:paraId="5435C4D3" w14:textId="77777777" w:rsidR="009F3611" w:rsidRPr="00C128FA" w:rsidRDefault="009F3611" w:rsidP="009F3611">
            <w:pPr>
              <w:pStyle w:val="XML1"/>
            </w:pPr>
            <w:r w:rsidRPr="00C128FA">
              <w:t xml:space="preserve">        If this element is not present in a NETCONF &lt;edit-config&gt;</w:t>
            </w:r>
          </w:p>
          <w:p w14:paraId="2DCCB52F" w14:textId="77777777" w:rsidR="009F3611" w:rsidRPr="00C128FA" w:rsidRDefault="009F3611" w:rsidP="009F3611">
            <w:pPr>
              <w:pStyle w:val="XML1"/>
            </w:pPr>
            <w:r w:rsidRPr="00C128FA">
              <w:t xml:space="preserve">        operation 'create', 'merge' or 'replace' and the parent</w:t>
            </w:r>
          </w:p>
          <w:p w14:paraId="214FA072" w14:textId="77777777" w:rsidR="009F3611" w:rsidRPr="00C128FA" w:rsidRDefault="009F3611" w:rsidP="009F3611">
            <w:pPr>
              <w:pStyle w:val="XML1"/>
            </w:pPr>
            <w:r w:rsidRPr="00C128FA">
              <w:t xml:space="preserve">        element does not exist, a 'data-missing' error is</w:t>
            </w:r>
          </w:p>
          <w:p w14:paraId="06CAFD20" w14:textId="77777777" w:rsidR="009F3611" w:rsidRPr="00C128FA" w:rsidRDefault="009F3611" w:rsidP="009F3611">
            <w:pPr>
              <w:pStyle w:val="XML1"/>
            </w:pPr>
            <w:r w:rsidRPr="00C128FA">
              <w:t xml:space="preserve">        returned.";</w:t>
            </w:r>
          </w:p>
          <w:p w14:paraId="345D6195" w14:textId="77777777" w:rsidR="009F3611" w:rsidRPr="00C128FA" w:rsidRDefault="009F3611" w:rsidP="009F3611">
            <w:pPr>
              <w:pStyle w:val="XML1"/>
            </w:pPr>
            <w:r w:rsidRPr="00C128FA">
              <w:t xml:space="preserve">    }</w:t>
            </w:r>
          </w:p>
          <w:p w14:paraId="7D756A5D" w14:textId="77777777" w:rsidR="009F3611" w:rsidRPr="00C128FA" w:rsidRDefault="009F3611" w:rsidP="009F3611">
            <w:pPr>
              <w:pStyle w:val="XML1"/>
            </w:pPr>
            <w:r w:rsidRPr="00C128FA">
              <w:t xml:space="preserve">    leaf protocol {</w:t>
            </w:r>
          </w:p>
          <w:p w14:paraId="1C7E7ECD" w14:textId="77777777" w:rsidR="009F3611" w:rsidRPr="00C128FA" w:rsidRDefault="009F3611" w:rsidP="009F3611">
            <w:pPr>
              <w:pStyle w:val="XML1"/>
            </w:pPr>
            <w:r w:rsidRPr="00C128FA">
              <w:t xml:space="preserve">      type OFConfigurationPointProtocolType;</w:t>
            </w:r>
          </w:p>
          <w:p w14:paraId="3BD35278" w14:textId="77777777" w:rsidR="009F3611" w:rsidRPr="00C128FA" w:rsidRDefault="009F3611" w:rsidP="009F3611">
            <w:pPr>
              <w:pStyle w:val="XML1"/>
            </w:pPr>
            <w:r w:rsidRPr="00C128FA">
              <w:t xml:space="preserve">      default "ssh";</w:t>
            </w:r>
          </w:p>
          <w:p w14:paraId="350F90D3" w14:textId="77777777" w:rsidR="009F3611" w:rsidRPr="00C128FA" w:rsidRDefault="009F3611" w:rsidP="009F3611">
            <w:pPr>
              <w:pStyle w:val="XML1"/>
            </w:pPr>
            <w:r w:rsidRPr="00C128FA">
              <w:t xml:space="preserve">      description "The transport protocol that the Configuration</w:t>
            </w:r>
          </w:p>
          <w:p w14:paraId="3133B037" w14:textId="77777777" w:rsidR="009F3611" w:rsidRPr="00C128FA" w:rsidRDefault="009F3611" w:rsidP="009F3611">
            <w:pPr>
              <w:pStyle w:val="XML1"/>
            </w:pPr>
            <w:r w:rsidRPr="00C128FA">
              <w:t xml:space="preserve">        Point uses when communicating via NETCONF with the OpenFlow</w:t>
            </w:r>
          </w:p>
          <w:p w14:paraId="26FC0559" w14:textId="77777777" w:rsidR="009F3611" w:rsidRPr="00C128FA" w:rsidRDefault="009F3611" w:rsidP="009F3611">
            <w:pPr>
              <w:pStyle w:val="XML1"/>
            </w:pPr>
            <w:r w:rsidRPr="00C128FA">
              <w:t xml:space="preserve">        Capable Switch.</w:t>
            </w:r>
          </w:p>
          <w:p w14:paraId="2D65F93B" w14:textId="77777777" w:rsidR="009F3611" w:rsidRPr="00C128FA" w:rsidRDefault="009F3611" w:rsidP="009F3611">
            <w:pPr>
              <w:pStyle w:val="XML1"/>
            </w:pPr>
          </w:p>
          <w:p w14:paraId="3C17145E" w14:textId="77777777" w:rsidR="009F3611" w:rsidRPr="00C128FA" w:rsidRDefault="009F3611" w:rsidP="009F3611">
            <w:pPr>
              <w:pStyle w:val="XML1"/>
            </w:pPr>
            <w:r w:rsidRPr="00C128FA">
              <w:t xml:space="preserve">        This element is optional. If it is not present its value </w:t>
            </w:r>
          </w:p>
          <w:p w14:paraId="5C751C02" w14:textId="77777777" w:rsidR="009F3611" w:rsidRPr="00C128FA" w:rsidRDefault="009F3611" w:rsidP="009F3611">
            <w:pPr>
              <w:pStyle w:val="XML1"/>
            </w:pPr>
            <w:r w:rsidRPr="00C128FA">
              <w:t xml:space="preserve">        defaults to 'ssh'.";</w:t>
            </w:r>
          </w:p>
          <w:p w14:paraId="13C06BF8" w14:textId="77777777" w:rsidR="009F3611" w:rsidRPr="00C128FA" w:rsidRDefault="009F3611" w:rsidP="009F3611">
            <w:pPr>
              <w:pStyle w:val="XML1"/>
            </w:pPr>
            <w:r w:rsidRPr="00C128FA">
              <w:t xml:space="preserve">      reference "The mappings of NETCONF to different transport</w:t>
            </w:r>
          </w:p>
          <w:p w14:paraId="57FACA81" w14:textId="77777777" w:rsidR="009F3611" w:rsidRPr="00C128FA" w:rsidRDefault="009F3611" w:rsidP="009F3611">
            <w:pPr>
              <w:pStyle w:val="XML1"/>
            </w:pPr>
            <w:r w:rsidRPr="00C128FA">
              <w:t xml:space="preserve">        protocols are defined in RFC 6242 for SSH, RFC 4743 for</w:t>
            </w:r>
          </w:p>
          <w:p w14:paraId="4B37A6A8" w14:textId="77777777" w:rsidR="009F3611" w:rsidRPr="00C128FA" w:rsidRDefault="009F3611" w:rsidP="009F3611">
            <w:pPr>
              <w:pStyle w:val="XML1"/>
            </w:pPr>
            <w:r w:rsidRPr="00C128FA">
              <w:t xml:space="preserve">        SOAP, RFC 4744 for BEEP, and RFC 5539 for TLS";</w:t>
            </w:r>
          </w:p>
          <w:p w14:paraId="3101552C" w14:textId="77777777" w:rsidR="009F3611" w:rsidRPr="00C128FA" w:rsidRDefault="009F3611" w:rsidP="009F3611">
            <w:pPr>
              <w:pStyle w:val="XML1"/>
            </w:pPr>
            <w:r w:rsidRPr="00C128FA">
              <w:t xml:space="preserve">    }</w:t>
            </w:r>
          </w:p>
          <w:p w14:paraId="1B2D402B" w14:textId="77777777" w:rsidR="009F3611" w:rsidRPr="00C128FA" w:rsidRDefault="009F3611" w:rsidP="009F3611">
            <w:pPr>
              <w:pStyle w:val="XML1"/>
            </w:pPr>
            <w:r w:rsidRPr="00C128FA">
              <w:t xml:space="preserve">  }</w:t>
            </w:r>
          </w:p>
          <w:p w14:paraId="32037A87" w14:textId="77777777" w:rsidR="009F3611" w:rsidRPr="00C128FA" w:rsidRDefault="009F3611" w:rsidP="009F3611">
            <w:pPr>
              <w:pStyle w:val="XML1"/>
            </w:pPr>
          </w:p>
          <w:p w14:paraId="4A805CC4" w14:textId="77777777" w:rsidR="009F3611" w:rsidRPr="00C128FA" w:rsidRDefault="009F3611" w:rsidP="009F3611">
            <w:pPr>
              <w:pStyle w:val="XML1"/>
            </w:pPr>
            <w:r w:rsidRPr="00C128FA">
              <w:t xml:space="preserve">  grouping OFLogicalSwitchType {</w:t>
            </w:r>
          </w:p>
          <w:p w14:paraId="3973AF3C" w14:textId="77777777" w:rsidR="009F3611" w:rsidRPr="00C128FA" w:rsidRDefault="009F3611" w:rsidP="009F3611">
            <w:pPr>
              <w:pStyle w:val="XML1"/>
            </w:pPr>
            <w:r w:rsidRPr="00C128FA">
              <w:t xml:space="preserve">    description "This grouping specifies all properties of an</w:t>
            </w:r>
          </w:p>
          <w:p w14:paraId="26165715" w14:textId="77777777" w:rsidR="009F3611" w:rsidRPr="00C128FA" w:rsidRDefault="009F3611" w:rsidP="009F3611">
            <w:pPr>
              <w:pStyle w:val="XML1"/>
            </w:pPr>
            <w:r w:rsidRPr="00C128FA">
              <w:t xml:space="preserve">      OpenFlow Logical Switch.</w:t>
            </w:r>
          </w:p>
          <w:p w14:paraId="421782A4" w14:textId="77777777" w:rsidR="009F3611" w:rsidRPr="00C128FA" w:rsidRDefault="009F3611" w:rsidP="009F3611">
            <w:pPr>
              <w:pStyle w:val="XML1"/>
            </w:pPr>
          </w:p>
          <w:p w14:paraId="1AFBA865" w14:textId="77777777" w:rsidR="009F3611" w:rsidRPr="00C128FA" w:rsidRDefault="009F3611" w:rsidP="009F3611">
            <w:pPr>
              <w:pStyle w:val="XML1"/>
            </w:pPr>
            <w:r w:rsidRPr="00C128FA">
              <w:t xml:space="preserve">      Elements of type OFLogicalSwitchType cannot be created or</w:t>
            </w:r>
          </w:p>
          <w:p w14:paraId="4377E3DD" w14:textId="77777777" w:rsidR="009F3611" w:rsidRPr="00C128FA" w:rsidRDefault="009F3611" w:rsidP="009F3611">
            <w:pPr>
              <w:pStyle w:val="XML1"/>
            </w:pPr>
            <w:r w:rsidRPr="00C128FA">
              <w:t xml:space="preserve">      deleted with NETCONF &lt;edit-config&gt; operations 'create' or</w:t>
            </w:r>
          </w:p>
          <w:p w14:paraId="696D5F76" w14:textId="77777777" w:rsidR="009F3611" w:rsidRPr="00C128FA" w:rsidRDefault="009F3611" w:rsidP="009F3611">
            <w:pPr>
              <w:pStyle w:val="XML1"/>
            </w:pPr>
            <w:r w:rsidRPr="00C128FA">
              <w:t xml:space="preserve">      'delete'. The other NETCONF &lt;edit-config&gt; operations MUST be</w:t>
            </w:r>
          </w:p>
          <w:p w14:paraId="23F42B54" w14:textId="77777777" w:rsidR="009F3611" w:rsidRPr="00C128FA" w:rsidRDefault="009F3611" w:rsidP="009F3611">
            <w:pPr>
              <w:pStyle w:val="XML1"/>
            </w:pPr>
            <w:r w:rsidRPr="00C128FA">
              <w:t xml:space="preserve">      implemented as follows: </w:t>
            </w:r>
          </w:p>
          <w:p w14:paraId="692EF9D9" w14:textId="77777777" w:rsidR="009F3611" w:rsidRPr="00C128FA" w:rsidRDefault="009F3611" w:rsidP="009F3611">
            <w:pPr>
              <w:pStyle w:val="XML1"/>
            </w:pPr>
          </w:p>
          <w:p w14:paraId="4A33ECD9" w14:textId="77777777" w:rsidR="009F3611" w:rsidRPr="00C128FA" w:rsidRDefault="009F3611" w:rsidP="009F3611">
            <w:pPr>
              <w:pStyle w:val="XML1"/>
            </w:pPr>
            <w:r w:rsidRPr="00C128FA">
              <w:t xml:space="preserve">      * The 'id' element MUST be present at all &lt;edit-config&gt;</w:t>
            </w:r>
          </w:p>
          <w:p w14:paraId="451213B4" w14:textId="77777777" w:rsidR="009F3611" w:rsidRPr="00C128FA" w:rsidRDefault="009F3611" w:rsidP="009F3611">
            <w:pPr>
              <w:pStyle w:val="XML1"/>
            </w:pPr>
            <w:r w:rsidRPr="00C128FA">
              <w:t xml:space="preserve">        operations to identify the OpenFlow Logical Switch.</w:t>
            </w:r>
          </w:p>
          <w:p w14:paraId="618AB62F" w14:textId="77777777" w:rsidR="009F3611" w:rsidRPr="00C128FA" w:rsidRDefault="009F3611" w:rsidP="009F3611">
            <w:pPr>
              <w:pStyle w:val="XML1"/>
            </w:pPr>
            <w:r w:rsidRPr="00C128FA">
              <w:t xml:space="preserve">      * If the operation is 'merge' or 'replace', and the element</w:t>
            </w:r>
          </w:p>
          <w:p w14:paraId="217C0217" w14:textId="77777777" w:rsidR="009F3611" w:rsidRPr="00C128FA" w:rsidRDefault="009F3611" w:rsidP="009F3611">
            <w:pPr>
              <w:pStyle w:val="XML1"/>
            </w:pPr>
            <w:r w:rsidRPr="00C128FA">
              <w:t xml:space="preserve">        does not exist, a 'data-missing' error is returned. If the</w:t>
            </w:r>
          </w:p>
          <w:p w14:paraId="2D68FE1B" w14:textId="77777777" w:rsidR="009F3611" w:rsidRPr="00C128FA" w:rsidRDefault="009F3611" w:rsidP="009F3611">
            <w:pPr>
              <w:pStyle w:val="XML1"/>
            </w:pPr>
            <w:r w:rsidRPr="00C128FA">
              <w:t xml:space="preserve">        element exists its value is set to the value found in the</w:t>
            </w:r>
          </w:p>
          <w:p w14:paraId="2FE90BCE" w14:textId="77777777" w:rsidR="009F3611" w:rsidRPr="00C128FA" w:rsidRDefault="009F3611" w:rsidP="009F3611">
            <w:pPr>
              <w:pStyle w:val="XML1"/>
            </w:pPr>
            <w:r w:rsidRPr="00C128FA">
              <w:t xml:space="preserve">        XML RPC data.</w:t>
            </w:r>
          </w:p>
          <w:p w14:paraId="1A76A7F1" w14:textId="77777777" w:rsidR="009F3611" w:rsidRPr="00C128FA" w:rsidRDefault="009F3611" w:rsidP="009F3611">
            <w:pPr>
              <w:pStyle w:val="XML1"/>
            </w:pPr>
            <w:r w:rsidRPr="00C128FA">
              <w:t xml:space="preserve">      * If the operation is 'create', a 'operation-not-supported'</w:t>
            </w:r>
          </w:p>
          <w:p w14:paraId="551594AD" w14:textId="77777777" w:rsidR="009F3611" w:rsidRPr="00C128FA" w:rsidRDefault="009F3611" w:rsidP="009F3611">
            <w:pPr>
              <w:pStyle w:val="XML1"/>
            </w:pPr>
            <w:r w:rsidRPr="00C128FA">
              <w:t xml:space="preserve">        error with type 'application' is returned.</w:t>
            </w:r>
          </w:p>
          <w:p w14:paraId="37F59FAB" w14:textId="77777777" w:rsidR="009F3611" w:rsidRPr="00C128FA" w:rsidRDefault="009F3611" w:rsidP="009F3611">
            <w:pPr>
              <w:pStyle w:val="XML1"/>
            </w:pPr>
            <w:r w:rsidRPr="00C128FA">
              <w:t xml:space="preserve">      * If the operation is 'delete', 'operation-not-supported'</w:t>
            </w:r>
          </w:p>
          <w:p w14:paraId="64FB2F65" w14:textId="77777777" w:rsidR="009F3611" w:rsidRPr="00C128FA" w:rsidRDefault="009F3611" w:rsidP="009F3611">
            <w:pPr>
              <w:pStyle w:val="XML1"/>
            </w:pPr>
            <w:r w:rsidRPr="00C128FA">
              <w:t xml:space="preserve">        error with type 'application' is returned.";</w:t>
            </w:r>
          </w:p>
          <w:p w14:paraId="13563273" w14:textId="77777777" w:rsidR="009F3611" w:rsidRPr="00C128FA" w:rsidRDefault="009F3611" w:rsidP="009F3611">
            <w:pPr>
              <w:pStyle w:val="XML1"/>
            </w:pPr>
            <w:r w:rsidRPr="00C128FA">
              <w:t xml:space="preserve">    leaf id {</w:t>
            </w:r>
          </w:p>
          <w:p w14:paraId="6CDA29CF" w14:textId="77777777" w:rsidR="009F3611" w:rsidRPr="00C128FA" w:rsidRDefault="009F3611" w:rsidP="009F3611">
            <w:pPr>
              <w:pStyle w:val="XML1"/>
            </w:pPr>
            <w:r w:rsidRPr="00C128FA">
              <w:t xml:space="preserve">      type OFConfigId;</w:t>
            </w:r>
          </w:p>
          <w:p w14:paraId="0882E7B5" w14:textId="77777777" w:rsidR="009F3611" w:rsidRPr="00C128FA" w:rsidRDefault="009F3611" w:rsidP="009F3611">
            <w:pPr>
              <w:pStyle w:val="XML1"/>
            </w:pPr>
            <w:r w:rsidRPr="00C128FA">
              <w:t xml:space="preserve">      mandatory true;</w:t>
            </w:r>
          </w:p>
          <w:p w14:paraId="20FFC7D3" w14:textId="77777777" w:rsidR="009F3611" w:rsidRPr="00C128FA" w:rsidRDefault="009F3611" w:rsidP="009F3611">
            <w:pPr>
              <w:pStyle w:val="XML1"/>
            </w:pPr>
            <w:r w:rsidRPr="00C128FA">
              <w:t xml:space="preserve">      description "A unique but locally arbitrary identifier that</w:t>
            </w:r>
          </w:p>
          <w:p w14:paraId="0FA19E8E" w14:textId="77777777" w:rsidR="009F3611" w:rsidRPr="00C128FA" w:rsidRDefault="009F3611" w:rsidP="009F3611">
            <w:pPr>
              <w:pStyle w:val="XML1"/>
            </w:pPr>
            <w:r w:rsidRPr="00C128FA">
              <w:t xml:space="preserve">        identifies a Logical Switch within the context of an</w:t>
            </w:r>
          </w:p>
          <w:p w14:paraId="464C6A34" w14:textId="77777777" w:rsidR="009F3611" w:rsidRPr="00C128FA" w:rsidRDefault="009F3611" w:rsidP="009F3611">
            <w:pPr>
              <w:pStyle w:val="XML1"/>
            </w:pPr>
            <w:r w:rsidRPr="00C128FA">
              <w:t xml:space="preserve">        OpenFlow Capable Switch. It MUST be persistent across</w:t>
            </w:r>
          </w:p>
          <w:p w14:paraId="7C9324B4" w14:textId="77777777" w:rsidR="009F3611" w:rsidRPr="00C128FA" w:rsidRDefault="009F3611" w:rsidP="009F3611">
            <w:pPr>
              <w:pStyle w:val="XML1"/>
            </w:pPr>
            <w:r w:rsidRPr="00C128FA">
              <w:t xml:space="preserve">        reboots of the OpenFlow Capable Switch.</w:t>
            </w:r>
          </w:p>
          <w:p w14:paraId="33F40919" w14:textId="77777777" w:rsidR="009F3611" w:rsidRPr="00C128FA" w:rsidRDefault="009F3611" w:rsidP="009F3611">
            <w:pPr>
              <w:pStyle w:val="XML1"/>
            </w:pPr>
          </w:p>
          <w:p w14:paraId="340DD9BA" w14:textId="77777777" w:rsidR="009F3611" w:rsidRPr="00C128FA" w:rsidRDefault="009F3611" w:rsidP="009F3611">
            <w:pPr>
              <w:pStyle w:val="XML1"/>
            </w:pPr>
            <w:r w:rsidRPr="00C128FA">
              <w:t xml:space="preserve">        This element MUST be present to identify the OpenFlow</w:t>
            </w:r>
          </w:p>
          <w:p w14:paraId="12667FA7" w14:textId="77777777" w:rsidR="009F3611" w:rsidRPr="00C128FA" w:rsidRDefault="009F3611" w:rsidP="009F3611">
            <w:pPr>
              <w:pStyle w:val="XML1"/>
            </w:pPr>
            <w:r w:rsidRPr="00C128FA">
              <w:t xml:space="preserve">        Logical Switch.";</w:t>
            </w:r>
          </w:p>
          <w:p w14:paraId="013BDD4C" w14:textId="77777777" w:rsidR="009F3611" w:rsidRPr="00C128FA" w:rsidRDefault="009F3611" w:rsidP="009F3611">
            <w:pPr>
              <w:pStyle w:val="XML1"/>
            </w:pPr>
            <w:r w:rsidRPr="00C128FA">
              <w:lastRenderedPageBreak/>
              <w:t xml:space="preserve">    }</w:t>
            </w:r>
          </w:p>
          <w:p w14:paraId="70A565DA" w14:textId="77777777" w:rsidR="009F3611" w:rsidRPr="00C128FA" w:rsidRDefault="009F3611" w:rsidP="009F3611">
            <w:pPr>
              <w:pStyle w:val="XML1"/>
            </w:pPr>
            <w:r w:rsidRPr="00C128FA">
              <w:t xml:space="preserve">    container capabilities {</w:t>
            </w:r>
          </w:p>
          <w:p w14:paraId="144153B6" w14:textId="77777777" w:rsidR="009F3611" w:rsidRPr="00C128FA" w:rsidRDefault="009F3611" w:rsidP="009F3611">
            <w:pPr>
              <w:pStyle w:val="XML1"/>
            </w:pPr>
            <w:r w:rsidRPr="00C128FA">
              <w:t xml:space="preserve">      config false;</w:t>
            </w:r>
          </w:p>
          <w:p w14:paraId="29352132" w14:textId="77777777" w:rsidR="009F3611" w:rsidRPr="00C128FA" w:rsidRDefault="009F3611" w:rsidP="009F3611">
            <w:pPr>
              <w:pStyle w:val="XML1"/>
            </w:pPr>
            <w:r w:rsidRPr="00C128FA">
              <w:t xml:space="preserve">      description "This element contains all capability items that</w:t>
            </w:r>
          </w:p>
          <w:p w14:paraId="764737DA" w14:textId="77777777" w:rsidR="009F3611" w:rsidRPr="00C128FA" w:rsidRDefault="009F3611" w:rsidP="009F3611">
            <w:pPr>
              <w:pStyle w:val="XML1"/>
            </w:pPr>
            <w:r w:rsidRPr="00C128FA">
              <w:t xml:space="preserve">        an OpenFlow Logical Switch MAY implement.</w:t>
            </w:r>
          </w:p>
          <w:p w14:paraId="2536AB58" w14:textId="77777777" w:rsidR="009F3611" w:rsidRPr="00C128FA" w:rsidRDefault="009F3611" w:rsidP="009F3611">
            <w:pPr>
              <w:pStyle w:val="XML1"/>
            </w:pPr>
          </w:p>
          <w:p w14:paraId="3D582044" w14:textId="77777777" w:rsidR="009F3611" w:rsidRPr="00C128FA" w:rsidRDefault="009F3611" w:rsidP="009F3611">
            <w:pPr>
              <w:pStyle w:val="XML1"/>
            </w:pPr>
            <w:r w:rsidRPr="00C128FA">
              <w:t xml:space="preserve">        This element and its children can only be retrieved by</w:t>
            </w:r>
          </w:p>
          <w:p w14:paraId="78DAAD9C" w14:textId="77777777" w:rsidR="009F3611" w:rsidRPr="00C128FA" w:rsidRDefault="009F3611" w:rsidP="009F3611">
            <w:pPr>
              <w:pStyle w:val="XML1"/>
            </w:pPr>
            <w:r w:rsidRPr="00C128FA">
              <w:t xml:space="preserve">        NETCONF &lt;get&gt; operation since it contain no configuration</w:t>
            </w:r>
          </w:p>
          <w:p w14:paraId="784342DD" w14:textId="77777777" w:rsidR="009F3611" w:rsidRPr="00C128FA" w:rsidRDefault="009F3611" w:rsidP="009F3611">
            <w:pPr>
              <w:pStyle w:val="XML1"/>
            </w:pPr>
            <w:r w:rsidRPr="00C128FA">
              <w:t xml:space="preserve">        data.";</w:t>
            </w:r>
          </w:p>
          <w:p w14:paraId="4769089A" w14:textId="77777777" w:rsidR="009F3611" w:rsidRPr="00C128FA" w:rsidRDefault="009F3611" w:rsidP="009F3611">
            <w:pPr>
              <w:pStyle w:val="XML1"/>
            </w:pPr>
            <w:r w:rsidRPr="00C128FA">
              <w:t xml:space="preserve">      uses OFLogicalSwitchCapabilitiesType;</w:t>
            </w:r>
          </w:p>
          <w:p w14:paraId="237BE093" w14:textId="77777777" w:rsidR="009F3611" w:rsidRPr="00C128FA" w:rsidRDefault="009F3611" w:rsidP="009F3611">
            <w:pPr>
              <w:pStyle w:val="XML1"/>
            </w:pPr>
            <w:r w:rsidRPr="00C128FA">
              <w:t xml:space="preserve">    }</w:t>
            </w:r>
          </w:p>
          <w:p w14:paraId="62633F11" w14:textId="77777777" w:rsidR="009F3611" w:rsidRPr="00C128FA" w:rsidRDefault="009F3611" w:rsidP="009F3611">
            <w:pPr>
              <w:pStyle w:val="XML1"/>
            </w:pPr>
            <w:r w:rsidRPr="00C128FA">
              <w:t xml:space="preserve">    leaf datapath-id {</w:t>
            </w:r>
          </w:p>
          <w:p w14:paraId="14775CF3" w14:textId="77777777" w:rsidR="009F3611" w:rsidRPr="00C128FA" w:rsidRDefault="009F3611" w:rsidP="009F3611">
            <w:pPr>
              <w:pStyle w:val="XML1"/>
            </w:pPr>
            <w:r w:rsidRPr="00C128FA">
              <w:t xml:space="preserve">      type datapath-id-type;</w:t>
            </w:r>
          </w:p>
          <w:p w14:paraId="42358DB9" w14:textId="77777777" w:rsidR="009F3611" w:rsidRPr="00C128FA" w:rsidRDefault="009F3611" w:rsidP="009F3611">
            <w:pPr>
              <w:pStyle w:val="XML1"/>
            </w:pPr>
            <w:r w:rsidRPr="00C128FA">
              <w:t xml:space="preserve">      mandatory true;</w:t>
            </w:r>
          </w:p>
          <w:p w14:paraId="1B8ADBEF" w14:textId="77777777" w:rsidR="009F3611" w:rsidRPr="00C128FA" w:rsidRDefault="009F3611" w:rsidP="009F3611">
            <w:pPr>
              <w:pStyle w:val="XML1"/>
            </w:pPr>
            <w:r w:rsidRPr="00C128FA">
              <w:t xml:space="preserve">      description "The datapath identifier of the Logical Switch</w:t>
            </w:r>
          </w:p>
          <w:p w14:paraId="39241E9D" w14:textId="77777777" w:rsidR="009F3611" w:rsidRPr="00C128FA" w:rsidRDefault="009F3611" w:rsidP="009F3611">
            <w:pPr>
              <w:pStyle w:val="XML1"/>
            </w:pPr>
            <w:r w:rsidRPr="00C128FA">
              <w:t xml:space="preserve">        that uniquely identifies this Logical Switch within the</w:t>
            </w:r>
          </w:p>
          <w:p w14:paraId="39B74F1E" w14:textId="77777777" w:rsidR="009F3611" w:rsidRPr="00C128FA" w:rsidRDefault="009F3611" w:rsidP="009F3611">
            <w:pPr>
              <w:pStyle w:val="XML1"/>
            </w:pPr>
            <w:r w:rsidRPr="00C128FA">
              <w:t xml:space="preserve">        context of all OpenFlow Controllers associated with the</w:t>
            </w:r>
          </w:p>
          <w:p w14:paraId="486302D2" w14:textId="77777777" w:rsidR="009F3611" w:rsidRPr="00C128FA" w:rsidRDefault="009F3611" w:rsidP="009F3611">
            <w:pPr>
              <w:pStyle w:val="XML1"/>
            </w:pPr>
            <w:r w:rsidRPr="00C128FA">
              <w:t xml:space="preserve">        OpenFlow Logical Switch.  The datapath identifier is a</w:t>
            </w:r>
          </w:p>
          <w:p w14:paraId="1D43C559" w14:textId="77777777" w:rsidR="00DF476A" w:rsidRDefault="00DF476A" w:rsidP="00DF476A">
            <w:pPr>
              <w:pStyle w:val="XML1"/>
            </w:pPr>
            <w:r>
              <w:t xml:space="preserve">        string value that MUST be formatted as a sequence of 8</w:t>
            </w:r>
          </w:p>
          <w:p w14:paraId="4BF6B1A9" w14:textId="77777777" w:rsidR="00DF476A" w:rsidRDefault="00DF476A" w:rsidP="00DF476A">
            <w:pPr>
              <w:pStyle w:val="XML1"/>
            </w:pPr>
            <w:r>
              <w:t xml:space="preserve">        2-digit hexadecimal numbers that are separated by colons,</w:t>
            </w:r>
          </w:p>
          <w:p w14:paraId="520A816D" w14:textId="77777777" w:rsidR="00DF476A" w:rsidRDefault="00DF476A" w:rsidP="00DF476A">
            <w:pPr>
              <w:pStyle w:val="XML1"/>
            </w:pPr>
            <w:r>
              <w:t xml:space="preserve">        for example, '01:23:45:67:89:ab:cd:ef'.  When processing a</w:t>
            </w:r>
          </w:p>
          <w:p w14:paraId="7814150D" w14:textId="77777777" w:rsidR="00DF476A" w:rsidRDefault="00DF476A" w:rsidP="00DF476A">
            <w:pPr>
              <w:pStyle w:val="XML1"/>
            </w:pPr>
            <w:r>
              <w:t xml:space="preserve">        datapath identifier, the case of the decimal digits MUST be</w:t>
            </w:r>
          </w:p>
          <w:p w14:paraId="23DAD537" w14:textId="3578877D" w:rsidR="009F3611" w:rsidRDefault="00DF476A" w:rsidP="00DF476A">
            <w:pPr>
              <w:pStyle w:val="XML1"/>
            </w:pPr>
            <w:r>
              <w:t xml:space="preserve">        ignored.</w:t>
            </w:r>
          </w:p>
          <w:p w14:paraId="6BF2924F" w14:textId="77777777" w:rsidR="00DF476A" w:rsidRPr="00C128FA" w:rsidRDefault="00DF476A" w:rsidP="00DF476A">
            <w:pPr>
              <w:pStyle w:val="XML1"/>
            </w:pPr>
          </w:p>
          <w:p w14:paraId="1D326557" w14:textId="77777777" w:rsidR="009F3611" w:rsidRPr="00C128FA" w:rsidRDefault="009F3611" w:rsidP="009F3611">
            <w:pPr>
              <w:pStyle w:val="XML1"/>
            </w:pPr>
            <w:r w:rsidRPr="00C128FA">
              <w:t xml:space="preserve">        This element MUST be present in the NETCONF data store.</w:t>
            </w:r>
          </w:p>
          <w:p w14:paraId="31668396" w14:textId="77777777" w:rsidR="009F3611" w:rsidRPr="00C128FA" w:rsidRDefault="009F3611" w:rsidP="009F3611">
            <w:pPr>
              <w:pStyle w:val="XML1"/>
            </w:pPr>
            <w:r w:rsidRPr="00C128FA">
              <w:t xml:space="preserve">        If this element is not present in a NETCONF &lt;edit-config&gt;</w:t>
            </w:r>
          </w:p>
          <w:p w14:paraId="44D2E82F" w14:textId="77777777" w:rsidR="009F3611" w:rsidRPr="00C128FA" w:rsidRDefault="009F3611" w:rsidP="009F3611">
            <w:pPr>
              <w:pStyle w:val="XML1"/>
            </w:pPr>
            <w:r w:rsidRPr="00C128FA">
              <w:t xml:space="preserve">        operation 'create', 'merge' or 'replace' and the parent</w:t>
            </w:r>
          </w:p>
          <w:p w14:paraId="6A2232FB" w14:textId="77777777" w:rsidR="009F3611" w:rsidRPr="00C128FA" w:rsidRDefault="009F3611" w:rsidP="009F3611">
            <w:pPr>
              <w:pStyle w:val="XML1"/>
            </w:pPr>
            <w:r w:rsidRPr="00C128FA">
              <w:t xml:space="preserve">        element does not exist, a 'data-missing' error is</w:t>
            </w:r>
          </w:p>
          <w:p w14:paraId="3D0AB434" w14:textId="77777777" w:rsidR="009F3611" w:rsidRPr="00C128FA" w:rsidRDefault="009F3611" w:rsidP="009F3611">
            <w:pPr>
              <w:pStyle w:val="XML1"/>
            </w:pPr>
            <w:r w:rsidRPr="00C128FA">
              <w:t xml:space="preserve">        returned.";</w:t>
            </w:r>
          </w:p>
          <w:p w14:paraId="5EB013BE" w14:textId="77777777" w:rsidR="009F3611" w:rsidRPr="00C128FA" w:rsidRDefault="009F3611" w:rsidP="009F3611">
            <w:pPr>
              <w:pStyle w:val="XML1"/>
            </w:pPr>
            <w:r w:rsidRPr="00C128FA">
              <w:t xml:space="preserve">    }</w:t>
            </w:r>
          </w:p>
          <w:p w14:paraId="23F24C99" w14:textId="77777777" w:rsidR="009F3611" w:rsidRPr="00C128FA" w:rsidRDefault="009F3611" w:rsidP="009F3611">
            <w:pPr>
              <w:pStyle w:val="XML1"/>
            </w:pPr>
            <w:r w:rsidRPr="00C128FA">
              <w:t xml:space="preserve">    leaf enabled {</w:t>
            </w:r>
          </w:p>
          <w:p w14:paraId="217144A1" w14:textId="77777777" w:rsidR="009F3611" w:rsidRPr="00C128FA" w:rsidRDefault="009F3611" w:rsidP="009F3611">
            <w:pPr>
              <w:pStyle w:val="XML1"/>
            </w:pPr>
            <w:r w:rsidRPr="00C128FA">
              <w:t xml:space="preserve">      type boolean;</w:t>
            </w:r>
          </w:p>
          <w:p w14:paraId="11628D10" w14:textId="77777777" w:rsidR="009F3611" w:rsidRPr="00C128FA" w:rsidRDefault="009F3611" w:rsidP="009F3611">
            <w:pPr>
              <w:pStyle w:val="XML1"/>
            </w:pPr>
            <w:r w:rsidRPr="00C128FA">
              <w:t xml:space="preserve">      default false;</w:t>
            </w:r>
          </w:p>
          <w:p w14:paraId="0CCA579D" w14:textId="77777777" w:rsidR="009F3611" w:rsidRPr="00C128FA" w:rsidRDefault="009F3611" w:rsidP="009F3611">
            <w:pPr>
              <w:pStyle w:val="XML1"/>
            </w:pPr>
            <w:r w:rsidRPr="00C128FA">
              <w:t xml:space="preserve">      description "This element indicates the administrative state</w:t>
            </w:r>
          </w:p>
          <w:p w14:paraId="498FC95F" w14:textId="77777777" w:rsidR="009F3611" w:rsidRPr="00C128FA" w:rsidRDefault="009F3611" w:rsidP="009F3611">
            <w:pPr>
              <w:pStyle w:val="XML1"/>
            </w:pPr>
            <w:r w:rsidRPr="00C128FA">
              <w:t xml:space="preserve">        of the OpenFlow Logical Switch.  A value of 'false' means</w:t>
            </w:r>
          </w:p>
          <w:p w14:paraId="2C2D2937" w14:textId="77777777" w:rsidR="009F3611" w:rsidRPr="00C128FA" w:rsidRDefault="009F3611" w:rsidP="009F3611">
            <w:pPr>
              <w:pStyle w:val="XML1"/>
            </w:pPr>
            <w:r w:rsidRPr="00C128FA">
              <w:t xml:space="preserve">        the OpenFlow Logical Switch MUST NOT communicate with any </w:t>
            </w:r>
          </w:p>
          <w:p w14:paraId="5B92E571" w14:textId="77777777" w:rsidR="009F3611" w:rsidRPr="00C128FA" w:rsidRDefault="009F3611" w:rsidP="009F3611">
            <w:pPr>
              <w:pStyle w:val="XML1"/>
            </w:pPr>
            <w:r w:rsidRPr="00C128FA">
              <w:t xml:space="preserve">        OpenFlow Controllers, MUST NOT conduct any OpenFlow </w:t>
            </w:r>
          </w:p>
          <w:p w14:paraId="2D78FE50" w14:textId="77777777" w:rsidR="009F3611" w:rsidRPr="00C128FA" w:rsidRDefault="009F3611" w:rsidP="009F3611">
            <w:pPr>
              <w:pStyle w:val="XML1"/>
            </w:pPr>
            <w:r w:rsidRPr="00C128FA">
              <w:t xml:space="preserve">        processing, and SHOULD NOT be utilizing computational or </w:t>
            </w:r>
          </w:p>
          <w:p w14:paraId="15C109DF" w14:textId="77777777" w:rsidR="009F3611" w:rsidRPr="00C128FA" w:rsidRDefault="009F3611" w:rsidP="009F3611">
            <w:pPr>
              <w:pStyle w:val="XML1"/>
            </w:pPr>
            <w:r w:rsidRPr="00C128FA">
              <w:t xml:space="preserve">        network resources of the underlying platform.</w:t>
            </w:r>
          </w:p>
          <w:p w14:paraId="29A47C71" w14:textId="77777777" w:rsidR="009F3611" w:rsidRPr="00C128FA" w:rsidRDefault="009F3611" w:rsidP="009F3611">
            <w:pPr>
              <w:pStyle w:val="XML1"/>
            </w:pPr>
          </w:p>
          <w:p w14:paraId="2646B905" w14:textId="77777777" w:rsidR="009F3611" w:rsidRPr="00C128FA" w:rsidRDefault="009F3611" w:rsidP="009F3611">
            <w:pPr>
              <w:pStyle w:val="XML1"/>
            </w:pPr>
            <w:r w:rsidRPr="00C128FA">
              <w:t xml:space="preserve">        This element is optional. If this element is not present it</w:t>
            </w:r>
          </w:p>
          <w:p w14:paraId="0234B09D" w14:textId="77777777" w:rsidR="009F3611" w:rsidRPr="00C128FA" w:rsidRDefault="009F3611" w:rsidP="009F3611">
            <w:pPr>
              <w:pStyle w:val="XML1"/>
            </w:pPr>
            <w:r w:rsidRPr="00C128FA">
              <w:t xml:space="preserve">        defaults to 'false'.";</w:t>
            </w:r>
          </w:p>
          <w:p w14:paraId="3A682890" w14:textId="77777777" w:rsidR="009F3611" w:rsidRPr="00C128FA" w:rsidRDefault="009F3611" w:rsidP="009F3611">
            <w:pPr>
              <w:pStyle w:val="XML1"/>
            </w:pPr>
            <w:r w:rsidRPr="00C128FA">
              <w:t xml:space="preserve">    }</w:t>
            </w:r>
          </w:p>
          <w:p w14:paraId="48E8F8A0" w14:textId="77777777" w:rsidR="009F3611" w:rsidRPr="00C128FA" w:rsidRDefault="009F3611" w:rsidP="009F3611">
            <w:pPr>
              <w:pStyle w:val="XML1"/>
            </w:pPr>
            <w:r w:rsidRPr="00C128FA">
              <w:t xml:space="preserve">    leaf check-controller-certificate {</w:t>
            </w:r>
          </w:p>
          <w:p w14:paraId="2C96FA94" w14:textId="77777777" w:rsidR="009F3611" w:rsidRPr="00C128FA" w:rsidRDefault="009F3611" w:rsidP="009F3611">
            <w:pPr>
              <w:pStyle w:val="XML1"/>
            </w:pPr>
            <w:r w:rsidRPr="00C128FA">
              <w:t xml:space="preserve">      type boolean;</w:t>
            </w:r>
          </w:p>
          <w:p w14:paraId="3717BB2F" w14:textId="77777777" w:rsidR="009F3611" w:rsidRPr="00C128FA" w:rsidRDefault="009F3611" w:rsidP="009F3611">
            <w:pPr>
              <w:pStyle w:val="XML1"/>
            </w:pPr>
            <w:r w:rsidRPr="00C128FA">
              <w:t xml:space="preserve">      default false;</w:t>
            </w:r>
          </w:p>
          <w:p w14:paraId="2474D57D" w14:textId="77777777" w:rsidR="009F3611" w:rsidRPr="00C128FA" w:rsidRDefault="009F3611" w:rsidP="009F3611">
            <w:pPr>
              <w:pStyle w:val="XML1"/>
            </w:pPr>
            <w:r w:rsidRPr="00C128FA">
              <w:t xml:space="preserve">      description "This element indicates the behavior of the </w:t>
            </w:r>
          </w:p>
          <w:p w14:paraId="312EE6F7" w14:textId="77777777" w:rsidR="009F3611" w:rsidRPr="00C128FA" w:rsidRDefault="009F3611" w:rsidP="009F3611">
            <w:pPr>
              <w:pStyle w:val="XML1"/>
            </w:pPr>
            <w:r w:rsidRPr="00C128FA">
              <w:t xml:space="preserve">        OpenFlow Logical Switch when connecting to an OpenFlow</w:t>
            </w:r>
          </w:p>
          <w:p w14:paraId="6F5F614D" w14:textId="77777777" w:rsidR="009F3611" w:rsidRPr="00C128FA" w:rsidRDefault="009F3611" w:rsidP="009F3611">
            <w:pPr>
              <w:pStyle w:val="XML1"/>
            </w:pPr>
            <w:r w:rsidRPr="00C128FA">
              <w:t xml:space="preserve">        Controller.  </w:t>
            </w:r>
          </w:p>
          <w:p w14:paraId="3924C36E" w14:textId="77777777" w:rsidR="009F3611" w:rsidRPr="00C128FA" w:rsidRDefault="009F3611" w:rsidP="009F3611">
            <w:pPr>
              <w:pStyle w:val="XML1"/>
            </w:pPr>
            <w:r w:rsidRPr="00C128FA">
              <w:t xml:space="preserve">      </w:t>
            </w:r>
          </w:p>
          <w:p w14:paraId="526A218F" w14:textId="77777777" w:rsidR="009F3611" w:rsidRPr="00C128FA" w:rsidRDefault="009F3611" w:rsidP="009F3611">
            <w:pPr>
              <w:pStyle w:val="XML1"/>
            </w:pPr>
            <w:r w:rsidRPr="00C128FA">
              <w:t xml:space="preserve">        If set to value 'false', the logical switch will connect to</w:t>
            </w:r>
          </w:p>
          <w:p w14:paraId="4C96598B" w14:textId="77777777" w:rsidR="009F3611" w:rsidRPr="00C128FA" w:rsidRDefault="009F3611" w:rsidP="009F3611">
            <w:pPr>
              <w:pStyle w:val="XML1"/>
            </w:pPr>
            <w:r w:rsidRPr="00C128FA">
              <w:t xml:space="preserve">        a controller without checking any controller certificate.  </w:t>
            </w:r>
          </w:p>
          <w:p w14:paraId="3EF6073B" w14:textId="77777777" w:rsidR="009F3611" w:rsidRPr="00C128FA" w:rsidRDefault="009F3611" w:rsidP="009F3611">
            <w:pPr>
              <w:pStyle w:val="XML1"/>
            </w:pPr>
            <w:r w:rsidRPr="00C128FA">
              <w:t xml:space="preserve">      </w:t>
            </w:r>
          </w:p>
          <w:p w14:paraId="7F80452F" w14:textId="77777777" w:rsidR="009F3611" w:rsidRPr="00C128FA" w:rsidRDefault="009F3611" w:rsidP="009F3611">
            <w:pPr>
              <w:pStyle w:val="XML1"/>
            </w:pPr>
            <w:r w:rsidRPr="00C128FA">
              <w:t xml:space="preserve">        If set to value 'true', then the logical switch will</w:t>
            </w:r>
          </w:p>
          <w:p w14:paraId="76EB2BB5" w14:textId="77777777" w:rsidR="009F3611" w:rsidRPr="00C128FA" w:rsidRDefault="009F3611" w:rsidP="009F3611">
            <w:pPr>
              <w:pStyle w:val="XML1"/>
            </w:pPr>
            <w:r w:rsidRPr="00C128FA">
              <w:t xml:space="preserve">        connect to a controller with element &lt;protocol&gt; set to</w:t>
            </w:r>
          </w:p>
          <w:p w14:paraId="36F8C6E6" w14:textId="77777777" w:rsidR="009F3611" w:rsidRPr="00C128FA" w:rsidRDefault="009F3611" w:rsidP="009F3611">
            <w:pPr>
              <w:pStyle w:val="XML1"/>
            </w:pPr>
            <w:r w:rsidRPr="00C128FA">
              <w:t xml:space="preserve">        'TLS', only if the controller provides a certificate that</w:t>
            </w:r>
          </w:p>
          <w:p w14:paraId="00F3410C" w14:textId="77777777" w:rsidR="009F3611" w:rsidRPr="00C128FA" w:rsidRDefault="009F3611" w:rsidP="009F3611">
            <w:pPr>
              <w:pStyle w:val="XML1"/>
            </w:pPr>
            <w:r w:rsidRPr="00C128FA">
              <w:lastRenderedPageBreak/>
              <w:t xml:space="preserve">        can be verified with one of the certificates stored in the</w:t>
            </w:r>
          </w:p>
          <w:p w14:paraId="0F131485" w14:textId="77777777" w:rsidR="009F3611" w:rsidRPr="00C128FA" w:rsidRDefault="009F3611" w:rsidP="009F3611">
            <w:pPr>
              <w:pStyle w:val="XML1"/>
            </w:pPr>
            <w:r w:rsidRPr="00C128FA">
              <w:t xml:space="preserve">        list called external-certificates in the OpenFlow Capable</w:t>
            </w:r>
          </w:p>
          <w:p w14:paraId="6A06FDC5" w14:textId="77777777" w:rsidR="009F3611" w:rsidRPr="00C128FA" w:rsidRDefault="009F3611" w:rsidP="009F3611">
            <w:pPr>
              <w:pStyle w:val="XML1"/>
            </w:pPr>
            <w:r w:rsidRPr="00C128FA">
              <w:t xml:space="preserve">        Switch.  </w:t>
            </w:r>
          </w:p>
          <w:p w14:paraId="29425089" w14:textId="77777777" w:rsidR="009F3611" w:rsidRPr="00C128FA" w:rsidRDefault="009F3611" w:rsidP="009F3611">
            <w:pPr>
              <w:pStyle w:val="XML1"/>
            </w:pPr>
            <w:r w:rsidRPr="00C128FA">
              <w:t xml:space="preserve">      </w:t>
            </w:r>
          </w:p>
          <w:p w14:paraId="70187175" w14:textId="77777777" w:rsidR="009F3611" w:rsidRPr="00C128FA" w:rsidRDefault="009F3611" w:rsidP="009F3611">
            <w:pPr>
              <w:pStyle w:val="XML1"/>
            </w:pPr>
            <w:r w:rsidRPr="00C128FA">
              <w:t xml:space="preserve">        If a certificate cannot be validated, the OpenFlow Logical </w:t>
            </w:r>
          </w:p>
          <w:p w14:paraId="74C57F99" w14:textId="77777777" w:rsidR="009F3611" w:rsidRPr="00C128FA" w:rsidRDefault="009F3611" w:rsidP="009F3611">
            <w:pPr>
              <w:pStyle w:val="XML1"/>
            </w:pPr>
            <w:r w:rsidRPr="00C128FA">
              <w:t xml:space="preserve">        Switch MUST terminate communication with the corresponding</w:t>
            </w:r>
          </w:p>
          <w:p w14:paraId="57BD1893" w14:textId="77777777" w:rsidR="009F3611" w:rsidRPr="00C128FA" w:rsidRDefault="009F3611" w:rsidP="009F3611">
            <w:pPr>
              <w:pStyle w:val="XML1"/>
            </w:pPr>
            <w:r w:rsidRPr="00C128FA">
              <w:t xml:space="preserve">        OpenFlow Controller, MUST NOT conduct any OpenFlow</w:t>
            </w:r>
          </w:p>
          <w:p w14:paraId="0C64B352" w14:textId="77777777" w:rsidR="009F3611" w:rsidRPr="00C128FA" w:rsidRDefault="009F3611" w:rsidP="009F3611">
            <w:pPr>
              <w:pStyle w:val="XML1"/>
            </w:pPr>
            <w:r w:rsidRPr="00C128FA">
              <w:t xml:space="preserve">        processing on requests of this OpenFlow controller, and </w:t>
            </w:r>
          </w:p>
          <w:p w14:paraId="0E400431" w14:textId="77777777" w:rsidR="009F3611" w:rsidRPr="00C128FA" w:rsidRDefault="009F3611" w:rsidP="009F3611">
            <w:pPr>
              <w:pStyle w:val="XML1"/>
            </w:pPr>
            <w:r w:rsidRPr="00C128FA">
              <w:t xml:space="preserve">        SHOULD NOT further utilize any computational or network </w:t>
            </w:r>
          </w:p>
          <w:p w14:paraId="48ED9681" w14:textId="77777777" w:rsidR="009F3611" w:rsidRPr="00C128FA" w:rsidRDefault="009F3611" w:rsidP="009F3611">
            <w:pPr>
              <w:pStyle w:val="XML1"/>
            </w:pPr>
            <w:r w:rsidRPr="00C128FA">
              <w:t xml:space="preserve">        resources of for dealing with this connection.</w:t>
            </w:r>
          </w:p>
          <w:p w14:paraId="5DB3B05F" w14:textId="77777777" w:rsidR="009F3611" w:rsidRPr="00C128FA" w:rsidRDefault="009F3611" w:rsidP="009F3611">
            <w:pPr>
              <w:pStyle w:val="XML1"/>
            </w:pPr>
            <w:r w:rsidRPr="00C128FA">
              <w:t xml:space="preserve">      </w:t>
            </w:r>
          </w:p>
          <w:p w14:paraId="518220BA" w14:textId="77777777" w:rsidR="009F3611" w:rsidRPr="00C128FA" w:rsidRDefault="009F3611" w:rsidP="009F3611">
            <w:pPr>
              <w:pStyle w:val="XML1"/>
            </w:pPr>
            <w:r w:rsidRPr="00C128FA">
              <w:t xml:space="preserve">        If set to value 'true', the OpenFlow Logical Switch MUST</w:t>
            </w:r>
          </w:p>
          <w:p w14:paraId="082E4ED9" w14:textId="77777777" w:rsidR="009F3611" w:rsidRPr="00C128FA" w:rsidRDefault="009F3611" w:rsidP="009F3611">
            <w:pPr>
              <w:pStyle w:val="XML1"/>
            </w:pPr>
            <w:r w:rsidRPr="00C128FA">
              <w:t xml:space="preserve">        NOT connect to any OpenFlow Controller that does not</w:t>
            </w:r>
          </w:p>
          <w:p w14:paraId="7393950C" w14:textId="77777777" w:rsidR="009F3611" w:rsidRPr="00C128FA" w:rsidRDefault="009F3611" w:rsidP="009F3611">
            <w:pPr>
              <w:pStyle w:val="XML1"/>
            </w:pPr>
            <w:r w:rsidRPr="00C128FA">
              <w:t xml:space="preserve">        provide a certificate. This implies that it cannot connect</w:t>
            </w:r>
          </w:p>
          <w:p w14:paraId="7FC9F2BA" w14:textId="77777777" w:rsidR="009F3611" w:rsidRPr="00C128FA" w:rsidRDefault="009F3611" w:rsidP="009F3611">
            <w:pPr>
              <w:pStyle w:val="XML1"/>
            </w:pPr>
            <w:r w:rsidRPr="00C128FA">
              <w:t xml:space="preserve">        to an OpenFlow controller that has the value of element</w:t>
            </w:r>
          </w:p>
          <w:p w14:paraId="0171D611" w14:textId="77777777" w:rsidR="009F3611" w:rsidRPr="00C128FA" w:rsidRDefault="009F3611" w:rsidP="009F3611">
            <w:pPr>
              <w:pStyle w:val="XML1"/>
            </w:pPr>
            <w:r w:rsidRPr="00C128FA">
              <w:t xml:space="preserve">        protocol set to 'TCP'. Only connections with protocol 'TLS'</w:t>
            </w:r>
          </w:p>
          <w:p w14:paraId="072DED79" w14:textId="77777777" w:rsidR="009F3611" w:rsidRPr="00C128FA" w:rsidRDefault="009F3611" w:rsidP="009F3611">
            <w:pPr>
              <w:pStyle w:val="XML1"/>
            </w:pPr>
            <w:r w:rsidRPr="00C128FA">
              <w:t xml:space="preserve">        are possible in this case.</w:t>
            </w:r>
          </w:p>
          <w:p w14:paraId="07FBDD47" w14:textId="77777777" w:rsidR="009F3611" w:rsidRPr="00C128FA" w:rsidRDefault="009F3611" w:rsidP="009F3611">
            <w:pPr>
              <w:pStyle w:val="XML1"/>
            </w:pPr>
          </w:p>
          <w:p w14:paraId="6464B31C" w14:textId="77777777" w:rsidR="009F3611" w:rsidRPr="00C128FA" w:rsidRDefault="009F3611" w:rsidP="009F3611">
            <w:pPr>
              <w:pStyle w:val="XML1"/>
            </w:pPr>
            <w:r w:rsidRPr="00C128FA">
              <w:t xml:space="preserve">        This element is optional. If this element is not present it</w:t>
            </w:r>
          </w:p>
          <w:p w14:paraId="06383837" w14:textId="77777777" w:rsidR="009F3611" w:rsidRPr="00C128FA" w:rsidRDefault="009F3611" w:rsidP="009F3611">
            <w:pPr>
              <w:pStyle w:val="XML1"/>
            </w:pPr>
            <w:r w:rsidRPr="00C128FA">
              <w:t xml:space="preserve">        defaults to 'false'.";</w:t>
            </w:r>
          </w:p>
          <w:p w14:paraId="35D15B97" w14:textId="77777777" w:rsidR="009F3611" w:rsidRPr="00C128FA" w:rsidRDefault="009F3611" w:rsidP="009F3611">
            <w:pPr>
              <w:pStyle w:val="XML1"/>
            </w:pPr>
            <w:r w:rsidRPr="00C128FA">
              <w:t xml:space="preserve">    }</w:t>
            </w:r>
          </w:p>
          <w:p w14:paraId="3BB37FE1" w14:textId="77777777" w:rsidR="009F3611" w:rsidRPr="00C128FA" w:rsidRDefault="009F3611" w:rsidP="009F3611">
            <w:pPr>
              <w:pStyle w:val="XML1"/>
            </w:pPr>
            <w:r w:rsidRPr="00C128FA">
              <w:t xml:space="preserve">    leaf lost-connection-behavior {</w:t>
            </w:r>
          </w:p>
          <w:p w14:paraId="703DB446" w14:textId="77777777" w:rsidR="009F3611" w:rsidRPr="00C128FA" w:rsidRDefault="009F3611" w:rsidP="009F3611">
            <w:pPr>
              <w:pStyle w:val="XML1"/>
            </w:pPr>
            <w:r w:rsidRPr="00C128FA">
              <w:t xml:space="preserve">      type enumeration {</w:t>
            </w:r>
          </w:p>
          <w:p w14:paraId="0A39E3F5" w14:textId="77777777" w:rsidR="009F3611" w:rsidRPr="00C128FA" w:rsidRDefault="009F3611" w:rsidP="009F3611">
            <w:pPr>
              <w:pStyle w:val="XML1"/>
            </w:pPr>
            <w:r w:rsidRPr="00C128FA">
              <w:t xml:space="preserve">        enum failSecureMode;</w:t>
            </w:r>
          </w:p>
          <w:p w14:paraId="69EAF183" w14:textId="77777777" w:rsidR="009F3611" w:rsidRPr="00C128FA" w:rsidRDefault="009F3611" w:rsidP="009F3611">
            <w:pPr>
              <w:pStyle w:val="XML1"/>
            </w:pPr>
            <w:r w:rsidRPr="00C128FA">
              <w:t xml:space="preserve">        enum failStandaloneMode;</w:t>
            </w:r>
          </w:p>
          <w:p w14:paraId="754021AD" w14:textId="77777777" w:rsidR="009F3611" w:rsidRPr="00C128FA" w:rsidRDefault="009F3611" w:rsidP="009F3611">
            <w:pPr>
              <w:pStyle w:val="XML1"/>
            </w:pPr>
            <w:r w:rsidRPr="00C128FA">
              <w:t xml:space="preserve">      }</w:t>
            </w:r>
          </w:p>
          <w:p w14:paraId="3858EA0D" w14:textId="77777777" w:rsidR="009F3611" w:rsidRPr="00C128FA" w:rsidRDefault="009F3611" w:rsidP="009F3611">
            <w:pPr>
              <w:pStyle w:val="XML1"/>
            </w:pPr>
            <w:r w:rsidRPr="00C128FA">
              <w:t xml:space="preserve">      default failSecureMode;</w:t>
            </w:r>
          </w:p>
          <w:p w14:paraId="4617C678" w14:textId="77777777" w:rsidR="009F3611" w:rsidRPr="00C128FA" w:rsidRDefault="009F3611" w:rsidP="009F3611">
            <w:pPr>
              <w:pStyle w:val="XML1"/>
            </w:pPr>
            <w:r w:rsidRPr="00C128FA">
              <w:t xml:space="preserve">      description "This element indicates the the behavior of the </w:t>
            </w:r>
          </w:p>
          <w:p w14:paraId="1925C9F4" w14:textId="77777777" w:rsidR="009F3611" w:rsidRPr="00C128FA" w:rsidRDefault="009F3611" w:rsidP="009F3611">
            <w:pPr>
              <w:pStyle w:val="XML1"/>
            </w:pPr>
            <w:r w:rsidRPr="00C128FA">
              <w:t xml:space="preserve">        OpenFlow Logical Switch in case it loses contact with all </w:t>
            </w:r>
          </w:p>
          <w:p w14:paraId="59C15FBE" w14:textId="77777777" w:rsidR="009F3611" w:rsidRPr="00C128FA" w:rsidRDefault="009F3611" w:rsidP="009F3611">
            <w:pPr>
              <w:pStyle w:val="XML1"/>
            </w:pPr>
            <w:r w:rsidRPr="00C128FA">
              <w:t xml:space="preserve">        OpenFlow Controllers.  There are two alternative modes in</w:t>
            </w:r>
          </w:p>
          <w:p w14:paraId="6A82EE83" w14:textId="77777777" w:rsidR="009F3611" w:rsidRPr="00C128FA" w:rsidRDefault="009F3611" w:rsidP="009F3611">
            <w:pPr>
              <w:pStyle w:val="XML1"/>
            </w:pPr>
            <w:r w:rsidRPr="00C128FA">
              <w:t xml:space="preserve">        such a case: fails secure mode and fail standalone mode as</w:t>
            </w:r>
          </w:p>
          <w:p w14:paraId="3C050669" w14:textId="77777777" w:rsidR="009F3611" w:rsidRPr="00C128FA" w:rsidRDefault="009F3611" w:rsidP="009F3611">
            <w:pPr>
              <w:pStyle w:val="XML1"/>
            </w:pPr>
            <w:r w:rsidRPr="00C128FA">
              <w:t xml:space="preserve">        defined by the OpenFlow protocol specification version 1.2,</w:t>
            </w:r>
          </w:p>
          <w:p w14:paraId="27D3B66C" w14:textId="77777777" w:rsidR="009F3611" w:rsidRPr="00C128FA" w:rsidRDefault="009F3611" w:rsidP="009F3611">
            <w:pPr>
              <w:pStyle w:val="XML1"/>
            </w:pPr>
            <w:r w:rsidRPr="00C128FA">
              <w:t xml:space="preserve">        section 6.4.  These are the only allowed values for this</w:t>
            </w:r>
          </w:p>
          <w:p w14:paraId="000A23A2" w14:textId="77777777" w:rsidR="009F3611" w:rsidRPr="00C128FA" w:rsidRDefault="009F3611" w:rsidP="009F3611">
            <w:pPr>
              <w:pStyle w:val="XML1"/>
            </w:pPr>
            <w:r w:rsidRPr="00C128FA">
              <w:t xml:space="preserve">        element. Default is the fail secure mode.</w:t>
            </w:r>
          </w:p>
          <w:p w14:paraId="20059B87" w14:textId="77777777" w:rsidR="009F3611" w:rsidRPr="00C128FA" w:rsidRDefault="009F3611" w:rsidP="009F3611">
            <w:pPr>
              <w:pStyle w:val="XML1"/>
            </w:pPr>
          </w:p>
          <w:p w14:paraId="122C3AD3" w14:textId="77777777" w:rsidR="009F3611" w:rsidRPr="00C128FA" w:rsidRDefault="009F3611" w:rsidP="009F3611">
            <w:pPr>
              <w:pStyle w:val="XML1"/>
            </w:pPr>
            <w:r w:rsidRPr="00C128FA">
              <w:t xml:space="preserve">        This element is optional. If this element is not present it</w:t>
            </w:r>
          </w:p>
          <w:p w14:paraId="45D97B48" w14:textId="77777777" w:rsidR="009F3611" w:rsidRPr="00C128FA" w:rsidRDefault="009F3611" w:rsidP="009F3611">
            <w:pPr>
              <w:pStyle w:val="XML1"/>
            </w:pPr>
            <w:r w:rsidRPr="00C128FA">
              <w:t xml:space="preserve">        defaults to 'failSecureMode'.";</w:t>
            </w:r>
          </w:p>
          <w:p w14:paraId="435B4FB3" w14:textId="77777777" w:rsidR="009F3611" w:rsidRPr="00C128FA" w:rsidRDefault="009F3611" w:rsidP="009F3611">
            <w:pPr>
              <w:pStyle w:val="XML1"/>
            </w:pPr>
            <w:r w:rsidRPr="00C128FA">
              <w:t xml:space="preserve">    }</w:t>
            </w:r>
          </w:p>
          <w:p w14:paraId="210D5800" w14:textId="77777777" w:rsidR="009F3611" w:rsidRPr="00C128FA" w:rsidRDefault="009F3611" w:rsidP="009F3611">
            <w:pPr>
              <w:pStyle w:val="XML1"/>
            </w:pPr>
            <w:r w:rsidRPr="00C128FA">
              <w:t xml:space="preserve">    container controllers {</w:t>
            </w:r>
          </w:p>
          <w:p w14:paraId="17F5C6E7" w14:textId="77777777" w:rsidR="009F3611" w:rsidRPr="00C128FA" w:rsidRDefault="009F3611" w:rsidP="009F3611">
            <w:pPr>
              <w:pStyle w:val="XML1"/>
            </w:pPr>
            <w:r w:rsidRPr="00C128FA">
              <w:t xml:space="preserve">      description "The list of controllers for this Logical switch.</w:t>
            </w:r>
          </w:p>
          <w:p w14:paraId="4ADC49A9" w14:textId="77777777" w:rsidR="009F3611" w:rsidRPr="00C128FA" w:rsidRDefault="009F3611" w:rsidP="009F3611">
            <w:pPr>
              <w:pStyle w:val="XML1"/>
            </w:pPr>
          </w:p>
          <w:p w14:paraId="0002A5A6" w14:textId="77777777" w:rsidR="009F3611" w:rsidRPr="00C128FA" w:rsidRDefault="009F3611" w:rsidP="009F3611">
            <w:pPr>
              <w:pStyle w:val="XML1"/>
            </w:pPr>
            <w:r w:rsidRPr="00C128FA">
              <w:t xml:space="preserve">        The element 'id' of OFControllerType MUST be unique within</w:t>
            </w:r>
          </w:p>
          <w:p w14:paraId="00998F33" w14:textId="77777777" w:rsidR="009F3611" w:rsidRPr="00C128FA" w:rsidRDefault="009F3611" w:rsidP="009F3611">
            <w:pPr>
              <w:pStyle w:val="XML1"/>
            </w:pPr>
            <w:r w:rsidRPr="00C128FA">
              <w:t xml:space="preserve">        this list.";</w:t>
            </w:r>
          </w:p>
          <w:p w14:paraId="1E174C5B" w14:textId="77777777" w:rsidR="009F3611" w:rsidRPr="00C128FA" w:rsidRDefault="009F3611" w:rsidP="009F3611">
            <w:pPr>
              <w:pStyle w:val="XML1"/>
            </w:pPr>
            <w:r w:rsidRPr="00C128FA">
              <w:t xml:space="preserve">      list controller {</w:t>
            </w:r>
          </w:p>
          <w:p w14:paraId="7ED9028A" w14:textId="77777777" w:rsidR="009F3611" w:rsidRPr="00C128FA" w:rsidRDefault="009F3611" w:rsidP="009F3611">
            <w:pPr>
              <w:pStyle w:val="XML1"/>
            </w:pPr>
            <w:r w:rsidRPr="00C128FA">
              <w:t xml:space="preserve">        key "id";</w:t>
            </w:r>
          </w:p>
          <w:p w14:paraId="66435F4E" w14:textId="77777777" w:rsidR="009F3611" w:rsidRPr="00C128FA" w:rsidRDefault="009F3611" w:rsidP="009F3611">
            <w:pPr>
              <w:pStyle w:val="XML1"/>
            </w:pPr>
            <w:r w:rsidRPr="00C128FA">
              <w:t xml:space="preserve">        description "The list of OpenFlow Controllers that are </w:t>
            </w:r>
          </w:p>
          <w:p w14:paraId="41AC1C76" w14:textId="77777777" w:rsidR="009F3611" w:rsidRPr="00C128FA" w:rsidRDefault="009F3611" w:rsidP="009F3611">
            <w:pPr>
              <w:pStyle w:val="XML1"/>
            </w:pPr>
            <w:r w:rsidRPr="00C128FA">
              <w:t xml:space="preserve">          assigned to the OpenFlow Logical Switch.  The switch MUST</w:t>
            </w:r>
          </w:p>
          <w:p w14:paraId="02CCAEA4" w14:textId="77777777" w:rsidR="009F3611" w:rsidRPr="00C128FA" w:rsidRDefault="009F3611" w:rsidP="009F3611">
            <w:pPr>
              <w:pStyle w:val="XML1"/>
            </w:pPr>
            <w:r w:rsidRPr="00C128FA">
              <w:t xml:space="preserve">          NOT connect to any OpenFlow Controller that is not</w:t>
            </w:r>
          </w:p>
          <w:p w14:paraId="01547FE8" w14:textId="77777777" w:rsidR="009F3611" w:rsidRPr="00C128FA" w:rsidRDefault="009F3611" w:rsidP="009F3611">
            <w:pPr>
              <w:pStyle w:val="XML1"/>
            </w:pPr>
            <w:r w:rsidRPr="00C128FA">
              <w:t xml:space="preserve">          contained in this list.</w:t>
            </w:r>
          </w:p>
          <w:p w14:paraId="21BB8ED9" w14:textId="77777777" w:rsidR="009F3611" w:rsidRPr="00C128FA" w:rsidRDefault="009F3611" w:rsidP="009F3611">
            <w:pPr>
              <w:pStyle w:val="XML1"/>
            </w:pPr>
          </w:p>
          <w:p w14:paraId="3363E1B6" w14:textId="77777777" w:rsidR="009F3611" w:rsidRPr="00C128FA" w:rsidRDefault="009F3611" w:rsidP="009F3611">
            <w:pPr>
              <w:pStyle w:val="XML1"/>
            </w:pPr>
            <w:r w:rsidRPr="00C128FA">
              <w:t xml:space="preserve">          NETCONF &lt;edit-config&gt; operations MUST be implemented as </w:t>
            </w:r>
          </w:p>
          <w:p w14:paraId="19D6C369" w14:textId="77777777" w:rsidR="009F3611" w:rsidRPr="00C128FA" w:rsidRDefault="009F3611" w:rsidP="009F3611">
            <w:pPr>
              <w:pStyle w:val="XML1"/>
            </w:pPr>
            <w:r w:rsidRPr="00C128FA">
              <w:t xml:space="preserve">          follows: </w:t>
            </w:r>
          </w:p>
          <w:p w14:paraId="5F1340C6" w14:textId="77777777" w:rsidR="009F3611" w:rsidRPr="00C128FA" w:rsidRDefault="009F3611" w:rsidP="009F3611">
            <w:pPr>
              <w:pStyle w:val="XML1"/>
            </w:pPr>
          </w:p>
          <w:p w14:paraId="00A8DD86" w14:textId="77777777" w:rsidR="009F3611" w:rsidRPr="00C128FA" w:rsidRDefault="009F3611" w:rsidP="009F3611">
            <w:pPr>
              <w:pStyle w:val="XML1"/>
            </w:pPr>
            <w:r w:rsidRPr="00C128FA">
              <w:t xml:space="preserve">          * The 'id' element MUST be present at all &lt;edit-config&gt;</w:t>
            </w:r>
          </w:p>
          <w:p w14:paraId="69471F3D" w14:textId="77777777" w:rsidR="009F3611" w:rsidRPr="00C128FA" w:rsidRDefault="009F3611" w:rsidP="009F3611">
            <w:pPr>
              <w:pStyle w:val="XML1"/>
            </w:pPr>
            <w:r w:rsidRPr="00C128FA">
              <w:t xml:space="preserve">            operations to identify the controller.</w:t>
            </w:r>
          </w:p>
          <w:p w14:paraId="688664E4" w14:textId="77777777" w:rsidR="009F3611" w:rsidRPr="00C128FA" w:rsidRDefault="009F3611" w:rsidP="009F3611">
            <w:pPr>
              <w:pStyle w:val="XML1"/>
            </w:pPr>
            <w:r w:rsidRPr="00C128FA">
              <w:t xml:space="preserve">          * If the operation is 'merge' or 'replace', the element</w:t>
            </w:r>
          </w:p>
          <w:p w14:paraId="06D95C31" w14:textId="77777777" w:rsidR="009F3611" w:rsidRPr="00C128FA" w:rsidRDefault="009F3611" w:rsidP="009F3611">
            <w:pPr>
              <w:pStyle w:val="XML1"/>
            </w:pPr>
            <w:r w:rsidRPr="00C128FA">
              <w:lastRenderedPageBreak/>
              <w:t xml:space="preserve">            is created if it does not exist, and its value is set</w:t>
            </w:r>
          </w:p>
          <w:p w14:paraId="5BB283B7" w14:textId="77777777" w:rsidR="009F3611" w:rsidRPr="00C128FA" w:rsidRDefault="009F3611" w:rsidP="009F3611">
            <w:pPr>
              <w:pStyle w:val="XML1"/>
            </w:pPr>
            <w:r w:rsidRPr="00C128FA">
              <w:t xml:space="preserve">            to the value found in the XML RPC data.</w:t>
            </w:r>
          </w:p>
          <w:p w14:paraId="6A73DAFF" w14:textId="77777777" w:rsidR="009F3611" w:rsidRPr="00C128FA" w:rsidRDefault="009F3611" w:rsidP="009F3611">
            <w:pPr>
              <w:pStyle w:val="XML1"/>
            </w:pPr>
            <w:r w:rsidRPr="00C128FA">
              <w:t xml:space="preserve">          * If the operation is 'create', the element is created if</w:t>
            </w:r>
          </w:p>
          <w:p w14:paraId="79A54878" w14:textId="77777777" w:rsidR="009F3611" w:rsidRPr="00C128FA" w:rsidRDefault="009F3611" w:rsidP="009F3611">
            <w:pPr>
              <w:pStyle w:val="XML1"/>
            </w:pPr>
            <w:r w:rsidRPr="00C128FA">
              <w:t xml:space="preserve">            it does not exist. If the element already exists, a</w:t>
            </w:r>
          </w:p>
          <w:p w14:paraId="54DA09A5"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4BB0E7EA" w14:textId="77777777" w:rsidR="009F3611" w:rsidRPr="00C128FA" w:rsidRDefault="009F3611" w:rsidP="009F3611">
            <w:pPr>
              <w:pStyle w:val="XML1"/>
            </w:pPr>
            <w:r w:rsidRPr="00C128FA">
              <w:t xml:space="preserve">          * If the operation is 'delete', the element is deleted if</w:t>
            </w:r>
          </w:p>
          <w:p w14:paraId="5CBDE834" w14:textId="77777777" w:rsidR="009F3611" w:rsidRPr="00C128FA" w:rsidRDefault="009F3611" w:rsidP="009F3611">
            <w:pPr>
              <w:pStyle w:val="XML1"/>
            </w:pPr>
            <w:r w:rsidRPr="00C128FA">
              <w:t xml:space="preserve">            it exists. If the element does not exist, a </w:t>
            </w:r>
          </w:p>
          <w:p w14:paraId="7C81F7D1"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missing' error is returned.";</w:t>
            </w:r>
          </w:p>
          <w:p w14:paraId="210D0078" w14:textId="77777777" w:rsidR="009F3611" w:rsidRPr="00C128FA" w:rsidRDefault="009F3611" w:rsidP="009F3611">
            <w:pPr>
              <w:pStyle w:val="XML1"/>
            </w:pPr>
            <w:r w:rsidRPr="00C128FA">
              <w:t xml:space="preserve">        uses OFControllerType;</w:t>
            </w:r>
          </w:p>
          <w:p w14:paraId="0AD7B285" w14:textId="77777777" w:rsidR="009F3611" w:rsidRPr="00C128FA" w:rsidRDefault="009F3611" w:rsidP="009F3611">
            <w:pPr>
              <w:pStyle w:val="XML1"/>
            </w:pPr>
            <w:r w:rsidRPr="00C128FA">
              <w:t xml:space="preserve">      }</w:t>
            </w:r>
          </w:p>
          <w:p w14:paraId="0FE85144" w14:textId="77777777" w:rsidR="009F3611" w:rsidRPr="00C128FA" w:rsidRDefault="009F3611" w:rsidP="009F3611">
            <w:pPr>
              <w:pStyle w:val="XML1"/>
            </w:pPr>
            <w:r w:rsidRPr="00C128FA">
              <w:t xml:space="preserve">    }</w:t>
            </w:r>
          </w:p>
          <w:p w14:paraId="5E8252FA" w14:textId="77777777" w:rsidR="009F3611" w:rsidRPr="00C128FA" w:rsidRDefault="009F3611" w:rsidP="009F3611">
            <w:pPr>
              <w:pStyle w:val="XML1"/>
            </w:pPr>
            <w:r w:rsidRPr="00C128FA">
              <w:t xml:space="preserve">    container resources {</w:t>
            </w:r>
          </w:p>
          <w:p w14:paraId="48B62047" w14:textId="77777777" w:rsidR="009F3611" w:rsidRPr="00C128FA" w:rsidRDefault="009F3611" w:rsidP="009F3611">
            <w:pPr>
              <w:pStyle w:val="XML1"/>
            </w:pPr>
            <w:r w:rsidRPr="00C128FA">
              <w:t xml:space="preserve">      description "The list of identifiers of all resources of the</w:t>
            </w:r>
          </w:p>
          <w:p w14:paraId="0E012D5F" w14:textId="77777777" w:rsidR="009F3611" w:rsidRPr="00C128FA" w:rsidRDefault="009F3611" w:rsidP="009F3611">
            <w:pPr>
              <w:pStyle w:val="XML1"/>
            </w:pPr>
            <w:r w:rsidRPr="00C128FA">
              <w:t xml:space="preserve">        OpenFlow Capable Switch that the OpenFlow Logical Switch</w:t>
            </w:r>
          </w:p>
          <w:p w14:paraId="5E36465D" w14:textId="77777777" w:rsidR="009F3611" w:rsidRPr="00C128FA" w:rsidRDefault="009F3611" w:rsidP="009F3611">
            <w:pPr>
              <w:pStyle w:val="XML1"/>
            </w:pPr>
            <w:r w:rsidRPr="00C128FA">
              <w:t xml:space="preserve">        has exclusive or non-exclusive access to.  A resource is </w:t>
            </w:r>
          </w:p>
          <w:p w14:paraId="6336481B" w14:textId="77777777" w:rsidR="009F3611" w:rsidRPr="00C128FA" w:rsidRDefault="009F3611" w:rsidP="009F3611">
            <w:pPr>
              <w:pStyle w:val="XML1"/>
            </w:pPr>
            <w:r w:rsidRPr="00C128FA">
              <w:t xml:space="preserve">        identified by the value of its resource-identifier element.</w:t>
            </w:r>
          </w:p>
          <w:p w14:paraId="34792A59" w14:textId="77777777" w:rsidR="009F3611" w:rsidRPr="00C128FA" w:rsidRDefault="009F3611" w:rsidP="009F3611">
            <w:pPr>
              <w:pStyle w:val="XML1"/>
            </w:pPr>
            <w:r w:rsidRPr="00C128FA">
              <w:t xml:space="preserve">        For each resource identifier value in this list, there MUST</w:t>
            </w:r>
          </w:p>
          <w:p w14:paraId="275A5972" w14:textId="77777777" w:rsidR="009F3611" w:rsidRPr="00C128FA" w:rsidRDefault="009F3611" w:rsidP="009F3611">
            <w:pPr>
              <w:pStyle w:val="XML1"/>
            </w:pPr>
            <w:r w:rsidRPr="00C128FA">
              <w:t xml:space="preserve">        be an element with a matching resource identifier value in </w:t>
            </w:r>
          </w:p>
          <w:p w14:paraId="50263E55" w14:textId="77777777" w:rsidR="009F3611" w:rsidRPr="00C128FA" w:rsidRDefault="009F3611" w:rsidP="009F3611">
            <w:pPr>
              <w:pStyle w:val="XML1"/>
            </w:pPr>
            <w:r w:rsidRPr="00C128FA">
              <w:t xml:space="preserve">        the resources list of the OpenFlow Capable Switch.</w:t>
            </w:r>
          </w:p>
          <w:p w14:paraId="66322D80" w14:textId="77777777" w:rsidR="009F3611" w:rsidRPr="00C128FA" w:rsidRDefault="009F3611" w:rsidP="009F3611">
            <w:pPr>
              <w:pStyle w:val="XML1"/>
            </w:pPr>
            <w:r w:rsidRPr="00C128FA">
              <w:t xml:space="preserve">      </w:t>
            </w:r>
          </w:p>
          <w:p w14:paraId="2E08738C" w14:textId="77777777" w:rsidR="009F3611" w:rsidRPr="00C128FA" w:rsidRDefault="009F3611" w:rsidP="009F3611">
            <w:pPr>
              <w:pStyle w:val="XML1"/>
            </w:pPr>
            <w:r w:rsidRPr="00C128FA">
              <w:t xml:space="preserve">        Identifiers of this list are contained in elements</w:t>
            </w:r>
          </w:p>
          <w:p w14:paraId="154598DB" w14:textId="77777777" w:rsidR="009F3611" w:rsidRPr="00C128FA" w:rsidRDefault="009F3611" w:rsidP="009F3611">
            <w:pPr>
              <w:pStyle w:val="XML1"/>
            </w:pPr>
            <w:r w:rsidRPr="00C128FA">
              <w:t xml:space="preserve">        indicating the type of resource: 'port', 'queue',</w:t>
            </w:r>
          </w:p>
          <w:p w14:paraId="2A05B89D" w14:textId="77777777" w:rsidR="009F3611" w:rsidRPr="00C128FA" w:rsidRDefault="009F3611" w:rsidP="009F3611">
            <w:pPr>
              <w:pStyle w:val="XML1"/>
            </w:pPr>
            <w:r w:rsidRPr="00C128FA">
              <w:t xml:space="preserve">        'certificate', or 'flow-table'.  Depending on the type,</w:t>
            </w:r>
          </w:p>
          <w:p w14:paraId="38883B93" w14:textId="77777777" w:rsidR="009F3611" w:rsidRPr="00C128FA" w:rsidRDefault="009F3611" w:rsidP="009F3611">
            <w:pPr>
              <w:pStyle w:val="XML1"/>
            </w:pPr>
            <w:r w:rsidRPr="00C128FA">
              <w:t xml:space="preserve">        different constraints apply.  These are specified in</w:t>
            </w:r>
          </w:p>
          <w:p w14:paraId="5D623664" w14:textId="77777777" w:rsidR="009F3611" w:rsidRPr="00C128FA" w:rsidRDefault="009F3611" w:rsidP="009F3611">
            <w:pPr>
              <w:pStyle w:val="XML1"/>
            </w:pPr>
            <w:r w:rsidRPr="00C128FA">
              <w:t xml:space="preserve">        separate descriptions per type.</w:t>
            </w:r>
          </w:p>
          <w:p w14:paraId="1BCD78D1" w14:textId="77777777" w:rsidR="009F3611" w:rsidRPr="00C128FA" w:rsidRDefault="009F3611" w:rsidP="009F3611">
            <w:pPr>
              <w:pStyle w:val="XML1"/>
            </w:pPr>
          </w:p>
          <w:p w14:paraId="34A09F47" w14:textId="77777777" w:rsidR="009F3611" w:rsidRPr="00C128FA" w:rsidRDefault="009F3611" w:rsidP="009F3611">
            <w:pPr>
              <w:pStyle w:val="XML1"/>
            </w:pPr>
            <w:r w:rsidRPr="00C128FA">
              <w:t xml:space="preserve">        At present the elements in this lists are not configurable</w:t>
            </w:r>
          </w:p>
          <w:p w14:paraId="110B26DC" w14:textId="77777777" w:rsidR="009F3611" w:rsidRPr="00C128FA" w:rsidRDefault="009F3611" w:rsidP="009F3611">
            <w:pPr>
              <w:pStyle w:val="XML1"/>
            </w:pPr>
            <w:r w:rsidRPr="00C128FA">
              <w:t xml:space="preserve">        and can only be retrieved by NETCONF &lt;get&gt; or &lt;get-config&gt;</w:t>
            </w:r>
          </w:p>
          <w:p w14:paraId="73DE8502" w14:textId="77777777" w:rsidR="009F3611" w:rsidRPr="00C128FA" w:rsidRDefault="009F3611" w:rsidP="009F3611">
            <w:pPr>
              <w:pStyle w:val="XML1"/>
            </w:pPr>
            <w:r w:rsidRPr="00C128FA">
              <w:t xml:space="preserve">        operations. Attemps to modify this element and its children</w:t>
            </w:r>
          </w:p>
          <w:p w14:paraId="3AA19BAF" w14:textId="77777777" w:rsidR="009F3611" w:rsidRPr="00C128FA" w:rsidRDefault="009F3611" w:rsidP="009F3611">
            <w:pPr>
              <w:pStyle w:val="XML1"/>
            </w:pPr>
            <w:r w:rsidRPr="00C128FA">
              <w:t xml:space="preserve">        with a NETCONF &lt;edit-config&gt; operation MUST result in an </w:t>
            </w:r>
          </w:p>
          <w:p w14:paraId="64DE4916" w14:textId="77777777" w:rsidR="009F3611" w:rsidRPr="00C128FA" w:rsidRDefault="009F3611" w:rsidP="009F3611">
            <w:pPr>
              <w:pStyle w:val="XML1"/>
            </w:pPr>
            <w:r w:rsidRPr="00C128FA">
              <w:t xml:space="preserve">        'operation-not-supported' error with type 'application'.";</w:t>
            </w:r>
          </w:p>
          <w:p w14:paraId="3EA6B9E4" w14:textId="77777777" w:rsidR="009F3611" w:rsidRPr="00C128FA" w:rsidRDefault="009F3611" w:rsidP="009F3611">
            <w:pPr>
              <w:pStyle w:val="XML1"/>
            </w:pPr>
            <w:r w:rsidRPr="00C128FA">
              <w:t xml:space="preserve">      leaf-list port {</w:t>
            </w:r>
          </w:p>
          <w:p w14:paraId="1D36450F" w14:textId="77777777" w:rsidR="009F3611" w:rsidRPr="00C128FA" w:rsidRDefault="009F3611" w:rsidP="009F3611">
            <w:pPr>
              <w:pStyle w:val="XML1"/>
            </w:pPr>
            <w:r w:rsidRPr="00C128FA">
              <w:t xml:space="preserve">        type leafref {</w:t>
            </w:r>
          </w:p>
          <w:p w14:paraId="46041323" w14:textId="77777777" w:rsidR="009F3611" w:rsidRPr="00C128FA" w:rsidRDefault="009F3611" w:rsidP="009F3611">
            <w:pPr>
              <w:pStyle w:val="XML1"/>
            </w:pPr>
            <w:r w:rsidRPr="00C128FA">
              <w:t xml:space="preserve">          path "/capable-switch/resources/port/resource-id";</w:t>
            </w:r>
          </w:p>
          <w:p w14:paraId="255EF285" w14:textId="77777777" w:rsidR="009F3611" w:rsidRPr="00C128FA" w:rsidRDefault="009F3611" w:rsidP="009F3611">
            <w:pPr>
              <w:pStyle w:val="XML1"/>
            </w:pPr>
            <w:r w:rsidRPr="00C128FA">
              <w:t xml:space="preserve">        }</w:t>
            </w:r>
          </w:p>
          <w:p w14:paraId="468A92C3" w14:textId="77777777" w:rsidR="009F3611" w:rsidRPr="00C128FA" w:rsidRDefault="009F3611" w:rsidP="009F3611">
            <w:pPr>
              <w:pStyle w:val="XML1"/>
            </w:pPr>
            <w:r w:rsidRPr="00C128FA">
              <w:t xml:space="preserve">        description "A resource identifier of a port of the </w:t>
            </w:r>
          </w:p>
          <w:p w14:paraId="4D2D1064" w14:textId="77777777" w:rsidR="009F3611" w:rsidRPr="00C128FA" w:rsidRDefault="009F3611" w:rsidP="009F3611">
            <w:pPr>
              <w:pStyle w:val="XML1"/>
            </w:pPr>
            <w:r w:rsidRPr="00C128FA">
              <w:t xml:space="preserve">          OpenFlow Capable Switch that the OpenFlow Logical Switch</w:t>
            </w:r>
          </w:p>
          <w:p w14:paraId="54DAA617" w14:textId="77777777" w:rsidR="009F3611" w:rsidRPr="00C128FA" w:rsidRDefault="009F3611" w:rsidP="009F3611">
            <w:pPr>
              <w:pStyle w:val="XML1"/>
            </w:pPr>
            <w:r w:rsidRPr="00C128FA">
              <w:t xml:space="preserve">          has exclusive access to.</w:t>
            </w:r>
          </w:p>
          <w:p w14:paraId="6322B16C" w14:textId="77777777" w:rsidR="009F3611" w:rsidRPr="00C128FA" w:rsidRDefault="009F3611" w:rsidP="009F3611">
            <w:pPr>
              <w:pStyle w:val="XML1"/>
            </w:pPr>
          </w:p>
          <w:p w14:paraId="44FD59BF" w14:textId="77777777" w:rsidR="009F3611" w:rsidRPr="00C128FA" w:rsidRDefault="009F3611" w:rsidP="009F3611">
            <w:pPr>
              <w:pStyle w:val="XML1"/>
            </w:pPr>
            <w:r w:rsidRPr="00C128FA">
              <w:t xml:space="preserve">          The elements in this list MUST refer to elements at the</w:t>
            </w:r>
          </w:p>
          <w:p w14:paraId="4668C23D" w14:textId="77777777" w:rsidR="009F3611" w:rsidRPr="00C128FA" w:rsidRDefault="009F3611" w:rsidP="009F3611">
            <w:pPr>
              <w:pStyle w:val="XML1"/>
            </w:pPr>
            <w:r w:rsidRPr="00C128FA">
              <w:t xml:space="preserve">          following path:</w:t>
            </w:r>
          </w:p>
          <w:p w14:paraId="3BF06D6F" w14:textId="77777777" w:rsidR="009F3611" w:rsidRPr="00C128FA" w:rsidRDefault="009F3611" w:rsidP="009F3611">
            <w:pPr>
              <w:pStyle w:val="XML1"/>
            </w:pPr>
            <w:r w:rsidRPr="00C128FA">
              <w:t xml:space="preserve">            /capable-switch/resources/port/resource-id</w:t>
            </w:r>
          </w:p>
          <w:p w14:paraId="11A31BE9" w14:textId="77777777" w:rsidR="009F3611" w:rsidRPr="00C128FA" w:rsidRDefault="009F3611" w:rsidP="009F3611">
            <w:pPr>
              <w:pStyle w:val="XML1"/>
            </w:pPr>
          </w:p>
          <w:p w14:paraId="3972724B" w14:textId="77777777" w:rsidR="009F3611" w:rsidRPr="00C128FA" w:rsidRDefault="009F3611" w:rsidP="009F3611">
            <w:pPr>
              <w:pStyle w:val="XML1"/>
            </w:pPr>
            <w:r w:rsidRPr="00C128FA">
              <w:t xml:space="preserve">          Elements in this list MUST be unique. This means each</w:t>
            </w:r>
          </w:p>
          <w:p w14:paraId="76976702" w14:textId="77777777" w:rsidR="009F3611" w:rsidRPr="00C128FA" w:rsidRDefault="009F3611" w:rsidP="009F3611">
            <w:pPr>
              <w:pStyle w:val="XML1"/>
            </w:pPr>
            <w:r w:rsidRPr="00C128FA">
              <w:t xml:space="preserve">          port element can only be referenced once.";</w:t>
            </w:r>
          </w:p>
          <w:p w14:paraId="2957A7AC" w14:textId="77777777" w:rsidR="009F3611" w:rsidRPr="00C128FA" w:rsidRDefault="009F3611" w:rsidP="009F3611">
            <w:pPr>
              <w:pStyle w:val="XML1"/>
            </w:pPr>
            <w:r w:rsidRPr="00C128FA">
              <w:t xml:space="preserve">      }</w:t>
            </w:r>
          </w:p>
          <w:p w14:paraId="22C83333" w14:textId="77777777" w:rsidR="009F3611" w:rsidRPr="00C128FA" w:rsidRDefault="009F3611" w:rsidP="009F3611">
            <w:pPr>
              <w:pStyle w:val="XML1"/>
            </w:pPr>
            <w:r w:rsidRPr="00C128FA">
              <w:t xml:space="preserve">      leaf-list queue {</w:t>
            </w:r>
          </w:p>
          <w:p w14:paraId="7560EA77" w14:textId="77777777" w:rsidR="009F3611" w:rsidRPr="00C128FA" w:rsidRDefault="009F3611" w:rsidP="009F3611">
            <w:pPr>
              <w:pStyle w:val="XML1"/>
            </w:pPr>
            <w:r w:rsidRPr="00C128FA">
              <w:t xml:space="preserve">        type leafref {</w:t>
            </w:r>
          </w:p>
          <w:p w14:paraId="220FC740" w14:textId="77777777" w:rsidR="009F3611" w:rsidRPr="00C128FA" w:rsidRDefault="009F3611" w:rsidP="009F3611">
            <w:pPr>
              <w:pStyle w:val="XML1"/>
            </w:pPr>
            <w:r w:rsidRPr="00C128FA">
              <w:t xml:space="preserve">          path "/capable-switch/resources/queue/resource-id";</w:t>
            </w:r>
          </w:p>
          <w:p w14:paraId="525BAB01" w14:textId="77777777" w:rsidR="009F3611" w:rsidRPr="00C128FA" w:rsidRDefault="009F3611" w:rsidP="009F3611">
            <w:pPr>
              <w:pStyle w:val="XML1"/>
            </w:pPr>
            <w:r w:rsidRPr="00C128FA">
              <w:t xml:space="preserve">        }</w:t>
            </w:r>
          </w:p>
          <w:p w14:paraId="21BC2D84" w14:textId="77777777" w:rsidR="009F3611" w:rsidRPr="00C128FA" w:rsidRDefault="009F3611" w:rsidP="009F3611">
            <w:pPr>
              <w:pStyle w:val="XML1"/>
            </w:pPr>
            <w:r w:rsidRPr="00C128FA">
              <w:t xml:space="preserve">        description "A resource identifier of a queue of the</w:t>
            </w:r>
          </w:p>
          <w:p w14:paraId="4B2AE6DC" w14:textId="77777777" w:rsidR="009F3611" w:rsidRPr="00C128FA" w:rsidRDefault="009F3611" w:rsidP="009F3611">
            <w:pPr>
              <w:pStyle w:val="XML1"/>
            </w:pPr>
            <w:r w:rsidRPr="00C128FA">
              <w:t xml:space="preserve">          OpenFlow Capable Switch that the OpenFlow Logical Switch</w:t>
            </w:r>
          </w:p>
          <w:p w14:paraId="47E771D2" w14:textId="77777777" w:rsidR="009F3611" w:rsidRPr="00C128FA" w:rsidRDefault="009F3611" w:rsidP="009F3611">
            <w:pPr>
              <w:pStyle w:val="XML1"/>
            </w:pPr>
            <w:r w:rsidRPr="00C128FA">
              <w:t xml:space="preserve">          has exclusive access to.</w:t>
            </w:r>
          </w:p>
          <w:p w14:paraId="15064E59" w14:textId="77777777" w:rsidR="009F3611" w:rsidRPr="00C128FA" w:rsidRDefault="009F3611" w:rsidP="009F3611">
            <w:pPr>
              <w:pStyle w:val="XML1"/>
            </w:pPr>
          </w:p>
          <w:p w14:paraId="2DF863A1" w14:textId="77777777" w:rsidR="009F3611" w:rsidRPr="00C128FA" w:rsidRDefault="009F3611" w:rsidP="009F3611">
            <w:pPr>
              <w:pStyle w:val="XML1"/>
            </w:pPr>
            <w:r w:rsidRPr="00C128FA">
              <w:t xml:space="preserve">          The elements in this list MUST refer to elements at the</w:t>
            </w:r>
          </w:p>
          <w:p w14:paraId="2D12F347" w14:textId="77777777" w:rsidR="009F3611" w:rsidRPr="00C128FA" w:rsidRDefault="009F3611" w:rsidP="009F3611">
            <w:pPr>
              <w:pStyle w:val="XML1"/>
            </w:pPr>
            <w:r w:rsidRPr="00C128FA">
              <w:t xml:space="preserve">          following path:</w:t>
            </w:r>
          </w:p>
          <w:p w14:paraId="4B0BB1D3" w14:textId="77777777" w:rsidR="009F3611" w:rsidRPr="00C128FA" w:rsidRDefault="009F3611" w:rsidP="009F3611">
            <w:pPr>
              <w:pStyle w:val="XML1"/>
            </w:pPr>
            <w:r w:rsidRPr="00C128FA">
              <w:lastRenderedPageBreak/>
              <w:t xml:space="preserve">            /capable-switch/resources/queue/resource-id</w:t>
            </w:r>
          </w:p>
          <w:p w14:paraId="1AB1CCFD" w14:textId="77777777" w:rsidR="009F3611" w:rsidRPr="00C128FA" w:rsidRDefault="009F3611" w:rsidP="009F3611">
            <w:pPr>
              <w:pStyle w:val="XML1"/>
            </w:pPr>
          </w:p>
          <w:p w14:paraId="3211B784" w14:textId="77777777" w:rsidR="009F3611" w:rsidRPr="00C128FA" w:rsidRDefault="009F3611" w:rsidP="009F3611">
            <w:pPr>
              <w:pStyle w:val="XML1"/>
            </w:pPr>
            <w:r w:rsidRPr="00C128FA">
              <w:t xml:space="preserve">          Elements in this list MUST be unique. This means each</w:t>
            </w:r>
          </w:p>
          <w:p w14:paraId="6CB9FFDE" w14:textId="77777777" w:rsidR="009F3611" w:rsidRPr="00C128FA" w:rsidRDefault="009F3611" w:rsidP="009F3611">
            <w:pPr>
              <w:pStyle w:val="XML1"/>
            </w:pPr>
            <w:r w:rsidRPr="00C128FA">
              <w:t xml:space="preserve">          queue element can only be referenced once.";</w:t>
            </w:r>
          </w:p>
          <w:p w14:paraId="3699DB57" w14:textId="77777777" w:rsidR="009F3611" w:rsidRPr="00C128FA" w:rsidRDefault="009F3611" w:rsidP="009F3611">
            <w:pPr>
              <w:pStyle w:val="XML1"/>
            </w:pPr>
            <w:r w:rsidRPr="00C128FA">
              <w:t xml:space="preserve">      }</w:t>
            </w:r>
          </w:p>
          <w:p w14:paraId="47805D77" w14:textId="77777777" w:rsidR="009F3611" w:rsidRPr="00C128FA" w:rsidRDefault="009F3611" w:rsidP="009F3611">
            <w:pPr>
              <w:pStyle w:val="XML1"/>
            </w:pPr>
            <w:r w:rsidRPr="00C128FA">
              <w:t xml:space="preserve">      leaf certificate {</w:t>
            </w:r>
          </w:p>
          <w:p w14:paraId="228E754D" w14:textId="77777777" w:rsidR="009F3611" w:rsidRPr="00C128FA" w:rsidRDefault="009F3611" w:rsidP="009F3611">
            <w:pPr>
              <w:pStyle w:val="XML1"/>
            </w:pPr>
            <w:r w:rsidRPr="00C128FA">
              <w:t xml:space="preserve">        type leafref {</w:t>
            </w:r>
          </w:p>
          <w:p w14:paraId="4E36C0FF" w14:textId="77777777" w:rsidR="009F3611" w:rsidRPr="00C128FA" w:rsidRDefault="009F3611" w:rsidP="009F3611">
            <w:pPr>
              <w:pStyle w:val="XML1"/>
            </w:pPr>
            <w:r w:rsidRPr="00C128FA">
              <w:t xml:space="preserve">          path "/capable-switch/resources/owned-certificate/resource-id";</w:t>
            </w:r>
          </w:p>
          <w:p w14:paraId="2596CF0E" w14:textId="77777777" w:rsidR="009F3611" w:rsidRPr="00C128FA" w:rsidRDefault="009F3611" w:rsidP="009F3611">
            <w:pPr>
              <w:pStyle w:val="XML1"/>
            </w:pPr>
            <w:r w:rsidRPr="00C128FA">
              <w:t xml:space="preserve">        }</w:t>
            </w:r>
          </w:p>
          <w:p w14:paraId="25920C74" w14:textId="77777777" w:rsidR="009F3611" w:rsidRPr="00C128FA" w:rsidRDefault="009F3611" w:rsidP="009F3611">
            <w:pPr>
              <w:pStyle w:val="XML1"/>
            </w:pPr>
            <w:r w:rsidRPr="00C128FA">
              <w:t xml:space="preserve">        description "The resource identifier of the owned</w:t>
            </w:r>
          </w:p>
          <w:p w14:paraId="6EF472BD" w14:textId="77777777" w:rsidR="009F3611" w:rsidRPr="00C128FA" w:rsidRDefault="009F3611" w:rsidP="009F3611">
            <w:pPr>
              <w:pStyle w:val="XML1"/>
            </w:pPr>
            <w:r w:rsidRPr="00C128FA">
              <w:t xml:space="preserve">          certificate in the OpenFlow Capable Switch that the</w:t>
            </w:r>
          </w:p>
          <w:p w14:paraId="32E2AA22" w14:textId="77777777" w:rsidR="009F3611" w:rsidRPr="00C128FA" w:rsidRDefault="009F3611" w:rsidP="009F3611">
            <w:pPr>
              <w:pStyle w:val="XML1"/>
            </w:pPr>
            <w:r w:rsidRPr="00C128FA">
              <w:t xml:space="preserve">          OpenFlow Logical Switch uses to identify itself.  This</w:t>
            </w:r>
          </w:p>
          <w:p w14:paraId="3CA59C5D" w14:textId="77777777" w:rsidR="009F3611" w:rsidRPr="00C128FA" w:rsidRDefault="009F3611" w:rsidP="009F3611">
            <w:pPr>
              <w:pStyle w:val="XML1"/>
            </w:pPr>
            <w:r w:rsidRPr="00C128FA">
              <w:t xml:space="preserve">          element MUST NOT occur more than once in an OpenFlow</w:t>
            </w:r>
          </w:p>
          <w:p w14:paraId="386C7699" w14:textId="77777777" w:rsidR="009F3611" w:rsidRPr="00C128FA" w:rsidRDefault="009F3611" w:rsidP="009F3611">
            <w:pPr>
              <w:pStyle w:val="XML1"/>
            </w:pPr>
            <w:r w:rsidRPr="00C128FA">
              <w:t xml:space="preserve">          Logical Switch's resource list.  </w:t>
            </w:r>
          </w:p>
          <w:p w14:paraId="340EAB1E" w14:textId="77777777" w:rsidR="009F3611" w:rsidRPr="00C128FA" w:rsidRDefault="009F3611" w:rsidP="009F3611">
            <w:pPr>
              <w:pStyle w:val="XML1"/>
            </w:pPr>
            <w:r w:rsidRPr="00C128FA">
              <w:t xml:space="preserve">        </w:t>
            </w:r>
          </w:p>
          <w:p w14:paraId="31C76814" w14:textId="77777777" w:rsidR="009F3611" w:rsidRPr="00C128FA" w:rsidRDefault="009F3611" w:rsidP="009F3611">
            <w:pPr>
              <w:pStyle w:val="XML1"/>
            </w:pPr>
            <w:r w:rsidRPr="00C128FA">
              <w:t xml:space="preserve">          If no such element is in an OpenFlow Logical Switch's </w:t>
            </w:r>
          </w:p>
          <w:p w14:paraId="49F09A5C" w14:textId="77777777" w:rsidR="009F3611" w:rsidRPr="00C128FA" w:rsidRDefault="009F3611" w:rsidP="009F3611">
            <w:pPr>
              <w:pStyle w:val="XML1"/>
            </w:pPr>
            <w:r w:rsidRPr="00C128FA">
              <w:t xml:space="preserve">          resource list, then the OpenFlow Logical Switch does not </w:t>
            </w:r>
          </w:p>
          <w:p w14:paraId="2E5EA61F" w14:textId="77777777" w:rsidR="009F3611" w:rsidRPr="00C128FA" w:rsidRDefault="009F3611" w:rsidP="009F3611">
            <w:pPr>
              <w:pStyle w:val="XML1"/>
            </w:pPr>
            <w:r w:rsidRPr="00C128FA">
              <w:t xml:space="preserve">          authenticate itself towards an OpenFloe Controller with a</w:t>
            </w:r>
          </w:p>
          <w:p w14:paraId="0017BFEB" w14:textId="77777777" w:rsidR="009F3611" w:rsidRPr="00C128FA" w:rsidRDefault="009F3611" w:rsidP="009F3611">
            <w:pPr>
              <w:pStyle w:val="XML1"/>
            </w:pPr>
            <w:r w:rsidRPr="00C128FA">
              <w:t xml:space="preserve">          certificate.  If this element is present, then the</w:t>
            </w:r>
          </w:p>
          <w:p w14:paraId="2A2A46E1" w14:textId="77777777" w:rsidR="009F3611" w:rsidRPr="00C128FA" w:rsidRDefault="009F3611" w:rsidP="009F3611">
            <w:pPr>
              <w:pStyle w:val="XML1"/>
            </w:pPr>
            <w:r w:rsidRPr="00C128FA">
              <w:t xml:space="preserve">          OpenFlow Logical Switch MUST provide this certificate for</w:t>
            </w:r>
          </w:p>
          <w:p w14:paraId="32EDFB89" w14:textId="77777777" w:rsidR="009F3611" w:rsidRPr="00C128FA" w:rsidRDefault="009F3611" w:rsidP="009F3611">
            <w:pPr>
              <w:pStyle w:val="XML1"/>
            </w:pPr>
            <w:r w:rsidRPr="00C128FA">
              <w:t xml:space="preserve">          authentication to an OpenFlow Controller when setting up</w:t>
            </w:r>
          </w:p>
          <w:p w14:paraId="6ED7770E" w14:textId="77777777" w:rsidR="009F3611" w:rsidRPr="00C128FA" w:rsidRDefault="009F3611" w:rsidP="009F3611">
            <w:pPr>
              <w:pStyle w:val="XML1"/>
            </w:pPr>
            <w:r w:rsidRPr="00C128FA">
              <w:t xml:space="preserve">          a TLS connection.  </w:t>
            </w:r>
          </w:p>
          <w:p w14:paraId="5AFF4E71" w14:textId="77777777" w:rsidR="009F3611" w:rsidRPr="00C128FA" w:rsidRDefault="009F3611" w:rsidP="009F3611">
            <w:pPr>
              <w:pStyle w:val="XML1"/>
            </w:pPr>
            <w:r w:rsidRPr="00C128FA">
              <w:t xml:space="preserve">        </w:t>
            </w:r>
          </w:p>
          <w:p w14:paraId="0F7136B8" w14:textId="77777777" w:rsidR="009F3611" w:rsidRPr="00C128FA" w:rsidRDefault="009F3611" w:rsidP="009F3611">
            <w:pPr>
              <w:pStyle w:val="XML1"/>
            </w:pPr>
            <w:r w:rsidRPr="00C128FA">
              <w:t xml:space="preserve">          For TCP connections this element is irrelevant.</w:t>
            </w:r>
          </w:p>
          <w:p w14:paraId="054CF961" w14:textId="77777777" w:rsidR="009F3611" w:rsidRPr="00C128FA" w:rsidRDefault="009F3611" w:rsidP="009F3611">
            <w:pPr>
              <w:pStyle w:val="XML1"/>
            </w:pPr>
          </w:p>
          <w:p w14:paraId="7507AB1E" w14:textId="77777777" w:rsidR="009F3611" w:rsidRPr="00C128FA" w:rsidRDefault="009F3611" w:rsidP="009F3611">
            <w:pPr>
              <w:pStyle w:val="XML1"/>
            </w:pPr>
            <w:r w:rsidRPr="00C128FA">
              <w:t xml:space="preserve">          The element MUST refer to an element at the following</w:t>
            </w:r>
          </w:p>
          <w:p w14:paraId="423C9688" w14:textId="77777777" w:rsidR="009F3611" w:rsidRPr="00C128FA" w:rsidRDefault="009F3611" w:rsidP="009F3611">
            <w:pPr>
              <w:pStyle w:val="XML1"/>
            </w:pPr>
            <w:r w:rsidRPr="00C128FA">
              <w:t xml:space="preserve">          path:</w:t>
            </w:r>
          </w:p>
          <w:p w14:paraId="2967CA2E" w14:textId="77777777" w:rsidR="009F3611" w:rsidRPr="00C128FA" w:rsidRDefault="009F3611" w:rsidP="009F3611">
            <w:pPr>
              <w:pStyle w:val="XML1"/>
            </w:pPr>
            <w:r w:rsidRPr="00C128FA">
              <w:t xml:space="preserve">            /capable-switch/resources/owned-certificate/resource-id</w:t>
            </w:r>
          </w:p>
          <w:p w14:paraId="0DC41A56" w14:textId="77777777" w:rsidR="009F3611" w:rsidRPr="00C128FA" w:rsidRDefault="009F3611" w:rsidP="009F3611">
            <w:pPr>
              <w:pStyle w:val="XML1"/>
            </w:pPr>
            <w:r w:rsidRPr="00C128FA">
              <w:t xml:space="preserve">          ";</w:t>
            </w:r>
          </w:p>
          <w:p w14:paraId="3732FDA1" w14:textId="77777777" w:rsidR="009F3611" w:rsidRPr="00C128FA" w:rsidRDefault="009F3611" w:rsidP="009F3611">
            <w:pPr>
              <w:pStyle w:val="XML1"/>
            </w:pPr>
            <w:r w:rsidRPr="00C128FA">
              <w:t xml:space="preserve">      }</w:t>
            </w:r>
          </w:p>
          <w:p w14:paraId="3A38DFA8" w14:textId="77777777" w:rsidR="009F3611" w:rsidRPr="00C128FA" w:rsidRDefault="009F3611" w:rsidP="009F3611">
            <w:pPr>
              <w:pStyle w:val="XML1"/>
            </w:pPr>
            <w:r w:rsidRPr="00C128FA">
              <w:t xml:space="preserve">      leaf-list flow-table {</w:t>
            </w:r>
          </w:p>
          <w:p w14:paraId="32E90587" w14:textId="77777777" w:rsidR="009F3611" w:rsidRPr="00C128FA" w:rsidRDefault="009F3611" w:rsidP="009F3611">
            <w:pPr>
              <w:pStyle w:val="XML1"/>
            </w:pPr>
            <w:r w:rsidRPr="00C128FA">
              <w:t xml:space="preserve">        type leafref {</w:t>
            </w:r>
          </w:p>
          <w:p w14:paraId="3085C930" w14:textId="77777777" w:rsidR="009F3611" w:rsidRPr="00C128FA" w:rsidRDefault="009F3611" w:rsidP="009F3611">
            <w:pPr>
              <w:pStyle w:val="XML1"/>
            </w:pPr>
            <w:r w:rsidRPr="00C128FA">
              <w:t xml:space="preserve">          path "/capable-switch/resources/flow-table/resource-id";</w:t>
            </w:r>
          </w:p>
          <w:p w14:paraId="1783F24F" w14:textId="77777777" w:rsidR="009F3611" w:rsidRPr="00C128FA" w:rsidRDefault="009F3611" w:rsidP="009F3611">
            <w:pPr>
              <w:pStyle w:val="XML1"/>
            </w:pPr>
            <w:r w:rsidRPr="00C128FA">
              <w:t xml:space="preserve">        }</w:t>
            </w:r>
          </w:p>
          <w:p w14:paraId="3BF37932" w14:textId="77777777" w:rsidR="009F3611" w:rsidRPr="00C128FA" w:rsidRDefault="009F3611" w:rsidP="009F3611">
            <w:pPr>
              <w:pStyle w:val="XML1"/>
            </w:pPr>
            <w:r w:rsidRPr="00C128FA">
              <w:t xml:space="preserve">        description "A resource identifier of a flow table of the </w:t>
            </w:r>
          </w:p>
          <w:p w14:paraId="067D4B5C" w14:textId="77777777" w:rsidR="009F3611" w:rsidRPr="00C128FA" w:rsidRDefault="009F3611" w:rsidP="009F3611">
            <w:pPr>
              <w:pStyle w:val="XML1"/>
            </w:pPr>
            <w:r w:rsidRPr="00C128FA">
              <w:t xml:space="preserve">          OpenFlow Capable Switch that the OpenFlow Logical Switch </w:t>
            </w:r>
          </w:p>
          <w:p w14:paraId="0FC0B3E2" w14:textId="77777777" w:rsidR="009F3611" w:rsidRPr="00C128FA" w:rsidRDefault="009F3611" w:rsidP="009F3611">
            <w:pPr>
              <w:pStyle w:val="XML1"/>
            </w:pPr>
            <w:r w:rsidRPr="00C128FA">
              <w:t xml:space="preserve">          has exclusive access to.</w:t>
            </w:r>
          </w:p>
          <w:p w14:paraId="6EC1A610" w14:textId="77777777" w:rsidR="009F3611" w:rsidRPr="00C128FA" w:rsidRDefault="009F3611" w:rsidP="009F3611">
            <w:pPr>
              <w:pStyle w:val="XML1"/>
            </w:pPr>
          </w:p>
          <w:p w14:paraId="160CA029" w14:textId="77777777" w:rsidR="009F3611" w:rsidRPr="00C128FA" w:rsidRDefault="009F3611" w:rsidP="009F3611">
            <w:pPr>
              <w:pStyle w:val="XML1"/>
            </w:pPr>
            <w:r w:rsidRPr="00C128FA">
              <w:t xml:space="preserve">          The elements in this list MUST refer to elements at the</w:t>
            </w:r>
          </w:p>
          <w:p w14:paraId="7D691165" w14:textId="77777777" w:rsidR="009F3611" w:rsidRPr="00C128FA" w:rsidRDefault="009F3611" w:rsidP="009F3611">
            <w:pPr>
              <w:pStyle w:val="XML1"/>
            </w:pPr>
            <w:r w:rsidRPr="00C128FA">
              <w:t xml:space="preserve">          following path:</w:t>
            </w:r>
          </w:p>
          <w:p w14:paraId="42CD3AFD" w14:textId="77777777" w:rsidR="009F3611" w:rsidRPr="00C128FA" w:rsidRDefault="009F3611" w:rsidP="009F3611">
            <w:pPr>
              <w:pStyle w:val="XML1"/>
            </w:pPr>
            <w:r w:rsidRPr="00C128FA">
              <w:t xml:space="preserve">            /capable-switch/resources/flow-table/resource-id</w:t>
            </w:r>
          </w:p>
          <w:p w14:paraId="565CD9F2" w14:textId="77777777" w:rsidR="009F3611" w:rsidRPr="00C128FA" w:rsidRDefault="009F3611" w:rsidP="009F3611">
            <w:pPr>
              <w:pStyle w:val="XML1"/>
            </w:pPr>
          </w:p>
          <w:p w14:paraId="4321F12E" w14:textId="77777777" w:rsidR="009F3611" w:rsidRPr="00C128FA" w:rsidRDefault="009F3611" w:rsidP="009F3611">
            <w:pPr>
              <w:pStyle w:val="XML1"/>
            </w:pPr>
            <w:r w:rsidRPr="00C128FA">
              <w:t xml:space="preserve">          Elements in this list MUST be unique. This means each</w:t>
            </w:r>
          </w:p>
          <w:p w14:paraId="082E4A81" w14:textId="77777777" w:rsidR="009F3611" w:rsidRPr="00C128FA" w:rsidRDefault="009F3611" w:rsidP="009F3611">
            <w:pPr>
              <w:pStyle w:val="XML1"/>
            </w:pPr>
            <w:r w:rsidRPr="00C128FA">
              <w:t xml:space="preserve">          flow-table element can only be referenced once.";</w:t>
            </w:r>
          </w:p>
          <w:p w14:paraId="72ECF3B4" w14:textId="77777777" w:rsidR="009F3611" w:rsidRPr="00C128FA" w:rsidRDefault="009F3611" w:rsidP="009F3611">
            <w:pPr>
              <w:pStyle w:val="XML1"/>
            </w:pPr>
            <w:r w:rsidRPr="00C128FA">
              <w:t xml:space="preserve">      }</w:t>
            </w:r>
          </w:p>
          <w:p w14:paraId="074E2D1E" w14:textId="77777777" w:rsidR="009F3611" w:rsidRPr="00C128FA" w:rsidRDefault="009F3611" w:rsidP="009F3611">
            <w:pPr>
              <w:pStyle w:val="XML1"/>
            </w:pPr>
            <w:r w:rsidRPr="00C128FA">
              <w:t xml:space="preserve">    }</w:t>
            </w:r>
          </w:p>
          <w:p w14:paraId="5D257A97" w14:textId="77777777" w:rsidR="009F3611" w:rsidRPr="00C128FA" w:rsidRDefault="009F3611" w:rsidP="009F3611">
            <w:pPr>
              <w:pStyle w:val="XML1"/>
            </w:pPr>
            <w:r w:rsidRPr="00C128FA">
              <w:t xml:space="preserve">  }</w:t>
            </w:r>
          </w:p>
          <w:p w14:paraId="01DCD085" w14:textId="77777777" w:rsidR="009F3611" w:rsidRPr="00C128FA" w:rsidRDefault="009F3611" w:rsidP="009F3611">
            <w:pPr>
              <w:pStyle w:val="XML1"/>
            </w:pPr>
          </w:p>
          <w:p w14:paraId="0F3833BE" w14:textId="77777777" w:rsidR="009F3611" w:rsidRPr="00C128FA" w:rsidRDefault="009F3611" w:rsidP="009F3611">
            <w:pPr>
              <w:pStyle w:val="XML1"/>
            </w:pPr>
            <w:r w:rsidRPr="00C128FA">
              <w:t xml:space="preserve">  grouping OFLogicalSwitchCapabilitiesType {</w:t>
            </w:r>
          </w:p>
          <w:p w14:paraId="7A25C70E" w14:textId="77777777" w:rsidR="009F3611" w:rsidRPr="00C128FA" w:rsidRDefault="009F3611" w:rsidP="009F3611">
            <w:pPr>
              <w:pStyle w:val="XML1"/>
            </w:pPr>
            <w:r w:rsidRPr="00C128FA">
              <w:t xml:space="preserve">    description "This grouping specifies all properties of an</w:t>
            </w:r>
          </w:p>
          <w:p w14:paraId="16525C6C" w14:textId="77777777" w:rsidR="009F3611" w:rsidRPr="00C128FA" w:rsidRDefault="009F3611" w:rsidP="009F3611">
            <w:pPr>
              <w:pStyle w:val="XML1"/>
            </w:pPr>
            <w:r w:rsidRPr="00C128FA">
              <w:t xml:space="preserve">      OpenFlow logical switch's capabilities.</w:t>
            </w:r>
          </w:p>
          <w:p w14:paraId="70B06A22" w14:textId="77777777" w:rsidR="009F3611" w:rsidRPr="00C128FA" w:rsidRDefault="009F3611" w:rsidP="009F3611">
            <w:pPr>
              <w:pStyle w:val="XML1"/>
            </w:pPr>
          </w:p>
          <w:p w14:paraId="3AE47E75" w14:textId="77777777" w:rsidR="009F3611" w:rsidRPr="00C128FA" w:rsidRDefault="009F3611" w:rsidP="009F3611">
            <w:pPr>
              <w:pStyle w:val="XML1"/>
            </w:pPr>
            <w:r w:rsidRPr="00C128FA">
              <w:t xml:space="preserve">      Elements in the type OFLogicalSwitchCapabilitiesType are not</w:t>
            </w:r>
          </w:p>
          <w:p w14:paraId="6AD41BC1" w14:textId="77777777" w:rsidR="009F3611" w:rsidRPr="00C128FA" w:rsidRDefault="009F3611" w:rsidP="009F3611">
            <w:pPr>
              <w:pStyle w:val="XML1"/>
            </w:pPr>
            <w:r w:rsidRPr="00C128FA">
              <w:t xml:space="preserve">      configurable and can only be retrieved by NETCONF &lt;get&gt;</w:t>
            </w:r>
          </w:p>
          <w:p w14:paraId="66399F5E" w14:textId="77777777" w:rsidR="009F3611" w:rsidRPr="00C128FA" w:rsidRDefault="009F3611" w:rsidP="009F3611">
            <w:pPr>
              <w:pStyle w:val="XML1"/>
            </w:pPr>
            <w:r w:rsidRPr="00C128FA">
              <w:t xml:space="preserve">      operations. Attemps to modify this element and its children</w:t>
            </w:r>
          </w:p>
          <w:p w14:paraId="4BA3B456" w14:textId="77777777" w:rsidR="009F3611" w:rsidRPr="00C128FA" w:rsidRDefault="009F3611" w:rsidP="009F3611">
            <w:pPr>
              <w:pStyle w:val="XML1"/>
            </w:pPr>
            <w:r w:rsidRPr="00C128FA">
              <w:t xml:space="preserve">      with a NETCONF &lt;edit-config&gt; operation MUST result in an </w:t>
            </w:r>
          </w:p>
          <w:p w14:paraId="624A2341" w14:textId="77777777" w:rsidR="009F3611" w:rsidRPr="00C128FA" w:rsidRDefault="009F3611" w:rsidP="009F3611">
            <w:pPr>
              <w:pStyle w:val="XML1"/>
            </w:pPr>
            <w:r w:rsidRPr="00C128FA">
              <w:lastRenderedPageBreak/>
              <w:t xml:space="preserve">      'operation-not-supported' error with type 'application'.";</w:t>
            </w:r>
          </w:p>
          <w:p w14:paraId="5137508D" w14:textId="77777777" w:rsidR="009F3611" w:rsidRPr="00C128FA" w:rsidRDefault="009F3611" w:rsidP="009F3611">
            <w:pPr>
              <w:pStyle w:val="XML1"/>
            </w:pPr>
            <w:r w:rsidRPr="00C128FA">
              <w:t xml:space="preserve">    leaf max-buffered-packets {</w:t>
            </w:r>
          </w:p>
          <w:p w14:paraId="521A0631" w14:textId="77777777" w:rsidR="009F3611" w:rsidRPr="00C128FA" w:rsidRDefault="009F3611" w:rsidP="009F3611">
            <w:pPr>
              <w:pStyle w:val="XML1"/>
            </w:pPr>
            <w:r w:rsidRPr="00C128FA">
              <w:t xml:space="preserve">      type uint32;</w:t>
            </w:r>
          </w:p>
          <w:p w14:paraId="4B6C5EE4" w14:textId="77777777" w:rsidR="009F3611" w:rsidRPr="00C128FA" w:rsidRDefault="009F3611" w:rsidP="009F3611">
            <w:pPr>
              <w:pStyle w:val="XML1"/>
            </w:pPr>
            <w:r w:rsidRPr="00C128FA">
              <w:t xml:space="preserve">      description "The maximum number of packets the logical switch</w:t>
            </w:r>
          </w:p>
          <w:p w14:paraId="1781298C" w14:textId="77777777" w:rsidR="009F3611" w:rsidRPr="00C128FA" w:rsidRDefault="009F3611" w:rsidP="009F3611">
            <w:pPr>
              <w:pStyle w:val="XML1"/>
            </w:pPr>
            <w:r w:rsidRPr="00C128FA">
              <w:t xml:space="preserve">        can buffer when sending packets to the controller using</w:t>
            </w:r>
          </w:p>
          <w:p w14:paraId="512395BB" w14:textId="77777777" w:rsidR="009F3611" w:rsidRPr="00C128FA" w:rsidRDefault="009F3611" w:rsidP="009F3611">
            <w:pPr>
              <w:pStyle w:val="XML1"/>
            </w:pPr>
            <w:r w:rsidRPr="00C128FA">
              <w:t xml:space="preserve">        packet-in messages.";</w:t>
            </w:r>
          </w:p>
          <w:p w14:paraId="5D3417C6" w14:textId="77777777" w:rsidR="009F3611" w:rsidRPr="00C128FA" w:rsidRDefault="009F3611" w:rsidP="009F3611">
            <w:pPr>
              <w:pStyle w:val="XML1"/>
            </w:pPr>
            <w:r w:rsidRPr="00C128FA">
              <w:t xml:space="preserve">    }</w:t>
            </w:r>
          </w:p>
          <w:p w14:paraId="3280F5E6" w14:textId="77777777" w:rsidR="009F3611" w:rsidRPr="00C128FA" w:rsidRDefault="009F3611" w:rsidP="009F3611">
            <w:pPr>
              <w:pStyle w:val="XML1"/>
            </w:pPr>
            <w:r w:rsidRPr="00C128FA">
              <w:t xml:space="preserve">    leaf max-tables {</w:t>
            </w:r>
          </w:p>
          <w:p w14:paraId="186652C5" w14:textId="77777777" w:rsidR="009F3611" w:rsidRPr="00C128FA" w:rsidRDefault="009F3611" w:rsidP="009F3611">
            <w:pPr>
              <w:pStyle w:val="XML1"/>
            </w:pPr>
            <w:r w:rsidRPr="00C128FA">
              <w:t xml:space="preserve">      type uint8;</w:t>
            </w:r>
          </w:p>
          <w:p w14:paraId="28821DB8" w14:textId="77777777" w:rsidR="009F3611" w:rsidRPr="00C128FA" w:rsidRDefault="009F3611" w:rsidP="009F3611">
            <w:pPr>
              <w:pStyle w:val="XML1"/>
            </w:pPr>
            <w:r w:rsidRPr="00C128FA">
              <w:t xml:space="preserve">      description "The number of flow tables supported by the</w:t>
            </w:r>
          </w:p>
          <w:p w14:paraId="22BAE0A1" w14:textId="77777777" w:rsidR="009F3611" w:rsidRPr="00C128FA" w:rsidRDefault="009F3611" w:rsidP="009F3611">
            <w:pPr>
              <w:pStyle w:val="XML1"/>
            </w:pPr>
            <w:r w:rsidRPr="00C128FA">
              <w:t xml:space="preserve">        logical switch.";</w:t>
            </w:r>
          </w:p>
          <w:p w14:paraId="76485095" w14:textId="77777777" w:rsidR="009F3611" w:rsidRPr="00C128FA" w:rsidRDefault="009F3611" w:rsidP="009F3611">
            <w:pPr>
              <w:pStyle w:val="XML1"/>
            </w:pPr>
            <w:r w:rsidRPr="00C128FA">
              <w:t xml:space="preserve">    }</w:t>
            </w:r>
          </w:p>
          <w:p w14:paraId="4F486B00" w14:textId="77777777" w:rsidR="009F3611" w:rsidRPr="00C128FA" w:rsidRDefault="009F3611" w:rsidP="009F3611">
            <w:pPr>
              <w:pStyle w:val="XML1"/>
            </w:pPr>
            <w:r w:rsidRPr="00C128FA">
              <w:t xml:space="preserve">    leaf max-ports {</w:t>
            </w:r>
          </w:p>
          <w:p w14:paraId="283DB70B" w14:textId="77777777" w:rsidR="009F3611" w:rsidRPr="00C128FA" w:rsidRDefault="009F3611" w:rsidP="009F3611">
            <w:pPr>
              <w:pStyle w:val="XML1"/>
            </w:pPr>
            <w:r w:rsidRPr="00C128FA">
              <w:t xml:space="preserve">      type uint32;</w:t>
            </w:r>
          </w:p>
          <w:p w14:paraId="62A3E4E1" w14:textId="77777777" w:rsidR="009F3611" w:rsidRPr="00C128FA" w:rsidRDefault="009F3611" w:rsidP="009F3611">
            <w:pPr>
              <w:pStyle w:val="XML1"/>
            </w:pPr>
            <w:r w:rsidRPr="00C128FA">
              <w:t xml:space="preserve">      description "The number of flow tables supported by the</w:t>
            </w:r>
          </w:p>
          <w:p w14:paraId="44907B4E" w14:textId="77777777" w:rsidR="009F3611" w:rsidRPr="00C128FA" w:rsidRDefault="009F3611" w:rsidP="009F3611">
            <w:pPr>
              <w:pStyle w:val="XML1"/>
            </w:pPr>
            <w:r w:rsidRPr="00C128FA">
              <w:t xml:space="preserve">        logical switch.";</w:t>
            </w:r>
          </w:p>
          <w:p w14:paraId="75D74AEE" w14:textId="77777777" w:rsidR="009F3611" w:rsidRPr="00C128FA" w:rsidRDefault="009F3611" w:rsidP="009F3611">
            <w:pPr>
              <w:pStyle w:val="XML1"/>
            </w:pPr>
            <w:r w:rsidRPr="00C128FA">
              <w:t xml:space="preserve">    }</w:t>
            </w:r>
          </w:p>
          <w:p w14:paraId="5F62865E" w14:textId="77777777" w:rsidR="009F3611" w:rsidRPr="00C128FA" w:rsidRDefault="009F3611" w:rsidP="009F3611">
            <w:pPr>
              <w:pStyle w:val="XML1"/>
            </w:pPr>
            <w:r w:rsidRPr="00C128FA">
              <w:t xml:space="preserve">    leaf flow-statistics {</w:t>
            </w:r>
          </w:p>
          <w:p w14:paraId="61C9B25E" w14:textId="77777777" w:rsidR="009F3611" w:rsidRPr="00C128FA" w:rsidRDefault="009F3611" w:rsidP="009F3611">
            <w:pPr>
              <w:pStyle w:val="XML1"/>
            </w:pPr>
            <w:r w:rsidRPr="00C128FA">
              <w:t xml:space="preserve">      type boolean;</w:t>
            </w:r>
          </w:p>
          <w:p w14:paraId="11CCA169" w14:textId="77777777" w:rsidR="009F3611" w:rsidRPr="00C128FA" w:rsidRDefault="009F3611" w:rsidP="009F3611">
            <w:pPr>
              <w:pStyle w:val="XML1"/>
            </w:pPr>
            <w:r w:rsidRPr="00C128FA">
              <w:t xml:space="preserve">      default false;</w:t>
            </w:r>
          </w:p>
          <w:p w14:paraId="7258E3C7" w14:textId="77777777" w:rsidR="009F3611" w:rsidRPr="00C128FA" w:rsidRDefault="009F3611" w:rsidP="009F3611">
            <w:pPr>
              <w:pStyle w:val="XML1"/>
            </w:pPr>
            <w:r w:rsidRPr="00C128FA">
              <w:t xml:space="preserve">      description "Specifies if the logical switch supports flow</w:t>
            </w:r>
          </w:p>
          <w:p w14:paraId="572730B1" w14:textId="77777777" w:rsidR="009F3611" w:rsidRPr="00C128FA" w:rsidRDefault="009F3611" w:rsidP="009F3611">
            <w:pPr>
              <w:pStyle w:val="XML1"/>
            </w:pPr>
            <w:r w:rsidRPr="00C128FA">
              <w:t xml:space="preserve">        statistics.";</w:t>
            </w:r>
          </w:p>
          <w:p w14:paraId="1583E99E" w14:textId="77777777" w:rsidR="009F3611" w:rsidRPr="00C128FA" w:rsidRDefault="009F3611" w:rsidP="009F3611">
            <w:pPr>
              <w:pStyle w:val="XML1"/>
            </w:pPr>
            <w:r w:rsidRPr="00C128FA">
              <w:t xml:space="preserve">    }</w:t>
            </w:r>
          </w:p>
          <w:p w14:paraId="00A61AC9" w14:textId="77777777" w:rsidR="009F3611" w:rsidRPr="00C128FA" w:rsidRDefault="009F3611" w:rsidP="009F3611">
            <w:pPr>
              <w:pStyle w:val="XML1"/>
            </w:pPr>
            <w:r w:rsidRPr="00C128FA">
              <w:t xml:space="preserve">    leaf table-statistics {</w:t>
            </w:r>
          </w:p>
          <w:p w14:paraId="7F5E2FF6" w14:textId="77777777" w:rsidR="009F3611" w:rsidRPr="00C128FA" w:rsidRDefault="009F3611" w:rsidP="009F3611">
            <w:pPr>
              <w:pStyle w:val="XML1"/>
            </w:pPr>
            <w:r w:rsidRPr="00C128FA">
              <w:t xml:space="preserve">      type boolean;</w:t>
            </w:r>
          </w:p>
          <w:p w14:paraId="5B62F13E" w14:textId="77777777" w:rsidR="009F3611" w:rsidRPr="00C128FA" w:rsidRDefault="009F3611" w:rsidP="009F3611">
            <w:pPr>
              <w:pStyle w:val="XML1"/>
            </w:pPr>
            <w:r w:rsidRPr="00C128FA">
              <w:t xml:space="preserve">      default false;</w:t>
            </w:r>
          </w:p>
          <w:p w14:paraId="7DCDCD15" w14:textId="77777777" w:rsidR="009F3611" w:rsidRPr="00C128FA" w:rsidRDefault="009F3611" w:rsidP="009F3611">
            <w:pPr>
              <w:pStyle w:val="XML1"/>
            </w:pPr>
            <w:r w:rsidRPr="00C128FA">
              <w:t xml:space="preserve">      description "Specifies if the logical switch supports table</w:t>
            </w:r>
          </w:p>
          <w:p w14:paraId="5B419E9B" w14:textId="77777777" w:rsidR="009F3611" w:rsidRPr="00C128FA" w:rsidRDefault="009F3611" w:rsidP="009F3611">
            <w:pPr>
              <w:pStyle w:val="XML1"/>
            </w:pPr>
            <w:r w:rsidRPr="00C128FA">
              <w:t xml:space="preserve">        statistics.";</w:t>
            </w:r>
          </w:p>
          <w:p w14:paraId="7F6E836F" w14:textId="77777777" w:rsidR="009F3611" w:rsidRPr="00C128FA" w:rsidRDefault="009F3611" w:rsidP="009F3611">
            <w:pPr>
              <w:pStyle w:val="XML1"/>
            </w:pPr>
            <w:r w:rsidRPr="00C128FA">
              <w:t xml:space="preserve">    }</w:t>
            </w:r>
          </w:p>
          <w:p w14:paraId="4DB54571" w14:textId="77777777" w:rsidR="009F3611" w:rsidRPr="00C128FA" w:rsidRDefault="009F3611" w:rsidP="009F3611">
            <w:pPr>
              <w:pStyle w:val="XML1"/>
            </w:pPr>
            <w:r w:rsidRPr="00C128FA">
              <w:t xml:space="preserve">    leaf port-statistics {</w:t>
            </w:r>
          </w:p>
          <w:p w14:paraId="3E35CD27" w14:textId="77777777" w:rsidR="009F3611" w:rsidRPr="00C128FA" w:rsidRDefault="009F3611" w:rsidP="009F3611">
            <w:pPr>
              <w:pStyle w:val="XML1"/>
            </w:pPr>
            <w:r w:rsidRPr="00C128FA">
              <w:t xml:space="preserve">      type boolean;</w:t>
            </w:r>
          </w:p>
          <w:p w14:paraId="310C277D" w14:textId="77777777" w:rsidR="009F3611" w:rsidRPr="00C128FA" w:rsidRDefault="009F3611" w:rsidP="009F3611">
            <w:pPr>
              <w:pStyle w:val="XML1"/>
            </w:pPr>
            <w:r w:rsidRPr="00C128FA">
              <w:t xml:space="preserve">      default false;</w:t>
            </w:r>
          </w:p>
          <w:p w14:paraId="3A53A37A" w14:textId="77777777" w:rsidR="009F3611" w:rsidRPr="00C128FA" w:rsidRDefault="009F3611" w:rsidP="009F3611">
            <w:pPr>
              <w:pStyle w:val="XML1"/>
            </w:pPr>
            <w:r w:rsidRPr="00C128FA">
              <w:t xml:space="preserve">      description "Specifies if the logical switch supports port</w:t>
            </w:r>
          </w:p>
          <w:p w14:paraId="35B35A95" w14:textId="77777777" w:rsidR="009F3611" w:rsidRPr="00C128FA" w:rsidRDefault="009F3611" w:rsidP="009F3611">
            <w:pPr>
              <w:pStyle w:val="XML1"/>
            </w:pPr>
            <w:r w:rsidRPr="00C128FA">
              <w:t xml:space="preserve">        statistics.";</w:t>
            </w:r>
          </w:p>
          <w:p w14:paraId="3CA6E91C" w14:textId="77777777" w:rsidR="009F3611" w:rsidRPr="00C128FA" w:rsidRDefault="009F3611" w:rsidP="009F3611">
            <w:pPr>
              <w:pStyle w:val="XML1"/>
            </w:pPr>
            <w:r w:rsidRPr="00C128FA">
              <w:t xml:space="preserve">    }</w:t>
            </w:r>
          </w:p>
          <w:p w14:paraId="6A49AEFC" w14:textId="77777777" w:rsidR="009F3611" w:rsidRPr="00C128FA" w:rsidRDefault="009F3611" w:rsidP="009F3611">
            <w:pPr>
              <w:pStyle w:val="XML1"/>
            </w:pPr>
            <w:r w:rsidRPr="00C128FA">
              <w:t xml:space="preserve">    leaf group-statistics {</w:t>
            </w:r>
          </w:p>
          <w:p w14:paraId="27CAF541" w14:textId="77777777" w:rsidR="009F3611" w:rsidRPr="00C128FA" w:rsidRDefault="009F3611" w:rsidP="009F3611">
            <w:pPr>
              <w:pStyle w:val="XML1"/>
            </w:pPr>
            <w:r w:rsidRPr="00C128FA">
              <w:t xml:space="preserve">      type boolean;</w:t>
            </w:r>
          </w:p>
          <w:p w14:paraId="302F942F" w14:textId="77777777" w:rsidR="009F3611" w:rsidRPr="00C128FA" w:rsidRDefault="009F3611" w:rsidP="009F3611">
            <w:pPr>
              <w:pStyle w:val="XML1"/>
            </w:pPr>
            <w:r w:rsidRPr="00C128FA">
              <w:t xml:space="preserve">      default false;</w:t>
            </w:r>
          </w:p>
          <w:p w14:paraId="2C549330" w14:textId="77777777" w:rsidR="009F3611" w:rsidRPr="00C128FA" w:rsidRDefault="009F3611" w:rsidP="009F3611">
            <w:pPr>
              <w:pStyle w:val="XML1"/>
            </w:pPr>
            <w:r w:rsidRPr="00C128FA">
              <w:t xml:space="preserve">      description "Specifies if the logical switch supports group</w:t>
            </w:r>
          </w:p>
          <w:p w14:paraId="439F502F" w14:textId="77777777" w:rsidR="009F3611" w:rsidRPr="00C128FA" w:rsidRDefault="009F3611" w:rsidP="009F3611">
            <w:pPr>
              <w:pStyle w:val="XML1"/>
            </w:pPr>
            <w:r w:rsidRPr="00C128FA">
              <w:t xml:space="preserve">        statistics.";</w:t>
            </w:r>
          </w:p>
          <w:p w14:paraId="51D3FA4F" w14:textId="77777777" w:rsidR="009F3611" w:rsidRPr="00C128FA" w:rsidRDefault="009F3611" w:rsidP="009F3611">
            <w:pPr>
              <w:pStyle w:val="XML1"/>
            </w:pPr>
            <w:r w:rsidRPr="00C128FA">
              <w:t xml:space="preserve">    }</w:t>
            </w:r>
          </w:p>
          <w:p w14:paraId="4C367D5E" w14:textId="77777777" w:rsidR="009F3611" w:rsidRPr="00C128FA" w:rsidRDefault="009F3611" w:rsidP="009F3611">
            <w:pPr>
              <w:pStyle w:val="XML1"/>
            </w:pPr>
            <w:r w:rsidRPr="00C128FA">
              <w:t xml:space="preserve">    leaf queue-statistics {</w:t>
            </w:r>
          </w:p>
          <w:p w14:paraId="617462BA" w14:textId="77777777" w:rsidR="009F3611" w:rsidRPr="00C128FA" w:rsidRDefault="009F3611" w:rsidP="009F3611">
            <w:pPr>
              <w:pStyle w:val="XML1"/>
            </w:pPr>
            <w:r w:rsidRPr="00C128FA">
              <w:t xml:space="preserve">      type boolean;</w:t>
            </w:r>
          </w:p>
          <w:p w14:paraId="48FC62C5" w14:textId="77777777" w:rsidR="009F3611" w:rsidRPr="00C128FA" w:rsidRDefault="009F3611" w:rsidP="009F3611">
            <w:pPr>
              <w:pStyle w:val="XML1"/>
            </w:pPr>
            <w:r w:rsidRPr="00C128FA">
              <w:t xml:space="preserve">      default false;</w:t>
            </w:r>
          </w:p>
          <w:p w14:paraId="1565FA4F" w14:textId="77777777" w:rsidR="009F3611" w:rsidRPr="00C128FA" w:rsidRDefault="009F3611" w:rsidP="009F3611">
            <w:pPr>
              <w:pStyle w:val="XML1"/>
            </w:pPr>
            <w:r w:rsidRPr="00C128FA">
              <w:t xml:space="preserve">      description "Specifies if the logical switch supports queue</w:t>
            </w:r>
          </w:p>
          <w:p w14:paraId="04405AE8" w14:textId="77777777" w:rsidR="009F3611" w:rsidRPr="00C128FA" w:rsidRDefault="009F3611" w:rsidP="009F3611">
            <w:pPr>
              <w:pStyle w:val="XML1"/>
            </w:pPr>
            <w:r w:rsidRPr="00C128FA">
              <w:t xml:space="preserve">        statistics.";</w:t>
            </w:r>
          </w:p>
          <w:p w14:paraId="33EC1E38" w14:textId="77777777" w:rsidR="009F3611" w:rsidRPr="00C128FA" w:rsidRDefault="009F3611" w:rsidP="009F3611">
            <w:pPr>
              <w:pStyle w:val="XML1"/>
            </w:pPr>
            <w:r w:rsidRPr="00C128FA">
              <w:t xml:space="preserve">    }</w:t>
            </w:r>
          </w:p>
          <w:p w14:paraId="04501D12" w14:textId="77777777" w:rsidR="009F3611" w:rsidRPr="00C128FA" w:rsidRDefault="009F3611" w:rsidP="009F3611">
            <w:pPr>
              <w:pStyle w:val="XML1"/>
            </w:pPr>
            <w:r w:rsidRPr="00C128FA">
              <w:t xml:space="preserve">    leaf reassemble-ip-fragments {</w:t>
            </w:r>
          </w:p>
          <w:p w14:paraId="1077DD09" w14:textId="77777777" w:rsidR="009F3611" w:rsidRPr="00C128FA" w:rsidRDefault="009F3611" w:rsidP="009F3611">
            <w:pPr>
              <w:pStyle w:val="XML1"/>
            </w:pPr>
            <w:r w:rsidRPr="00C128FA">
              <w:t xml:space="preserve">      type boolean;</w:t>
            </w:r>
          </w:p>
          <w:p w14:paraId="61675D29" w14:textId="77777777" w:rsidR="009F3611" w:rsidRPr="00C128FA" w:rsidRDefault="009F3611" w:rsidP="009F3611">
            <w:pPr>
              <w:pStyle w:val="XML1"/>
            </w:pPr>
            <w:r w:rsidRPr="00C128FA">
              <w:t xml:space="preserve">      default false;</w:t>
            </w:r>
          </w:p>
          <w:p w14:paraId="556DE541" w14:textId="77777777" w:rsidR="009F3611" w:rsidRPr="00C128FA" w:rsidRDefault="009F3611" w:rsidP="009F3611">
            <w:pPr>
              <w:pStyle w:val="XML1"/>
            </w:pPr>
            <w:r w:rsidRPr="00C128FA">
              <w:t xml:space="preserve">      description "Specifies if the logical switch supports</w:t>
            </w:r>
          </w:p>
          <w:p w14:paraId="7400D603" w14:textId="77777777" w:rsidR="009F3611" w:rsidRPr="00C128FA" w:rsidRDefault="009F3611" w:rsidP="009F3611">
            <w:pPr>
              <w:pStyle w:val="XML1"/>
            </w:pPr>
            <w:r w:rsidRPr="00C128FA">
              <w:t xml:space="preserve">        reassemble IP fragments.";</w:t>
            </w:r>
          </w:p>
          <w:p w14:paraId="5F1F2467" w14:textId="77777777" w:rsidR="009F3611" w:rsidRPr="00C128FA" w:rsidRDefault="009F3611" w:rsidP="009F3611">
            <w:pPr>
              <w:pStyle w:val="XML1"/>
            </w:pPr>
            <w:r w:rsidRPr="00C128FA">
              <w:t xml:space="preserve">    }</w:t>
            </w:r>
          </w:p>
          <w:p w14:paraId="48C4723D" w14:textId="77777777" w:rsidR="009F3611" w:rsidRPr="00C128FA" w:rsidRDefault="009F3611" w:rsidP="009F3611">
            <w:pPr>
              <w:pStyle w:val="XML1"/>
            </w:pPr>
            <w:r w:rsidRPr="00C128FA">
              <w:t xml:space="preserve">    leaf block-looping-ports {</w:t>
            </w:r>
          </w:p>
          <w:p w14:paraId="335F5A70" w14:textId="77777777" w:rsidR="009F3611" w:rsidRPr="00C128FA" w:rsidRDefault="009F3611" w:rsidP="009F3611">
            <w:pPr>
              <w:pStyle w:val="XML1"/>
            </w:pPr>
            <w:r w:rsidRPr="00C128FA">
              <w:t xml:space="preserve">      type boolean;</w:t>
            </w:r>
          </w:p>
          <w:p w14:paraId="6C1D5114" w14:textId="77777777" w:rsidR="009F3611" w:rsidRPr="00C128FA" w:rsidRDefault="009F3611" w:rsidP="009F3611">
            <w:pPr>
              <w:pStyle w:val="XML1"/>
            </w:pPr>
            <w:r w:rsidRPr="00C128FA">
              <w:t xml:space="preserve">      default false;</w:t>
            </w:r>
          </w:p>
          <w:p w14:paraId="3BBC56AA" w14:textId="77777777" w:rsidR="009F3611" w:rsidRPr="00C128FA" w:rsidRDefault="009F3611" w:rsidP="009F3611">
            <w:pPr>
              <w:pStyle w:val="XML1"/>
            </w:pPr>
            <w:r w:rsidRPr="00C128FA">
              <w:lastRenderedPageBreak/>
              <w:t xml:space="preserve">      description "'true' indicates that a switch protocol outside</w:t>
            </w:r>
          </w:p>
          <w:p w14:paraId="43558EE6" w14:textId="77777777" w:rsidR="009F3611" w:rsidRPr="00C128FA" w:rsidRDefault="009F3611" w:rsidP="009F3611">
            <w:pPr>
              <w:pStyle w:val="XML1"/>
            </w:pPr>
            <w:r w:rsidRPr="00C128FA">
              <w:t xml:space="preserve">        of OpenFlow, such as 802.1D Spanning Tree, will detect</w:t>
            </w:r>
          </w:p>
          <w:p w14:paraId="4457F0E9" w14:textId="77777777" w:rsidR="009F3611" w:rsidRPr="00C128FA" w:rsidRDefault="009F3611" w:rsidP="009F3611">
            <w:pPr>
              <w:pStyle w:val="XML1"/>
            </w:pPr>
            <w:r w:rsidRPr="00C128FA">
              <w:t xml:space="preserve">        topology loops and block ports to prevent packet loops.";</w:t>
            </w:r>
          </w:p>
          <w:p w14:paraId="7CC1EEEF" w14:textId="77777777" w:rsidR="009F3611" w:rsidRPr="00C128FA" w:rsidRDefault="009F3611" w:rsidP="009F3611">
            <w:pPr>
              <w:pStyle w:val="XML1"/>
            </w:pPr>
            <w:r w:rsidRPr="00C128FA">
              <w:t xml:space="preserve">    }</w:t>
            </w:r>
          </w:p>
          <w:p w14:paraId="36F8544A" w14:textId="77777777" w:rsidR="009F3611" w:rsidRPr="00C128FA" w:rsidRDefault="009F3611" w:rsidP="009F3611">
            <w:pPr>
              <w:pStyle w:val="XML1"/>
            </w:pPr>
            <w:r w:rsidRPr="00C128FA">
              <w:t xml:space="preserve">    container reserved-port-types {</w:t>
            </w:r>
          </w:p>
          <w:p w14:paraId="6FC67252" w14:textId="77777777" w:rsidR="009F3611" w:rsidRPr="00C128FA" w:rsidRDefault="009F3611" w:rsidP="009F3611">
            <w:pPr>
              <w:pStyle w:val="XML1"/>
            </w:pPr>
            <w:r w:rsidRPr="00C128FA">
              <w:t xml:space="preserve">      description "Specify generic forwarding actions such as</w:t>
            </w:r>
          </w:p>
          <w:p w14:paraId="2B1CB305" w14:textId="77777777" w:rsidR="009F3611" w:rsidRPr="00C128FA" w:rsidRDefault="009F3611" w:rsidP="009F3611">
            <w:pPr>
              <w:pStyle w:val="XML1"/>
            </w:pPr>
            <w:r w:rsidRPr="00C128FA">
              <w:t xml:space="preserve">        sending to the controller, flooding, or forwarding using</w:t>
            </w:r>
          </w:p>
          <w:p w14:paraId="070C8AA1" w14:textId="77777777" w:rsidR="009F3611" w:rsidRPr="00C128FA" w:rsidRDefault="009F3611" w:rsidP="009F3611">
            <w:pPr>
              <w:pStyle w:val="XML1"/>
            </w:pPr>
            <w:r w:rsidRPr="00C128FA">
              <w:t xml:space="preserve">        non-OpenFlow methods, such as 'normal' switch processing.";</w:t>
            </w:r>
          </w:p>
          <w:p w14:paraId="072F04BB" w14:textId="77777777" w:rsidR="009F3611" w:rsidRPr="00C128FA" w:rsidRDefault="009F3611" w:rsidP="009F3611">
            <w:pPr>
              <w:pStyle w:val="XML1"/>
            </w:pPr>
            <w:r w:rsidRPr="00C128FA">
              <w:t xml:space="preserve">      reference "The types of reserved ports are defined in</w:t>
            </w:r>
          </w:p>
          <w:p w14:paraId="31D51CED" w14:textId="77777777" w:rsidR="009F3611" w:rsidRPr="00C128FA" w:rsidRDefault="009F3611" w:rsidP="009F3611">
            <w:pPr>
              <w:pStyle w:val="XML1"/>
            </w:pPr>
            <w:r w:rsidRPr="00C128FA">
              <w:t xml:space="preserve">         OpenFlow Switch Specification versions 1.2, 1.3, and</w:t>
            </w:r>
          </w:p>
          <w:p w14:paraId="57C38344" w14:textId="77777777" w:rsidR="009F3611" w:rsidRPr="00C128FA" w:rsidRDefault="009F3611" w:rsidP="009F3611">
            <w:pPr>
              <w:pStyle w:val="XML1"/>
            </w:pPr>
            <w:r w:rsidRPr="00C128FA">
              <w:t xml:space="preserve">         1.3.1.";</w:t>
            </w:r>
          </w:p>
          <w:p w14:paraId="028FB960" w14:textId="77777777" w:rsidR="009F3611" w:rsidRPr="00C128FA" w:rsidRDefault="009F3611" w:rsidP="009F3611">
            <w:pPr>
              <w:pStyle w:val="XML1"/>
            </w:pPr>
            <w:r w:rsidRPr="00C128FA">
              <w:t xml:space="preserve">      leaf-list type {</w:t>
            </w:r>
          </w:p>
          <w:p w14:paraId="5EC73A0A" w14:textId="77777777" w:rsidR="009F3611" w:rsidRPr="00C128FA" w:rsidRDefault="009F3611" w:rsidP="009F3611">
            <w:pPr>
              <w:pStyle w:val="XML1"/>
            </w:pPr>
            <w:r w:rsidRPr="00C128FA">
              <w:t xml:space="preserve">        type enumeration {</w:t>
            </w:r>
          </w:p>
          <w:p w14:paraId="1C0A8B3F" w14:textId="77777777" w:rsidR="009F3611" w:rsidRPr="00C128FA" w:rsidRDefault="009F3611" w:rsidP="009F3611">
            <w:pPr>
              <w:pStyle w:val="XML1"/>
            </w:pPr>
            <w:r w:rsidRPr="00C128FA">
              <w:t xml:space="preserve">          enum all;</w:t>
            </w:r>
          </w:p>
          <w:p w14:paraId="5B8CB2CC" w14:textId="77777777" w:rsidR="009F3611" w:rsidRPr="00C128FA" w:rsidRDefault="009F3611" w:rsidP="009F3611">
            <w:pPr>
              <w:pStyle w:val="XML1"/>
            </w:pPr>
            <w:r w:rsidRPr="00C128FA">
              <w:t xml:space="preserve">          enum controller;</w:t>
            </w:r>
          </w:p>
          <w:p w14:paraId="3FB41DD1" w14:textId="77777777" w:rsidR="009F3611" w:rsidRPr="00C128FA" w:rsidRDefault="009F3611" w:rsidP="009F3611">
            <w:pPr>
              <w:pStyle w:val="XML1"/>
            </w:pPr>
            <w:r w:rsidRPr="00C128FA">
              <w:t xml:space="preserve">          enum table;</w:t>
            </w:r>
          </w:p>
          <w:p w14:paraId="7BE8AF5E" w14:textId="77777777" w:rsidR="009F3611" w:rsidRPr="00C128FA" w:rsidRDefault="009F3611" w:rsidP="009F3611">
            <w:pPr>
              <w:pStyle w:val="XML1"/>
            </w:pPr>
            <w:r w:rsidRPr="00C128FA">
              <w:t xml:space="preserve">          enum inport;</w:t>
            </w:r>
          </w:p>
          <w:p w14:paraId="289C9E30" w14:textId="77777777" w:rsidR="009F3611" w:rsidRPr="00C128FA" w:rsidRDefault="009F3611" w:rsidP="009F3611">
            <w:pPr>
              <w:pStyle w:val="XML1"/>
            </w:pPr>
            <w:r w:rsidRPr="00C128FA">
              <w:t xml:space="preserve">          enum any;</w:t>
            </w:r>
          </w:p>
          <w:p w14:paraId="1B6D66A4" w14:textId="77777777" w:rsidR="009F3611" w:rsidRPr="00C128FA" w:rsidRDefault="009F3611" w:rsidP="009F3611">
            <w:pPr>
              <w:pStyle w:val="XML1"/>
            </w:pPr>
            <w:r w:rsidRPr="00C128FA">
              <w:t xml:space="preserve">          enum normal;</w:t>
            </w:r>
          </w:p>
          <w:p w14:paraId="4F0754D4" w14:textId="77777777" w:rsidR="009F3611" w:rsidRPr="00C128FA" w:rsidRDefault="009F3611" w:rsidP="009F3611">
            <w:pPr>
              <w:pStyle w:val="XML1"/>
            </w:pPr>
            <w:r w:rsidRPr="00C128FA">
              <w:t xml:space="preserve">          enum flood;</w:t>
            </w:r>
          </w:p>
          <w:p w14:paraId="674E2C25" w14:textId="77777777" w:rsidR="009F3611" w:rsidRPr="00C128FA" w:rsidRDefault="009F3611" w:rsidP="009F3611">
            <w:pPr>
              <w:pStyle w:val="XML1"/>
            </w:pPr>
            <w:r w:rsidRPr="00C128FA">
              <w:t xml:space="preserve">        }</w:t>
            </w:r>
          </w:p>
          <w:p w14:paraId="3D006D32" w14:textId="77777777" w:rsidR="009F3611" w:rsidRPr="00C128FA" w:rsidRDefault="009F3611" w:rsidP="009F3611">
            <w:pPr>
              <w:pStyle w:val="XML1"/>
            </w:pPr>
            <w:r w:rsidRPr="00C128FA">
              <w:t xml:space="preserve">      }</w:t>
            </w:r>
          </w:p>
          <w:p w14:paraId="5469E444" w14:textId="77777777" w:rsidR="009F3611" w:rsidRPr="00C128FA" w:rsidRDefault="009F3611" w:rsidP="009F3611">
            <w:pPr>
              <w:pStyle w:val="XML1"/>
            </w:pPr>
            <w:r w:rsidRPr="00C128FA">
              <w:t xml:space="preserve">    }</w:t>
            </w:r>
          </w:p>
          <w:p w14:paraId="7D66DB04" w14:textId="77777777" w:rsidR="009F3611" w:rsidRPr="00C128FA" w:rsidRDefault="009F3611" w:rsidP="009F3611">
            <w:pPr>
              <w:pStyle w:val="XML1"/>
            </w:pPr>
            <w:r w:rsidRPr="00C128FA">
              <w:t xml:space="preserve">    container group-types {</w:t>
            </w:r>
          </w:p>
          <w:p w14:paraId="6DED323E" w14:textId="77777777" w:rsidR="009F3611" w:rsidRPr="00C128FA" w:rsidRDefault="009F3611" w:rsidP="009F3611">
            <w:pPr>
              <w:pStyle w:val="XML1"/>
            </w:pPr>
            <w:r w:rsidRPr="00C128FA">
              <w:t xml:space="preserve">      description "Specify the group types supported by the logical</w:t>
            </w:r>
          </w:p>
          <w:p w14:paraId="3FAD763A" w14:textId="77777777" w:rsidR="009F3611" w:rsidRPr="00C128FA" w:rsidRDefault="009F3611" w:rsidP="009F3611">
            <w:pPr>
              <w:pStyle w:val="XML1"/>
            </w:pPr>
            <w:r w:rsidRPr="00C128FA">
              <w:t xml:space="preserve">        switch.";</w:t>
            </w:r>
          </w:p>
          <w:p w14:paraId="7C9D52BA" w14:textId="77777777" w:rsidR="009F3611" w:rsidRPr="00C128FA" w:rsidRDefault="009F3611" w:rsidP="009F3611">
            <w:pPr>
              <w:pStyle w:val="XML1"/>
            </w:pPr>
            <w:r w:rsidRPr="00C128FA">
              <w:t xml:space="preserve">      reference "The types of groups are defined in OpenFlow Switch</w:t>
            </w:r>
          </w:p>
          <w:p w14:paraId="3A7BAA99" w14:textId="77777777" w:rsidR="009F3611" w:rsidRPr="00C128FA" w:rsidRDefault="009F3611" w:rsidP="009F3611">
            <w:pPr>
              <w:pStyle w:val="XML1"/>
            </w:pPr>
            <w:r w:rsidRPr="00C128FA">
              <w:t xml:space="preserve">        Specification versions 1.2, 1.3, and 1.3.1.";</w:t>
            </w:r>
          </w:p>
          <w:p w14:paraId="354C812E" w14:textId="77777777" w:rsidR="009F3611" w:rsidRPr="00C128FA" w:rsidRDefault="009F3611" w:rsidP="009F3611">
            <w:pPr>
              <w:pStyle w:val="XML1"/>
            </w:pPr>
            <w:r w:rsidRPr="00C128FA">
              <w:t xml:space="preserve">      leaf-list type {</w:t>
            </w:r>
          </w:p>
          <w:p w14:paraId="53049422" w14:textId="77777777" w:rsidR="009F3611" w:rsidRPr="00C128FA" w:rsidRDefault="009F3611" w:rsidP="009F3611">
            <w:pPr>
              <w:pStyle w:val="XML1"/>
            </w:pPr>
            <w:r w:rsidRPr="00C128FA">
              <w:t xml:space="preserve">        type enumeration {</w:t>
            </w:r>
          </w:p>
          <w:p w14:paraId="71B3AEB2" w14:textId="77777777" w:rsidR="009F3611" w:rsidRPr="00C128FA" w:rsidRDefault="009F3611" w:rsidP="009F3611">
            <w:pPr>
              <w:pStyle w:val="XML1"/>
            </w:pPr>
            <w:r w:rsidRPr="00C128FA">
              <w:t xml:space="preserve">          enum all;</w:t>
            </w:r>
          </w:p>
          <w:p w14:paraId="1541D468" w14:textId="77777777" w:rsidR="009F3611" w:rsidRPr="00C128FA" w:rsidRDefault="009F3611" w:rsidP="009F3611">
            <w:pPr>
              <w:pStyle w:val="XML1"/>
            </w:pPr>
            <w:r w:rsidRPr="00C128FA">
              <w:t xml:space="preserve">          enum select;</w:t>
            </w:r>
          </w:p>
          <w:p w14:paraId="197E6948" w14:textId="77777777" w:rsidR="009F3611" w:rsidRPr="00C128FA" w:rsidRDefault="009F3611" w:rsidP="009F3611">
            <w:pPr>
              <w:pStyle w:val="XML1"/>
            </w:pPr>
            <w:r w:rsidRPr="00C128FA">
              <w:t xml:space="preserve">          enum indirect;</w:t>
            </w:r>
          </w:p>
          <w:p w14:paraId="2199BE48" w14:textId="77777777" w:rsidR="009F3611" w:rsidRPr="00C128FA" w:rsidRDefault="009F3611" w:rsidP="009F3611">
            <w:pPr>
              <w:pStyle w:val="XML1"/>
            </w:pPr>
            <w:r w:rsidRPr="00C128FA">
              <w:t xml:space="preserve">          enum fast-failover;</w:t>
            </w:r>
          </w:p>
          <w:p w14:paraId="2225A2CE" w14:textId="77777777" w:rsidR="009F3611" w:rsidRPr="00C128FA" w:rsidRDefault="009F3611" w:rsidP="009F3611">
            <w:pPr>
              <w:pStyle w:val="XML1"/>
            </w:pPr>
            <w:r w:rsidRPr="00C128FA">
              <w:t xml:space="preserve">        }</w:t>
            </w:r>
          </w:p>
          <w:p w14:paraId="18E379BA" w14:textId="77777777" w:rsidR="009F3611" w:rsidRPr="00C128FA" w:rsidRDefault="009F3611" w:rsidP="009F3611">
            <w:pPr>
              <w:pStyle w:val="XML1"/>
            </w:pPr>
            <w:r w:rsidRPr="00C128FA">
              <w:t xml:space="preserve">      }</w:t>
            </w:r>
          </w:p>
          <w:p w14:paraId="69C19395" w14:textId="77777777" w:rsidR="009F3611" w:rsidRPr="00C128FA" w:rsidRDefault="009F3611" w:rsidP="009F3611">
            <w:pPr>
              <w:pStyle w:val="XML1"/>
            </w:pPr>
            <w:r w:rsidRPr="00C128FA">
              <w:t xml:space="preserve">    }</w:t>
            </w:r>
          </w:p>
          <w:p w14:paraId="4247B21D" w14:textId="77777777" w:rsidR="009F3611" w:rsidRPr="00C128FA" w:rsidRDefault="009F3611" w:rsidP="009F3611">
            <w:pPr>
              <w:pStyle w:val="XML1"/>
            </w:pPr>
            <w:r w:rsidRPr="00C128FA">
              <w:t xml:space="preserve">    container group-capabilities {</w:t>
            </w:r>
          </w:p>
          <w:p w14:paraId="5388ED75" w14:textId="77777777" w:rsidR="009F3611" w:rsidRPr="00C128FA" w:rsidRDefault="009F3611" w:rsidP="009F3611">
            <w:pPr>
              <w:pStyle w:val="XML1"/>
            </w:pPr>
            <w:r w:rsidRPr="00C128FA">
              <w:t xml:space="preserve">      description "Specify the group capabilities supported by the</w:t>
            </w:r>
          </w:p>
          <w:p w14:paraId="470A830F" w14:textId="77777777" w:rsidR="009F3611" w:rsidRPr="00C128FA" w:rsidRDefault="009F3611" w:rsidP="009F3611">
            <w:pPr>
              <w:pStyle w:val="XML1"/>
            </w:pPr>
            <w:r w:rsidRPr="00C128FA">
              <w:t xml:space="preserve">        logical switch.";</w:t>
            </w:r>
          </w:p>
          <w:p w14:paraId="7952C351" w14:textId="77777777" w:rsidR="009F3611" w:rsidRPr="00C128FA" w:rsidRDefault="009F3611" w:rsidP="009F3611">
            <w:pPr>
              <w:pStyle w:val="XML1"/>
            </w:pPr>
            <w:r w:rsidRPr="00C128FA">
              <w:t xml:space="preserve">      reference "The types of group capability are defined in</w:t>
            </w:r>
          </w:p>
          <w:p w14:paraId="771BF7B4" w14:textId="77777777" w:rsidR="009F3611" w:rsidRPr="00C128FA" w:rsidRDefault="009F3611" w:rsidP="009F3611">
            <w:pPr>
              <w:pStyle w:val="XML1"/>
            </w:pPr>
            <w:r w:rsidRPr="00C128FA">
              <w:t xml:space="preserve">        OpenFlow Switch Specification versions 1.2, 1.3, and</w:t>
            </w:r>
          </w:p>
          <w:p w14:paraId="06FAA935" w14:textId="77777777" w:rsidR="009F3611" w:rsidRPr="00C128FA" w:rsidRDefault="009F3611" w:rsidP="009F3611">
            <w:pPr>
              <w:pStyle w:val="XML1"/>
            </w:pPr>
            <w:r w:rsidRPr="00C128FA">
              <w:t xml:space="preserve">        1.3.1.";</w:t>
            </w:r>
          </w:p>
          <w:p w14:paraId="593A109F" w14:textId="77777777" w:rsidR="009F3611" w:rsidRPr="00C128FA" w:rsidRDefault="009F3611" w:rsidP="009F3611">
            <w:pPr>
              <w:pStyle w:val="XML1"/>
            </w:pPr>
            <w:r w:rsidRPr="00C128FA">
              <w:t xml:space="preserve">      leaf-list capability {</w:t>
            </w:r>
          </w:p>
          <w:p w14:paraId="239C90B6" w14:textId="77777777" w:rsidR="009F3611" w:rsidRPr="00C128FA" w:rsidRDefault="009F3611" w:rsidP="009F3611">
            <w:pPr>
              <w:pStyle w:val="XML1"/>
            </w:pPr>
            <w:r w:rsidRPr="00C128FA">
              <w:t xml:space="preserve">        type enumeration {</w:t>
            </w:r>
          </w:p>
          <w:p w14:paraId="48684DA4" w14:textId="77777777" w:rsidR="009F3611" w:rsidRPr="00C128FA" w:rsidRDefault="009F3611" w:rsidP="009F3611">
            <w:pPr>
              <w:pStyle w:val="XML1"/>
            </w:pPr>
            <w:r w:rsidRPr="00C128FA">
              <w:t xml:space="preserve">          enum select-weight;</w:t>
            </w:r>
          </w:p>
          <w:p w14:paraId="647756E8" w14:textId="77777777" w:rsidR="009F3611" w:rsidRPr="00C128FA" w:rsidRDefault="009F3611" w:rsidP="009F3611">
            <w:pPr>
              <w:pStyle w:val="XML1"/>
            </w:pPr>
            <w:r w:rsidRPr="00C128FA">
              <w:t xml:space="preserve">          enum select-liveness;</w:t>
            </w:r>
          </w:p>
          <w:p w14:paraId="514DE350" w14:textId="77777777" w:rsidR="009F3611" w:rsidRPr="00C128FA" w:rsidRDefault="009F3611" w:rsidP="009F3611">
            <w:pPr>
              <w:pStyle w:val="XML1"/>
            </w:pPr>
            <w:r w:rsidRPr="00C128FA">
              <w:t xml:space="preserve">          enum chaining;</w:t>
            </w:r>
          </w:p>
          <w:p w14:paraId="34165685" w14:textId="77777777" w:rsidR="009F3611" w:rsidRPr="00C128FA" w:rsidRDefault="009F3611" w:rsidP="009F3611">
            <w:pPr>
              <w:pStyle w:val="XML1"/>
            </w:pPr>
            <w:r w:rsidRPr="00C128FA">
              <w:t xml:space="preserve">          enum chaining-check;</w:t>
            </w:r>
          </w:p>
          <w:p w14:paraId="5801F9B7" w14:textId="77777777" w:rsidR="009F3611" w:rsidRPr="00C128FA" w:rsidRDefault="009F3611" w:rsidP="009F3611">
            <w:pPr>
              <w:pStyle w:val="XML1"/>
            </w:pPr>
            <w:r w:rsidRPr="00C128FA">
              <w:t xml:space="preserve">        }</w:t>
            </w:r>
          </w:p>
          <w:p w14:paraId="5ED5D3AB" w14:textId="77777777" w:rsidR="009F3611" w:rsidRPr="00C128FA" w:rsidRDefault="009F3611" w:rsidP="009F3611">
            <w:pPr>
              <w:pStyle w:val="XML1"/>
            </w:pPr>
            <w:r w:rsidRPr="00C128FA">
              <w:t xml:space="preserve">      }</w:t>
            </w:r>
          </w:p>
          <w:p w14:paraId="4C26406E" w14:textId="77777777" w:rsidR="009F3611" w:rsidRPr="00C128FA" w:rsidRDefault="009F3611" w:rsidP="009F3611">
            <w:pPr>
              <w:pStyle w:val="XML1"/>
            </w:pPr>
            <w:r w:rsidRPr="00C128FA">
              <w:t xml:space="preserve">    }</w:t>
            </w:r>
          </w:p>
          <w:p w14:paraId="728298B8" w14:textId="77777777" w:rsidR="009F3611" w:rsidRPr="00C128FA" w:rsidRDefault="009F3611" w:rsidP="009F3611">
            <w:pPr>
              <w:pStyle w:val="XML1"/>
            </w:pPr>
            <w:r w:rsidRPr="00C128FA">
              <w:t xml:space="preserve">    container action-types {</w:t>
            </w:r>
          </w:p>
          <w:p w14:paraId="1729C61B" w14:textId="77777777" w:rsidR="009F3611" w:rsidRPr="00C128FA" w:rsidRDefault="009F3611" w:rsidP="009F3611">
            <w:pPr>
              <w:pStyle w:val="XML1"/>
            </w:pPr>
            <w:r w:rsidRPr="00C128FA">
              <w:t xml:space="preserve">      description "Specify the action types supported by the</w:t>
            </w:r>
          </w:p>
          <w:p w14:paraId="38A1A5A4" w14:textId="77777777" w:rsidR="009F3611" w:rsidRPr="00C128FA" w:rsidRDefault="009F3611" w:rsidP="009F3611">
            <w:pPr>
              <w:pStyle w:val="XML1"/>
            </w:pPr>
            <w:r w:rsidRPr="00C128FA">
              <w:t xml:space="preserve">        logical switch.";</w:t>
            </w:r>
          </w:p>
          <w:p w14:paraId="2C5C6862" w14:textId="77777777" w:rsidR="009F3611" w:rsidRPr="00C128FA" w:rsidRDefault="009F3611" w:rsidP="009F3611">
            <w:pPr>
              <w:pStyle w:val="XML1"/>
            </w:pPr>
            <w:r w:rsidRPr="00C128FA">
              <w:t xml:space="preserve">      leaf-list type {</w:t>
            </w:r>
          </w:p>
          <w:p w14:paraId="701D4F57" w14:textId="77777777" w:rsidR="009F3611" w:rsidRPr="00C128FA" w:rsidRDefault="009F3611" w:rsidP="009F3611">
            <w:pPr>
              <w:pStyle w:val="XML1"/>
            </w:pPr>
            <w:r w:rsidRPr="00C128FA">
              <w:lastRenderedPageBreak/>
              <w:t xml:space="preserve">        type OFActionType;</w:t>
            </w:r>
          </w:p>
          <w:p w14:paraId="2F79B158" w14:textId="77777777" w:rsidR="009F3611" w:rsidRPr="00C128FA" w:rsidRDefault="009F3611" w:rsidP="009F3611">
            <w:pPr>
              <w:pStyle w:val="XML1"/>
            </w:pPr>
            <w:r w:rsidRPr="00C128FA">
              <w:t xml:space="preserve">      }</w:t>
            </w:r>
          </w:p>
          <w:p w14:paraId="6A9556A8" w14:textId="77777777" w:rsidR="009F3611" w:rsidRPr="00C128FA" w:rsidRDefault="009F3611" w:rsidP="009F3611">
            <w:pPr>
              <w:pStyle w:val="XML1"/>
            </w:pPr>
            <w:r w:rsidRPr="00C128FA">
              <w:t xml:space="preserve">    }</w:t>
            </w:r>
          </w:p>
          <w:p w14:paraId="7E2A5520" w14:textId="77777777" w:rsidR="009F3611" w:rsidRPr="00C128FA" w:rsidRDefault="009F3611" w:rsidP="009F3611">
            <w:pPr>
              <w:pStyle w:val="XML1"/>
            </w:pPr>
            <w:r w:rsidRPr="00C128FA">
              <w:t xml:space="preserve">    container instruction-types {</w:t>
            </w:r>
          </w:p>
          <w:p w14:paraId="3910B49F" w14:textId="77777777" w:rsidR="009F3611" w:rsidRPr="00C128FA" w:rsidRDefault="009F3611" w:rsidP="009F3611">
            <w:pPr>
              <w:pStyle w:val="XML1"/>
            </w:pPr>
            <w:r w:rsidRPr="00C128FA">
              <w:t xml:space="preserve">      description "Specify the instruction types supported by the</w:t>
            </w:r>
          </w:p>
          <w:p w14:paraId="50EE0550" w14:textId="77777777" w:rsidR="009F3611" w:rsidRPr="00C128FA" w:rsidRDefault="009F3611" w:rsidP="009F3611">
            <w:pPr>
              <w:pStyle w:val="XML1"/>
            </w:pPr>
            <w:r w:rsidRPr="00C128FA">
              <w:t xml:space="preserve">        logical switch.";</w:t>
            </w:r>
          </w:p>
          <w:p w14:paraId="564EA7D3" w14:textId="77777777" w:rsidR="009F3611" w:rsidRPr="00C128FA" w:rsidRDefault="009F3611" w:rsidP="009F3611">
            <w:pPr>
              <w:pStyle w:val="XML1"/>
            </w:pPr>
            <w:r w:rsidRPr="00C128FA">
              <w:t xml:space="preserve">      leaf-list type {</w:t>
            </w:r>
          </w:p>
          <w:p w14:paraId="22893AB9" w14:textId="77777777" w:rsidR="009F3611" w:rsidRPr="00C128FA" w:rsidRDefault="009F3611" w:rsidP="009F3611">
            <w:pPr>
              <w:pStyle w:val="XML1"/>
            </w:pPr>
            <w:r w:rsidRPr="00C128FA">
              <w:t xml:space="preserve">        type OFInstructionType;</w:t>
            </w:r>
          </w:p>
          <w:p w14:paraId="059E825C" w14:textId="77777777" w:rsidR="009F3611" w:rsidRPr="00C128FA" w:rsidRDefault="009F3611" w:rsidP="009F3611">
            <w:pPr>
              <w:pStyle w:val="XML1"/>
            </w:pPr>
            <w:r w:rsidRPr="00C128FA">
              <w:t xml:space="preserve">      }</w:t>
            </w:r>
          </w:p>
          <w:p w14:paraId="2CFBAAE9" w14:textId="77777777" w:rsidR="009F3611" w:rsidRPr="00C128FA" w:rsidRDefault="009F3611" w:rsidP="009F3611">
            <w:pPr>
              <w:pStyle w:val="XML1"/>
            </w:pPr>
            <w:r w:rsidRPr="00C128FA">
              <w:t xml:space="preserve">    }</w:t>
            </w:r>
          </w:p>
          <w:p w14:paraId="4DD87BEB" w14:textId="77777777" w:rsidR="009F3611" w:rsidRPr="00C128FA" w:rsidRDefault="009F3611" w:rsidP="009F3611">
            <w:pPr>
              <w:pStyle w:val="XML1"/>
            </w:pPr>
            <w:r w:rsidRPr="00C128FA">
              <w:t xml:space="preserve">  }</w:t>
            </w:r>
          </w:p>
          <w:p w14:paraId="0516C6F5" w14:textId="77777777" w:rsidR="009F3611" w:rsidRPr="00C128FA" w:rsidRDefault="009F3611" w:rsidP="009F3611">
            <w:pPr>
              <w:pStyle w:val="XML1"/>
            </w:pPr>
          </w:p>
          <w:p w14:paraId="55DB5DA6" w14:textId="77777777" w:rsidR="009F3611" w:rsidRPr="00C128FA" w:rsidRDefault="009F3611" w:rsidP="009F3611">
            <w:pPr>
              <w:pStyle w:val="XML1"/>
            </w:pPr>
            <w:r w:rsidRPr="00C128FA">
              <w:t xml:space="preserve">  grouping OFControllerType {</w:t>
            </w:r>
          </w:p>
          <w:p w14:paraId="5BA48F6E" w14:textId="77777777" w:rsidR="009F3611" w:rsidRPr="00C128FA" w:rsidRDefault="009F3611" w:rsidP="009F3611">
            <w:pPr>
              <w:pStyle w:val="XML1"/>
            </w:pPr>
            <w:r w:rsidRPr="00C128FA">
              <w:t xml:space="preserve">    description "This grouping specifies all properties of an</w:t>
            </w:r>
          </w:p>
          <w:p w14:paraId="531F5EE7" w14:textId="77777777" w:rsidR="009F3611" w:rsidRPr="00C128FA" w:rsidRDefault="009F3611" w:rsidP="009F3611">
            <w:pPr>
              <w:pStyle w:val="XML1"/>
            </w:pPr>
            <w:r w:rsidRPr="00C128FA">
              <w:t xml:space="preserve">      OpenFlow Logical Switch Controller.</w:t>
            </w:r>
          </w:p>
          <w:p w14:paraId="7588ABFE" w14:textId="77777777" w:rsidR="009F3611" w:rsidRPr="00C128FA" w:rsidRDefault="009F3611" w:rsidP="009F3611">
            <w:pPr>
              <w:pStyle w:val="XML1"/>
            </w:pPr>
          </w:p>
          <w:p w14:paraId="173B1494" w14:textId="77777777" w:rsidR="009F3611" w:rsidRPr="00C128FA" w:rsidRDefault="009F3611" w:rsidP="009F3611">
            <w:pPr>
              <w:pStyle w:val="XML1"/>
            </w:pPr>
            <w:r w:rsidRPr="00C128FA">
              <w:t xml:space="preserve">      NETCONF &lt;edit-config&gt; operations MUST be implemented as </w:t>
            </w:r>
          </w:p>
          <w:p w14:paraId="50913B6B" w14:textId="77777777" w:rsidR="009F3611" w:rsidRPr="00C128FA" w:rsidRDefault="009F3611" w:rsidP="009F3611">
            <w:pPr>
              <w:pStyle w:val="XML1"/>
            </w:pPr>
            <w:r w:rsidRPr="00C128FA">
              <w:t xml:space="preserve">      follows: </w:t>
            </w:r>
          </w:p>
          <w:p w14:paraId="6EA166EA" w14:textId="77777777" w:rsidR="009F3611" w:rsidRPr="00C128FA" w:rsidRDefault="009F3611" w:rsidP="009F3611">
            <w:pPr>
              <w:pStyle w:val="XML1"/>
            </w:pPr>
          </w:p>
          <w:p w14:paraId="40F60031" w14:textId="77777777" w:rsidR="009F3611" w:rsidRPr="00C128FA" w:rsidRDefault="009F3611" w:rsidP="009F3611">
            <w:pPr>
              <w:pStyle w:val="XML1"/>
            </w:pPr>
            <w:r w:rsidRPr="00C128FA">
              <w:t xml:space="preserve">      * The 'id' element MUST be present at all &lt;edit-config&gt;</w:t>
            </w:r>
          </w:p>
          <w:p w14:paraId="387221E8" w14:textId="77777777" w:rsidR="009F3611" w:rsidRPr="00C128FA" w:rsidRDefault="009F3611" w:rsidP="009F3611">
            <w:pPr>
              <w:pStyle w:val="XML1"/>
            </w:pPr>
            <w:r w:rsidRPr="00C128FA">
              <w:t xml:space="preserve">        operations to identify the controller.</w:t>
            </w:r>
          </w:p>
          <w:p w14:paraId="0D8B8D69" w14:textId="77777777" w:rsidR="009F3611" w:rsidRPr="00C128FA" w:rsidRDefault="009F3611" w:rsidP="009F3611">
            <w:pPr>
              <w:pStyle w:val="XML1"/>
            </w:pPr>
            <w:r w:rsidRPr="00C128FA">
              <w:t xml:space="preserve">      * If the operation is 'merge' or 'replace', the element is</w:t>
            </w:r>
          </w:p>
          <w:p w14:paraId="3DBCBD9A" w14:textId="77777777" w:rsidR="009F3611" w:rsidRPr="00C128FA" w:rsidRDefault="009F3611" w:rsidP="009F3611">
            <w:pPr>
              <w:pStyle w:val="XML1"/>
            </w:pPr>
            <w:r w:rsidRPr="00C128FA">
              <w:t xml:space="preserve">        created if it does not exist, and its value is set to the</w:t>
            </w:r>
          </w:p>
          <w:p w14:paraId="0CC2893A" w14:textId="77777777" w:rsidR="009F3611" w:rsidRPr="00C128FA" w:rsidRDefault="009F3611" w:rsidP="009F3611">
            <w:pPr>
              <w:pStyle w:val="XML1"/>
            </w:pPr>
            <w:r w:rsidRPr="00C128FA">
              <w:t xml:space="preserve">        value found in the XML RPC data.</w:t>
            </w:r>
          </w:p>
          <w:p w14:paraId="1E17261A" w14:textId="77777777" w:rsidR="009F3611" w:rsidRPr="00C128FA" w:rsidRDefault="009F3611" w:rsidP="009F3611">
            <w:pPr>
              <w:pStyle w:val="XML1"/>
            </w:pPr>
            <w:r w:rsidRPr="00C128FA">
              <w:t xml:space="preserve">      * If the operation is 'create', the element is created if it</w:t>
            </w:r>
          </w:p>
          <w:p w14:paraId="791D777A" w14:textId="77777777" w:rsidR="009F3611" w:rsidRPr="00C128FA" w:rsidRDefault="009F3611" w:rsidP="009F3611">
            <w:pPr>
              <w:pStyle w:val="XML1"/>
            </w:pPr>
            <w:r w:rsidRPr="00C128FA">
              <w:t xml:space="preserve">        does not exist. If the element already exists, a</w:t>
            </w:r>
          </w:p>
          <w:p w14:paraId="7A7D80D2"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3BC40215" w14:textId="77777777" w:rsidR="009F3611" w:rsidRPr="00C128FA" w:rsidRDefault="009F3611" w:rsidP="009F3611">
            <w:pPr>
              <w:pStyle w:val="XML1"/>
            </w:pPr>
            <w:r w:rsidRPr="00C128FA">
              <w:t xml:space="preserve">      * If the operation is 'delete', the element is deleted if it</w:t>
            </w:r>
          </w:p>
          <w:p w14:paraId="6990BAF7"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70617FAD" w14:textId="77777777" w:rsidR="009F3611" w:rsidRPr="00C128FA" w:rsidRDefault="009F3611" w:rsidP="009F3611">
            <w:pPr>
              <w:pStyle w:val="XML1"/>
            </w:pPr>
            <w:r w:rsidRPr="00C128FA">
              <w:t xml:space="preserve">        error is returned.";</w:t>
            </w:r>
          </w:p>
          <w:p w14:paraId="676C09E7" w14:textId="77777777" w:rsidR="009F3611" w:rsidRPr="00C128FA" w:rsidRDefault="009F3611" w:rsidP="009F3611">
            <w:pPr>
              <w:pStyle w:val="XML1"/>
            </w:pPr>
            <w:r w:rsidRPr="00C128FA">
              <w:t xml:space="preserve">    leaf id {</w:t>
            </w:r>
          </w:p>
          <w:p w14:paraId="36C4DF13" w14:textId="77777777" w:rsidR="009F3611" w:rsidRPr="00C128FA" w:rsidRDefault="009F3611" w:rsidP="009F3611">
            <w:pPr>
              <w:pStyle w:val="XML1"/>
            </w:pPr>
            <w:r w:rsidRPr="00C128FA">
              <w:t xml:space="preserve">      type OFConfigId;</w:t>
            </w:r>
          </w:p>
          <w:p w14:paraId="39AEB4EB" w14:textId="77777777" w:rsidR="009F3611" w:rsidRPr="00C128FA" w:rsidRDefault="009F3611" w:rsidP="009F3611">
            <w:pPr>
              <w:pStyle w:val="XML1"/>
            </w:pPr>
            <w:r w:rsidRPr="00C128FA">
              <w:t xml:space="preserve">      mandatory true;</w:t>
            </w:r>
          </w:p>
          <w:p w14:paraId="7E5F6D1D" w14:textId="77777777" w:rsidR="009F3611" w:rsidRPr="00C128FA" w:rsidRDefault="009F3611" w:rsidP="009F3611">
            <w:pPr>
              <w:pStyle w:val="XML1"/>
            </w:pPr>
            <w:r w:rsidRPr="00C128FA">
              <w:t xml:space="preserve">      description "A unique but locally arbitrary identifier that</w:t>
            </w:r>
          </w:p>
          <w:p w14:paraId="2DE9F842" w14:textId="77777777" w:rsidR="009F3611" w:rsidRPr="00C128FA" w:rsidRDefault="009F3611" w:rsidP="009F3611">
            <w:pPr>
              <w:pStyle w:val="XML1"/>
            </w:pPr>
            <w:r w:rsidRPr="00C128FA">
              <w:t xml:space="preserve">        uniquely identifies an OpenFlow Controller within the</w:t>
            </w:r>
          </w:p>
          <w:p w14:paraId="03E5C616" w14:textId="77777777" w:rsidR="009F3611" w:rsidRPr="00C128FA" w:rsidRDefault="009F3611" w:rsidP="009F3611">
            <w:pPr>
              <w:pStyle w:val="XML1"/>
            </w:pPr>
            <w:r w:rsidRPr="00C128FA">
              <w:t xml:space="preserve">        context of an OpenFlow Capable Switch.  It MUST be</w:t>
            </w:r>
          </w:p>
          <w:p w14:paraId="20ECDFC2" w14:textId="77777777" w:rsidR="009F3611" w:rsidRPr="00C128FA" w:rsidRDefault="009F3611" w:rsidP="009F3611">
            <w:pPr>
              <w:pStyle w:val="XML1"/>
            </w:pPr>
            <w:r w:rsidRPr="00C128FA">
              <w:t xml:space="preserve">        persistent across reboots of the OpenFlow Capable Switch.</w:t>
            </w:r>
          </w:p>
          <w:p w14:paraId="3A50DDEF" w14:textId="77777777" w:rsidR="009F3611" w:rsidRPr="00C128FA" w:rsidRDefault="009F3611" w:rsidP="009F3611">
            <w:pPr>
              <w:pStyle w:val="XML1"/>
            </w:pPr>
          </w:p>
          <w:p w14:paraId="4B5EE61A" w14:textId="77777777" w:rsidR="009F3611" w:rsidRPr="00C128FA" w:rsidRDefault="009F3611" w:rsidP="009F3611">
            <w:pPr>
              <w:pStyle w:val="XML1"/>
            </w:pPr>
            <w:r w:rsidRPr="00C128FA">
              <w:t xml:space="preserve">        This element MUST be present to identify the OpenFlow</w:t>
            </w:r>
          </w:p>
          <w:p w14:paraId="12AE49D7" w14:textId="77777777" w:rsidR="009F3611" w:rsidRPr="00C128FA" w:rsidRDefault="009F3611" w:rsidP="009F3611">
            <w:pPr>
              <w:pStyle w:val="XML1"/>
            </w:pPr>
            <w:r w:rsidRPr="00C128FA">
              <w:t xml:space="preserve">        controller.";</w:t>
            </w:r>
          </w:p>
          <w:p w14:paraId="43538124" w14:textId="77777777" w:rsidR="009F3611" w:rsidRPr="00C128FA" w:rsidRDefault="009F3611" w:rsidP="009F3611">
            <w:pPr>
              <w:pStyle w:val="XML1"/>
            </w:pPr>
            <w:r w:rsidRPr="00C128FA">
              <w:t xml:space="preserve">    }</w:t>
            </w:r>
          </w:p>
          <w:p w14:paraId="758E1937" w14:textId="77777777" w:rsidR="009F3611" w:rsidRPr="00C128FA" w:rsidRDefault="009F3611" w:rsidP="009F3611">
            <w:pPr>
              <w:pStyle w:val="XML1"/>
            </w:pPr>
            <w:r w:rsidRPr="00C128FA">
              <w:t xml:space="preserve">    leaf role {</w:t>
            </w:r>
          </w:p>
          <w:p w14:paraId="676A5CB2" w14:textId="77777777" w:rsidR="009F3611" w:rsidRPr="00C128FA" w:rsidRDefault="009F3611" w:rsidP="009F3611">
            <w:pPr>
              <w:pStyle w:val="XML1"/>
            </w:pPr>
            <w:r w:rsidRPr="00C128FA">
              <w:t xml:space="preserve">      type enumeration {</w:t>
            </w:r>
          </w:p>
          <w:p w14:paraId="76731352" w14:textId="77777777" w:rsidR="009F3611" w:rsidRPr="00C128FA" w:rsidRDefault="009F3611" w:rsidP="009F3611">
            <w:pPr>
              <w:pStyle w:val="XML1"/>
            </w:pPr>
            <w:r w:rsidRPr="00C128FA">
              <w:t xml:space="preserve">        enum master;</w:t>
            </w:r>
          </w:p>
          <w:p w14:paraId="37B917E4" w14:textId="77777777" w:rsidR="009F3611" w:rsidRPr="00C128FA" w:rsidRDefault="009F3611" w:rsidP="009F3611">
            <w:pPr>
              <w:pStyle w:val="XML1"/>
            </w:pPr>
            <w:r w:rsidRPr="00C128FA">
              <w:t xml:space="preserve">        enum slave;</w:t>
            </w:r>
          </w:p>
          <w:p w14:paraId="52D65D45" w14:textId="77777777" w:rsidR="009F3611" w:rsidRPr="00C128FA" w:rsidRDefault="009F3611" w:rsidP="009F3611">
            <w:pPr>
              <w:pStyle w:val="XML1"/>
            </w:pPr>
            <w:r w:rsidRPr="00C128FA">
              <w:t xml:space="preserve">        enum equal;</w:t>
            </w:r>
          </w:p>
          <w:p w14:paraId="04C4F8EF" w14:textId="77777777" w:rsidR="009F3611" w:rsidRPr="00C128FA" w:rsidRDefault="009F3611" w:rsidP="009F3611">
            <w:pPr>
              <w:pStyle w:val="XML1"/>
            </w:pPr>
            <w:r w:rsidRPr="00C128FA">
              <w:t xml:space="preserve">      }</w:t>
            </w:r>
          </w:p>
          <w:p w14:paraId="138EACA3" w14:textId="77777777" w:rsidR="009F3611" w:rsidRPr="00C128FA" w:rsidRDefault="009F3611" w:rsidP="009F3611">
            <w:pPr>
              <w:pStyle w:val="XML1"/>
            </w:pPr>
            <w:r w:rsidRPr="00C128FA">
              <w:t xml:space="preserve">      default equal;</w:t>
            </w:r>
          </w:p>
          <w:p w14:paraId="6381AB73" w14:textId="77777777" w:rsidR="009F3611" w:rsidRPr="00C128FA" w:rsidRDefault="009F3611" w:rsidP="009F3611">
            <w:pPr>
              <w:pStyle w:val="XML1"/>
            </w:pPr>
            <w:r w:rsidRPr="00C128FA">
              <w:t xml:space="preserve">      description "This element indicates the role of the OpenFlow </w:t>
            </w:r>
          </w:p>
          <w:p w14:paraId="009B4A80" w14:textId="77777777" w:rsidR="009F3611" w:rsidRPr="00C128FA" w:rsidRDefault="009F3611" w:rsidP="009F3611">
            <w:pPr>
              <w:pStyle w:val="XML1"/>
            </w:pPr>
            <w:r w:rsidRPr="00C128FA">
              <w:t xml:space="preserve">        Controller.  Semantics of these roles are specified in the </w:t>
            </w:r>
          </w:p>
          <w:p w14:paraId="6085BD4E" w14:textId="77777777" w:rsidR="009F3611" w:rsidRPr="00C128FA" w:rsidRDefault="009F3611" w:rsidP="009F3611">
            <w:pPr>
              <w:pStyle w:val="XML1"/>
            </w:pPr>
            <w:r w:rsidRPr="00C128FA">
              <w:t xml:space="preserve">        OpenFlow specifications 1.0 - 1.3.1.  It is RECOMMENDED</w:t>
            </w:r>
          </w:p>
          <w:p w14:paraId="05BC4B02" w14:textId="77777777" w:rsidR="009F3611" w:rsidRPr="00C128FA" w:rsidRDefault="009F3611" w:rsidP="009F3611">
            <w:pPr>
              <w:pStyle w:val="XML1"/>
            </w:pPr>
            <w:r w:rsidRPr="00C128FA">
              <w:t xml:space="preserve">        that the roles of controllers are not configured by</w:t>
            </w:r>
          </w:p>
          <w:p w14:paraId="2396395C" w14:textId="77777777" w:rsidR="009F3611" w:rsidRPr="00C128FA" w:rsidRDefault="009F3611" w:rsidP="009F3611">
            <w:pPr>
              <w:pStyle w:val="XML1"/>
            </w:pPr>
            <w:r w:rsidRPr="00C128FA">
              <w:t xml:space="preserve">        OF-CONFIG 1.1.1 but determined using the OpenFlow protocol.</w:t>
            </w:r>
          </w:p>
          <w:p w14:paraId="552349A6" w14:textId="77777777" w:rsidR="009F3611" w:rsidRPr="00C128FA" w:rsidRDefault="009F3611" w:rsidP="009F3611">
            <w:pPr>
              <w:pStyle w:val="XML1"/>
            </w:pPr>
            <w:r w:rsidRPr="00C128FA">
              <w:t xml:space="preserve">        OpenFlow Controllers configured by OF-CONFIG 1.1.1 have the</w:t>
            </w:r>
          </w:p>
          <w:p w14:paraId="45CD4D3B" w14:textId="77777777" w:rsidR="009F3611" w:rsidRPr="00C128FA" w:rsidRDefault="009F3611" w:rsidP="009F3611">
            <w:pPr>
              <w:pStyle w:val="XML1"/>
            </w:pPr>
            <w:r w:rsidRPr="00C128FA">
              <w:t xml:space="preserve">        default role 'equal'.  A role other than 'equal' MAY be</w:t>
            </w:r>
          </w:p>
          <w:p w14:paraId="7018A7CC" w14:textId="77777777" w:rsidR="009F3611" w:rsidRPr="00C128FA" w:rsidRDefault="009F3611" w:rsidP="009F3611">
            <w:pPr>
              <w:pStyle w:val="XML1"/>
            </w:pPr>
            <w:r w:rsidRPr="00C128FA">
              <w:t xml:space="preserve">        assigned to a controller.  Roles 'slave' and 'equal' MAY be</w:t>
            </w:r>
          </w:p>
          <w:p w14:paraId="7CEA355E" w14:textId="77777777" w:rsidR="009F3611" w:rsidRPr="00C128FA" w:rsidRDefault="009F3611" w:rsidP="009F3611">
            <w:pPr>
              <w:pStyle w:val="XML1"/>
            </w:pPr>
            <w:r w:rsidRPr="00C128FA">
              <w:lastRenderedPageBreak/>
              <w:t xml:space="preserve">        assigned to multiple controllers.  Role 'master' MUST NOT</w:t>
            </w:r>
          </w:p>
          <w:p w14:paraId="400E4585" w14:textId="77777777" w:rsidR="009F3611" w:rsidRPr="00C128FA" w:rsidRDefault="009F3611" w:rsidP="009F3611">
            <w:pPr>
              <w:pStyle w:val="XML1"/>
            </w:pPr>
            <w:r w:rsidRPr="00C128FA">
              <w:t xml:space="preserve">        be assigned to more than one controller.</w:t>
            </w:r>
          </w:p>
          <w:p w14:paraId="7E8DC838" w14:textId="77777777" w:rsidR="009F3611" w:rsidRPr="00C128FA" w:rsidRDefault="009F3611" w:rsidP="009F3611">
            <w:pPr>
              <w:pStyle w:val="XML1"/>
            </w:pPr>
          </w:p>
          <w:p w14:paraId="2047026F" w14:textId="77777777" w:rsidR="009F3611" w:rsidRPr="00C128FA" w:rsidRDefault="009F3611" w:rsidP="009F3611">
            <w:pPr>
              <w:pStyle w:val="XML1"/>
            </w:pPr>
            <w:r w:rsidRPr="00C128FA">
              <w:t xml:space="preserve">        This element is optional. If this element is not present it</w:t>
            </w:r>
          </w:p>
          <w:p w14:paraId="5F3519FD" w14:textId="77777777" w:rsidR="009F3611" w:rsidRPr="00C128FA" w:rsidRDefault="009F3611" w:rsidP="009F3611">
            <w:pPr>
              <w:pStyle w:val="XML1"/>
            </w:pPr>
            <w:r w:rsidRPr="00C128FA">
              <w:t xml:space="preserve">        defaults to 'equal'.";</w:t>
            </w:r>
          </w:p>
          <w:p w14:paraId="1332EB8F" w14:textId="77777777" w:rsidR="009F3611" w:rsidRPr="00C128FA" w:rsidRDefault="009F3611" w:rsidP="009F3611">
            <w:pPr>
              <w:pStyle w:val="XML1"/>
            </w:pPr>
            <w:r w:rsidRPr="00C128FA">
              <w:t xml:space="preserve">    }</w:t>
            </w:r>
          </w:p>
          <w:p w14:paraId="23838EF7" w14:textId="77777777" w:rsidR="009F3611" w:rsidRPr="00C128FA" w:rsidRDefault="009F3611" w:rsidP="009F3611">
            <w:pPr>
              <w:pStyle w:val="XML1"/>
            </w:pPr>
            <w:r w:rsidRPr="00C128FA">
              <w:t xml:space="preserve">    leaf ip-address {</w:t>
            </w:r>
          </w:p>
          <w:p w14:paraId="09104E2F" w14:textId="77777777" w:rsidR="009F3611" w:rsidRPr="00C128FA" w:rsidRDefault="009F3611" w:rsidP="009F3611">
            <w:pPr>
              <w:pStyle w:val="XML1"/>
            </w:pPr>
            <w:r w:rsidRPr="00C128FA">
              <w:t xml:space="preserve">      type inet:ip-address;</w:t>
            </w:r>
          </w:p>
          <w:p w14:paraId="51941A3E" w14:textId="77777777" w:rsidR="009F3611" w:rsidRPr="00C128FA" w:rsidRDefault="009F3611" w:rsidP="009F3611">
            <w:pPr>
              <w:pStyle w:val="XML1"/>
            </w:pPr>
            <w:r w:rsidRPr="00C128FA">
              <w:t xml:space="preserve">      mandatory true;</w:t>
            </w:r>
          </w:p>
          <w:p w14:paraId="39BFAD11" w14:textId="77777777" w:rsidR="009F3611" w:rsidRPr="00C128FA" w:rsidRDefault="009F3611" w:rsidP="009F3611">
            <w:pPr>
              <w:pStyle w:val="XML1"/>
            </w:pPr>
            <w:r w:rsidRPr="00C128FA">
              <w:t xml:space="preserve">      description "The IP address of the OpenFlow Controller.  This</w:t>
            </w:r>
          </w:p>
          <w:p w14:paraId="095F3846" w14:textId="77777777" w:rsidR="009F3611" w:rsidRPr="00C128FA" w:rsidRDefault="009F3611" w:rsidP="009F3611">
            <w:pPr>
              <w:pStyle w:val="XML1"/>
            </w:pPr>
            <w:r w:rsidRPr="00C128FA">
              <w:t xml:space="preserve">        IP address is used by the OpenFlow Logical Switch when</w:t>
            </w:r>
          </w:p>
          <w:p w14:paraId="24FE99C4" w14:textId="77777777" w:rsidR="009F3611" w:rsidRPr="00C128FA" w:rsidRDefault="009F3611" w:rsidP="009F3611">
            <w:pPr>
              <w:pStyle w:val="XML1"/>
            </w:pPr>
            <w:r w:rsidRPr="00C128FA">
              <w:t xml:space="preserve">        connecting to the OpenFlow Controller.</w:t>
            </w:r>
          </w:p>
          <w:p w14:paraId="565DC0DB" w14:textId="77777777" w:rsidR="009F3611" w:rsidRPr="00C128FA" w:rsidRDefault="009F3611" w:rsidP="009F3611">
            <w:pPr>
              <w:pStyle w:val="XML1"/>
            </w:pPr>
          </w:p>
          <w:p w14:paraId="65BC646D" w14:textId="77777777" w:rsidR="009F3611" w:rsidRPr="00C128FA" w:rsidRDefault="009F3611" w:rsidP="009F3611">
            <w:pPr>
              <w:pStyle w:val="XML1"/>
            </w:pPr>
            <w:r w:rsidRPr="00C128FA">
              <w:t xml:space="preserve">        This element MUST be present in the NETCONF data store.</w:t>
            </w:r>
          </w:p>
          <w:p w14:paraId="0765A5C2" w14:textId="77777777" w:rsidR="009F3611" w:rsidRPr="00C128FA" w:rsidRDefault="009F3611" w:rsidP="009F3611">
            <w:pPr>
              <w:pStyle w:val="XML1"/>
            </w:pPr>
            <w:r w:rsidRPr="00C128FA">
              <w:t xml:space="preserve">        If this element is not present in a NETCONF &lt;edit-config&gt;</w:t>
            </w:r>
          </w:p>
          <w:p w14:paraId="6194B620" w14:textId="77777777" w:rsidR="009F3611" w:rsidRPr="00C128FA" w:rsidRDefault="009F3611" w:rsidP="009F3611">
            <w:pPr>
              <w:pStyle w:val="XML1"/>
            </w:pPr>
            <w:r w:rsidRPr="00C128FA">
              <w:t xml:space="preserve">        operation 'create', 'merge' or 'replace' and the parent</w:t>
            </w:r>
          </w:p>
          <w:p w14:paraId="211BE1BD" w14:textId="77777777" w:rsidR="009F3611" w:rsidRPr="00C128FA" w:rsidRDefault="009F3611" w:rsidP="009F3611">
            <w:pPr>
              <w:pStyle w:val="XML1"/>
            </w:pPr>
            <w:r w:rsidRPr="00C128FA">
              <w:t xml:space="preserve">        element does not exist, a 'data-missing' error is</w:t>
            </w:r>
          </w:p>
          <w:p w14:paraId="45AFC9A8" w14:textId="77777777" w:rsidR="009F3611" w:rsidRPr="00C128FA" w:rsidRDefault="009F3611" w:rsidP="009F3611">
            <w:pPr>
              <w:pStyle w:val="XML1"/>
            </w:pPr>
            <w:r w:rsidRPr="00C128FA">
              <w:t xml:space="preserve">        returned.";</w:t>
            </w:r>
          </w:p>
          <w:p w14:paraId="03D7FC24" w14:textId="77777777" w:rsidR="009F3611" w:rsidRPr="00C128FA" w:rsidRDefault="009F3611" w:rsidP="009F3611">
            <w:pPr>
              <w:pStyle w:val="XML1"/>
            </w:pPr>
            <w:r w:rsidRPr="00C128FA">
              <w:t xml:space="preserve">    }</w:t>
            </w:r>
          </w:p>
          <w:p w14:paraId="0FF096D8" w14:textId="77777777" w:rsidR="009F3611" w:rsidRPr="00C128FA" w:rsidRDefault="009F3611" w:rsidP="009F3611">
            <w:pPr>
              <w:pStyle w:val="XML1"/>
            </w:pPr>
            <w:r w:rsidRPr="00C128FA">
              <w:t xml:space="preserve">    leaf port {</w:t>
            </w:r>
          </w:p>
          <w:p w14:paraId="1BD7A4ED" w14:textId="77777777" w:rsidR="009F3611" w:rsidRPr="00C128FA" w:rsidRDefault="009F3611" w:rsidP="009F3611">
            <w:pPr>
              <w:pStyle w:val="XML1"/>
            </w:pPr>
            <w:r w:rsidRPr="00C128FA">
              <w:t xml:space="preserve">      type inet:port-number;</w:t>
            </w:r>
          </w:p>
          <w:p w14:paraId="3ADEE460" w14:textId="77777777" w:rsidR="009F3611" w:rsidRPr="00C128FA" w:rsidRDefault="009F3611" w:rsidP="009F3611">
            <w:pPr>
              <w:pStyle w:val="XML1"/>
            </w:pPr>
            <w:r w:rsidRPr="00C128FA">
              <w:t xml:space="preserve">      default 6633;</w:t>
            </w:r>
          </w:p>
          <w:p w14:paraId="13EC0D45" w14:textId="77777777" w:rsidR="009F3611" w:rsidRPr="00C128FA" w:rsidRDefault="009F3611" w:rsidP="009F3611">
            <w:pPr>
              <w:pStyle w:val="XML1"/>
            </w:pPr>
            <w:r w:rsidRPr="00C128FA">
              <w:t xml:space="preserve">      description "The TCP port number at the OpenFlow Controller.</w:t>
            </w:r>
          </w:p>
          <w:p w14:paraId="61C5D419" w14:textId="77777777" w:rsidR="009F3611" w:rsidRPr="00C128FA" w:rsidRDefault="009F3611" w:rsidP="009F3611">
            <w:pPr>
              <w:pStyle w:val="XML1"/>
            </w:pPr>
            <w:r w:rsidRPr="00C128FA">
              <w:t xml:space="preserve">        This port number is used by the OpenFlow Logical Switch</w:t>
            </w:r>
          </w:p>
          <w:p w14:paraId="7D66C095" w14:textId="77777777" w:rsidR="009F3611" w:rsidRPr="00C128FA" w:rsidRDefault="009F3611" w:rsidP="009F3611">
            <w:pPr>
              <w:pStyle w:val="XML1"/>
            </w:pPr>
            <w:r w:rsidRPr="00C128FA">
              <w:t xml:space="preserve">        when connecting to the OpenFlow Controller using TCP or</w:t>
            </w:r>
          </w:p>
          <w:p w14:paraId="69F71DD8" w14:textId="77777777" w:rsidR="009F3611" w:rsidRPr="00C128FA" w:rsidRDefault="009F3611" w:rsidP="009F3611">
            <w:pPr>
              <w:pStyle w:val="XML1"/>
            </w:pPr>
            <w:r w:rsidRPr="00C128FA">
              <w:t xml:space="preserve">        TLS.  The default value is 6633.</w:t>
            </w:r>
          </w:p>
          <w:p w14:paraId="4840E220" w14:textId="77777777" w:rsidR="009F3611" w:rsidRPr="00C128FA" w:rsidRDefault="009F3611" w:rsidP="009F3611">
            <w:pPr>
              <w:pStyle w:val="XML1"/>
            </w:pPr>
          </w:p>
          <w:p w14:paraId="7C2FCCB9" w14:textId="77777777" w:rsidR="009F3611" w:rsidRPr="00C128FA" w:rsidRDefault="009F3611" w:rsidP="009F3611">
            <w:pPr>
              <w:pStyle w:val="XML1"/>
            </w:pPr>
            <w:r w:rsidRPr="00C128FA">
              <w:t xml:space="preserve">        This element is optional. If this element is not present it</w:t>
            </w:r>
          </w:p>
          <w:p w14:paraId="50CDD303" w14:textId="77777777" w:rsidR="009F3611" w:rsidRPr="00C128FA" w:rsidRDefault="009F3611" w:rsidP="009F3611">
            <w:pPr>
              <w:pStyle w:val="XML1"/>
            </w:pPr>
            <w:r w:rsidRPr="00C128FA">
              <w:t xml:space="preserve">        defaults to 6633.";</w:t>
            </w:r>
          </w:p>
          <w:p w14:paraId="0324F309" w14:textId="77777777" w:rsidR="009F3611" w:rsidRPr="00C128FA" w:rsidRDefault="009F3611" w:rsidP="009F3611">
            <w:pPr>
              <w:pStyle w:val="XML1"/>
            </w:pPr>
            <w:r w:rsidRPr="00C128FA">
              <w:t xml:space="preserve">    }</w:t>
            </w:r>
          </w:p>
          <w:p w14:paraId="3B8C44AF" w14:textId="77777777" w:rsidR="009F3611" w:rsidRPr="00C128FA" w:rsidRDefault="009F3611" w:rsidP="009F3611">
            <w:pPr>
              <w:pStyle w:val="XML1"/>
            </w:pPr>
            <w:r w:rsidRPr="00C128FA">
              <w:t xml:space="preserve">    leaf local-ip-address {</w:t>
            </w:r>
          </w:p>
          <w:p w14:paraId="0F33D20F" w14:textId="77777777" w:rsidR="009F3611" w:rsidRPr="00C128FA" w:rsidRDefault="009F3611" w:rsidP="009F3611">
            <w:pPr>
              <w:pStyle w:val="XML1"/>
            </w:pPr>
            <w:r w:rsidRPr="00C128FA">
              <w:t xml:space="preserve">      type inet:ip-address;</w:t>
            </w:r>
          </w:p>
          <w:p w14:paraId="520E43D1" w14:textId="77777777" w:rsidR="009F3611" w:rsidRPr="00C128FA" w:rsidRDefault="009F3611" w:rsidP="009F3611">
            <w:pPr>
              <w:pStyle w:val="XML1"/>
            </w:pPr>
            <w:r w:rsidRPr="00C128FA">
              <w:t xml:space="preserve">      description "The local IP address of the OpenFlow Logical</w:t>
            </w:r>
          </w:p>
          <w:p w14:paraId="084C95E0" w14:textId="77777777" w:rsidR="009F3611" w:rsidRPr="00C128FA" w:rsidRDefault="009F3611" w:rsidP="009F3611">
            <w:pPr>
              <w:pStyle w:val="XML1"/>
            </w:pPr>
            <w:r w:rsidRPr="00C128FA">
              <w:t xml:space="preserve">        Switch when connecting to this OpenFlow Controller.  It is</w:t>
            </w:r>
          </w:p>
          <w:p w14:paraId="7D1E69E5" w14:textId="77777777" w:rsidR="009F3611" w:rsidRPr="00C128FA" w:rsidRDefault="009F3611" w:rsidP="009F3611">
            <w:pPr>
              <w:pStyle w:val="XML1"/>
            </w:pPr>
            <w:r w:rsidRPr="00C128FA">
              <w:t xml:space="preserve">        the source IP address of packets sent to this OpenFlow</w:t>
            </w:r>
          </w:p>
          <w:p w14:paraId="12D166E3" w14:textId="77777777" w:rsidR="009F3611" w:rsidRPr="00C128FA" w:rsidRDefault="009F3611" w:rsidP="009F3611">
            <w:pPr>
              <w:pStyle w:val="XML1"/>
            </w:pPr>
            <w:r w:rsidRPr="00C128FA">
              <w:t xml:space="preserve">        Controller.  If present, this element overrides any default</w:t>
            </w:r>
          </w:p>
          <w:p w14:paraId="0664CD23" w14:textId="77777777" w:rsidR="009F3611" w:rsidRPr="00C128FA" w:rsidRDefault="009F3611" w:rsidP="009F3611">
            <w:pPr>
              <w:pStyle w:val="XML1"/>
            </w:pPr>
            <w:r w:rsidRPr="00C128FA">
              <w:t xml:space="preserve">        IP address.</w:t>
            </w:r>
          </w:p>
          <w:p w14:paraId="641E73CE" w14:textId="77777777" w:rsidR="009F3611" w:rsidRPr="00C128FA" w:rsidRDefault="009F3611" w:rsidP="009F3611">
            <w:pPr>
              <w:pStyle w:val="XML1"/>
            </w:pPr>
            <w:r w:rsidRPr="00C128FA">
              <w:t xml:space="preserve">    </w:t>
            </w:r>
          </w:p>
          <w:p w14:paraId="7F4D9999" w14:textId="77777777" w:rsidR="009F3611" w:rsidRPr="00C128FA" w:rsidRDefault="009F3611" w:rsidP="009F3611">
            <w:pPr>
              <w:pStyle w:val="XML1"/>
            </w:pPr>
            <w:r w:rsidRPr="00C128FA">
              <w:t xml:space="preserve">        </w:t>
            </w:r>
          </w:p>
          <w:p w14:paraId="5F0A74C5" w14:textId="77777777" w:rsidR="009F3611" w:rsidRPr="00C128FA" w:rsidRDefault="009F3611" w:rsidP="009F3611">
            <w:pPr>
              <w:pStyle w:val="XML1"/>
            </w:pPr>
            <w:r w:rsidRPr="00C128FA">
              <w:t xml:space="preserve">        This element is optional. Attempts to set this element to</w:t>
            </w:r>
          </w:p>
          <w:p w14:paraId="2F2EA2E0" w14:textId="77777777" w:rsidR="009F3611" w:rsidRPr="00C128FA" w:rsidRDefault="009F3611" w:rsidP="009F3611">
            <w:pPr>
              <w:pStyle w:val="XML1"/>
            </w:pPr>
            <w:r w:rsidRPr="00C128FA">
              <w:t xml:space="preserve">        an IP address that cannot be used by the OpenFlow Logical</w:t>
            </w:r>
          </w:p>
          <w:p w14:paraId="2B2B4823" w14:textId="77777777" w:rsidR="009F3611" w:rsidRPr="00C128FA" w:rsidRDefault="009F3611" w:rsidP="009F3611">
            <w:pPr>
              <w:pStyle w:val="XML1"/>
            </w:pPr>
            <w:r w:rsidRPr="00C128FA">
              <w:t xml:space="preserve">        Switch MUST result in an 'bad-element' error with type</w:t>
            </w:r>
          </w:p>
          <w:p w14:paraId="367B3B9C" w14:textId="77777777" w:rsidR="009F3611" w:rsidRPr="00C128FA" w:rsidRDefault="009F3611" w:rsidP="009F3611">
            <w:pPr>
              <w:pStyle w:val="XML1"/>
            </w:pPr>
            <w:r w:rsidRPr="00C128FA">
              <w:t xml:space="preserve">        'application'. The &lt;error-info&gt; element MUST contain the</w:t>
            </w:r>
          </w:p>
          <w:p w14:paraId="30AAA1CB" w14:textId="77777777" w:rsidR="009F3611" w:rsidRPr="00C128FA" w:rsidRDefault="009F3611" w:rsidP="009F3611">
            <w:pPr>
              <w:pStyle w:val="XML1"/>
            </w:pPr>
            <w:r w:rsidRPr="00C128FA">
              <w:t xml:space="preserve">        name of this element in the &lt;bad-element&gt; element.";</w:t>
            </w:r>
          </w:p>
          <w:p w14:paraId="1D0DC596" w14:textId="77777777" w:rsidR="009F3611" w:rsidRPr="00C128FA" w:rsidRDefault="009F3611" w:rsidP="009F3611">
            <w:pPr>
              <w:pStyle w:val="XML1"/>
            </w:pPr>
            <w:r w:rsidRPr="00C128FA">
              <w:t xml:space="preserve">    }</w:t>
            </w:r>
          </w:p>
          <w:p w14:paraId="3461C0FE" w14:textId="77777777" w:rsidR="009F3611" w:rsidRPr="00C128FA" w:rsidRDefault="009F3611" w:rsidP="009F3611">
            <w:pPr>
              <w:pStyle w:val="XML1"/>
            </w:pPr>
            <w:r w:rsidRPr="00C128FA">
              <w:t xml:space="preserve">    leaf local-port {</w:t>
            </w:r>
          </w:p>
          <w:p w14:paraId="25359E47" w14:textId="77777777" w:rsidR="009F3611" w:rsidRPr="00C128FA" w:rsidRDefault="009F3611" w:rsidP="009F3611">
            <w:pPr>
              <w:pStyle w:val="XML1"/>
            </w:pPr>
            <w:r w:rsidRPr="00C128FA">
              <w:t xml:space="preserve">      type inet:port-number;</w:t>
            </w:r>
          </w:p>
          <w:p w14:paraId="1505C0A5" w14:textId="77777777" w:rsidR="009F3611" w:rsidRPr="00C128FA" w:rsidRDefault="009F3611" w:rsidP="009F3611">
            <w:pPr>
              <w:pStyle w:val="XML1"/>
            </w:pPr>
            <w:r w:rsidRPr="00C128FA">
              <w:t xml:space="preserve">      description "The local TCP port number of the OpenFlow</w:t>
            </w:r>
          </w:p>
          <w:p w14:paraId="18BC2BEC" w14:textId="77777777" w:rsidR="009F3611" w:rsidRPr="00C128FA" w:rsidRDefault="009F3611" w:rsidP="009F3611">
            <w:pPr>
              <w:pStyle w:val="XML1"/>
            </w:pPr>
            <w:r w:rsidRPr="00C128FA">
              <w:t xml:space="preserve">        Logical Switch when connecting to this OpenFlow Controller.</w:t>
            </w:r>
          </w:p>
          <w:p w14:paraId="05EDB622" w14:textId="77777777" w:rsidR="009F3611" w:rsidRPr="00C128FA" w:rsidRDefault="009F3611" w:rsidP="009F3611">
            <w:pPr>
              <w:pStyle w:val="XML1"/>
            </w:pPr>
            <w:r w:rsidRPr="00C128FA">
              <w:t xml:space="preserve">        It is the source TCP port number of packets sent to this</w:t>
            </w:r>
          </w:p>
          <w:p w14:paraId="0B70EF13" w14:textId="77777777" w:rsidR="009F3611" w:rsidRPr="00C128FA" w:rsidRDefault="009F3611" w:rsidP="009F3611">
            <w:pPr>
              <w:pStyle w:val="XML1"/>
            </w:pPr>
            <w:r w:rsidRPr="00C128FA">
              <w:t xml:space="preserve">        OpenFlow Controller.  If this element is not present, then</w:t>
            </w:r>
          </w:p>
          <w:p w14:paraId="069072A3" w14:textId="77777777" w:rsidR="009F3611" w:rsidRPr="00C128FA" w:rsidRDefault="009F3611" w:rsidP="009F3611">
            <w:pPr>
              <w:pStyle w:val="XML1"/>
            </w:pPr>
            <w:r w:rsidRPr="00C128FA">
              <w:t xml:space="preserve">        the port number is chosen arbitrarily by the OpenFlow</w:t>
            </w:r>
          </w:p>
          <w:p w14:paraId="6E8A9CAC" w14:textId="77777777" w:rsidR="009F3611" w:rsidRPr="00C128FA" w:rsidRDefault="009F3611" w:rsidP="009F3611">
            <w:pPr>
              <w:pStyle w:val="XML1"/>
            </w:pPr>
            <w:r w:rsidRPr="00C128FA">
              <w:t xml:space="preserve">        Logical Switch.</w:t>
            </w:r>
          </w:p>
          <w:p w14:paraId="56A95AEF" w14:textId="77777777" w:rsidR="009F3611" w:rsidRPr="00C128FA" w:rsidRDefault="009F3611" w:rsidP="009F3611">
            <w:pPr>
              <w:pStyle w:val="XML1"/>
            </w:pPr>
            <w:r w:rsidRPr="00C128FA">
              <w:t xml:space="preserve">      </w:t>
            </w:r>
          </w:p>
          <w:p w14:paraId="3A12649B" w14:textId="77777777" w:rsidR="009F3611" w:rsidRPr="00C128FA" w:rsidRDefault="009F3611" w:rsidP="009F3611">
            <w:pPr>
              <w:pStyle w:val="XML1"/>
            </w:pPr>
            <w:r w:rsidRPr="00C128FA">
              <w:t xml:space="preserve">        This element is optional. Attempts to set this element to a</w:t>
            </w:r>
          </w:p>
          <w:p w14:paraId="6EAA69B8" w14:textId="77777777" w:rsidR="009F3611" w:rsidRPr="00C128FA" w:rsidRDefault="009F3611" w:rsidP="009F3611">
            <w:pPr>
              <w:pStyle w:val="XML1"/>
            </w:pPr>
            <w:r w:rsidRPr="00C128FA">
              <w:t xml:space="preserve">        port number that cannot be used by the OpenFlow Logical</w:t>
            </w:r>
          </w:p>
          <w:p w14:paraId="1AA6A8C3" w14:textId="77777777" w:rsidR="009F3611" w:rsidRPr="00C128FA" w:rsidRDefault="009F3611" w:rsidP="009F3611">
            <w:pPr>
              <w:pStyle w:val="XML1"/>
            </w:pPr>
            <w:r w:rsidRPr="00C128FA">
              <w:lastRenderedPageBreak/>
              <w:t xml:space="preserve">        Switch MUST result in an 'bad-element' error with type</w:t>
            </w:r>
          </w:p>
          <w:p w14:paraId="06A5107E" w14:textId="77777777" w:rsidR="009F3611" w:rsidRPr="00C128FA" w:rsidRDefault="009F3611" w:rsidP="009F3611">
            <w:pPr>
              <w:pStyle w:val="XML1"/>
            </w:pPr>
            <w:r w:rsidRPr="00C128FA">
              <w:t xml:space="preserve">        'application'. The &lt;error-info&gt; element MUST contain the</w:t>
            </w:r>
          </w:p>
          <w:p w14:paraId="0576687A" w14:textId="77777777" w:rsidR="009F3611" w:rsidRPr="00C128FA" w:rsidRDefault="009F3611" w:rsidP="009F3611">
            <w:pPr>
              <w:pStyle w:val="XML1"/>
            </w:pPr>
            <w:r w:rsidRPr="00C128FA">
              <w:t xml:space="preserve">        name of this element in the &lt;bad-element&gt; element.";</w:t>
            </w:r>
          </w:p>
          <w:p w14:paraId="2A92B45D" w14:textId="77777777" w:rsidR="009F3611" w:rsidRPr="00C128FA" w:rsidRDefault="009F3611" w:rsidP="009F3611">
            <w:pPr>
              <w:pStyle w:val="XML1"/>
            </w:pPr>
            <w:r w:rsidRPr="00C128FA">
              <w:t xml:space="preserve">    }</w:t>
            </w:r>
          </w:p>
          <w:p w14:paraId="591E156C" w14:textId="77777777" w:rsidR="009F3611" w:rsidRPr="00C128FA" w:rsidRDefault="009F3611" w:rsidP="009F3611">
            <w:pPr>
              <w:pStyle w:val="XML1"/>
            </w:pPr>
            <w:r w:rsidRPr="00C128FA">
              <w:t xml:space="preserve">    leaf protocol {</w:t>
            </w:r>
          </w:p>
          <w:p w14:paraId="7228AE91" w14:textId="77777777" w:rsidR="009F3611" w:rsidRPr="00C128FA" w:rsidRDefault="009F3611" w:rsidP="009F3611">
            <w:pPr>
              <w:pStyle w:val="XML1"/>
            </w:pPr>
            <w:r w:rsidRPr="00C128FA">
              <w:t xml:space="preserve">      type enumeration {</w:t>
            </w:r>
          </w:p>
          <w:p w14:paraId="1DBDE4D1" w14:textId="77777777" w:rsidR="009F3611" w:rsidRPr="00C128FA" w:rsidRDefault="009F3611" w:rsidP="009F3611">
            <w:pPr>
              <w:pStyle w:val="XML1"/>
            </w:pPr>
            <w:r w:rsidRPr="00C128FA">
              <w:t xml:space="preserve">        enum "tcp";</w:t>
            </w:r>
          </w:p>
          <w:p w14:paraId="18FFEE3C" w14:textId="77777777" w:rsidR="009F3611" w:rsidRPr="00C128FA" w:rsidRDefault="009F3611" w:rsidP="009F3611">
            <w:pPr>
              <w:pStyle w:val="XML1"/>
            </w:pPr>
            <w:r w:rsidRPr="00C128FA">
              <w:t xml:space="preserve">        enum "tls";</w:t>
            </w:r>
          </w:p>
          <w:p w14:paraId="2D633224" w14:textId="77777777" w:rsidR="009F3611" w:rsidRPr="00C128FA" w:rsidRDefault="009F3611" w:rsidP="009F3611">
            <w:pPr>
              <w:pStyle w:val="XML1"/>
            </w:pPr>
            <w:r w:rsidRPr="00C128FA">
              <w:t xml:space="preserve">      }</w:t>
            </w:r>
          </w:p>
          <w:p w14:paraId="51874759" w14:textId="77777777" w:rsidR="009F3611" w:rsidRPr="00C128FA" w:rsidRDefault="009F3611" w:rsidP="009F3611">
            <w:pPr>
              <w:pStyle w:val="XML1"/>
            </w:pPr>
            <w:r w:rsidRPr="00C128FA">
              <w:t xml:space="preserve">      default "tls";</w:t>
            </w:r>
          </w:p>
          <w:p w14:paraId="4DC90AFB" w14:textId="77777777" w:rsidR="009F3611" w:rsidRPr="00C128FA" w:rsidRDefault="009F3611" w:rsidP="009F3611">
            <w:pPr>
              <w:pStyle w:val="XML1"/>
            </w:pPr>
            <w:r w:rsidRPr="00C128FA">
              <w:t xml:space="preserve">      description "The default protocol tha the OpenFlow Logical </w:t>
            </w:r>
          </w:p>
          <w:p w14:paraId="34B71D5F" w14:textId="77777777" w:rsidR="009F3611" w:rsidRPr="00C128FA" w:rsidRDefault="009F3611" w:rsidP="009F3611">
            <w:pPr>
              <w:pStyle w:val="XML1"/>
            </w:pPr>
            <w:r w:rsidRPr="00C128FA">
              <w:t xml:space="preserve">        Switch uses to connect to this OpenFlow Controller.  'tls'</w:t>
            </w:r>
          </w:p>
          <w:p w14:paraId="6FEE8559" w14:textId="77777777" w:rsidR="009F3611" w:rsidRPr="00C128FA" w:rsidRDefault="009F3611" w:rsidP="009F3611">
            <w:pPr>
              <w:pStyle w:val="XML1"/>
            </w:pPr>
            <w:r w:rsidRPr="00C128FA">
              <w:t xml:space="preserve">        is the default value.</w:t>
            </w:r>
          </w:p>
          <w:p w14:paraId="2C7E9E3F" w14:textId="77777777" w:rsidR="009F3611" w:rsidRPr="00C128FA" w:rsidRDefault="009F3611" w:rsidP="009F3611">
            <w:pPr>
              <w:pStyle w:val="XML1"/>
            </w:pPr>
          </w:p>
          <w:p w14:paraId="1089948E" w14:textId="77777777" w:rsidR="009F3611" w:rsidRPr="00C128FA" w:rsidRDefault="009F3611" w:rsidP="009F3611">
            <w:pPr>
              <w:pStyle w:val="XML1"/>
            </w:pPr>
            <w:r w:rsidRPr="00C128FA">
              <w:t xml:space="preserve">        This element is optional. If this element is not present it</w:t>
            </w:r>
          </w:p>
          <w:p w14:paraId="0914D1DF" w14:textId="77777777" w:rsidR="009F3611" w:rsidRPr="00C128FA" w:rsidRDefault="009F3611" w:rsidP="009F3611">
            <w:pPr>
              <w:pStyle w:val="XML1"/>
            </w:pPr>
            <w:r w:rsidRPr="00C128FA">
              <w:t xml:space="preserve">        defaults to 'tls'.";</w:t>
            </w:r>
          </w:p>
          <w:p w14:paraId="7EC41A05" w14:textId="77777777" w:rsidR="009F3611" w:rsidRPr="00C128FA" w:rsidRDefault="009F3611" w:rsidP="009F3611">
            <w:pPr>
              <w:pStyle w:val="XML1"/>
            </w:pPr>
            <w:r w:rsidRPr="00C128FA">
              <w:t xml:space="preserve">    }</w:t>
            </w:r>
          </w:p>
          <w:p w14:paraId="442732FE" w14:textId="77777777" w:rsidR="009F3611" w:rsidRPr="00C128FA" w:rsidRDefault="009F3611" w:rsidP="009F3611">
            <w:pPr>
              <w:pStyle w:val="XML1"/>
            </w:pPr>
            <w:r w:rsidRPr="00C128FA">
              <w:t xml:space="preserve">    container state {</w:t>
            </w:r>
          </w:p>
          <w:p w14:paraId="2EDC19CF" w14:textId="77777777" w:rsidR="009F3611" w:rsidRPr="00C128FA" w:rsidRDefault="009F3611" w:rsidP="009F3611">
            <w:pPr>
              <w:pStyle w:val="XML1"/>
            </w:pPr>
            <w:r w:rsidRPr="00C128FA">
              <w:t xml:space="preserve">      config false;</w:t>
            </w:r>
          </w:p>
          <w:p w14:paraId="4CD6E461" w14:textId="77777777" w:rsidR="009F3611" w:rsidRPr="00C128FA" w:rsidRDefault="009F3611" w:rsidP="009F3611">
            <w:pPr>
              <w:pStyle w:val="XML1"/>
            </w:pPr>
            <w:r w:rsidRPr="00C128FA">
              <w:t xml:space="preserve">      description "This container holds connection state</w:t>
            </w:r>
          </w:p>
          <w:p w14:paraId="6B043055" w14:textId="77777777" w:rsidR="009F3611" w:rsidRPr="00C128FA" w:rsidRDefault="009F3611" w:rsidP="009F3611">
            <w:pPr>
              <w:pStyle w:val="XML1"/>
            </w:pPr>
            <w:r w:rsidRPr="00C128FA">
              <w:t xml:space="preserve">        information that indicate the connection state of the</w:t>
            </w:r>
          </w:p>
          <w:p w14:paraId="1ABF1794" w14:textId="77777777" w:rsidR="009F3611" w:rsidRPr="00C128FA" w:rsidRDefault="009F3611" w:rsidP="009F3611">
            <w:pPr>
              <w:pStyle w:val="XML1"/>
            </w:pPr>
            <w:r w:rsidRPr="00C128FA">
              <w:t xml:space="preserve">        OpenFlow Logical Switch and the OpenFlow protocol version</w:t>
            </w:r>
          </w:p>
          <w:p w14:paraId="2FF8556B" w14:textId="77777777" w:rsidR="009F3611" w:rsidRPr="00C128FA" w:rsidRDefault="009F3611" w:rsidP="009F3611">
            <w:pPr>
              <w:pStyle w:val="XML1"/>
            </w:pPr>
            <w:r w:rsidRPr="00C128FA">
              <w:t xml:space="preserve">        used for the connection.</w:t>
            </w:r>
          </w:p>
          <w:p w14:paraId="64F1BCBD" w14:textId="77777777" w:rsidR="009F3611" w:rsidRPr="00C128FA" w:rsidRDefault="009F3611" w:rsidP="009F3611">
            <w:pPr>
              <w:pStyle w:val="XML1"/>
            </w:pPr>
          </w:p>
          <w:p w14:paraId="28E29AD1" w14:textId="77777777" w:rsidR="009F3611" w:rsidRPr="00C128FA" w:rsidRDefault="009F3611" w:rsidP="009F3611">
            <w:pPr>
              <w:pStyle w:val="XML1"/>
            </w:pPr>
            <w:r w:rsidRPr="00C128FA">
              <w:t xml:space="preserve">        Children of this element are not configurable and can only</w:t>
            </w:r>
          </w:p>
          <w:p w14:paraId="185A1CF1" w14:textId="77777777" w:rsidR="009F3611" w:rsidRPr="00C128FA" w:rsidRDefault="009F3611" w:rsidP="009F3611">
            <w:pPr>
              <w:pStyle w:val="XML1"/>
            </w:pPr>
            <w:r w:rsidRPr="00C128FA">
              <w:t xml:space="preserve">        be retrieved by NETCONF &lt;get&gt; operations. Attemps to modify</w:t>
            </w:r>
          </w:p>
          <w:p w14:paraId="54151B4C" w14:textId="77777777" w:rsidR="009F3611" w:rsidRPr="00C128FA" w:rsidRDefault="009F3611" w:rsidP="009F3611">
            <w:pPr>
              <w:pStyle w:val="XML1"/>
            </w:pPr>
            <w:r w:rsidRPr="00C128FA">
              <w:t xml:space="preserve">        this element and its children with a NETCONF &lt;edit-config&gt;</w:t>
            </w:r>
          </w:p>
          <w:p w14:paraId="48C512F8" w14:textId="77777777" w:rsidR="009F3611" w:rsidRPr="00C128FA" w:rsidRDefault="009F3611" w:rsidP="009F3611">
            <w:pPr>
              <w:pStyle w:val="XML1"/>
            </w:pPr>
            <w:r w:rsidRPr="00C128FA">
              <w:t xml:space="preserve">        operation MUST result in an 'operation-not-supported' error</w:t>
            </w:r>
          </w:p>
          <w:p w14:paraId="4B757E33" w14:textId="77777777" w:rsidR="009F3611" w:rsidRPr="00C128FA" w:rsidRDefault="009F3611" w:rsidP="009F3611">
            <w:pPr>
              <w:pStyle w:val="XML1"/>
            </w:pPr>
            <w:r w:rsidRPr="00C128FA">
              <w:t xml:space="preserve">        with type 'application'.";</w:t>
            </w:r>
          </w:p>
          <w:p w14:paraId="757736A7" w14:textId="77777777" w:rsidR="009F3611" w:rsidRPr="00C128FA" w:rsidRDefault="009F3611" w:rsidP="009F3611">
            <w:pPr>
              <w:pStyle w:val="XML1"/>
            </w:pPr>
            <w:r w:rsidRPr="00C128FA">
              <w:t xml:space="preserve">      leaf connection-state {</w:t>
            </w:r>
          </w:p>
          <w:p w14:paraId="7978937C" w14:textId="77777777" w:rsidR="009F3611" w:rsidRPr="00C128FA" w:rsidRDefault="009F3611" w:rsidP="009F3611">
            <w:pPr>
              <w:pStyle w:val="XML1"/>
            </w:pPr>
            <w:r w:rsidRPr="00C128FA">
              <w:t xml:space="preserve">        type OFUpDownStateType;</w:t>
            </w:r>
          </w:p>
          <w:p w14:paraId="21BEEEC4" w14:textId="77777777" w:rsidR="009F3611" w:rsidRPr="00C128FA" w:rsidRDefault="009F3611" w:rsidP="009F3611">
            <w:pPr>
              <w:pStyle w:val="XML1"/>
            </w:pPr>
            <w:r w:rsidRPr="00C128FA">
              <w:t xml:space="preserve">        description "This object indicates the connections state of</w:t>
            </w:r>
          </w:p>
          <w:p w14:paraId="34DA8C47" w14:textId="77777777" w:rsidR="009F3611" w:rsidRPr="00C128FA" w:rsidRDefault="009F3611" w:rsidP="009F3611">
            <w:pPr>
              <w:pStyle w:val="XML1"/>
            </w:pPr>
            <w:r w:rsidRPr="00C128FA">
              <w:t xml:space="preserve">          the OpenFlow Logical Switch to this controller.";</w:t>
            </w:r>
          </w:p>
          <w:p w14:paraId="3F4446AD" w14:textId="77777777" w:rsidR="009F3611" w:rsidRPr="00C128FA" w:rsidRDefault="009F3611" w:rsidP="009F3611">
            <w:pPr>
              <w:pStyle w:val="XML1"/>
            </w:pPr>
            <w:r w:rsidRPr="00C128FA">
              <w:t xml:space="preserve">      }</w:t>
            </w:r>
          </w:p>
          <w:p w14:paraId="39582E3E" w14:textId="77777777" w:rsidR="009F3611" w:rsidRPr="00C128FA" w:rsidRDefault="009F3611" w:rsidP="009F3611">
            <w:pPr>
              <w:pStyle w:val="XML1"/>
            </w:pPr>
            <w:r w:rsidRPr="00C128FA">
              <w:t xml:space="preserve">      leaf current-version {</w:t>
            </w:r>
          </w:p>
          <w:p w14:paraId="06F2E0BC" w14:textId="77777777" w:rsidR="009F3611" w:rsidRPr="00C128FA" w:rsidRDefault="009F3611" w:rsidP="009F3611">
            <w:pPr>
              <w:pStyle w:val="XML1"/>
            </w:pPr>
            <w:r w:rsidRPr="00C128FA">
              <w:t xml:space="preserve">        type OFOpenFlowVersionType;</w:t>
            </w:r>
          </w:p>
          <w:p w14:paraId="2EA44877" w14:textId="77777777" w:rsidR="009F3611" w:rsidRPr="00C128FA" w:rsidRDefault="009F3611" w:rsidP="009F3611">
            <w:pPr>
              <w:pStyle w:val="XML1"/>
            </w:pPr>
            <w:r w:rsidRPr="00C128FA">
              <w:t xml:space="preserve">        description "This object indicates the version of the</w:t>
            </w:r>
          </w:p>
          <w:p w14:paraId="6F7CD199" w14:textId="77777777" w:rsidR="009F3611" w:rsidRPr="00C128FA" w:rsidRDefault="009F3611" w:rsidP="009F3611">
            <w:pPr>
              <w:pStyle w:val="XML1"/>
            </w:pPr>
            <w:r w:rsidRPr="00C128FA">
              <w:t xml:space="preserve">          OpenFlow protocol used between the OpenFlow Logical</w:t>
            </w:r>
          </w:p>
          <w:p w14:paraId="2281C8A7" w14:textId="77777777" w:rsidR="009F3611" w:rsidRPr="00C128FA" w:rsidRDefault="009F3611" w:rsidP="009F3611">
            <w:pPr>
              <w:pStyle w:val="XML1"/>
            </w:pPr>
            <w:r w:rsidRPr="00C128FA">
              <w:t xml:space="preserve">          Switch and this Controller.  If element connection-state</w:t>
            </w:r>
          </w:p>
          <w:p w14:paraId="67FB8210" w14:textId="77777777" w:rsidR="009F3611" w:rsidRPr="00C128FA" w:rsidRDefault="009F3611" w:rsidP="009F3611">
            <w:pPr>
              <w:pStyle w:val="XML1"/>
            </w:pPr>
            <w:r w:rsidRPr="00C128FA">
              <w:t xml:space="preserve">          has value 'up', then this element indicates the actual</w:t>
            </w:r>
          </w:p>
          <w:p w14:paraId="36B98005" w14:textId="77777777" w:rsidR="009F3611" w:rsidRPr="00C128FA" w:rsidRDefault="009F3611" w:rsidP="009F3611">
            <w:pPr>
              <w:pStyle w:val="XML1"/>
            </w:pPr>
            <w:r w:rsidRPr="00C128FA">
              <w:t xml:space="preserve">          version in use.  If element connection-state has value</w:t>
            </w:r>
          </w:p>
          <w:p w14:paraId="0571225A" w14:textId="77777777" w:rsidR="009F3611" w:rsidRPr="00C128FA" w:rsidRDefault="009F3611" w:rsidP="009F3611">
            <w:pPr>
              <w:pStyle w:val="XML1"/>
            </w:pPr>
            <w:r w:rsidRPr="00C128FA">
              <w:t xml:space="preserve">          'down', then this element indicates the version number of</w:t>
            </w:r>
          </w:p>
          <w:p w14:paraId="603F84B3" w14:textId="77777777" w:rsidR="009F3611" w:rsidRPr="00C128FA" w:rsidRDefault="009F3611" w:rsidP="009F3611">
            <w:pPr>
              <w:pStyle w:val="XML1"/>
            </w:pPr>
            <w:r w:rsidRPr="00C128FA">
              <w:t xml:space="preserve">          the last established connection with this OpenFlow</w:t>
            </w:r>
          </w:p>
          <w:p w14:paraId="7FD2B518" w14:textId="77777777" w:rsidR="009F3611" w:rsidRPr="00C128FA" w:rsidRDefault="009F3611" w:rsidP="009F3611">
            <w:pPr>
              <w:pStyle w:val="XML1"/>
            </w:pPr>
            <w:r w:rsidRPr="00C128FA">
              <w:t xml:space="preserve">          Controller.  The value of this element MAY be persistent</w:t>
            </w:r>
          </w:p>
          <w:p w14:paraId="517A5367" w14:textId="77777777" w:rsidR="009F3611" w:rsidRPr="00C128FA" w:rsidRDefault="009F3611" w:rsidP="009F3611">
            <w:pPr>
              <w:pStyle w:val="XML1"/>
            </w:pPr>
            <w:r w:rsidRPr="00C128FA">
              <w:t xml:space="preserve">          across reboots of the OpenFlow Logical Switch in such a</w:t>
            </w:r>
          </w:p>
          <w:p w14:paraId="5CDE6FA8" w14:textId="77777777" w:rsidR="009F3611" w:rsidRPr="00C128FA" w:rsidRDefault="009F3611" w:rsidP="009F3611">
            <w:pPr>
              <w:pStyle w:val="XML1"/>
            </w:pPr>
            <w:r w:rsidRPr="00C128FA">
              <w:t xml:space="preserve">          case.  If element connection-state has value 'down'and</w:t>
            </w:r>
          </w:p>
          <w:p w14:paraId="5C6E66AE" w14:textId="77777777" w:rsidR="009F3611" w:rsidRPr="00C128FA" w:rsidRDefault="009F3611" w:rsidP="009F3611">
            <w:pPr>
              <w:pStyle w:val="XML1"/>
            </w:pPr>
            <w:r w:rsidRPr="00C128FA">
              <w:t xml:space="preserve">          there is no information about previous connections to</w:t>
            </w:r>
          </w:p>
          <w:p w14:paraId="12661B92" w14:textId="77777777" w:rsidR="009F3611" w:rsidRPr="00C128FA" w:rsidRDefault="009F3611" w:rsidP="009F3611">
            <w:pPr>
              <w:pStyle w:val="XML1"/>
            </w:pPr>
            <w:r w:rsidRPr="00C128FA">
              <w:t xml:space="preserve">          this OpenFlow controller, then this element is not</w:t>
            </w:r>
          </w:p>
          <w:p w14:paraId="723C7B44" w14:textId="77777777" w:rsidR="009F3611" w:rsidRPr="00C128FA" w:rsidRDefault="009F3611" w:rsidP="009F3611">
            <w:pPr>
              <w:pStyle w:val="XML1"/>
            </w:pPr>
            <w:r w:rsidRPr="00C128FA">
              <w:t xml:space="preserve">          present or has the value '0'.";</w:t>
            </w:r>
          </w:p>
          <w:p w14:paraId="1551C7A2" w14:textId="77777777" w:rsidR="009F3611" w:rsidRPr="00C128FA" w:rsidRDefault="009F3611" w:rsidP="009F3611">
            <w:pPr>
              <w:pStyle w:val="XML1"/>
            </w:pPr>
            <w:r w:rsidRPr="00C128FA">
              <w:t xml:space="preserve">      }</w:t>
            </w:r>
          </w:p>
          <w:p w14:paraId="7D6442ED" w14:textId="77777777" w:rsidR="009F3611" w:rsidRPr="00C128FA" w:rsidRDefault="009F3611" w:rsidP="009F3611">
            <w:pPr>
              <w:pStyle w:val="XML1"/>
            </w:pPr>
            <w:r w:rsidRPr="00C128FA">
              <w:t xml:space="preserve">      leaf-list supported-versions {</w:t>
            </w:r>
          </w:p>
          <w:p w14:paraId="0A687D54" w14:textId="77777777" w:rsidR="009F3611" w:rsidRPr="00C128FA" w:rsidRDefault="009F3611" w:rsidP="009F3611">
            <w:pPr>
              <w:pStyle w:val="XML1"/>
            </w:pPr>
            <w:r w:rsidRPr="00C128FA">
              <w:t xml:space="preserve">        type OFOpenFlowVersionType;</w:t>
            </w:r>
          </w:p>
          <w:p w14:paraId="659CC353" w14:textId="77777777" w:rsidR="009F3611" w:rsidRPr="00C128FA" w:rsidRDefault="009F3611" w:rsidP="009F3611">
            <w:pPr>
              <w:pStyle w:val="XML1"/>
            </w:pPr>
            <w:r w:rsidRPr="00C128FA">
              <w:t xml:space="preserve">        description "This list of elements includes one entry for</w:t>
            </w:r>
          </w:p>
          <w:p w14:paraId="49FE2FC1" w14:textId="77777777" w:rsidR="009F3611" w:rsidRPr="00C128FA" w:rsidRDefault="009F3611" w:rsidP="009F3611">
            <w:pPr>
              <w:pStyle w:val="XML1"/>
            </w:pPr>
            <w:r w:rsidRPr="00C128FA">
              <w:t xml:space="preserve">          each OpenFlow protocol version that this OpenFlow</w:t>
            </w:r>
          </w:p>
          <w:p w14:paraId="377AC878" w14:textId="77777777" w:rsidR="009F3611" w:rsidRPr="00C128FA" w:rsidRDefault="009F3611" w:rsidP="009F3611">
            <w:pPr>
              <w:pStyle w:val="XML1"/>
            </w:pPr>
            <w:r w:rsidRPr="00C128FA">
              <w:t xml:space="preserve">          controller supports.  It SHOULD contain all";</w:t>
            </w:r>
          </w:p>
          <w:p w14:paraId="7C6976C3" w14:textId="77777777" w:rsidR="009F3611" w:rsidRPr="00C128FA" w:rsidRDefault="009F3611" w:rsidP="009F3611">
            <w:pPr>
              <w:pStyle w:val="XML1"/>
            </w:pPr>
            <w:r w:rsidRPr="00C128FA">
              <w:t xml:space="preserve">      }</w:t>
            </w:r>
          </w:p>
          <w:p w14:paraId="74FE0881" w14:textId="77777777" w:rsidR="009F3611" w:rsidRPr="00C128FA" w:rsidRDefault="009F3611" w:rsidP="009F3611">
            <w:pPr>
              <w:pStyle w:val="XML1"/>
            </w:pPr>
            <w:r w:rsidRPr="00C128FA">
              <w:lastRenderedPageBreak/>
              <w:t xml:space="preserve">      leaf local-ip-address-in-use {</w:t>
            </w:r>
          </w:p>
          <w:p w14:paraId="50992BD5" w14:textId="77777777" w:rsidR="009F3611" w:rsidRPr="00C128FA" w:rsidRDefault="009F3611" w:rsidP="009F3611">
            <w:pPr>
              <w:pStyle w:val="XML1"/>
            </w:pPr>
            <w:r w:rsidRPr="00C128FA">
              <w:t xml:space="preserve">        type inet:ip-address;</w:t>
            </w:r>
          </w:p>
          <w:p w14:paraId="1F3364AB" w14:textId="77777777" w:rsidR="009F3611" w:rsidRPr="00C128FA" w:rsidRDefault="009F3611" w:rsidP="009F3611">
            <w:pPr>
              <w:pStyle w:val="XML1"/>
            </w:pPr>
            <w:r w:rsidRPr="00C128FA">
              <w:t xml:space="preserve">        description "The local IP address of the OpenFlow Logical</w:t>
            </w:r>
          </w:p>
          <w:p w14:paraId="11A9C93E" w14:textId="77777777" w:rsidR="009F3611" w:rsidRPr="00C128FA" w:rsidRDefault="009F3611" w:rsidP="009F3611">
            <w:pPr>
              <w:pStyle w:val="XML1"/>
            </w:pPr>
            <w:r w:rsidRPr="00C128FA">
              <w:t xml:space="preserve">          Switch when connecting to this OpenFlow Controller.  It</w:t>
            </w:r>
          </w:p>
          <w:p w14:paraId="399A1030" w14:textId="77777777" w:rsidR="009F3611" w:rsidRPr="00C128FA" w:rsidRDefault="009F3611" w:rsidP="009F3611">
            <w:pPr>
              <w:pStyle w:val="XML1"/>
            </w:pPr>
            <w:r w:rsidRPr="00C128FA">
              <w:t xml:space="preserve">          is the source IP address of packets sent to this OpenFlow</w:t>
            </w:r>
          </w:p>
          <w:p w14:paraId="666BD1E9" w14:textId="77777777" w:rsidR="009F3611" w:rsidRPr="00C128FA" w:rsidRDefault="009F3611" w:rsidP="009F3611">
            <w:pPr>
              <w:pStyle w:val="XML1"/>
            </w:pPr>
            <w:r w:rsidRPr="00C128FA">
              <w:t xml:space="preserve">          Controller.  If present, this element overrides any</w:t>
            </w:r>
          </w:p>
          <w:p w14:paraId="5160B4A1" w14:textId="77777777" w:rsidR="009F3611" w:rsidRPr="00C128FA" w:rsidRDefault="009F3611" w:rsidP="009F3611">
            <w:pPr>
              <w:pStyle w:val="XML1"/>
            </w:pPr>
            <w:r w:rsidRPr="00C128FA">
              <w:t xml:space="preserve">          default IP address.";</w:t>
            </w:r>
          </w:p>
          <w:p w14:paraId="05FE6E4A" w14:textId="77777777" w:rsidR="009F3611" w:rsidRPr="00C128FA" w:rsidRDefault="009F3611" w:rsidP="009F3611">
            <w:pPr>
              <w:pStyle w:val="XML1"/>
            </w:pPr>
            <w:r w:rsidRPr="00C128FA">
              <w:t xml:space="preserve">      }</w:t>
            </w:r>
          </w:p>
          <w:p w14:paraId="0CD9D2A5" w14:textId="77777777" w:rsidR="009F3611" w:rsidRPr="00C128FA" w:rsidRDefault="009F3611" w:rsidP="009F3611">
            <w:pPr>
              <w:pStyle w:val="XML1"/>
            </w:pPr>
            <w:r w:rsidRPr="00C128FA">
              <w:t xml:space="preserve">      leaf local-port-in-use {</w:t>
            </w:r>
          </w:p>
          <w:p w14:paraId="1B72BB8A" w14:textId="77777777" w:rsidR="009F3611" w:rsidRPr="00C128FA" w:rsidRDefault="009F3611" w:rsidP="009F3611">
            <w:pPr>
              <w:pStyle w:val="XML1"/>
            </w:pPr>
            <w:r w:rsidRPr="00C128FA">
              <w:t xml:space="preserve">        type inet:port-number;</w:t>
            </w:r>
          </w:p>
          <w:p w14:paraId="1B916E6F" w14:textId="77777777" w:rsidR="009F3611" w:rsidRPr="00C128FA" w:rsidRDefault="009F3611" w:rsidP="009F3611">
            <w:pPr>
              <w:pStyle w:val="XML1"/>
            </w:pPr>
            <w:r w:rsidRPr="00C128FA">
              <w:t xml:space="preserve">        description "The local TCP port number of the OpenFlow</w:t>
            </w:r>
          </w:p>
          <w:p w14:paraId="35464EDF" w14:textId="77777777" w:rsidR="009F3611" w:rsidRPr="00C128FA" w:rsidRDefault="009F3611" w:rsidP="009F3611">
            <w:pPr>
              <w:pStyle w:val="XML1"/>
            </w:pPr>
            <w:r w:rsidRPr="00C128FA">
              <w:t xml:space="preserve">          Logical Switch.  If element connection-state has value</w:t>
            </w:r>
          </w:p>
          <w:p w14:paraId="654CA3D7" w14:textId="77777777" w:rsidR="009F3611" w:rsidRPr="00C128FA" w:rsidRDefault="009F3611" w:rsidP="009F3611">
            <w:pPr>
              <w:pStyle w:val="XML1"/>
            </w:pPr>
            <w:r w:rsidRPr="00C128FA">
              <w:t xml:space="preserve">          'up', then this element indicates the actual port number</w:t>
            </w:r>
          </w:p>
          <w:p w14:paraId="48365F59" w14:textId="77777777" w:rsidR="009F3611" w:rsidRPr="00C128FA" w:rsidRDefault="009F3611" w:rsidP="009F3611">
            <w:pPr>
              <w:pStyle w:val="XML1"/>
            </w:pPr>
            <w:r w:rsidRPr="00C128FA">
              <w:t xml:space="preserve">          in use.  If element connection-state has value 'down',</w:t>
            </w:r>
          </w:p>
          <w:p w14:paraId="68F4B6EA" w14:textId="77777777" w:rsidR="009F3611" w:rsidRPr="00C128FA" w:rsidRDefault="009F3611" w:rsidP="009F3611">
            <w:pPr>
              <w:pStyle w:val="XML1"/>
            </w:pPr>
            <w:r w:rsidRPr="00C128FA">
              <w:t xml:space="preserve">          then this element indicates the port number used for the</w:t>
            </w:r>
          </w:p>
          <w:p w14:paraId="0F1A2A31" w14:textId="77777777" w:rsidR="009F3611" w:rsidRPr="00C128FA" w:rsidRDefault="009F3611" w:rsidP="009F3611">
            <w:pPr>
              <w:pStyle w:val="XML1"/>
            </w:pPr>
            <w:r w:rsidRPr="00C128FA">
              <w:t xml:space="preserve">          last attempt to establish a connection with this OpenFlow</w:t>
            </w:r>
          </w:p>
          <w:p w14:paraId="79D164F3" w14:textId="77777777" w:rsidR="009F3611" w:rsidRPr="00C128FA" w:rsidRDefault="009F3611" w:rsidP="009F3611">
            <w:pPr>
              <w:pStyle w:val="XML1"/>
            </w:pPr>
            <w:r w:rsidRPr="00C128FA">
              <w:t xml:space="preserve">          Controller.??? </w:t>
            </w:r>
          </w:p>
          <w:p w14:paraId="711AC598" w14:textId="77777777" w:rsidR="009F3611" w:rsidRPr="00C128FA" w:rsidRDefault="009F3611" w:rsidP="009F3611">
            <w:pPr>
              <w:pStyle w:val="XML1"/>
            </w:pPr>
            <w:r w:rsidRPr="00C128FA">
              <w:t xml:space="preserve">          When connecting to this OpenFlow Controller, it is the </w:t>
            </w:r>
          </w:p>
          <w:p w14:paraId="2B1B5A12" w14:textId="77777777" w:rsidR="009F3611" w:rsidRPr="00C128FA" w:rsidRDefault="009F3611" w:rsidP="009F3611">
            <w:pPr>
              <w:pStyle w:val="XML1"/>
            </w:pPr>
            <w:r w:rsidRPr="00C128FA">
              <w:t xml:space="preserve">          source TCP port number of packets sent to this OpenFlow </w:t>
            </w:r>
          </w:p>
          <w:p w14:paraId="535B3623" w14:textId="77777777" w:rsidR="009F3611" w:rsidRPr="00C128FA" w:rsidRDefault="009F3611" w:rsidP="009F3611">
            <w:pPr>
              <w:pStyle w:val="XML1"/>
            </w:pPr>
            <w:r w:rsidRPr="00C128FA">
              <w:t xml:space="preserve">          Controller.  If this element has its defaqult value 0,</w:t>
            </w:r>
          </w:p>
          <w:p w14:paraId="6D38AF22" w14:textId="77777777" w:rsidR="009F3611" w:rsidRPr="00C128FA" w:rsidRDefault="009F3611" w:rsidP="009F3611">
            <w:pPr>
              <w:pStyle w:val="XML1"/>
            </w:pPr>
            <w:r w:rsidRPr="00C128FA">
              <w:t xml:space="preserve">          then port number is chosen arbitrarily by the OpenFlow</w:t>
            </w:r>
          </w:p>
          <w:p w14:paraId="32A3A410" w14:textId="77777777" w:rsidR="009F3611" w:rsidRPr="00C128FA" w:rsidRDefault="009F3611" w:rsidP="009F3611">
            <w:pPr>
              <w:pStyle w:val="XML1"/>
            </w:pPr>
            <w:r w:rsidRPr="00C128FA">
              <w:t xml:space="preserve">          Logical Switch.";</w:t>
            </w:r>
          </w:p>
          <w:p w14:paraId="4AD9C544" w14:textId="77777777" w:rsidR="009F3611" w:rsidRPr="00C128FA" w:rsidRDefault="009F3611" w:rsidP="009F3611">
            <w:pPr>
              <w:pStyle w:val="XML1"/>
            </w:pPr>
            <w:r w:rsidRPr="00C128FA">
              <w:t xml:space="preserve">      }</w:t>
            </w:r>
          </w:p>
          <w:p w14:paraId="1F71982C" w14:textId="77777777" w:rsidR="009F3611" w:rsidRPr="00C128FA" w:rsidRDefault="009F3611" w:rsidP="009F3611">
            <w:pPr>
              <w:pStyle w:val="XML1"/>
            </w:pPr>
            <w:r w:rsidRPr="00C128FA">
              <w:t xml:space="preserve">    }</w:t>
            </w:r>
          </w:p>
          <w:p w14:paraId="63E79AFC" w14:textId="77777777" w:rsidR="009F3611" w:rsidRPr="00C128FA" w:rsidRDefault="009F3611" w:rsidP="009F3611">
            <w:pPr>
              <w:pStyle w:val="XML1"/>
            </w:pPr>
            <w:r w:rsidRPr="00C128FA">
              <w:t xml:space="preserve">  }</w:t>
            </w:r>
          </w:p>
          <w:p w14:paraId="4731AEEE" w14:textId="77777777" w:rsidR="009F3611" w:rsidRPr="00C128FA" w:rsidRDefault="009F3611" w:rsidP="009F3611">
            <w:pPr>
              <w:pStyle w:val="XML1"/>
            </w:pPr>
          </w:p>
          <w:p w14:paraId="5810C430" w14:textId="77777777" w:rsidR="009F3611" w:rsidRPr="00C128FA" w:rsidRDefault="009F3611" w:rsidP="009F3611">
            <w:pPr>
              <w:pStyle w:val="XML1"/>
            </w:pPr>
            <w:r w:rsidRPr="00C128FA">
              <w:t xml:space="preserve">  grouping OFResourceType {</w:t>
            </w:r>
          </w:p>
          <w:p w14:paraId="16435C94" w14:textId="77777777" w:rsidR="009F3611" w:rsidRPr="00C128FA" w:rsidRDefault="009F3611" w:rsidP="009F3611">
            <w:pPr>
              <w:pStyle w:val="XML1"/>
            </w:pPr>
            <w:r w:rsidRPr="00C128FA">
              <w:t xml:space="preserve">    description "This element specifies a generic OpenFlow resource</w:t>
            </w:r>
          </w:p>
          <w:p w14:paraId="314345E6" w14:textId="77777777" w:rsidR="009F3611" w:rsidRPr="00C128FA" w:rsidRDefault="009F3611" w:rsidP="009F3611">
            <w:pPr>
              <w:pStyle w:val="XML1"/>
            </w:pPr>
            <w:r w:rsidRPr="00C128FA">
              <w:t xml:space="preserve">      that is used as a basis for specific resources. Even though</w:t>
            </w:r>
          </w:p>
          <w:p w14:paraId="7CDD61DE" w14:textId="77777777" w:rsidR="009F3611" w:rsidRPr="00C128FA" w:rsidRDefault="009F3611" w:rsidP="009F3611">
            <w:pPr>
              <w:pStyle w:val="XML1"/>
            </w:pPr>
            <w:r w:rsidRPr="00C128FA">
              <w:t xml:space="preserve">      this element is not used on its own the following rules for</w:t>
            </w:r>
          </w:p>
          <w:p w14:paraId="54006F45" w14:textId="77777777" w:rsidR="009F3611" w:rsidRPr="00C128FA" w:rsidRDefault="009F3611" w:rsidP="009F3611">
            <w:pPr>
              <w:pStyle w:val="XML1"/>
            </w:pPr>
            <w:r w:rsidRPr="00C128FA">
              <w:t xml:space="preserve">      NETCONF operations MUST be obeyed also by elemnts using this</w:t>
            </w:r>
          </w:p>
          <w:p w14:paraId="2FB97A04" w14:textId="77777777" w:rsidR="009F3611" w:rsidRPr="00C128FA" w:rsidRDefault="009F3611" w:rsidP="009F3611">
            <w:pPr>
              <w:pStyle w:val="XML1"/>
            </w:pPr>
            <w:r w:rsidRPr="00C128FA">
              <w:t xml:space="preserve">      element.</w:t>
            </w:r>
          </w:p>
          <w:p w14:paraId="798ABE05" w14:textId="77777777" w:rsidR="009F3611" w:rsidRPr="00C128FA" w:rsidRDefault="009F3611" w:rsidP="009F3611">
            <w:pPr>
              <w:pStyle w:val="XML1"/>
            </w:pPr>
          </w:p>
          <w:p w14:paraId="5AA8CC76" w14:textId="77777777" w:rsidR="009F3611" w:rsidRPr="00C128FA" w:rsidRDefault="009F3611" w:rsidP="009F3611">
            <w:pPr>
              <w:pStyle w:val="XML1"/>
            </w:pPr>
            <w:r w:rsidRPr="00C128FA">
              <w:t xml:space="preserve">      NETCONF &lt;edit-config&gt; operations MUST be implemented as </w:t>
            </w:r>
          </w:p>
          <w:p w14:paraId="18B8B472" w14:textId="77777777" w:rsidR="009F3611" w:rsidRPr="00C128FA" w:rsidRDefault="009F3611" w:rsidP="009F3611">
            <w:pPr>
              <w:pStyle w:val="XML1"/>
            </w:pPr>
            <w:r w:rsidRPr="00C128FA">
              <w:t xml:space="preserve">      follows: </w:t>
            </w:r>
          </w:p>
          <w:p w14:paraId="00EF2A46" w14:textId="77777777" w:rsidR="009F3611" w:rsidRPr="00C128FA" w:rsidRDefault="009F3611" w:rsidP="009F3611">
            <w:pPr>
              <w:pStyle w:val="XML1"/>
            </w:pPr>
          </w:p>
          <w:p w14:paraId="72355D06" w14:textId="77777777" w:rsidR="009F3611" w:rsidRPr="00C128FA" w:rsidRDefault="009F3611" w:rsidP="009F3611">
            <w:pPr>
              <w:pStyle w:val="XML1"/>
            </w:pPr>
            <w:r w:rsidRPr="00C128FA">
              <w:t xml:space="preserve">      * The 'id' element MUST be present at all &lt;edit-config&gt;</w:t>
            </w:r>
          </w:p>
          <w:p w14:paraId="043EA5B9" w14:textId="77777777" w:rsidR="009F3611" w:rsidRPr="00C128FA" w:rsidRDefault="009F3611" w:rsidP="009F3611">
            <w:pPr>
              <w:pStyle w:val="XML1"/>
            </w:pPr>
            <w:r w:rsidRPr="00C128FA">
              <w:t xml:space="preserve">        operations to identify the resource.</w:t>
            </w:r>
          </w:p>
          <w:p w14:paraId="7268507E" w14:textId="77777777" w:rsidR="009F3611" w:rsidRPr="00C128FA" w:rsidRDefault="009F3611" w:rsidP="009F3611">
            <w:pPr>
              <w:pStyle w:val="XML1"/>
            </w:pPr>
            <w:r w:rsidRPr="00C128FA">
              <w:t xml:space="preserve">      * If the operation is 'merge' or 'replace', the element is</w:t>
            </w:r>
          </w:p>
          <w:p w14:paraId="26E4EB02" w14:textId="77777777" w:rsidR="009F3611" w:rsidRPr="00C128FA" w:rsidRDefault="009F3611" w:rsidP="009F3611">
            <w:pPr>
              <w:pStyle w:val="XML1"/>
            </w:pPr>
            <w:r w:rsidRPr="00C128FA">
              <w:t xml:space="preserve">        created if it does not exist, and its value is set to the</w:t>
            </w:r>
          </w:p>
          <w:p w14:paraId="37188185" w14:textId="77777777" w:rsidR="009F3611" w:rsidRPr="00C128FA" w:rsidRDefault="009F3611" w:rsidP="009F3611">
            <w:pPr>
              <w:pStyle w:val="XML1"/>
            </w:pPr>
            <w:r w:rsidRPr="00C128FA">
              <w:t xml:space="preserve">        value found in the XML RPC data.</w:t>
            </w:r>
          </w:p>
          <w:p w14:paraId="422DA455" w14:textId="77777777" w:rsidR="009F3611" w:rsidRPr="00C128FA" w:rsidRDefault="009F3611" w:rsidP="009F3611">
            <w:pPr>
              <w:pStyle w:val="XML1"/>
            </w:pPr>
            <w:r w:rsidRPr="00C128FA">
              <w:t xml:space="preserve">      * If the operation is 'create', the element is created if it</w:t>
            </w:r>
          </w:p>
          <w:p w14:paraId="6C0622A0" w14:textId="77777777" w:rsidR="009F3611" w:rsidRPr="00C128FA" w:rsidRDefault="009F3611" w:rsidP="009F3611">
            <w:pPr>
              <w:pStyle w:val="XML1"/>
            </w:pPr>
            <w:r w:rsidRPr="00C128FA">
              <w:t xml:space="preserve">        does not exist. If the element already exists, a</w:t>
            </w:r>
          </w:p>
          <w:p w14:paraId="426B347C"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25C94327" w14:textId="77777777" w:rsidR="009F3611" w:rsidRPr="00C128FA" w:rsidRDefault="009F3611" w:rsidP="009F3611">
            <w:pPr>
              <w:pStyle w:val="XML1"/>
            </w:pPr>
            <w:r w:rsidRPr="00C128FA">
              <w:t xml:space="preserve">      * If the operation is 'delete', the element is deleted if it</w:t>
            </w:r>
          </w:p>
          <w:p w14:paraId="3521FB4C"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73B25B10" w14:textId="77777777" w:rsidR="009F3611" w:rsidRPr="00C128FA" w:rsidRDefault="009F3611" w:rsidP="009F3611">
            <w:pPr>
              <w:pStyle w:val="XML1"/>
            </w:pPr>
            <w:r w:rsidRPr="00C128FA">
              <w:t xml:space="preserve">        error is returned.";</w:t>
            </w:r>
          </w:p>
          <w:p w14:paraId="1C5C6775" w14:textId="77777777" w:rsidR="009F3611" w:rsidRPr="00C128FA" w:rsidRDefault="009F3611" w:rsidP="009F3611">
            <w:pPr>
              <w:pStyle w:val="XML1"/>
            </w:pPr>
            <w:r w:rsidRPr="00C128FA">
              <w:t xml:space="preserve">    leaf resource-id {</w:t>
            </w:r>
          </w:p>
          <w:p w14:paraId="1FF9A389" w14:textId="77777777" w:rsidR="009F3611" w:rsidRPr="00C128FA" w:rsidRDefault="009F3611" w:rsidP="009F3611">
            <w:pPr>
              <w:pStyle w:val="XML1"/>
            </w:pPr>
            <w:r w:rsidRPr="00C128FA">
              <w:t xml:space="preserve">      type inet:uri;</w:t>
            </w:r>
          </w:p>
          <w:p w14:paraId="470382CE" w14:textId="77777777" w:rsidR="009F3611" w:rsidRPr="00C128FA" w:rsidRDefault="009F3611" w:rsidP="009F3611">
            <w:pPr>
              <w:pStyle w:val="XML1"/>
            </w:pPr>
            <w:r w:rsidRPr="00C128FA">
              <w:t xml:space="preserve">      mandatory true;</w:t>
            </w:r>
          </w:p>
          <w:p w14:paraId="6CBDEFFA" w14:textId="77777777" w:rsidR="009F3611" w:rsidRPr="00C128FA" w:rsidRDefault="009F3611" w:rsidP="009F3611">
            <w:pPr>
              <w:pStyle w:val="XML1"/>
            </w:pPr>
            <w:r w:rsidRPr="00C128FA">
              <w:t xml:space="preserve">      description "A unique but locally arbitrary identifier that</w:t>
            </w:r>
          </w:p>
          <w:p w14:paraId="4DAC2D2D" w14:textId="77777777" w:rsidR="009F3611" w:rsidRPr="00C128FA" w:rsidRDefault="009F3611" w:rsidP="009F3611">
            <w:pPr>
              <w:pStyle w:val="XML1"/>
            </w:pPr>
            <w:r w:rsidRPr="00C128FA">
              <w:t xml:space="preserve">        uniquely identifies an OpenFlow Port within the context  </w:t>
            </w:r>
          </w:p>
          <w:p w14:paraId="614DEBA4" w14:textId="77777777" w:rsidR="009F3611" w:rsidRPr="00C128FA" w:rsidRDefault="009F3611" w:rsidP="009F3611">
            <w:pPr>
              <w:pStyle w:val="XML1"/>
            </w:pPr>
            <w:r w:rsidRPr="00C128FA">
              <w:t xml:space="preserve">        of an OpenFlow Logical Switch.  It MUST be persistent</w:t>
            </w:r>
          </w:p>
          <w:p w14:paraId="0555D9AF" w14:textId="77777777" w:rsidR="009F3611" w:rsidRPr="00C128FA" w:rsidRDefault="009F3611" w:rsidP="009F3611">
            <w:pPr>
              <w:pStyle w:val="XML1"/>
            </w:pPr>
            <w:r w:rsidRPr="00C128FA">
              <w:t xml:space="preserve">        across reboots of the OpenFlow Capable Switch.</w:t>
            </w:r>
          </w:p>
          <w:p w14:paraId="498CBFA7" w14:textId="77777777" w:rsidR="009F3611" w:rsidRPr="00C128FA" w:rsidRDefault="009F3611" w:rsidP="009F3611">
            <w:pPr>
              <w:pStyle w:val="XML1"/>
            </w:pPr>
          </w:p>
          <w:p w14:paraId="37A14289" w14:textId="77777777" w:rsidR="009F3611" w:rsidRPr="00C128FA" w:rsidRDefault="009F3611" w:rsidP="009F3611">
            <w:pPr>
              <w:pStyle w:val="XML1"/>
            </w:pPr>
            <w:r w:rsidRPr="00C128FA">
              <w:t xml:space="preserve">        This element MUST be present to identify the OpenFlow</w:t>
            </w:r>
          </w:p>
          <w:p w14:paraId="40824594" w14:textId="77777777" w:rsidR="009F3611" w:rsidRPr="00C128FA" w:rsidRDefault="009F3611" w:rsidP="009F3611">
            <w:pPr>
              <w:pStyle w:val="XML1"/>
            </w:pPr>
            <w:r w:rsidRPr="00C128FA">
              <w:lastRenderedPageBreak/>
              <w:t xml:space="preserve">        resource.";</w:t>
            </w:r>
          </w:p>
          <w:p w14:paraId="60B4275D" w14:textId="77777777" w:rsidR="009F3611" w:rsidRPr="00C128FA" w:rsidRDefault="009F3611" w:rsidP="009F3611">
            <w:pPr>
              <w:pStyle w:val="XML1"/>
            </w:pPr>
            <w:r w:rsidRPr="00C128FA">
              <w:t xml:space="preserve">    }</w:t>
            </w:r>
          </w:p>
          <w:p w14:paraId="7A570A80" w14:textId="77777777" w:rsidR="009F3611" w:rsidRPr="00C128FA" w:rsidRDefault="009F3611" w:rsidP="009F3611">
            <w:pPr>
              <w:pStyle w:val="XML1"/>
            </w:pPr>
            <w:r w:rsidRPr="00C128FA">
              <w:t xml:space="preserve">  }</w:t>
            </w:r>
          </w:p>
          <w:p w14:paraId="783ACA08" w14:textId="77777777" w:rsidR="009F3611" w:rsidRPr="00C128FA" w:rsidRDefault="009F3611" w:rsidP="009F3611">
            <w:pPr>
              <w:pStyle w:val="XML1"/>
            </w:pPr>
          </w:p>
          <w:p w14:paraId="02658694" w14:textId="77777777" w:rsidR="009F3611" w:rsidRPr="00C128FA" w:rsidRDefault="009F3611" w:rsidP="009F3611">
            <w:pPr>
              <w:pStyle w:val="XML1"/>
            </w:pPr>
            <w:r w:rsidRPr="00C128FA">
              <w:t xml:space="preserve">  grouping OFPortBaseTunnelType {</w:t>
            </w:r>
          </w:p>
          <w:p w14:paraId="0BE87E03" w14:textId="77777777" w:rsidR="009F3611" w:rsidRPr="00C128FA" w:rsidRDefault="009F3611" w:rsidP="009F3611">
            <w:pPr>
              <w:pStyle w:val="XML1"/>
            </w:pPr>
            <w:r w:rsidRPr="00C128FA">
              <w:t xml:space="preserve">    description "A group of common elements that are included</w:t>
            </w:r>
          </w:p>
          <w:p w14:paraId="7136ECF1" w14:textId="77777777" w:rsidR="009F3611" w:rsidRPr="00C128FA" w:rsidRDefault="009F3611" w:rsidP="009F3611">
            <w:pPr>
              <w:pStyle w:val="XML1"/>
            </w:pPr>
            <w:r w:rsidRPr="00C128FA">
              <w:t xml:space="preserve">      in every supported tunnel type.  Tunnels are modeled as </w:t>
            </w:r>
          </w:p>
          <w:p w14:paraId="632CBEB1" w14:textId="77777777" w:rsidR="009F3611" w:rsidRPr="00C128FA" w:rsidRDefault="009F3611" w:rsidP="009F3611">
            <w:pPr>
              <w:pStyle w:val="XML1"/>
            </w:pPr>
            <w:r w:rsidRPr="00C128FA">
              <w:t xml:space="preserve">      logical ports.</w:t>
            </w:r>
          </w:p>
          <w:p w14:paraId="469C8576" w14:textId="77777777" w:rsidR="009F3611" w:rsidRPr="00C128FA" w:rsidRDefault="009F3611" w:rsidP="009F3611">
            <w:pPr>
              <w:pStyle w:val="XML1"/>
            </w:pPr>
          </w:p>
          <w:p w14:paraId="7DB8CEB0" w14:textId="77777777" w:rsidR="009F3611" w:rsidRPr="00C128FA" w:rsidRDefault="009F3611" w:rsidP="009F3611">
            <w:pPr>
              <w:pStyle w:val="XML1"/>
            </w:pPr>
            <w:r w:rsidRPr="00C128FA">
              <w:t xml:space="preserve">      One pair of local/remote endpoints must exist for a tunnel</w:t>
            </w:r>
          </w:p>
          <w:p w14:paraId="35DE3970" w14:textId="77777777" w:rsidR="009F3611" w:rsidRPr="00C128FA" w:rsidRDefault="009F3611" w:rsidP="009F3611">
            <w:pPr>
              <w:pStyle w:val="XML1"/>
            </w:pPr>
            <w:r w:rsidRPr="00C128FA">
              <w:t xml:space="preserve">      configuration.</w:t>
            </w:r>
          </w:p>
          <w:p w14:paraId="294E4F23" w14:textId="77777777" w:rsidR="009F3611" w:rsidRPr="00C128FA" w:rsidRDefault="009F3611" w:rsidP="009F3611">
            <w:pPr>
              <w:pStyle w:val="XML1"/>
            </w:pPr>
          </w:p>
          <w:p w14:paraId="3C3EB633" w14:textId="77777777" w:rsidR="009F3611" w:rsidRPr="00C128FA" w:rsidRDefault="009F3611" w:rsidP="009F3611">
            <w:pPr>
              <w:pStyle w:val="XML1"/>
            </w:pPr>
            <w:r w:rsidRPr="00C128FA">
              <w:t xml:space="preserve">      Only elements from one choice must exist at a time.";</w:t>
            </w:r>
          </w:p>
          <w:p w14:paraId="4CE09D1D" w14:textId="77777777" w:rsidR="009F3611" w:rsidRPr="00C128FA" w:rsidRDefault="009F3611" w:rsidP="009F3611">
            <w:pPr>
              <w:pStyle w:val="XML1"/>
            </w:pPr>
            <w:r w:rsidRPr="00C128FA">
              <w:t xml:space="preserve">    choice endpoints {</w:t>
            </w:r>
          </w:p>
          <w:p w14:paraId="5FF85287" w14:textId="77777777" w:rsidR="009F3611" w:rsidRPr="00C128FA" w:rsidRDefault="009F3611" w:rsidP="009F3611">
            <w:pPr>
              <w:pStyle w:val="XML1"/>
            </w:pPr>
            <w:r w:rsidRPr="00C128FA">
              <w:t xml:space="preserve">      mandatory true;</w:t>
            </w:r>
          </w:p>
          <w:p w14:paraId="5482DB96" w14:textId="77777777" w:rsidR="009F3611" w:rsidRPr="00C128FA" w:rsidRDefault="009F3611" w:rsidP="009F3611">
            <w:pPr>
              <w:pStyle w:val="XML1"/>
            </w:pPr>
            <w:r w:rsidRPr="00C128FA">
              <w:t xml:space="preserve">      case v4-endpoints {</w:t>
            </w:r>
          </w:p>
          <w:p w14:paraId="3B2EDB77" w14:textId="77777777" w:rsidR="009F3611" w:rsidRPr="00C128FA" w:rsidRDefault="009F3611" w:rsidP="009F3611">
            <w:pPr>
              <w:pStyle w:val="XML1"/>
            </w:pPr>
            <w:r w:rsidRPr="00C128FA">
              <w:t xml:space="preserve">        leaf local-endpoint-ipv4-adress {</w:t>
            </w:r>
          </w:p>
          <w:p w14:paraId="0FA63322" w14:textId="77777777" w:rsidR="009F3611" w:rsidRPr="00C128FA" w:rsidRDefault="009F3611" w:rsidP="009F3611">
            <w:pPr>
              <w:pStyle w:val="XML1"/>
            </w:pPr>
            <w:r w:rsidRPr="00C128FA">
              <w:t xml:space="preserve">          type inet:ipv4-address;</w:t>
            </w:r>
          </w:p>
          <w:p w14:paraId="76045D17" w14:textId="77777777" w:rsidR="009F3611" w:rsidRPr="00C128FA" w:rsidRDefault="009F3611" w:rsidP="009F3611">
            <w:pPr>
              <w:pStyle w:val="XML1"/>
            </w:pPr>
            <w:r w:rsidRPr="00C128FA">
              <w:t xml:space="preserve">          description "The IPv4 address of the local tunnel</w:t>
            </w:r>
          </w:p>
          <w:p w14:paraId="20742EF9" w14:textId="77777777" w:rsidR="009F3611" w:rsidRPr="00C128FA" w:rsidRDefault="009F3611" w:rsidP="009F3611">
            <w:pPr>
              <w:pStyle w:val="XML1"/>
            </w:pPr>
            <w:r w:rsidRPr="00C128FA">
              <w:t xml:space="preserve">            endpoint.";</w:t>
            </w:r>
          </w:p>
          <w:p w14:paraId="243AC46D" w14:textId="77777777" w:rsidR="009F3611" w:rsidRPr="00C128FA" w:rsidRDefault="009F3611" w:rsidP="009F3611">
            <w:pPr>
              <w:pStyle w:val="XML1"/>
            </w:pPr>
            <w:r w:rsidRPr="00C128FA">
              <w:t xml:space="preserve">        }</w:t>
            </w:r>
          </w:p>
          <w:p w14:paraId="7D8E4563" w14:textId="77777777" w:rsidR="009F3611" w:rsidRPr="00C128FA" w:rsidRDefault="009F3611" w:rsidP="009F3611">
            <w:pPr>
              <w:pStyle w:val="XML1"/>
            </w:pPr>
            <w:r w:rsidRPr="00C128FA">
              <w:t xml:space="preserve">        leaf remote-endpoint-ipv4-adress {</w:t>
            </w:r>
          </w:p>
          <w:p w14:paraId="5608E538" w14:textId="77777777" w:rsidR="009F3611" w:rsidRPr="00C128FA" w:rsidRDefault="009F3611" w:rsidP="009F3611">
            <w:pPr>
              <w:pStyle w:val="XML1"/>
            </w:pPr>
            <w:r w:rsidRPr="00C128FA">
              <w:t xml:space="preserve">          type inet:ipv4-address;</w:t>
            </w:r>
          </w:p>
          <w:p w14:paraId="2E4E71BB" w14:textId="77777777" w:rsidR="009F3611" w:rsidRPr="00C128FA" w:rsidRDefault="009F3611" w:rsidP="009F3611">
            <w:pPr>
              <w:pStyle w:val="XML1"/>
            </w:pPr>
            <w:r w:rsidRPr="00C128FA">
              <w:t xml:space="preserve">          description "The IPv4 address of the remote tunnel</w:t>
            </w:r>
          </w:p>
          <w:p w14:paraId="126DEB5A" w14:textId="77777777" w:rsidR="009F3611" w:rsidRPr="00C128FA" w:rsidRDefault="009F3611" w:rsidP="009F3611">
            <w:pPr>
              <w:pStyle w:val="XML1"/>
            </w:pPr>
            <w:r w:rsidRPr="00C128FA">
              <w:t xml:space="preserve">            endpoint.";</w:t>
            </w:r>
          </w:p>
          <w:p w14:paraId="1DEA9C10" w14:textId="77777777" w:rsidR="009F3611" w:rsidRPr="00C128FA" w:rsidRDefault="009F3611" w:rsidP="009F3611">
            <w:pPr>
              <w:pStyle w:val="XML1"/>
            </w:pPr>
            <w:r w:rsidRPr="00C128FA">
              <w:t xml:space="preserve">        }</w:t>
            </w:r>
          </w:p>
          <w:p w14:paraId="4C71C669" w14:textId="77777777" w:rsidR="009F3611" w:rsidRPr="00C128FA" w:rsidRDefault="009F3611" w:rsidP="009F3611">
            <w:pPr>
              <w:pStyle w:val="XML1"/>
            </w:pPr>
            <w:r w:rsidRPr="00C128FA">
              <w:t xml:space="preserve">      }</w:t>
            </w:r>
          </w:p>
          <w:p w14:paraId="43D5979D" w14:textId="77777777" w:rsidR="009F3611" w:rsidRPr="00C128FA" w:rsidRDefault="009F3611" w:rsidP="009F3611">
            <w:pPr>
              <w:pStyle w:val="XML1"/>
            </w:pPr>
            <w:r w:rsidRPr="00C128FA">
              <w:t xml:space="preserve">      case v6-endpoints {</w:t>
            </w:r>
          </w:p>
          <w:p w14:paraId="74264A55" w14:textId="77777777" w:rsidR="009F3611" w:rsidRPr="00C128FA" w:rsidRDefault="009F3611" w:rsidP="009F3611">
            <w:pPr>
              <w:pStyle w:val="XML1"/>
            </w:pPr>
            <w:r w:rsidRPr="00C128FA">
              <w:t xml:space="preserve">        leaf local-endpoint-ipv6-adress {</w:t>
            </w:r>
          </w:p>
          <w:p w14:paraId="7BFE9915" w14:textId="77777777" w:rsidR="009F3611" w:rsidRPr="00C128FA" w:rsidRDefault="009F3611" w:rsidP="009F3611">
            <w:pPr>
              <w:pStyle w:val="XML1"/>
            </w:pPr>
            <w:r w:rsidRPr="00C128FA">
              <w:t xml:space="preserve">          type inet:ipv6-address;</w:t>
            </w:r>
          </w:p>
          <w:p w14:paraId="7143C4B8" w14:textId="77777777" w:rsidR="009F3611" w:rsidRPr="00C128FA" w:rsidRDefault="009F3611" w:rsidP="009F3611">
            <w:pPr>
              <w:pStyle w:val="XML1"/>
            </w:pPr>
            <w:r w:rsidRPr="00C128FA">
              <w:t xml:space="preserve">          description "The IPv6 address of the local tunnel</w:t>
            </w:r>
          </w:p>
          <w:p w14:paraId="4FDEBE0E" w14:textId="77777777" w:rsidR="009F3611" w:rsidRPr="00C128FA" w:rsidRDefault="009F3611" w:rsidP="009F3611">
            <w:pPr>
              <w:pStyle w:val="XML1"/>
            </w:pPr>
            <w:r w:rsidRPr="00C128FA">
              <w:t xml:space="preserve">            endpoint.";</w:t>
            </w:r>
          </w:p>
          <w:p w14:paraId="2F2DF8A0" w14:textId="77777777" w:rsidR="009F3611" w:rsidRPr="00C128FA" w:rsidRDefault="009F3611" w:rsidP="009F3611">
            <w:pPr>
              <w:pStyle w:val="XML1"/>
            </w:pPr>
            <w:r w:rsidRPr="00C128FA">
              <w:t xml:space="preserve">        }</w:t>
            </w:r>
          </w:p>
          <w:p w14:paraId="11A7EE4A" w14:textId="77777777" w:rsidR="009F3611" w:rsidRPr="00C128FA" w:rsidRDefault="009F3611" w:rsidP="009F3611">
            <w:pPr>
              <w:pStyle w:val="XML1"/>
            </w:pPr>
            <w:r w:rsidRPr="00C128FA">
              <w:t xml:space="preserve">        leaf remote-endpoint-ipv6-adress {</w:t>
            </w:r>
          </w:p>
          <w:p w14:paraId="726D5064" w14:textId="77777777" w:rsidR="009F3611" w:rsidRPr="00C128FA" w:rsidRDefault="009F3611" w:rsidP="009F3611">
            <w:pPr>
              <w:pStyle w:val="XML1"/>
            </w:pPr>
            <w:r w:rsidRPr="00C128FA">
              <w:t xml:space="preserve">          type inet:ipv6-address;</w:t>
            </w:r>
          </w:p>
          <w:p w14:paraId="66B1FF6A" w14:textId="77777777" w:rsidR="009F3611" w:rsidRPr="00C128FA" w:rsidRDefault="009F3611" w:rsidP="009F3611">
            <w:pPr>
              <w:pStyle w:val="XML1"/>
            </w:pPr>
            <w:r w:rsidRPr="00C128FA">
              <w:t xml:space="preserve">          description "The IPv6 address of the remote tunnel</w:t>
            </w:r>
          </w:p>
          <w:p w14:paraId="55A085B6" w14:textId="77777777" w:rsidR="009F3611" w:rsidRPr="00C128FA" w:rsidRDefault="009F3611" w:rsidP="009F3611">
            <w:pPr>
              <w:pStyle w:val="XML1"/>
            </w:pPr>
            <w:r w:rsidRPr="00C128FA">
              <w:t xml:space="preserve">            endpoint.";</w:t>
            </w:r>
          </w:p>
          <w:p w14:paraId="0A3668CB" w14:textId="77777777" w:rsidR="009F3611" w:rsidRPr="00C128FA" w:rsidRDefault="009F3611" w:rsidP="009F3611">
            <w:pPr>
              <w:pStyle w:val="XML1"/>
            </w:pPr>
            <w:r w:rsidRPr="00C128FA">
              <w:t xml:space="preserve">        }</w:t>
            </w:r>
          </w:p>
          <w:p w14:paraId="645EE6C5" w14:textId="77777777" w:rsidR="009F3611" w:rsidRPr="00C128FA" w:rsidRDefault="009F3611" w:rsidP="009F3611">
            <w:pPr>
              <w:pStyle w:val="XML1"/>
            </w:pPr>
            <w:r w:rsidRPr="00C128FA">
              <w:t xml:space="preserve">      }</w:t>
            </w:r>
          </w:p>
          <w:p w14:paraId="27C80828" w14:textId="77777777" w:rsidR="009F3611" w:rsidRPr="00C128FA" w:rsidRDefault="009F3611" w:rsidP="009F3611">
            <w:pPr>
              <w:pStyle w:val="XML1"/>
            </w:pPr>
            <w:r w:rsidRPr="00C128FA">
              <w:t xml:space="preserve">      case mac-endpoints {</w:t>
            </w:r>
          </w:p>
          <w:p w14:paraId="3FEDB249" w14:textId="77777777" w:rsidR="009F3611" w:rsidRPr="00C128FA" w:rsidRDefault="009F3611" w:rsidP="009F3611">
            <w:pPr>
              <w:pStyle w:val="XML1"/>
            </w:pPr>
            <w:r w:rsidRPr="00C128FA">
              <w:t xml:space="preserve">        leaf local-endpoint-mac-adress {</w:t>
            </w:r>
          </w:p>
          <w:p w14:paraId="1CDD6680" w14:textId="77777777" w:rsidR="009F3611" w:rsidRPr="00C128FA" w:rsidRDefault="009F3611" w:rsidP="009F3611">
            <w:pPr>
              <w:pStyle w:val="XML1"/>
            </w:pPr>
            <w:r w:rsidRPr="00C128FA">
              <w:t xml:space="preserve">          type yang:mac-address;</w:t>
            </w:r>
          </w:p>
          <w:p w14:paraId="74B1F704" w14:textId="77777777" w:rsidR="009F3611" w:rsidRPr="00C128FA" w:rsidRDefault="009F3611" w:rsidP="009F3611">
            <w:pPr>
              <w:pStyle w:val="XML1"/>
            </w:pPr>
            <w:r w:rsidRPr="00C128FA">
              <w:t xml:space="preserve">          description "The MAC address of the local tunnel</w:t>
            </w:r>
          </w:p>
          <w:p w14:paraId="6A5E4F55" w14:textId="77777777" w:rsidR="009F3611" w:rsidRPr="00C128FA" w:rsidRDefault="009F3611" w:rsidP="009F3611">
            <w:pPr>
              <w:pStyle w:val="XML1"/>
            </w:pPr>
            <w:r w:rsidRPr="00C128FA">
              <w:t xml:space="preserve">            endpoint.";</w:t>
            </w:r>
          </w:p>
          <w:p w14:paraId="3F166BE3" w14:textId="77777777" w:rsidR="009F3611" w:rsidRPr="00C128FA" w:rsidRDefault="009F3611" w:rsidP="009F3611">
            <w:pPr>
              <w:pStyle w:val="XML1"/>
            </w:pPr>
            <w:r w:rsidRPr="00C128FA">
              <w:t xml:space="preserve">        }</w:t>
            </w:r>
          </w:p>
          <w:p w14:paraId="5A35AE8B" w14:textId="77777777" w:rsidR="009F3611" w:rsidRPr="00C128FA" w:rsidRDefault="009F3611" w:rsidP="009F3611">
            <w:pPr>
              <w:pStyle w:val="XML1"/>
            </w:pPr>
            <w:r w:rsidRPr="00C128FA">
              <w:t xml:space="preserve">        leaf remote-endpoint-mac-adress {</w:t>
            </w:r>
          </w:p>
          <w:p w14:paraId="5875E47C" w14:textId="77777777" w:rsidR="009F3611" w:rsidRPr="00C128FA" w:rsidRDefault="009F3611" w:rsidP="009F3611">
            <w:pPr>
              <w:pStyle w:val="XML1"/>
            </w:pPr>
            <w:r w:rsidRPr="00C128FA">
              <w:t xml:space="preserve">          type yang:mac-address;</w:t>
            </w:r>
          </w:p>
          <w:p w14:paraId="3DCB48A8" w14:textId="77777777" w:rsidR="009F3611" w:rsidRPr="00C128FA" w:rsidRDefault="009F3611" w:rsidP="009F3611">
            <w:pPr>
              <w:pStyle w:val="XML1"/>
            </w:pPr>
            <w:r w:rsidRPr="00C128FA">
              <w:t xml:space="preserve">          description "The MAC address of the remote tunnel</w:t>
            </w:r>
          </w:p>
          <w:p w14:paraId="3AAF262E" w14:textId="77777777" w:rsidR="009F3611" w:rsidRPr="00C128FA" w:rsidRDefault="009F3611" w:rsidP="009F3611">
            <w:pPr>
              <w:pStyle w:val="XML1"/>
            </w:pPr>
            <w:r w:rsidRPr="00C128FA">
              <w:t xml:space="preserve">            endpoint.";</w:t>
            </w:r>
          </w:p>
          <w:p w14:paraId="6C5881AF" w14:textId="77777777" w:rsidR="009F3611" w:rsidRPr="00C128FA" w:rsidRDefault="009F3611" w:rsidP="009F3611">
            <w:pPr>
              <w:pStyle w:val="XML1"/>
            </w:pPr>
            <w:r w:rsidRPr="00C128FA">
              <w:t xml:space="preserve">        }</w:t>
            </w:r>
          </w:p>
          <w:p w14:paraId="1A7401A6" w14:textId="77777777" w:rsidR="009F3611" w:rsidRPr="00C128FA" w:rsidRDefault="009F3611" w:rsidP="009F3611">
            <w:pPr>
              <w:pStyle w:val="XML1"/>
            </w:pPr>
            <w:r w:rsidRPr="00C128FA">
              <w:t xml:space="preserve">      }</w:t>
            </w:r>
          </w:p>
          <w:p w14:paraId="6F700682" w14:textId="77777777" w:rsidR="009F3611" w:rsidRPr="00C128FA" w:rsidRDefault="009F3611" w:rsidP="009F3611">
            <w:pPr>
              <w:pStyle w:val="XML1"/>
            </w:pPr>
            <w:r w:rsidRPr="00C128FA">
              <w:t xml:space="preserve">    }</w:t>
            </w:r>
          </w:p>
          <w:p w14:paraId="37B694D3" w14:textId="77777777" w:rsidR="009F3611" w:rsidRPr="00C128FA" w:rsidRDefault="009F3611" w:rsidP="009F3611">
            <w:pPr>
              <w:pStyle w:val="XML1"/>
            </w:pPr>
            <w:r w:rsidRPr="00C128FA">
              <w:t xml:space="preserve">  }</w:t>
            </w:r>
          </w:p>
          <w:p w14:paraId="72783632" w14:textId="77777777" w:rsidR="009F3611" w:rsidRPr="00C128FA" w:rsidRDefault="009F3611" w:rsidP="009F3611">
            <w:pPr>
              <w:pStyle w:val="XML1"/>
            </w:pPr>
          </w:p>
          <w:p w14:paraId="08C40A50" w14:textId="77777777" w:rsidR="009F3611" w:rsidRPr="00C128FA" w:rsidRDefault="009F3611" w:rsidP="009F3611">
            <w:pPr>
              <w:pStyle w:val="XML1"/>
            </w:pPr>
            <w:r w:rsidRPr="00C128FA">
              <w:t xml:space="preserve">  grouping OFPortIPGRETunnelType {</w:t>
            </w:r>
          </w:p>
          <w:p w14:paraId="63CC52FC" w14:textId="77777777" w:rsidR="009F3611" w:rsidRPr="00C128FA" w:rsidRDefault="009F3611" w:rsidP="009F3611">
            <w:pPr>
              <w:pStyle w:val="XML1"/>
            </w:pPr>
            <w:r w:rsidRPr="00C128FA">
              <w:t xml:space="preserve">    description "Properties of a IP-in-GRE tunnel with key,</w:t>
            </w:r>
          </w:p>
          <w:p w14:paraId="30988908" w14:textId="77777777" w:rsidR="009F3611" w:rsidRPr="00C128FA" w:rsidRDefault="009F3611" w:rsidP="009F3611">
            <w:pPr>
              <w:pStyle w:val="XML1"/>
            </w:pPr>
            <w:r w:rsidRPr="00C128FA">
              <w:lastRenderedPageBreak/>
              <w:t xml:space="preserve">      checksum, and sequence number information.";</w:t>
            </w:r>
          </w:p>
          <w:p w14:paraId="66CDB891" w14:textId="77777777" w:rsidR="009F3611" w:rsidRPr="00C128FA" w:rsidRDefault="009F3611" w:rsidP="009F3611">
            <w:pPr>
              <w:pStyle w:val="XML1"/>
            </w:pPr>
            <w:r w:rsidRPr="00C128FA">
              <w:t xml:space="preserve">    uses OFPortBaseTunnelType;</w:t>
            </w:r>
          </w:p>
          <w:p w14:paraId="7D2E8982" w14:textId="77777777" w:rsidR="009F3611" w:rsidRPr="00C128FA" w:rsidRDefault="009F3611" w:rsidP="009F3611">
            <w:pPr>
              <w:pStyle w:val="XML1"/>
            </w:pPr>
            <w:r w:rsidRPr="00C128FA">
              <w:t xml:space="preserve">    leaf checksum-present {</w:t>
            </w:r>
          </w:p>
          <w:p w14:paraId="7D5E4393" w14:textId="77777777" w:rsidR="009F3611" w:rsidRPr="00C128FA" w:rsidRDefault="009F3611" w:rsidP="009F3611">
            <w:pPr>
              <w:pStyle w:val="XML1"/>
            </w:pPr>
            <w:r w:rsidRPr="00C128FA">
              <w:t xml:space="preserve">      type boolean;</w:t>
            </w:r>
          </w:p>
          <w:p w14:paraId="24534847" w14:textId="77777777" w:rsidR="009F3611" w:rsidRPr="00C128FA" w:rsidRDefault="009F3611" w:rsidP="009F3611">
            <w:pPr>
              <w:pStyle w:val="XML1"/>
            </w:pPr>
            <w:r w:rsidRPr="00C128FA">
              <w:t xml:space="preserve">      default true;</w:t>
            </w:r>
          </w:p>
          <w:p w14:paraId="2A089899" w14:textId="77777777" w:rsidR="009F3611" w:rsidRPr="00C128FA" w:rsidRDefault="009F3611" w:rsidP="009F3611">
            <w:pPr>
              <w:pStyle w:val="XML1"/>
            </w:pPr>
            <w:r w:rsidRPr="00C128FA">
              <w:t xml:space="preserve">      description "Indicates presence of the GRE checksum.";</w:t>
            </w:r>
          </w:p>
          <w:p w14:paraId="26D2E007" w14:textId="77777777" w:rsidR="009F3611" w:rsidRPr="00C128FA" w:rsidRDefault="009F3611" w:rsidP="009F3611">
            <w:pPr>
              <w:pStyle w:val="XML1"/>
            </w:pPr>
            <w:r w:rsidRPr="00C128FA">
              <w:t xml:space="preserve">    }</w:t>
            </w:r>
          </w:p>
          <w:p w14:paraId="02E93A19" w14:textId="77777777" w:rsidR="009F3611" w:rsidRPr="00C128FA" w:rsidRDefault="009F3611" w:rsidP="009F3611">
            <w:pPr>
              <w:pStyle w:val="XML1"/>
            </w:pPr>
            <w:r w:rsidRPr="00C128FA">
              <w:t xml:space="preserve">    leaf key-present {</w:t>
            </w:r>
          </w:p>
          <w:p w14:paraId="4866847C" w14:textId="77777777" w:rsidR="009F3611" w:rsidRPr="00C128FA" w:rsidRDefault="009F3611" w:rsidP="009F3611">
            <w:pPr>
              <w:pStyle w:val="XML1"/>
            </w:pPr>
            <w:r w:rsidRPr="00C128FA">
              <w:t xml:space="preserve">      type boolean;</w:t>
            </w:r>
          </w:p>
          <w:p w14:paraId="1FF553C1" w14:textId="77777777" w:rsidR="009F3611" w:rsidRPr="00C128FA" w:rsidRDefault="009F3611" w:rsidP="009F3611">
            <w:pPr>
              <w:pStyle w:val="XML1"/>
            </w:pPr>
            <w:r w:rsidRPr="00C128FA">
              <w:t xml:space="preserve">      default true;</w:t>
            </w:r>
          </w:p>
          <w:p w14:paraId="219AE144" w14:textId="77777777" w:rsidR="009F3611" w:rsidRPr="00C128FA" w:rsidRDefault="009F3611" w:rsidP="009F3611">
            <w:pPr>
              <w:pStyle w:val="XML1"/>
            </w:pPr>
            <w:r w:rsidRPr="00C128FA">
              <w:t xml:space="preserve">      description "Indicates presence of the GRE key.";</w:t>
            </w:r>
          </w:p>
          <w:p w14:paraId="4DC0B27D" w14:textId="77777777" w:rsidR="009F3611" w:rsidRPr="00C128FA" w:rsidRDefault="009F3611" w:rsidP="009F3611">
            <w:pPr>
              <w:pStyle w:val="XML1"/>
            </w:pPr>
            <w:r w:rsidRPr="00C128FA">
              <w:t xml:space="preserve">    }</w:t>
            </w:r>
          </w:p>
          <w:p w14:paraId="748C3581" w14:textId="77777777" w:rsidR="009F3611" w:rsidRPr="00C128FA" w:rsidRDefault="009F3611" w:rsidP="009F3611">
            <w:pPr>
              <w:pStyle w:val="XML1"/>
            </w:pPr>
            <w:r w:rsidRPr="00C128FA">
              <w:t xml:space="preserve">    leaf key {</w:t>
            </w:r>
          </w:p>
          <w:p w14:paraId="41ED9CBC" w14:textId="77777777" w:rsidR="009F3611" w:rsidRPr="00C128FA" w:rsidRDefault="009F3611" w:rsidP="009F3611">
            <w:pPr>
              <w:pStyle w:val="XML1"/>
            </w:pPr>
            <w:r w:rsidRPr="00C128FA">
              <w:t xml:space="preserve">      when "../key-present='true'" {</w:t>
            </w:r>
          </w:p>
          <w:p w14:paraId="53A2B056" w14:textId="77777777" w:rsidR="009F3611" w:rsidRPr="00C128FA" w:rsidRDefault="009F3611" w:rsidP="009F3611">
            <w:pPr>
              <w:pStyle w:val="XML1"/>
            </w:pPr>
            <w:r w:rsidRPr="00C128FA">
              <w:t xml:space="preserve">        description "This element is only relevant if element </w:t>
            </w:r>
          </w:p>
          <w:p w14:paraId="2353BD7E" w14:textId="77777777" w:rsidR="009F3611" w:rsidRPr="00C128FA" w:rsidRDefault="009F3611" w:rsidP="009F3611">
            <w:pPr>
              <w:pStyle w:val="XML1"/>
            </w:pPr>
            <w:r w:rsidRPr="00C128FA">
              <w:t xml:space="preserve">          key-present of this IP GRE Tunnel has value 'true'.";</w:t>
            </w:r>
          </w:p>
          <w:p w14:paraId="5E9953FA" w14:textId="77777777" w:rsidR="009F3611" w:rsidRPr="00C128FA" w:rsidRDefault="009F3611" w:rsidP="009F3611">
            <w:pPr>
              <w:pStyle w:val="XML1"/>
            </w:pPr>
            <w:r w:rsidRPr="00C128FA">
              <w:t xml:space="preserve">      }</w:t>
            </w:r>
          </w:p>
          <w:p w14:paraId="3B37896B" w14:textId="77777777" w:rsidR="009F3611" w:rsidRPr="00C128FA" w:rsidRDefault="009F3611" w:rsidP="009F3611">
            <w:pPr>
              <w:pStyle w:val="XML1"/>
            </w:pPr>
            <w:r w:rsidRPr="00C128FA">
              <w:t xml:space="preserve">      type uint32;</w:t>
            </w:r>
          </w:p>
          <w:p w14:paraId="5C9FA16A" w14:textId="77777777" w:rsidR="009F3611" w:rsidRPr="00C128FA" w:rsidRDefault="009F3611" w:rsidP="009F3611">
            <w:pPr>
              <w:pStyle w:val="XML1"/>
            </w:pPr>
            <w:r w:rsidRPr="00C128FA">
              <w:t xml:space="preserve">      mandatory true;</w:t>
            </w:r>
          </w:p>
          <w:p w14:paraId="73004DA6" w14:textId="77777777" w:rsidR="009F3611" w:rsidRPr="00C128FA" w:rsidRDefault="009F3611" w:rsidP="009F3611">
            <w:pPr>
              <w:pStyle w:val="XML1"/>
            </w:pPr>
            <w:r w:rsidRPr="00C128FA">
              <w:t xml:space="preserve">      description "The (optional) key of the GRE tunnel.  It MAY</w:t>
            </w:r>
          </w:p>
          <w:p w14:paraId="6DAFD9F4" w14:textId="77777777" w:rsidR="009F3611" w:rsidRPr="00C128FA" w:rsidRDefault="009F3611" w:rsidP="009F3611">
            <w:pPr>
              <w:pStyle w:val="XML1"/>
            </w:pPr>
            <w:r w:rsidRPr="00C128FA">
              <w:t xml:space="preserve">        be used to set the OXM_OF_TUNNEL_ID match field metadata </w:t>
            </w:r>
          </w:p>
          <w:p w14:paraId="0E496133" w14:textId="77777777" w:rsidR="009F3611" w:rsidRPr="00C128FA" w:rsidRDefault="009F3611" w:rsidP="009F3611">
            <w:pPr>
              <w:pStyle w:val="XML1"/>
            </w:pPr>
            <w:r w:rsidRPr="00C128FA">
              <w:t xml:space="preserve">        in the OpenFlow protocol";</w:t>
            </w:r>
          </w:p>
          <w:p w14:paraId="3022A93C" w14:textId="77777777" w:rsidR="009F3611" w:rsidRPr="00C128FA" w:rsidRDefault="009F3611" w:rsidP="009F3611">
            <w:pPr>
              <w:pStyle w:val="XML1"/>
            </w:pPr>
            <w:r w:rsidRPr="00C128FA">
              <w:t xml:space="preserve">    }</w:t>
            </w:r>
          </w:p>
          <w:p w14:paraId="3CC3361E" w14:textId="77777777" w:rsidR="009F3611" w:rsidRPr="00C128FA" w:rsidRDefault="009F3611" w:rsidP="009F3611">
            <w:pPr>
              <w:pStyle w:val="XML1"/>
            </w:pPr>
            <w:r w:rsidRPr="00C128FA">
              <w:t xml:space="preserve">    leaf sequence-number-present {</w:t>
            </w:r>
          </w:p>
          <w:p w14:paraId="27FFF624" w14:textId="77777777" w:rsidR="009F3611" w:rsidRPr="00C128FA" w:rsidRDefault="009F3611" w:rsidP="009F3611">
            <w:pPr>
              <w:pStyle w:val="XML1"/>
            </w:pPr>
            <w:r w:rsidRPr="00C128FA">
              <w:t xml:space="preserve">      type boolean;</w:t>
            </w:r>
          </w:p>
          <w:p w14:paraId="2192835E" w14:textId="77777777" w:rsidR="009F3611" w:rsidRPr="00C128FA" w:rsidRDefault="009F3611" w:rsidP="009F3611">
            <w:pPr>
              <w:pStyle w:val="XML1"/>
            </w:pPr>
            <w:r w:rsidRPr="00C128FA">
              <w:t xml:space="preserve">      default false;</w:t>
            </w:r>
          </w:p>
          <w:p w14:paraId="0CC68126" w14:textId="77777777" w:rsidR="009F3611" w:rsidRPr="00C128FA" w:rsidRDefault="009F3611" w:rsidP="009F3611">
            <w:pPr>
              <w:pStyle w:val="XML1"/>
            </w:pPr>
            <w:r w:rsidRPr="00C128FA">
              <w:t xml:space="preserve">      description "Indicates presence of the GRE sequence</w:t>
            </w:r>
          </w:p>
          <w:p w14:paraId="365533AC" w14:textId="77777777" w:rsidR="009F3611" w:rsidRPr="00C128FA" w:rsidRDefault="009F3611" w:rsidP="009F3611">
            <w:pPr>
              <w:pStyle w:val="XML1"/>
            </w:pPr>
            <w:r w:rsidRPr="00C128FA">
              <w:t xml:space="preserve">        number.";</w:t>
            </w:r>
          </w:p>
          <w:p w14:paraId="7DAC0F0B" w14:textId="77777777" w:rsidR="009F3611" w:rsidRPr="00C128FA" w:rsidRDefault="009F3611" w:rsidP="009F3611">
            <w:pPr>
              <w:pStyle w:val="XML1"/>
            </w:pPr>
            <w:r w:rsidRPr="00C128FA">
              <w:t xml:space="preserve">    }</w:t>
            </w:r>
          </w:p>
          <w:p w14:paraId="4CCA16BA" w14:textId="77777777" w:rsidR="009F3611" w:rsidRPr="00C128FA" w:rsidRDefault="009F3611" w:rsidP="009F3611">
            <w:pPr>
              <w:pStyle w:val="XML1"/>
            </w:pPr>
            <w:r w:rsidRPr="00C128FA">
              <w:t xml:space="preserve">  }</w:t>
            </w:r>
          </w:p>
          <w:p w14:paraId="7FD6AF77" w14:textId="77777777" w:rsidR="009F3611" w:rsidRPr="00C128FA" w:rsidRDefault="009F3611" w:rsidP="009F3611">
            <w:pPr>
              <w:pStyle w:val="XML1"/>
            </w:pPr>
          </w:p>
          <w:p w14:paraId="6A165686" w14:textId="77777777" w:rsidR="009F3611" w:rsidRPr="00C128FA" w:rsidRDefault="009F3611" w:rsidP="009F3611">
            <w:pPr>
              <w:pStyle w:val="XML1"/>
            </w:pPr>
            <w:r w:rsidRPr="00C128FA">
              <w:t xml:space="preserve">  grouping OFPortVXLANTunnelType {</w:t>
            </w:r>
          </w:p>
          <w:p w14:paraId="76023AE7" w14:textId="77777777" w:rsidR="009F3611" w:rsidRPr="00C128FA" w:rsidRDefault="009F3611" w:rsidP="009F3611">
            <w:pPr>
              <w:pStyle w:val="XML1"/>
            </w:pPr>
            <w:r w:rsidRPr="00C128FA">
              <w:t xml:space="preserve">    description "Properties of a VxLAN tunnel.";</w:t>
            </w:r>
          </w:p>
          <w:p w14:paraId="4E9AA328" w14:textId="77777777" w:rsidR="009F3611" w:rsidRPr="00C128FA" w:rsidRDefault="009F3611" w:rsidP="009F3611">
            <w:pPr>
              <w:pStyle w:val="XML1"/>
            </w:pPr>
            <w:r w:rsidRPr="00C128FA">
              <w:t xml:space="preserve">    uses OFPortBaseTunnelType;</w:t>
            </w:r>
          </w:p>
          <w:p w14:paraId="1D721D4F" w14:textId="77777777" w:rsidR="009F3611" w:rsidRPr="00C128FA" w:rsidRDefault="009F3611" w:rsidP="009F3611">
            <w:pPr>
              <w:pStyle w:val="XML1"/>
            </w:pPr>
            <w:r w:rsidRPr="00C128FA">
              <w:t xml:space="preserve">    leaf vni-valid {</w:t>
            </w:r>
          </w:p>
          <w:p w14:paraId="3DDB2921" w14:textId="77777777" w:rsidR="009F3611" w:rsidRPr="00C128FA" w:rsidRDefault="009F3611" w:rsidP="009F3611">
            <w:pPr>
              <w:pStyle w:val="XML1"/>
            </w:pPr>
            <w:r w:rsidRPr="00C128FA">
              <w:t xml:space="preserve">      type boolean;</w:t>
            </w:r>
          </w:p>
          <w:p w14:paraId="1BC5B121" w14:textId="77777777" w:rsidR="009F3611" w:rsidRPr="00C128FA" w:rsidRDefault="009F3611" w:rsidP="009F3611">
            <w:pPr>
              <w:pStyle w:val="XML1"/>
            </w:pPr>
            <w:r w:rsidRPr="00C128FA">
              <w:t xml:space="preserve">      default true;</w:t>
            </w:r>
          </w:p>
          <w:p w14:paraId="0A29062C" w14:textId="77777777" w:rsidR="009F3611" w:rsidRPr="00C128FA" w:rsidRDefault="009F3611" w:rsidP="009F3611">
            <w:pPr>
              <w:pStyle w:val="XML1"/>
            </w:pPr>
            <w:r w:rsidRPr="00C128FA">
              <w:t xml:space="preserve">      description "Indicates how the corresponding flag should be</w:t>
            </w:r>
          </w:p>
          <w:p w14:paraId="62DE8EE3" w14:textId="77777777" w:rsidR="009F3611" w:rsidRPr="00C128FA" w:rsidRDefault="009F3611" w:rsidP="009F3611">
            <w:pPr>
              <w:pStyle w:val="XML1"/>
            </w:pPr>
            <w:r w:rsidRPr="00C128FA">
              <w:t xml:space="preserve">        set in packets sent on the tunnel.";</w:t>
            </w:r>
          </w:p>
          <w:p w14:paraId="0F1C908E" w14:textId="77777777" w:rsidR="009F3611" w:rsidRPr="00C128FA" w:rsidRDefault="009F3611" w:rsidP="009F3611">
            <w:pPr>
              <w:pStyle w:val="XML1"/>
            </w:pPr>
            <w:r w:rsidRPr="00C128FA">
              <w:t xml:space="preserve">    }</w:t>
            </w:r>
          </w:p>
          <w:p w14:paraId="55E25540" w14:textId="77777777" w:rsidR="009F3611" w:rsidRPr="00C128FA" w:rsidRDefault="009F3611" w:rsidP="009F3611">
            <w:pPr>
              <w:pStyle w:val="XML1"/>
            </w:pPr>
            <w:r w:rsidRPr="00C128FA">
              <w:t xml:space="preserve">    leaf vni {</w:t>
            </w:r>
          </w:p>
          <w:p w14:paraId="66ED64E5" w14:textId="77777777" w:rsidR="009F3611" w:rsidRPr="00C128FA" w:rsidRDefault="009F3611" w:rsidP="009F3611">
            <w:pPr>
              <w:pStyle w:val="XML1"/>
            </w:pPr>
            <w:r w:rsidRPr="00C128FA">
              <w:t xml:space="preserve">      type uint32;</w:t>
            </w:r>
          </w:p>
          <w:p w14:paraId="3C448D91" w14:textId="77777777" w:rsidR="009F3611" w:rsidRPr="00C128FA" w:rsidRDefault="009F3611" w:rsidP="009F3611">
            <w:pPr>
              <w:pStyle w:val="XML1"/>
            </w:pPr>
            <w:r w:rsidRPr="00C128FA">
              <w:t xml:space="preserve">      description "Virtual network identifier assigned to all</w:t>
            </w:r>
          </w:p>
          <w:p w14:paraId="2CF7CE7E" w14:textId="77777777" w:rsidR="009F3611" w:rsidRPr="00C128FA" w:rsidRDefault="009F3611" w:rsidP="009F3611">
            <w:pPr>
              <w:pStyle w:val="XML1"/>
            </w:pPr>
            <w:r w:rsidRPr="00C128FA">
              <w:t xml:space="preserve">        packets sent on the tunnel.  A VxLAN  implementation MAY </w:t>
            </w:r>
          </w:p>
          <w:p w14:paraId="39B970F2" w14:textId="77777777" w:rsidR="009F3611" w:rsidRPr="00C128FA" w:rsidRDefault="009F3611" w:rsidP="009F3611">
            <w:pPr>
              <w:pStyle w:val="XML1"/>
            </w:pPr>
            <w:r w:rsidRPr="00C128FA">
              <w:t xml:space="preserve">        use the this element to set the OXM_OF_TUNNEL_ID match </w:t>
            </w:r>
          </w:p>
          <w:p w14:paraId="1A2EBE19" w14:textId="77777777" w:rsidR="009F3611" w:rsidRPr="00C128FA" w:rsidRDefault="009F3611" w:rsidP="009F3611">
            <w:pPr>
              <w:pStyle w:val="XML1"/>
            </w:pPr>
            <w:r w:rsidRPr="00C128FA">
              <w:t xml:space="preserve">        field metadata in the OpenFlow protocol.";</w:t>
            </w:r>
          </w:p>
          <w:p w14:paraId="0E3F71D1" w14:textId="77777777" w:rsidR="009F3611" w:rsidRPr="00C128FA" w:rsidRDefault="009F3611" w:rsidP="009F3611">
            <w:pPr>
              <w:pStyle w:val="XML1"/>
            </w:pPr>
            <w:r w:rsidRPr="00C128FA">
              <w:t xml:space="preserve">    }</w:t>
            </w:r>
          </w:p>
          <w:p w14:paraId="32FE2343" w14:textId="77777777" w:rsidR="009F3611" w:rsidRPr="00C128FA" w:rsidRDefault="009F3611" w:rsidP="009F3611">
            <w:pPr>
              <w:pStyle w:val="XML1"/>
            </w:pPr>
            <w:r w:rsidRPr="00C128FA">
              <w:t xml:space="preserve">    leaf vni-multicast-group {</w:t>
            </w:r>
          </w:p>
          <w:p w14:paraId="5A9B8DFD" w14:textId="77777777" w:rsidR="009F3611" w:rsidRPr="00C128FA" w:rsidRDefault="009F3611" w:rsidP="009F3611">
            <w:pPr>
              <w:pStyle w:val="XML1"/>
            </w:pPr>
            <w:r w:rsidRPr="00C128FA">
              <w:t xml:space="preserve">      type inet:ip-address;</w:t>
            </w:r>
          </w:p>
          <w:p w14:paraId="1CA31C26" w14:textId="77777777" w:rsidR="009F3611" w:rsidRPr="00C128FA" w:rsidRDefault="009F3611" w:rsidP="009F3611">
            <w:pPr>
              <w:pStyle w:val="XML1"/>
            </w:pPr>
            <w:r w:rsidRPr="00C128FA">
              <w:t xml:space="preserve">      description "If IP multicast is used to support broadcast</w:t>
            </w:r>
          </w:p>
          <w:p w14:paraId="387B8D3C" w14:textId="77777777" w:rsidR="009F3611" w:rsidRPr="00C128FA" w:rsidRDefault="009F3611" w:rsidP="009F3611">
            <w:pPr>
              <w:pStyle w:val="XML1"/>
            </w:pPr>
            <w:r w:rsidRPr="00C128FA">
              <w:t xml:space="preserve">        on the tunnel this specifies the corresponding multicast</w:t>
            </w:r>
          </w:p>
          <w:p w14:paraId="76E60FCF" w14:textId="77777777" w:rsidR="009F3611" w:rsidRPr="00C128FA" w:rsidRDefault="009F3611" w:rsidP="009F3611">
            <w:pPr>
              <w:pStyle w:val="XML1"/>
            </w:pPr>
            <w:r w:rsidRPr="00C128FA">
              <w:t xml:space="preserve">        IP address";</w:t>
            </w:r>
          </w:p>
          <w:p w14:paraId="72F9704E" w14:textId="77777777" w:rsidR="009F3611" w:rsidRPr="00C128FA" w:rsidRDefault="009F3611" w:rsidP="009F3611">
            <w:pPr>
              <w:pStyle w:val="XML1"/>
            </w:pPr>
            <w:r w:rsidRPr="00C128FA">
              <w:t xml:space="preserve">    }</w:t>
            </w:r>
          </w:p>
          <w:p w14:paraId="66566721" w14:textId="77777777" w:rsidR="009F3611" w:rsidRPr="00C128FA" w:rsidRDefault="009F3611" w:rsidP="009F3611">
            <w:pPr>
              <w:pStyle w:val="XML1"/>
            </w:pPr>
            <w:r w:rsidRPr="00C128FA">
              <w:t xml:space="preserve">    leaf udp-source-port {</w:t>
            </w:r>
          </w:p>
          <w:p w14:paraId="1BBF5480" w14:textId="77777777" w:rsidR="009F3611" w:rsidRPr="00C128FA" w:rsidRDefault="009F3611" w:rsidP="009F3611">
            <w:pPr>
              <w:pStyle w:val="XML1"/>
            </w:pPr>
            <w:r w:rsidRPr="00C128FA">
              <w:t xml:space="preserve">      type inet:port-number;</w:t>
            </w:r>
          </w:p>
          <w:p w14:paraId="1619817A" w14:textId="77777777" w:rsidR="009F3611" w:rsidRPr="00C128FA" w:rsidRDefault="009F3611" w:rsidP="009F3611">
            <w:pPr>
              <w:pStyle w:val="XML1"/>
            </w:pPr>
            <w:r w:rsidRPr="00C128FA">
              <w:t xml:space="preserve">      description "Specifies the outer UDP source port number.</w:t>
            </w:r>
          </w:p>
          <w:p w14:paraId="6B88EA07" w14:textId="77777777" w:rsidR="009F3611" w:rsidRPr="00C128FA" w:rsidRDefault="009F3611" w:rsidP="009F3611">
            <w:pPr>
              <w:pStyle w:val="XML1"/>
            </w:pPr>
            <w:r w:rsidRPr="00C128FA">
              <w:lastRenderedPageBreak/>
              <w:t xml:space="preserve">        If this element is absent, the port number MAY be chosen </w:t>
            </w:r>
          </w:p>
          <w:p w14:paraId="7E86FE08" w14:textId="77777777" w:rsidR="009F3611" w:rsidRPr="00C128FA" w:rsidRDefault="009F3611" w:rsidP="009F3611">
            <w:pPr>
              <w:pStyle w:val="XML1"/>
            </w:pPr>
            <w:r w:rsidRPr="00C128FA">
              <w:t xml:space="preserve">        dynamically.";</w:t>
            </w:r>
          </w:p>
          <w:p w14:paraId="1BCC83E7" w14:textId="77777777" w:rsidR="009F3611" w:rsidRPr="00C128FA" w:rsidRDefault="009F3611" w:rsidP="009F3611">
            <w:pPr>
              <w:pStyle w:val="XML1"/>
            </w:pPr>
            <w:r w:rsidRPr="00C128FA">
              <w:t xml:space="preserve">    }</w:t>
            </w:r>
          </w:p>
          <w:p w14:paraId="0FECE64D" w14:textId="77777777" w:rsidR="009F3611" w:rsidRPr="00C128FA" w:rsidRDefault="009F3611" w:rsidP="009F3611">
            <w:pPr>
              <w:pStyle w:val="XML1"/>
            </w:pPr>
            <w:r w:rsidRPr="00C128FA">
              <w:t xml:space="preserve">    leaf udp-dest-port {</w:t>
            </w:r>
          </w:p>
          <w:p w14:paraId="0E4BBFFD" w14:textId="77777777" w:rsidR="009F3611" w:rsidRPr="00C128FA" w:rsidRDefault="009F3611" w:rsidP="009F3611">
            <w:pPr>
              <w:pStyle w:val="XML1"/>
            </w:pPr>
            <w:r w:rsidRPr="00C128FA">
              <w:t xml:space="preserve">      type inet:port-number;</w:t>
            </w:r>
          </w:p>
          <w:p w14:paraId="0B11003D" w14:textId="77777777" w:rsidR="009F3611" w:rsidRPr="00C128FA" w:rsidRDefault="009F3611" w:rsidP="009F3611">
            <w:pPr>
              <w:pStyle w:val="XML1"/>
            </w:pPr>
            <w:r w:rsidRPr="00C128FA">
              <w:t xml:space="preserve">      description "Specifies the outer UDP destination port</w:t>
            </w:r>
          </w:p>
          <w:p w14:paraId="2642E7E6" w14:textId="77777777" w:rsidR="009F3611" w:rsidRPr="00C128FA" w:rsidRDefault="009F3611" w:rsidP="009F3611">
            <w:pPr>
              <w:pStyle w:val="XML1"/>
            </w:pPr>
            <w:r w:rsidRPr="00C128FA">
              <w:t xml:space="preserve">        number.  It is intended to reserve a port number for</w:t>
            </w:r>
          </w:p>
          <w:p w14:paraId="6FC71DD2" w14:textId="77777777" w:rsidR="009F3611" w:rsidRPr="00C128FA" w:rsidRDefault="009F3611" w:rsidP="009F3611">
            <w:pPr>
              <w:pStyle w:val="XML1"/>
            </w:pPr>
            <w:r w:rsidRPr="00C128FA">
              <w:t xml:space="preserve">        VxLAN at IANA.  As soon as this has been reserved, the</w:t>
            </w:r>
          </w:p>
          <w:p w14:paraId="44CFF521" w14:textId="77777777" w:rsidR="009F3611" w:rsidRPr="00C128FA" w:rsidRDefault="009F3611" w:rsidP="009F3611">
            <w:pPr>
              <w:pStyle w:val="XML1"/>
            </w:pPr>
            <w:r w:rsidRPr="00C128FA">
              <w:t xml:space="preserve">        reserved number SHOULD become the default value for this</w:t>
            </w:r>
          </w:p>
          <w:p w14:paraId="78FBC5C8" w14:textId="77777777" w:rsidR="009F3611" w:rsidRPr="00C128FA" w:rsidRDefault="009F3611" w:rsidP="009F3611">
            <w:pPr>
              <w:pStyle w:val="XML1"/>
            </w:pPr>
            <w:r w:rsidRPr="00C128FA">
              <w:t xml:space="preserve">        element.";</w:t>
            </w:r>
          </w:p>
          <w:p w14:paraId="6DDF7ED7" w14:textId="77777777" w:rsidR="009F3611" w:rsidRPr="00C128FA" w:rsidRDefault="009F3611" w:rsidP="009F3611">
            <w:pPr>
              <w:pStyle w:val="XML1"/>
            </w:pPr>
            <w:r w:rsidRPr="00C128FA">
              <w:t xml:space="preserve">    }</w:t>
            </w:r>
          </w:p>
          <w:p w14:paraId="3212019B" w14:textId="77777777" w:rsidR="009F3611" w:rsidRPr="00C128FA" w:rsidRDefault="009F3611" w:rsidP="009F3611">
            <w:pPr>
              <w:pStyle w:val="XML1"/>
            </w:pPr>
            <w:r w:rsidRPr="00C128FA">
              <w:t xml:space="preserve">    leaf udp-checksum {</w:t>
            </w:r>
          </w:p>
          <w:p w14:paraId="77D468C1" w14:textId="77777777" w:rsidR="009F3611" w:rsidRPr="00C128FA" w:rsidRDefault="009F3611" w:rsidP="009F3611">
            <w:pPr>
              <w:pStyle w:val="XML1"/>
            </w:pPr>
            <w:r w:rsidRPr="00C128FA">
              <w:t xml:space="preserve">      type boolean;</w:t>
            </w:r>
          </w:p>
          <w:p w14:paraId="2AC39EF6" w14:textId="77777777" w:rsidR="009F3611" w:rsidRPr="00C128FA" w:rsidRDefault="009F3611" w:rsidP="009F3611">
            <w:pPr>
              <w:pStyle w:val="XML1"/>
            </w:pPr>
            <w:r w:rsidRPr="00C128FA">
              <w:t xml:space="preserve">      default false;</w:t>
            </w:r>
          </w:p>
          <w:p w14:paraId="2DB61DF5" w14:textId="77777777" w:rsidR="009F3611" w:rsidRPr="00C128FA" w:rsidRDefault="009F3611" w:rsidP="009F3611">
            <w:pPr>
              <w:pStyle w:val="XML1"/>
            </w:pPr>
            <w:r w:rsidRPr="00C128FA">
              <w:t xml:space="preserve">      description "Boolean flag to indicate whether or not the</w:t>
            </w:r>
          </w:p>
          <w:p w14:paraId="3EA80AA2" w14:textId="77777777" w:rsidR="009F3611" w:rsidRPr="00C128FA" w:rsidRDefault="009F3611" w:rsidP="009F3611">
            <w:pPr>
              <w:pStyle w:val="XML1"/>
            </w:pPr>
            <w:r w:rsidRPr="00C128FA">
              <w:t xml:space="preserve">        outer UDP checksum should be set";</w:t>
            </w:r>
          </w:p>
          <w:p w14:paraId="4FACBF65" w14:textId="77777777" w:rsidR="009F3611" w:rsidRPr="00C128FA" w:rsidRDefault="009F3611" w:rsidP="009F3611">
            <w:pPr>
              <w:pStyle w:val="XML1"/>
            </w:pPr>
            <w:r w:rsidRPr="00C128FA">
              <w:t xml:space="preserve">    }</w:t>
            </w:r>
          </w:p>
          <w:p w14:paraId="313757AA" w14:textId="77777777" w:rsidR="009F3611" w:rsidRPr="00C128FA" w:rsidRDefault="009F3611" w:rsidP="009F3611">
            <w:pPr>
              <w:pStyle w:val="XML1"/>
            </w:pPr>
            <w:r w:rsidRPr="00C128FA">
              <w:t xml:space="preserve">  }</w:t>
            </w:r>
          </w:p>
          <w:p w14:paraId="332AE3A9" w14:textId="77777777" w:rsidR="009F3611" w:rsidRPr="00C128FA" w:rsidRDefault="009F3611" w:rsidP="009F3611">
            <w:pPr>
              <w:pStyle w:val="XML1"/>
            </w:pPr>
            <w:r w:rsidRPr="00C128FA">
              <w:t xml:space="preserve"> </w:t>
            </w:r>
          </w:p>
          <w:p w14:paraId="0F6C8824" w14:textId="77777777" w:rsidR="009F3611" w:rsidRPr="00C128FA" w:rsidRDefault="009F3611" w:rsidP="009F3611">
            <w:pPr>
              <w:pStyle w:val="XML1"/>
            </w:pPr>
            <w:r w:rsidRPr="00C128FA">
              <w:t xml:space="preserve">  grouping OFPortNVGRETunnelType {</w:t>
            </w:r>
          </w:p>
          <w:p w14:paraId="51AF73F7" w14:textId="77777777" w:rsidR="009F3611" w:rsidRPr="00C128FA" w:rsidRDefault="009F3611" w:rsidP="009F3611">
            <w:pPr>
              <w:pStyle w:val="XML1"/>
            </w:pPr>
            <w:r w:rsidRPr="00C128FA">
              <w:t xml:space="preserve">    description "Properties of a NVGRE tunnel.";</w:t>
            </w:r>
          </w:p>
          <w:p w14:paraId="5300AEFC" w14:textId="77777777" w:rsidR="009F3611" w:rsidRPr="00C128FA" w:rsidRDefault="009F3611" w:rsidP="009F3611">
            <w:pPr>
              <w:pStyle w:val="XML1"/>
            </w:pPr>
            <w:r w:rsidRPr="00C128FA">
              <w:t xml:space="preserve">    uses OFPortBaseTunnelType;</w:t>
            </w:r>
          </w:p>
          <w:p w14:paraId="5C45D4BC" w14:textId="77777777" w:rsidR="009F3611" w:rsidRPr="00C128FA" w:rsidRDefault="009F3611" w:rsidP="009F3611">
            <w:pPr>
              <w:pStyle w:val="XML1"/>
            </w:pPr>
            <w:r w:rsidRPr="00C128FA">
              <w:t xml:space="preserve">    leaf tni {</w:t>
            </w:r>
          </w:p>
          <w:p w14:paraId="7DFF0C4E" w14:textId="77777777" w:rsidR="009F3611" w:rsidRPr="00C128FA" w:rsidRDefault="009F3611" w:rsidP="009F3611">
            <w:pPr>
              <w:pStyle w:val="XML1"/>
            </w:pPr>
            <w:r w:rsidRPr="00C128FA">
              <w:t xml:space="preserve">      type uint32;</w:t>
            </w:r>
          </w:p>
          <w:p w14:paraId="3C880EA3" w14:textId="77777777" w:rsidR="009F3611" w:rsidRPr="00C128FA" w:rsidRDefault="009F3611" w:rsidP="009F3611">
            <w:pPr>
              <w:pStyle w:val="XML1"/>
            </w:pPr>
            <w:r w:rsidRPr="00C128FA">
              <w:t xml:space="preserve">      description "Specifies the tenant network identifier</w:t>
            </w:r>
          </w:p>
          <w:p w14:paraId="4AA65842" w14:textId="77777777" w:rsidR="009F3611" w:rsidRPr="00C128FA" w:rsidRDefault="009F3611" w:rsidP="009F3611">
            <w:pPr>
              <w:pStyle w:val="XML1"/>
            </w:pPr>
            <w:r w:rsidRPr="00C128FA">
              <w:t xml:space="preserve">        assigned to all packets sent on the tunnel";</w:t>
            </w:r>
          </w:p>
          <w:p w14:paraId="6A94BC08" w14:textId="77777777" w:rsidR="009F3611" w:rsidRPr="00C128FA" w:rsidRDefault="009F3611" w:rsidP="009F3611">
            <w:pPr>
              <w:pStyle w:val="XML1"/>
            </w:pPr>
            <w:r w:rsidRPr="00C128FA">
              <w:t xml:space="preserve">    }</w:t>
            </w:r>
          </w:p>
          <w:p w14:paraId="66FE79DD" w14:textId="77777777" w:rsidR="009F3611" w:rsidRPr="00C128FA" w:rsidRDefault="009F3611" w:rsidP="009F3611">
            <w:pPr>
              <w:pStyle w:val="XML1"/>
            </w:pPr>
            <w:r w:rsidRPr="00C128FA">
              <w:t xml:space="preserve">    leaf tni-resv {</w:t>
            </w:r>
          </w:p>
          <w:p w14:paraId="4B95EFE5" w14:textId="77777777" w:rsidR="009F3611" w:rsidRPr="00C128FA" w:rsidRDefault="009F3611" w:rsidP="009F3611">
            <w:pPr>
              <w:pStyle w:val="XML1"/>
            </w:pPr>
            <w:r w:rsidRPr="00C128FA">
              <w:t xml:space="preserve">      type uint32;</w:t>
            </w:r>
          </w:p>
          <w:p w14:paraId="52211183" w14:textId="77777777" w:rsidR="009F3611" w:rsidRPr="00C128FA" w:rsidRDefault="009F3611" w:rsidP="009F3611">
            <w:pPr>
              <w:pStyle w:val="XML1"/>
            </w:pPr>
            <w:r w:rsidRPr="00C128FA">
              <w:t xml:space="preserve">      description "Used to set the reserved user-defined bits of</w:t>
            </w:r>
          </w:p>
          <w:p w14:paraId="59A9A8F4" w14:textId="77777777" w:rsidR="009F3611" w:rsidRPr="00C128FA" w:rsidRDefault="009F3611" w:rsidP="009F3611">
            <w:pPr>
              <w:pStyle w:val="XML1"/>
            </w:pPr>
            <w:r w:rsidRPr="00C128FA">
              <w:t xml:space="preserve">        the GRE key field";</w:t>
            </w:r>
          </w:p>
          <w:p w14:paraId="5CC374BA" w14:textId="77777777" w:rsidR="009F3611" w:rsidRPr="00C128FA" w:rsidRDefault="009F3611" w:rsidP="009F3611">
            <w:pPr>
              <w:pStyle w:val="XML1"/>
            </w:pPr>
            <w:r w:rsidRPr="00C128FA">
              <w:t xml:space="preserve">    }</w:t>
            </w:r>
          </w:p>
          <w:p w14:paraId="5161E67A" w14:textId="77777777" w:rsidR="009F3611" w:rsidRPr="00C128FA" w:rsidRDefault="009F3611" w:rsidP="009F3611">
            <w:pPr>
              <w:pStyle w:val="XML1"/>
            </w:pPr>
            <w:r w:rsidRPr="00C128FA">
              <w:t xml:space="preserve">    leaf tni-multicast-group {</w:t>
            </w:r>
          </w:p>
          <w:p w14:paraId="33D3A72B" w14:textId="77777777" w:rsidR="009F3611" w:rsidRPr="00C128FA" w:rsidRDefault="009F3611" w:rsidP="009F3611">
            <w:pPr>
              <w:pStyle w:val="XML1"/>
            </w:pPr>
            <w:r w:rsidRPr="00C128FA">
              <w:t xml:space="preserve">      type inet:ip-address;</w:t>
            </w:r>
          </w:p>
          <w:p w14:paraId="59C0F616" w14:textId="77777777" w:rsidR="009F3611" w:rsidRPr="00C128FA" w:rsidRDefault="009F3611" w:rsidP="009F3611">
            <w:pPr>
              <w:pStyle w:val="XML1"/>
            </w:pPr>
            <w:r w:rsidRPr="00C128FA">
              <w:t xml:space="preserve">      description "If IP multicast is used to support broadcast</w:t>
            </w:r>
          </w:p>
          <w:p w14:paraId="5AAD7F2F" w14:textId="77777777" w:rsidR="009F3611" w:rsidRPr="00C128FA" w:rsidRDefault="009F3611" w:rsidP="009F3611">
            <w:pPr>
              <w:pStyle w:val="XML1"/>
            </w:pPr>
            <w:r w:rsidRPr="00C128FA">
              <w:t xml:space="preserve">        on the tunnel this element specifies the corresponding </w:t>
            </w:r>
          </w:p>
          <w:p w14:paraId="4CF51C12" w14:textId="77777777" w:rsidR="009F3611" w:rsidRPr="00C128FA" w:rsidRDefault="009F3611" w:rsidP="009F3611">
            <w:pPr>
              <w:pStyle w:val="XML1"/>
            </w:pPr>
            <w:r w:rsidRPr="00C128FA">
              <w:t xml:space="preserve">        multicast IP address";</w:t>
            </w:r>
          </w:p>
          <w:p w14:paraId="7242AAE3" w14:textId="77777777" w:rsidR="009F3611" w:rsidRPr="00C128FA" w:rsidRDefault="009F3611" w:rsidP="009F3611">
            <w:pPr>
              <w:pStyle w:val="XML1"/>
            </w:pPr>
            <w:r w:rsidRPr="00C128FA">
              <w:t xml:space="preserve">    }</w:t>
            </w:r>
          </w:p>
          <w:p w14:paraId="02A2CA31" w14:textId="77777777" w:rsidR="009F3611" w:rsidRPr="00C128FA" w:rsidRDefault="009F3611" w:rsidP="009F3611">
            <w:pPr>
              <w:pStyle w:val="XML1"/>
            </w:pPr>
            <w:r w:rsidRPr="00C128FA">
              <w:t xml:space="preserve">  }</w:t>
            </w:r>
          </w:p>
          <w:p w14:paraId="3A3379B7" w14:textId="77777777" w:rsidR="009F3611" w:rsidRPr="00C128FA" w:rsidRDefault="009F3611" w:rsidP="009F3611">
            <w:pPr>
              <w:pStyle w:val="XML1"/>
            </w:pPr>
          </w:p>
          <w:p w14:paraId="63D138FF" w14:textId="77777777" w:rsidR="009F3611" w:rsidRPr="00C128FA" w:rsidRDefault="009F3611" w:rsidP="009F3611">
            <w:pPr>
              <w:pStyle w:val="XML1"/>
            </w:pPr>
            <w:r w:rsidRPr="00C128FA">
              <w:t xml:space="preserve">  grouping OFPortType {</w:t>
            </w:r>
          </w:p>
          <w:p w14:paraId="6C848578" w14:textId="77777777" w:rsidR="009F3611" w:rsidRPr="00C128FA" w:rsidRDefault="009F3611" w:rsidP="009F3611">
            <w:pPr>
              <w:pStyle w:val="XML1"/>
            </w:pPr>
            <w:r w:rsidRPr="00C128FA">
              <w:t xml:space="preserve">    description "This element specifies all properties of an</w:t>
            </w:r>
          </w:p>
          <w:p w14:paraId="33014FF2" w14:textId="77777777" w:rsidR="009F3611" w:rsidRPr="00C128FA" w:rsidRDefault="009F3611" w:rsidP="009F3611">
            <w:pPr>
              <w:pStyle w:val="XML1"/>
            </w:pPr>
            <w:r w:rsidRPr="00C128FA">
              <w:t xml:space="preserve">      OpenFlow resource of type OpenFlow Port. It represent a</w:t>
            </w:r>
          </w:p>
          <w:p w14:paraId="5464BA6C" w14:textId="77777777" w:rsidR="009F3611" w:rsidRPr="00C128FA" w:rsidRDefault="009F3611" w:rsidP="009F3611">
            <w:pPr>
              <w:pStyle w:val="XML1"/>
            </w:pPr>
            <w:r w:rsidRPr="00C128FA">
              <w:t xml:space="preserve">      physical port or a logical port of the OpenFlow Capable</w:t>
            </w:r>
          </w:p>
          <w:p w14:paraId="3750B453" w14:textId="77777777" w:rsidR="009F3611" w:rsidRPr="00C128FA" w:rsidRDefault="009F3611" w:rsidP="009F3611">
            <w:pPr>
              <w:pStyle w:val="XML1"/>
            </w:pPr>
            <w:r w:rsidRPr="00C128FA">
              <w:t xml:space="preserve">      Switch and can be assigned for exclusive use to an OpenFlow</w:t>
            </w:r>
          </w:p>
          <w:p w14:paraId="2E22ADFE" w14:textId="77777777" w:rsidR="009F3611" w:rsidRPr="00C128FA" w:rsidRDefault="009F3611" w:rsidP="009F3611">
            <w:pPr>
              <w:pStyle w:val="XML1"/>
            </w:pPr>
            <w:r w:rsidRPr="00C128FA">
              <w:t xml:space="preserve">      Logical Switch.  A logical port represents a tunnel endpoint</w:t>
            </w:r>
          </w:p>
          <w:p w14:paraId="0379BAF3" w14:textId="77777777" w:rsidR="009F3611" w:rsidRPr="00C128FA" w:rsidRDefault="009F3611" w:rsidP="009F3611">
            <w:pPr>
              <w:pStyle w:val="XML1"/>
            </w:pPr>
            <w:r w:rsidRPr="00C128FA">
              <w:t xml:space="preserve">      as described in the OpenFlow protocol specification versions</w:t>
            </w:r>
          </w:p>
          <w:p w14:paraId="7005AF4D" w14:textId="77777777" w:rsidR="009F3611" w:rsidRPr="00C128FA" w:rsidRDefault="009F3611" w:rsidP="009F3611">
            <w:pPr>
              <w:pStyle w:val="XML1"/>
            </w:pPr>
            <w:r w:rsidRPr="00C128FA">
              <w:t xml:space="preserve">      1.3 - 1.3.1.</w:t>
            </w:r>
          </w:p>
          <w:p w14:paraId="25231190" w14:textId="77777777" w:rsidR="009F3611" w:rsidRPr="00C128FA" w:rsidRDefault="009F3611" w:rsidP="009F3611">
            <w:pPr>
              <w:pStyle w:val="XML1"/>
            </w:pPr>
          </w:p>
          <w:p w14:paraId="4D658D11" w14:textId="77777777" w:rsidR="009F3611" w:rsidRPr="00C128FA" w:rsidRDefault="009F3611" w:rsidP="009F3611">
            <w:pPr>
              <w:pStyle w:val="XML1"/>
            </w:pPr>
            <w:r w:rsidRPr="00C128FA">
              <w:t xml:space="preserve">      NETCONF &lt;edit-config&gt; operations MUST be implemented as </w:t>
            </w:r>
          </w:p>
          <w:p w14:paraId="4BE19127" w14:textId="77777777" w:rsidR="009F3611" w:rsidRPr="00C128FA" w:rsidRDefault="009F3611" w:rsidP="009F3611">
            <w:pPr>
              <w:pStyle w:val="XML1"/>
            </w:pPr>
            <w:r w:rsidRPr="00C128FA">
              <w:t xml:space="preserve">      follows: </w:t>
            </w:r>
          </w:p>
          <w:p w14:paraId="278A660D" w14:textId="77777777" w:rsidR="009F3611" w:rsidRPr="00C128FA" w:rsidRDefault="009F3611" w:rsidP="009F3611">
            <w:pPr>
              <w:pStyle w:val="XML1"/>
            </w:pPr>
          </w:p>
          <w:p w14:paraId="0379D53F" w14:textId="77777777" w:rsidR="009F3611" w:rsidRPr="00C128FA" w:rsidRDefault="009F3611" w:rsidP="009F3611">
            <w:pPr>
              <w:pStyle w:val="XML1"/>
            </w:pPr>
            <w:r w:rsidRPr="00C128FA">
              <w:t xml:space="preserve">      * The 'resource-id' element of OFResoureType MUST be present</w:t>
            </w:r>
          </w:p>
          <w:p w14:paraId="73F6812A" w14:textId="77777777" w:rsidR="009F3611" w:rsidRPr="00C128FA" w:rsidRDefault="009F3611" w:rsidP="009F3611">
            <w:pPr>
              <w:pStyle w:val="XML1"/>
            </w:pPr>
            <w:r w:rsidRPr="00C128FA">
              <w:t xml:space="preserve">        at all &lt;edit-config&gt; operations to identify the port.</w:t>
            </w:r>
          </w:p>
          <w:p w14:paraId="52C619B3" w14:textId="77777777" w:rsidR="009F3611" w:rsidRPr="00C128FA" w:rsidRDefault="009F3611" w:rsidP="009F3611">
            <w:pPr>
              <w:pStyle w:val="XML1"/>
            </w:pPr>
            <w:r w:rsidRPr="00C128FA">
              <w:t xml:space="preserve">      * If the operation is 'merge' or 'replace', the element is</w:t>
            </w:r>
          </w:p>
          <w:p w14:paraId="14D4C205" w14:textId="77777777" w:rsidR="009F3611" w:rsidRPr="00C128FA" w:rsidRDefault="009F3611" w:rsidP="009F3611">
            <w:pPr>
              <w:pStyle w:val="XML1"/>
            </w:pPr>
            <w:r w:rsidRPr="00C128FA">
              <w:t xml:space="preserve">        created if it does not exist, and its value is set to the</w:t>
            </w:r>
          </w:p>
          <w:p w14:paraId="4123F310" w14:textId="77777777" w:rsidR="009F3611" w:rsidRPr="00C128FA" w:rsidRDefault="009F3611" w:rsidP="009F3611">
            <w:pPr>
              <w:pStyle w:val="XML1"/>
            </w:pPr>
            <w:r w:rsidRPr="00C128FA">
              <w:lastRenderedPageBreak/>
              <w:t xml:space="preserve">        value found in the XML RPC data.</w:t>
            </w:r>
          </w:p>
          <w:p w14:paraId="1B307DF6" w14:textId="77777777" w:rsidR="009F3611" w:rsidRPr="00C128FA" w:rsidRDefault="009F3611" w:rsidP="009F3611">
            <w:pPr>
              <w:pStyle w:val="XML1"/>
            </w:pPr>
            <w:r w:rsidRPr="00C128FA">
              <w:t xml:space="preserve">      * If the operation is 'create', the element is created if it</w:t>
            </w:r>
          </w:p>
          <w:p w14:paraId="2E5D1558" w14:textId="77777777" w:rsidR="009F3611" w:rsidRPr="00C128FA" w:rsidRDefault="009F3611" w:rsidP="009F3611">
            <w:pPr>
              <w:pStyle w:val="XML1"/>
            </w:pPr>
            <w:r w:rsidRPr="00C128FA">
              <w:t xml:space="preserve">        does not exist. If the element already exists, a</w:t>
            </w:r>
          </w:p>
          <w:p w14:paraId="440895AE"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1862FD58" w14:textId="77777777" w:rsidR="009F3611" w:rsidRPr="00C128FA" w:rsidRDefault="009F3611" w:rsidP="009F3611">
            <w:pPr>
              <w:pStyle w:val="XML1"/>
            </w:pPr>
            <w:r w:rsidRPr="00C128FA">
              <w:t xml:space="preserve">      * If the operation is 'delete', the element is deleted if it</w:t>
            </w:r>
          </w:p>
          <w:p w14:paraId="289DD73C"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4A56F076" w14:textId="77777777" w:rsidR="009F3611" w:rsidRPr="00C128FA" w:rsidRDefault="009F3611" w:rsidP="009F3611">
            <w:pPr>
              <w:pStyle w:val="XML1"/>
            </w:pPr>
            <w:r w:rsidRPr="00C128FA">
              <w:t xml:space="preserve">        error is returned.";</w:t>
            </w:r>
          </w:p>
          <w:p w14:paraId="0453CCA4" w14:textId="77777777" w:rsidR="009F3611" w:rsidRPr="00C128FA" w:rsidRDefault="009F3611" w:rsidP="009F3611">
            <w:pPr>
              <w:pStyle w:val="XML1"/>
            </w:pPr>
            <w:r w:rsidRPr="00C128FA">
              <w:t xml:space="preserve">    uses OFResourceType;</w:t>
            </w:r>
          </w:p>
          <w:p w14:paraId="1DDE6707" w14:textId="77777777" w:rsidR="009F3611" w:rsidRPr="00C128FA" w:rsidRDefault="009F3611" w:rsidP="009F3611">
            <w:pPr>
              <w:pStyle w:val="XML1"/>
            </w:pPr>
            <w:r w:rsidRPr="00C128FA">
              <w:t xml:space="preserve">    leaf number {</w:t>
            </w:r>
          </w:p>
          <w:p w14:paraId="78233AE7" w14:textId="77777777" w:rsidR="009F3611" w:rsidRPr="00C128FA" w:rsidRDefault="009F3611" w:rsidP="009F3611">
            <w:pPr>
              <w:pStyle w:val="XML1"/>
            </w:pPr>
            <w:r w:rsidRPr="00C128FA">
              <w:t xml:space="preserve">      type uint64;</w:t>
            </w:r>
          </w:p>
          <w:p w14:paraId="7A979511" w14:textId="77777777" w:rsidR="009F3611" w:rsidRPr="00C128FA" w:rsidRDefault="009F3611" w:rsidP="009F3611">
            <w:pPr>
              <w:pStyle w:val="XML1"/>
            </w:pPr>
            <w:r w:rsidRPr="00C128FA">
              <w:t xml:space="preserve">      config false;</w:t>
            </w:r>
          </w:p>
          <w:p w14:paraId="243EB59F" w14:textId="77777777" w:rsidR="009F3611" w:rsidRPr="00C128FA" w:rsidRDefault="009F3611" w:rsidP="009F3611">
            <w:pPr>
              <w:pStyle w:val="XML1"/>
            </w:pPr>
            <w:r w:rsidRPr="00C128FA">
              <w:t xml:space="preserve">      description "This number identifies the OpenFlow Port to </w:t>
            </w:r>
          </w:p>
          <w:p w14:paraId="14CA65C3" w14:textId="77777777" w:rsidR="009F3611" w:rsidRPr="00C128FA" w:rsidRDefault="009F3611" w:rsidP="009F3611">
            <w:pPr>
              <w:pStyle w:val="XML1"/>
            </w:pPr>
            <w:r w:rsidRPr="00C128FA">
              <w:t xml:space="preserve">        OpenFlow Controllers. It is assigned to an OpenFlow Port </w:t>
            </w:r>
          </w:p>
          <w:p w14:paraId="33AEAAE1" w14:textId="77777777" w:rsidR="009F3611" w:rsidRPr="00C128FA" w:rsidRDefault="009F3611" w:rsidP="009F3611">
            <w:pPr>
              <w:pStyle w:val="XML1"/>
            </w:pPr>
            <w:r w:rsidRPr="00C128FA">
              <w:t xml:space="preserve">        latest when the OpenFlow Port is associated with and</w:t>
            </w:r>
          </w:p>
          <w:p w14:paraId="4EDE46B0" w14:textId="77777777" w:rsidR="009F3611" w:rsidRPr="00C128FA" w:rsidRDefault="009F3611" w:rsidP="009F3611">
            <w:pPr>
              <w:pStyle w:val="XML1"/>
            </w:pPr>
            <w:r w:rsidRPr="00C128FA">
              <w:t xml:space="preserve">        OpenFlow Logical Switch.  If the OpenFlow Port is</w:t>
            </w:r>
          </w:p>
          <w:p w14:paraId="404ABCAF" w14:textId="77777777" w:rsidR="009F3611" w:rsidRPr="00C128FA" w:rsidRDefault="009F3611" w:rsidP="009F3611">
            <w:pPr>
              <w:pStyle w:val="XML1"/>
            </w:pPr>
            <w:r w:rsidRPr="00C128FA">
              <w:t xml:space="preserve">        associated with an OpenFlow Logical Switch, this element</w:t>
            </w:r>
          </w:p>
          <w:p w14:paraId="0E354AE3" w14:textId="77777777" w:rsidR="009F3611" w:rsidRPr="00C128FA" w:rsidRDefault="009F3611" w:rsidP="009F3611">
            <w:pPr>
              <w:pStyle w:val="XML1"/>
            </w:pPr>
            <w:r w:rsidRPr="00C128FA">
              <w:t xml:space="preserve">        MUST be unique within the context of the OpenFlow Logical</w:t>
            </w:r>
          </w:p>
          <w:p w14:paraId="2D869A9E" w14:textId="77777777" w:rsidR="009F3611" w:rsidRPr="00C128FA" w:rsidRDefault="009F3611" w:rsidP="009F3611">
            <w:pPr>
              <w:pStyle w:val="XML1"/>
            </w:pPr>
            <w:r w:rsidRPr="00C128FA">
              <w:t xml:space="preserve">        Switch.  </w:t>
            </w:r>
          </w:p>
          <w:p w14:paraId="1FE66310" w14:textId="77777777" w:rsidR="009F3611" w:rsidRPr="00C128FA" w:rsidRDefault="009F3611" w:rsidP="009F3611">
            <w:pPr>
              <w:pStyle w:val="XML1"/>
            </w:pPr>
            <w:r w:rsidRPr="00C128FA">
              <w:t xml:space="preserve">      </w:t>
            </w:r>
          </w:p>
          <w:p w14:paraId="6473111C" w14:textId="77777777" w:rsidR="009F3611" w:rsidRPr="00C128FA" w:rsidRDefault="009F3611" w:rsidP="009F3611">
            <w:pPr>
              <w:pStyle w:val="XML1"/>
            </w:pPr>
            <w:r w:rsidRPr="00C128FA">
              <w:t xml:space="preserve">        OpenFlow Capable Switch implementations may choose to</w:t>
            </w:r>
          </w:p>
          <w:p w14:paraId="2D645722" w14:textId="77777777" w:rsidR="009F3611" w:rsidRPr="00C128FA" w:rsidRDefault="009F3611" w:rsidP="009F3611">
            <w:pPr>
              <w:pStyle w:val="XML1"/>
            </w:pPr>
            <w:r w:rsidRPr="00C128FA">
              <w:t xml:space="preserve">        assign values to OpenFlow Ports that are unique within the</w:t>
            </w:r>
          </w:p>
          <w:p w14:paraId="7D6F85C5" w14:textId="77777777" w:rsidR="009F3611" w:rsidRPr="00C128FA" w:rsidRDefault="009F3611" w:rsidP="009F3611">
            <w:pPr>
              <w:pStyle w:val="XML1"/>
            </w:pPr>
            <w:r w:rsidRPr="00C128FA">
              <w:t xml:space="preserve">        context of the OpenFlow Logical Switch.  These numbers can</w:t>
            </w:r>
          </w:p>
          <w:p w14:paraId="3A6BCF47" w14:textId="77777777" w:rsidR="009F3611" w:rsidRPr="00C128FA" w:rsidRDefault="009F3611" w:rsidP="009F3611">
            <w:pPr>
              <w:pStyle w:val="XML1"/>
            </w:pPr>
            <w:r w:rsidRPr="00C128FA">
              <w:t xml:space="preserve">        be used independent of assignments to OpenFlow Logical</w:t>
            </w:r>
          </w:p>
          <w:p w14:paraId="54FBA23F" w14:textId="77777777" w:rsidR="009F3611" w:rsidRPr="00C128FA" w:rsidRDefault="009F3611" w:rsidP="009F3611">
            <w:pPr>
              <w:pStyle w:val="XML1"/>
            </w:pPr>
            <w:r w:rsidRPr="00C128FA">
              <w:t xml:space="preserve">        Switches. </w:t>
            </w:r>
          </w:p>
          <w:p w14:paraId="548C215A" w14:textId="77777777" w:rsidR="009F3611" w:rsidRPr="00C128FA" w:rsidRDefault="009F3611" w:rsidP="009F3611">
            <w:pPr>
              <w:pStyle w:val="XML1"/>
            </w:pPr>
            <w:r w:rsidRPr="00C128FA">
              <w:t xml:space="preserve">      </w:t>
            </w:r>
          </w:p>
          <w:p w14:paraId="1EE86B10" w14:textId="77777777" w:rsidR="009F3611" w:rsidRPr="00C128FA" w:rsidRDefault="009F3611" w:rsidP="009F3611">
            <w:pPr>
              <w:pStyle w:val="XML1"/>
            </w:pPr>
            <w:r w:rsidRPr="00C128FA">
              <w:t xml:space="preserve">        Other implementations may assign values to this element</w:t>
            </w:r>
          </w:p>
          <w:p w14:paraId="556017D5" w14:textId="77777777" w:rsidR="009F3611" w:rsidRPr="00C128FA" w:rsidRDefault="009F3611" w:rsidP="009F3611">
            <w:pPr>
              <w:pStyle w:val="XML1"/>
            </w:pPr>
            <w:r w:rsidRPr="00C128FA">
              <w:t xml:space="preserve">        only if the OpenFlow Port is assigned to an OpenFlow</w:t>
            </w:r>
          </w:p>
          <w:p w14:paraId="627F2A1B" w14:textId="77777777" w:rsidR="009F3611" w:rsidRPr="00C128FA" w:rsidRDefault="009F3611" w:rsidP="009F3611">
            <w:pPr>
              <w:pStyle w:val="XML1"/>
            </w:pPr>
            <w:r w:rsidRPr="00C128FA">
              <w:t xml:space="preserve">        Logical Switch.  If no value is currently assigned to this</w:t>
            </w:r>
          </w:p>
          <w:p w14:paraId="437F44F2" w14:textId="77777777" w:rsidR="009F3611" w:rsidRPr="00C128FA" w:rsidRDefault="009F3611" w:rsidP="009F3611">
            <w:pPr>
              <w:pStyle w:val="XML1"/>
            </w:pPr>
            <w:r w:rsidRPr="00C128FA">
              <w:t xml:space="preserve">        element then this element MUST NOT be included in replies</w:t>
            </w:r>
          </w:p>
          <w:p w14:paraId="0484CA6A" w14:textId="77777777" w:rsidR="009F3611" w:rsidRPr="00C128FA" w:rsidRDefault="009F3611" w:rsidP="009F3611">
            <w:pPr>
              <w:pStyle w:val="XML1"/>
            </w:pPr>
            <w:r w:rsidRPr="00C128FA">
              <w:t xml:space="preserve">        to NETCONF &lt;get&gt; requests. Since this element is not</w:t>
            </w:r>
          </w:p>
          <w:p w14:paraId="7555F775" w14:textId="77777777" w:rsidR="009F3611" w:rsidRPr="00C128FA" w:rsidRDefault="009F3611" w:rsidP="009F3611">
            <w:pPr>
              <w:pStyle w:val="XML1"/>
            </w:pPr>
            <w:r w:rsidRPr="00C128FA">
              <w:t xml:space="preserve">        configurable with the NETCONF protocol it MUST NOT be</w:t>
            </w:r>
          </w:p>
          <w:p w14:paraId="7E03311F" w14:textId="77777777" w:rsidR="009F3611" w:rsidRPr="00C128FA" w:rsidRDefault="009F3611" w:rsidP="009F3611">
            <w:pPr>
              <w:pStyle w:val="XML1"/>
            </w:pPr>
            <w:r w:rsidRPr="00C128FA">
              <w:t xml:space="preserve">        included in replies to NETCONF &lt;get-config&gt; requests.";</w:t>
            </w:r>
          </w:p>
          <w:p w14:paraId="5B806892" w14:textId="77777777" w:rsidR="009F3611" w:rsidRPr="00C128FA" w:rsidRDefault="009F3611" w:rsidP="009F3611">
            <w:pPr>
              <w:pStyle w:val="XML1"/>
            </w:pPr>
            <w:r w:rsidRPr="00C128FA">
              <w:t xml:space="preserve">    }</w:t>
            </w:r>
          </w:p>
          <w:p w14:paraId="6838A20C" w14:textId="77777777" w:rsidR="009F3611" w:rsidRPr="00C128FA" w:rsidRDefault="009F3611" w:rsidP="009F3611">
            <w:pPr>
              <w:pStyle w:val="XML1"/>
            </w:pPr>
            <w:r w:rsidRPr="00C128FA">
              <w:t xml:space="preserve">    leaf name {</w:t>
            </w:r>
          </w:p>
          <w:p w14:paraId="5FAD8D9C" w14:textId="77777777" w:rsidR="009F3611" w:rsidRPr="00C128FA" w:rsidRDefault="009F3611" w:rsidP="009F3611">
            <w:pPr>
              <w:pStyle w:val="XML1"/>
            </w:pPr>
            <w:r w:rsidRPr="00C128FA">
              <w:t xml:space="preserve">      type string { length "1..16"; }</w:t>
            </w:r>
          </w:p>
          <w:p w14:paraId="201E7F0D" w14:textId="77777777" w:rsidR="009F3611" w:rsidRPr="00C128FA" w:rsidRDefault="009F3611" w:rsidP="009F3611">
            <w:pPr>
              <w:pStyle w:val="XML1"/>
            </w:pPr>
            <w:r w:rsidRPr="00C128FA">
              <w:t xml:space="preserve">      config false;</w:t>
            </w:r>
          </w:p>
          <w:p w14:paraId="4CFCE658" w14:textId="77777777" w:rsidR="009F3611" w:rsidRPr="00C128FA" w:rsidRDefault="009F3611" w:rsidP="009F3611">
            <w:pPr>
              <w:pStyle w:val="XML1"/>
            </w:pPr>
            <w:r w:rsidRPr="00C128FA">
              <w:t xml:space="preserve">      description "This element assists OpenFlow Controllers in </w:t>
            </w:r>
          </w:p>
          <w:p w14:paraId="1D1DA8E5" w14:textId="77777777" w:rsidR="009F3611" w:rsidRPr="00C128FA" w:rsidRDefault="009F3611" w:rsidP="009F3611">
            <w:pPr>
              <w:pStyle w:val="XML1"/>
            </w:pPr>
            <w:r w:rsidRPr="00C128FA">
              <w:t xml:space="preserve">        identifying OpenFlow Ports.  </w:t>
            </w:r>
          </w:p>
          <w:p w14:paraId="15E51463" w14:textId="77777777" w:rsidR="009F3611" w:rsidRPr="00C128FA" w:rsidRDefault="009F3611" w:rsidP="009F3611">
            <w:pPr>
              <w:pStyle w:val="XML1"/>
            </w:pPr>
            <w:r w:rsidRPr="00C128FA">
              <w:t xml:space="preserve">      </w:t>
            </w:r>
          </w:p>
          <w:p w14:paraId="104BE07A" w14:textId="77777777" w:rsidR="009F3611" w:rsidRPr="00C128FA" w:rsidRDefault="009F3611" w:rsidP="009F3611">
            <w:pPr>
              <w:pStyle w:val="XML1"/>
            </w:pPr>
            <w:r w:rsidRPr="00C128FA">
              <w:t xml:space="preserve">        This element is not to be set by the OP-CONFIG protocol,</w:t>
            </w:r>
          </w:p>
          <w:p w14:paraId="49EF58E0" w14:textId="77777777" w:rsidR="009F3611" w:rsidRPr="00C128FA" w:rsidRDefault="009F3611" w:rsidP="009F3611">
            <w:pPr>
              <w:pStyle w:val="XML1"/>
            </w:pPr>
            <w:r w:rsidRPr="00C128FA">
              <w:t xml:space="preserve">        but it is set by the switch implementation.  It may be set</w:t>
            </w:r>
          </w:p>
          <w:p w14:paraId="7E3157D2" w14:textId="77777777" w:rsidR="009F3611" w:rsidRPr="00C128FA" w:rsidRDefault="009F3611" w:rsidP="009F3611">
            <w:pPr>
              <w:pStyle w:val="XML1"/>
            </w:pPr>
            <w:r w:rsidRPr="00C128FA">
              <w:t xml:space="preserve">        at start-up time of an OpenFlow Capable Switch or when the </w:t>
            </w:r>
          </w:p>
          <w:p w14:paraId="46031A4F" w14:textId="77777777" w:rsidR="009F3611" w:rsidRPr="00C128FA" w:rsidRDefault="009F3611" w:rsidP="009F3611">
            <w:pPr>
              <w:pStyle w:val="XML1"/>
            </w:pPr>
            <w:r w:rsidRPr="00C128FA">
              <w:t xml:space="preserve">        OpenFlow Port is assigned to an OpenFlow Logical Switch.</w:t>
            </w:r>
          </w:p>
          <w:p w14:paraId="00152EAE" w14:textId="77777777" w:rsidR="009F3611" w:rsidRPr="00C128FA" w:rsidRDefault="009F3611" w:rsidP="009F3611">
            <w:pPr>
              <w:pStyle w:val="XML1"/>
            </w:pPr>
            <w:r w:rsidRPr="00C128FA">
              <w:t xml:space="preserve">        It MAY also be not set at all.  If this element is set to a</w:t>
            </w:r>
          </w:p>
          <w:p w14:paraId="47AC84DB" w14:textId="77777777" w:rsidR="009F3611" w:rsidRPr="00C128FA" w:rsidRDefault="009F3611" w:rsidP="009F3611">
            <w:pPr>
              <w:pStyle w:val="XML1"/>
            </w:pPr>
            <w:r w:rsidRPr="00C128FA">
              <w:t xml:space="preserve">        value other than the empty string when being assigned to an</w:t>
            </w:r>
          </w:p>
          <w:p w14:paraId="40718F84" w14:textId="77777777" w:rsidR="009F3611" w:rsidRPr="00C128FA" w:rsidRDefault="009F3611" w:rsidP="009F3611">
            <w:pPr>
              <w:pStyle w:val="XML1"/>
            </w:pPr>
            <w:r w:rsidRPr="00C128FA">
              <w:t xml:space="preserve">        OpenFlow Logical Switch, then the value of this element</w:t>
            </w:r>
          </w:p>
          <w:p w14:paraId="5F9B86C7" w14:textId="77777777" w:rsidR="009F3611" w:rsidRPr="00C128FA" w:rsidRDefault="009F3611" w:rsidP="009F3611">
            <w:pPr>
              <w:pStyle w:val="XML1"/>
            </w:pPr>
            <w:r w:rsidRPr="00C128FA">
              <w:t xml:space="preserve">        MUST be unique within the context of the OpenFlow Logical</w:t>
            </w:r>
          </w:p>
          <w:p w14:paraId="6C8E7999" w14:textId="77777777" w:rsidR="009F3611" w:rsidRPr="00C128FA" w:rsidRDefault="009F3611" w:rsidP="009F3611">
            <w:pPr>
              <w:pStyle w:val="XML1"/>
            </w:pPr>
            <w:r w:rsidRPr="00C128FA">
              <w:t xml:space="preserve">        Switch.  </w:t>
            </w:r>
          </w:p>
          <w:p w14:paraId="30DBE5B5" w14:textId="77777777" w:rsidR="009F3611" w:rsidRPr="00C128FA" w:rsidRDefault="009F3611" w:rsidP="009F3611">
            <w:pPr>
              <w:pStyle w:val="XML1"/>
            </w:pPr>
            <w:r w:rsidRPr="00C128FA">
              <w:t xml:space="preserve">      </w:t>
            </w:r>
          </w:p>
          <w:p w14:paraId="7F0825A5" w14:textId="77777777" w:rsidR="009F3611" w:rsidRPr="00C128FA" w:rsidRDefault="009F3611" w:rsidP="009F3611">
            <w:pPr>
              <w:pStyle w:val="XML1"/>
            </w:pPr>
            <w:r w:rsidRPr="00C128FA">
              <w:t xml:space="preserve">        If no value or the empty string is currently assigned to</w:t>
            </w:r>
          </w:p>
          <w:p w14:paraId="7699236C" w14:textId="77777777" w:rsidR="009F3611" w:rsidRPr="00C128FA" w:rsidRDefault="009F3611" w:rsidP="009F3611">
            <w:pPr>
              <w:pStyle w:val="XML1"/>
            </w:pPr>
            <w:r w:rsidRPr="00C128FA">
              <w:t xml:space="preserve">        this element then this element MUST not be included in</w:t>
            </w:r>
          </w:p>
          <w:p w14:paraId="6BF0E96E" w14:textId="77777777" w:rsidR="009F3611" w:rsidRPr="00C128FA" w:rsidRDefault="009F3611" w:rsidP="009F3611">
            <w:pPr>
              <w:pStyle w:val="XML1"/>
            </w:pPr>
            <w:r w:rsidRPr="00C128FA">
              <w:t xml:space="preserve">        replies to NETCONF &lt;get&gt; requests. Since this element is</w:t>
            </w:r>
          </w:p>
          <w:p w14:paraId="14382344" w14:textId="77777777" w:rsidR="009F3611" w:rsidRPr="00C128FA" w:rsidRDefault="009F3611" w:rsidP="009F3611">
            <w:pPr>
              <w:pStyle w:val="XML1"/>
            </w:pPr>
            <w:r w:rsidRPr="00C128FA">
              <w:t xml:space="preserve">        not configurable with the NETCONF protocol it MUST NOT be</w:t>
            </w:r>
          </w:p>
          <w:p w14:paraId="48AD9662" w14:textId="77777777" w:rsidR="009F3611" w:rsidRPr="00C128FA" w:rsidRDefault="009F3611" w:rsidP="009F3611">
            <w:pPr>
              <w:pStyle w:val="XML1"/>
            </w:pPr>
            <w:r w:rsidRPr="00C128FA">
              <w:t xml:space="preserve">        included in replies to NETCONF &lt;get-config&gt; requests.";</w:t>
            </w:r>
          </w:p>
          <w:p w14:paraId="466F0DA9" w14:textId="77777777" w:rsidR="009F3611" w:rsidRPr="00C128FA" w:rsidRDefault="009F3611" w:rsidP="009F3611">
            <w:pPr>
              <w:pStyle w:val="XML1"/>
            </w:pPr>
            <w:r w:rsidRPr="00C128FA">
              <w:t xml:space="preserve">    }</w:t>
            </w:r>
          </w:p>
          <w:p w14:paraId="2D6BE0FD" w14:textId="77777777" w:rsidR="009F3611" w:rsidRPr="00C128FA" w:rsidRDefault="009F3611" w:rsidP="009F3611">
            <w:pPr>
              <w:pStyle w:val="XML1"/>
            </w:pPr>
            <w:r w:rsidRPr="00C128FA">
              <w:t xml:space="preserve">    leaf current-rate {</w:t>
            </w:r>
          </w:p>
          <w:p w14:paraId="1EA32686" w14:textId="77777777" w:rsidR="009F3611" w:rsidRPr="00C128FA" w:rsidRDefault="009F3611" w:rsidP="009F3611">
            <w:pPr>
              <w:pStyle w:val="XML1"/>
            </w:pPr>
            <w:r w:rsidRPr="00C128FA">
              <w:lastRenderedPageBreak/>
              <w:t xml:space="preserve">      when "../features/current/rate='other'" {</w:t>
            </w:r>
          </w:p>
          <w:p w14:paraId="7409A9A2" w14:textId="77777777" w:rsidR="009F3611" w:rsidRPr="00C128FA" w:rsidRDefault="009F3611" w:rsidP="009F3611">
            <w:pPr>
              <w:pStyle w:val="XML1"/>
            </w:pPr>
            <w:r w:rsidRPr="00C128FA">
              <w:t xml:space="preserve">        description "This element is only valid if the element rate</w:t>
            </w:r>
          </w:p>
          <w:p w14:paraId="31BDAC94" w14:textId="77777777" w:rsidR="009F3611" w:rsidRPr="00C128FA" w:rsidRDefault="009F3611" w:rsidP="009F3611">
            <w:pPr>
              <w:pStyle w:val="XML1"/>
            </w:pPr>
            <w:r w:rsidRPr="00C128FA">
              <w:t xml:space="preserve">          of the current features has value 'other'.";</w:t>
            </w:r>
          </w:p>
          <w:p w14:paraId="549285DA" w14:textId="77777777" w:rsidR="009F3611" w:rsidRPr="00C128FA" w:rsidRDefault="009F3611" w:rsidP="009F3611">
            <w:pPr>
              <w:pStyle w:val="XML1"/>
            </w:pPr>
            <w:r w:rsidRPr="00C128FA">
              <w:t xml:space="preserve">      }</w:t>
            </w:r>
          </w:p>
          <w:p w14:paraId="1425DF1B" w14:textId="77777777" w:rsidR="009F3611" w:rsidRPr="00C128FA" w:rsidRDefault="009F3611" w:rsidP="009F3611">
            <w:pPr>
              <w:pStyle w:val="XML1"/>
            </w:pPr>
            <w:r w:rsidRPr="00C128FA">
              <w:t xml:space="preserve">      type uint32;</w:t>
            </w:r>
          </w:p>
          <w:p w14:paraId="0BECB94C" w14:textId="77777777" w:rsidR="009F3611" w:rsidRPr="00C128FA" w:rsidRDefault="009F3611" w:rsidP="009F3611">
            <w:pPr>
              <w:pStyle w:val="XML1"/>
            </w:pPr>
            <w:r w:rsidRPr="00C128FA">
              <w:t xml:space="preserve">      units "kbit/s";</w:t>
            </w:r>
          </w:p>
          <w:p w14:paraId="138D4BB7" w14:textId="77777777" w:rsidR="009F3611" w:rsidRPr="00C128FA" w:rsidRDefault="009F3611" w:rsidP="009F3611">
            <w:pPr>
              <w:pStyle w:val="XML1"/>
            </w:pPr>
            <w:r w:rsidRPr="00C128FA">
              <w:t xml:space="preserve">      config false;</w:t>
            </w:r>
          </w:p>
          <w:p w14:paraId="2E9E5A50" w14:textId="77777777" w:rsidR="009F3611" w:rsidRPr="00C128FA" w:rsidRDefault="009F3611" w:rsidP="009F3611">
            <w:pPr>
              <w:pStyle w:val="XML1"/>
            </w:pPr>
            <w:r w:rsidRPr="00C128FA">
              <w:t xml:space="preserve">      description "This element indicates the current bit rate of </w:t>
            </w:r>
          </w:p>
          <w:p w14:paraId="0BFB76B3" w14:textId="77777777" w:rsidR="009F3611" w:rsidRPr="00C128FA" w:rsidRDefault="009F3611" w:rsidP="009F3611">
            <w:pPr>
              <w:pStyle w:val="XML1"/>
            </w:pPr>
            <w:r w:rsidRPr="00C128FA">
              <w:t xml:space="preserve">        the port. Its values is to be provided in units of kilobit </w:t>
            </w:r>
          </w:p>
          <w:p w14:paraId="49055704" w14:textId="77777777" w:rsidR="009F3611" w:rsidRPr="00C128FA" w:rsidRDefault="009F3611" w:rsidP="009F3611">
            <w:pPr>
              <w:pStyle w:val="XML1"/>
            </w:pPr>
            <w:r w:rsidRPr="00C128FA">
              <w:t xml:space="preserve">        per second (kbps). This element is only valid if the </w:t>
            </w:r>
          </w:p>
          <w:p w14:paraId="6CE811D0" w14:textId="77777777" w:rsidR="009F3611" w:rsidRPr="00C128FA" w:rsidRDefault="009F3611" w:rsidP="009F3611">
            <w:pPr>
              <w:pStyle w:val="XML1"/>
            </w:pPr>
            <w:r w:rsidRPr="00C128FA">
              <w:t xml:space="preserve">        element called 'rate' in the current Port Features has a </w:t>
            </w:r>
          </w:p>
          <w:p w14:paraId="1E003ED8" w14:textId="77777777" w:rsidR="009F3611" w:rsidRPr="00C128FA" w:rsidRDefault="009F3611" w:rsidP="009F3611">
            <w:pPr>
              <w:pStyle w:val="XML1"/>
            </w:pPr>
            <w:r w:rsidRPr="00C128FA">
              <w:t xml:space="preserve">        value of 'other'.</w:t>
            </w:r>
          </w:p>
          <w:p w14:paraId="0A7795B3" w14:textId="77777777" w:rsidR="009F3611" w:rsidRPr="00C128FA" w:rsidRDefault="009F3611" w:rsidP="009F3611">
            <w:pPr>
              <w:pStyle w:val="XML1"/>
            </w:pPr>
          </w:p>
          <w:p w14:paraId="28B6B478" w14:textId="77777777" w:rsidR="009F3611" w:rsidRPr="00C128FA" w:rsidRDefault="009F3611" w:rsidP="009F3611">
            <w:pPr>
              <w:pStyle w:val="XML1"/>
            </w:pPr>
            <w:r w:rsidRPr="00C128FA">
              <w:t xml:space="preserve">        Since this element is not configurable with the NETCONF</w:t>
            </w:r>
          </w:p>
          <w:p w14:paraId="04361B2A" w14:textId="77777777" w:rsidR="009F3611" w:rsidRPr="00C128FA" w:rsidRDefault="009F3611" w:rsidP="009F3611">
            <w:pPr>
              <w:pStyle w:val="XML1"/>
            </w:pPr>
            <w:r w:rsidRPr="00C128FA">
              <w:t xml:space="preserve">        protocol it MUST NOT be included in replies to NETCONF</w:t>
            </w:r>
          </w:p>
          <w:p w14:paraId="2ABCDD3F" w14:textId="77777777" w:rsidR="009F3611" w:rsidRPr="00C128FA" w:rsidRDefault="009F3611" w:rsidP="009F3611">
            <w:pPr>
              <w:pStyle w:val="XML1"/>
            </w:pPr>
            <w:r w:rsidRPr="00C128FA">
              <w:t xml:space="preserve">        &lt;get-config&gt; requests.";</w:t>
            </w:r>
          </w:p>
          <w:p w14:paraId="2A807C33" w14:textId="77777777" w:rsidR="009F3611" w:rsidRPr="00C128FA" w:rsidRDefault="009F3611" w:rsidP="009F3611">
            <w:pPr>
              <w:pStyle w:val="XML1"/>
            </w:pPr>
            <w:r w:rsidRPr="00C128FA">
              <w:t xml:space="preserve">    }</w:t>
            </w:r>
          </w:p>
          <w:p w14:paraId="1E2980DA" w14:textId="77777777" w:rsidR="009F3611" w:rsidRPr="00C128FA" w:rsidRDefault="009F3611" w:rsidP="009F3611">
            <w:pPr>
              <w:pStyle w:val="XML1"/>
            </w:pPr>
            <w:r w:rsidRPr="00C128FA">
              <w:t xml:space="preserve">    leaf max-rate {</w:t>
            </w:r>
          </w:p>
          <w:p w14:paraId="3940FA3F" w14:textId="77777777" w:rsidR="009F3611" w:rsidRPr="00C128FA" w:rsidRDefault="009F3611" w:rsidP="009F3611">
            <w:pPr>
              <w:pStyle w:val="XML1"/>
            </w:pPr>
            <w:r w:rsidRPr="00C128FA">
              <w:t xml:space="preserve">      when "../features/current/rate='other'" {</w:t>
            </w:r>
          </w:p>
          <w:p w14:paraId="0CCD0E91" w14:textId="77777777" w:rsidR="009F3611" w:rsidRPr="00C128FA" w:rsidRDefault="009F3611" w:rsidP="009F3611">
            <w:pPr>
              <w:pStyle w:val="XML1"/>
            </w:pPr>
            <w:r w:rsidRPr="00C128FA">
              <w:t xml:space="preserve">        description "This element is only valid if the element rate</w:t>
            </w:r>
          </w:p>
          <w:p w14:paraId="31B495B0" w14:textId="77777777" w:rsidR="009F3611" w:rsidRPr="00C128FA" w:rsidRDefault="009F3611" w:rsidP="009F3611">
            <w:pPr>
              <w:pStyle w:val="XML1"/>
            </w:pPr>
            <w:r w:rsidRPr="00C128FA">
              <w:t xml:space="preserve">          of the current features has value 'other'.";</w:t>
            </w:r>
          </w:p>
          <w:p w14:paraId="77DF3F93" w14:textId="77777777" w:rsidR="009F3611" w:rsidRPr="00C128FA" w:rsidRDefault="009F3611" w:rsidP="009F3611">
            <w:pPr>
              <w:pStyle w:val="XML1"/>
            </w:pPr>
            <w:r w:rsidRPr="00C128FA">
              <w:t xml:space="preserve">      }</w:t>
            </w:r>
          </w:p>
          <w:p w14:paraId="4A96E4E9" w14:textId="77777777" w:rsidR="009F3611" w:rsidRPr="00C128FA" w:rsidRDefault="009F3611" w:rsidP="009F3611">
            <w:pPr>
              <w:pStyle w:val="XML1"/>
            </w:pPr>
            <w:r w:rsidRPr="00C128FA">
              <w:t xml:space="preserve">      type uint32;</w:t>
            </w:r>
          </w:p>
          <w:p w14:paraId="19D897E3" w14:textId="77777777" w:rsidR="009F3611" w:rsidRPr="00C128FA" w:rsidRDefault="009F3611" w:rsidP="009F3611">
            <w:pPr>
              <w:pStyle w:val="XML1"/>
            </w:pPr>
            <w:r w:rsidRPr="00C128FA">
              <w:t xml:space="preserve">      units "kbit/s";</w:t>
            </w:r>
          </w:p>
          <w:p w14:paraId="25479FC1" w14:textId="77777777" w:rsidR="009F3611" w:rsidRPr="00C128FA" w:rsidRDefault="009F3611" w:rsidP="009F3611">
            <w:pPr>
              <w:pStyle w:val="XML1"/>
            </w:pPr>
            <w:r w:rsidRPr="00C128FA">
              <w:t xml:space="preserve">      config false;</w:t>
            </w:r>
          </w:p>
          <w:p w14:paraId="47C8831C" w14:textId="77777777" w:rsidR="009F3611" w:rsidRPr="00C128FA" w:rsidRDefault="009F3611" w:rsidP="009F3611">
            <w:pPr>
              <w:pStyle w:val="XML1"/>
            </w:pPr>
            <w:r w:rsidRPr="00C128FA">
              <w:t xml:space="preserve">      description "This element indicates the maximum bit rate of </w:t>
            </w:r>
          </w:p>
          <w:p w14:paraId="725A9466" w14:textId="77777777" w:rsidR="009F3611" w:rsidRPr="00C128FA" w:rsidRDefault="009F3611" w:rsidP="009F3611">
            <w:pPr>
              <w:pStyle w:val="XML1"/>
            </w:pPr>
            <w:r w:rsidRPr="00C128FA">
              <w:t xml:space="preserve">        the port. Its values is to be provided in units of kilobit </w:t>
            </w:r>
          </w:p>
          <w:p w14:paraId="17FBF4FC" w14:textId="77777777" w:rsidR="009F3611" w:rsidRPr="00C128FA" w:rsidRDefault="009F3611" w:rsidP="009F3611">
            <w:pPr>
              <w:pStyle w:val="XML1"/>
            </w:pPr>
            <w:r w:rsidRPr="00C128FA">
              <w:t xml:space="preserve">        per second (kbps). This element is only valid if the </w:t>
            </w:r>
          </w:p>
          <w:p w14:paraId="37F218A0" w14:textId="77777777" w:rsidR="009F3611" w:rsidRPr="00C128FA" w:rsidRDefault="009F3611" w:rsidP="009F3611">
            <w:pPr>
              <w:pStyle w:val="XML1"/>
            </w:pPr>
            <w:r w:rsidRPr="00C128FA">
              <w:t xml:space="preserve">        element called 'rate' in the current Port Features has a </w:t>
            </w:r>
          </w:p>
          <w:p w14:paraId="5DA78AFD" w14:textId="77777777" w:rsidR="009F3611" w:rsidRPr="00C128FA" w:rsidRDefault="009F3611" w:rsidP="009F3611">
            <w:pPr>
              <w:pStyle w:val="XML1"/>
            </w:pPr>
            <w:r w:rsidRPr="00C128FA">
              <w:t xml:space="preserve">        value of 'other'.</w:t>
            </w:r>
          </w:p>
          <w:p w14:paraId="7F8BF614" w14:textId="77777777" w:rsidR="009F3611" w:rsidRPr="00C128FA" w:rsidRDefault="009F3611" w:rsidP="009F3611">
            <w:pPr>
              <w:pStyle w:val="XML1"/>
            </w:pPr>
          </w:p>
          <w:p w14:paraId="376C6C3B" w14:textId="77777777" w:rsidR="009F3611" w:rsidRPr="00C128FA" w:rsidRDefault="009F3611" w:rsidP="009F3611">
            <w:pPr>
              <w:pStyle w:val="XML1"/>
            </w:pPr>
            <w:r w:rsidRPr="00C128FA">
              <w:t xml:space="preserve">        Since this element is not configurable with the NETCONF</w:t>
            </w:r>
          </w:p>
          <w:p w14:paraId="5580DCCA" w14:textId="77777777" w:rsidR="009F3611" w:rsidRPr="00C128FA" w:rsidRDefault="009F3611" w:rsidP="009F3611">
            <w:pPr>
              <w:pStyle w:val="XML1"/>
            </w:pPr>
            <w:r w:rsidRPr="00C128FA">
              <w:t xml:space="preserve">        protocol it MUST NOT be included in replies to NETCONF</w:t>
            </w:r>
          </w:p>
          <w:p w14:paraId="4BA3048E" w14:textId="77777777" w:rsidR="009F3611" w:rsidRPr="00C128FA" w:rsidRDefault="009F3611" w:rsidP="009F3611">
            <w:pPr>
              <w:pStyle w:val="XML1"/>
            </w:pPr>
            <w:r w:rsidRPr="00C128FA">
              <w:t xml:space="preserve">        &lt;get-config&gt; requests.";</w:t>
            </w:r>
          </w:p>
          <w:p w14:paraId="47F286E4" w14:textId="77777777" w:rsidR="009F3611" w:rsidRPr="00C128FA" w:rsidRDefault="009F3611" w:rsidP="009F3611">
            <w:pPr>
              <w:pStyle w:val="XML1"/>
            </w:pPr>
            <w:r w:rsidRPr="00C128FA">
              <w:t xml:space="preserve">    }</w:t>
            </w:r>
          </w:p>
          <w:p w14:paraId="3E2DA15C" w14:textId="77777777" w:rsidR="009F3611" w:rsidRPr="00C128FA" w:rsidRDefault="009F3611" w:rsidP="009F3611">
            <w:pPr>
              <w:pStyle w:val="XML1"/>
            </w:pPr>
            <w:r w:rsidRPr="00C128FA">
              <w:t xml:space="preserve">    container configuration {</w:t>
            </w:r>
          </w:p>
          <w:p w14:paraId="779419AA" w14:textId="77777777" w:rsidR="009F3611" w:rsidRPr="00C128FA" w:rsidRDefault="009F3611" w:rsidP="009F3611">
            <w:pPr>
              <w:pStyle w:val="XML1"/>
            </w:pPr>
            <w:r w:rsidRPr="00C128FA">
              <w:t xml:space="preserve">      description "This element represents the general</w:t>
            </w:r>
          </w:p>
          <w:p w14:paraId="07A98765" w14:textId="77777777" w:rsidR="009F3611" w:rsidRPr="00C128FA" w:rsidRDefault="009F3611" w:rsidP="009F3611">
            <w:pPr>
              <w:pStyle w:val="XML1"/>
            </w:pPr>
            <w:r w:rsidRPr="00C128FA">
              <w:t xml:space="preserve">        adminitrative configuration of the OpenFlow Port.";</w:t>
            </w:r>
          </w:p>
          <w:p w14:paraId="0DBBF21B" w14:textId="77777777" w:rsidR="009F3611" w:rsidRPr="00C128FA" w:rsidRDefault="009F3611" w:rsidP="009F3611">
            <w:pPr>
              <w:pStyle w:val="XML1"/>
            </w:pPr>
            <w:r w:rsidRPr="00C128FA">
              <w:t xml:space="preserve">      leaf admin-state {</w:t>
            </w:r>
          </w:p>
          <w:p w14:paraId="7E43A310" w14:textId="77777777" w:rsidR="009F3611" w:rsidRPr="00C128FA" w:rsidRDefault="009F3611" w:rsidP="009F3611">
            <w:pPr>
              <w:pStyle w:val="XML1"/>
            </w:pPr>
            <w:r w:rsidRPr="00C128FA">
              <w:t xml:space="preserve">        type OFUpDownStateType;</w:t>
            </w:r>
          </w:p>
          <w:p w14:paraId="03D391EE" w14:textId="77777777" w:rsidR="009F3611" w:rsidRPr="00C128FA" w:rsidRDefault="009F3611" w:rsidP="009F3611">
            <w:pPr>
              <w:pStyle w:val="XML1"/>
            </w:pPr>
            <w:r w:rsidRPr="00C128FA">
              <w:t xml:space="preserve">        default 'up';</w:t>
            </w:r>
          </w:p>
          <w:p w14:paraId="66920757" w14:textId="77777777" w:rsidR="009F3611" w:rsidRPr="00C128FA" w:rsidRDefault="009F3611" w:rsidP="009F3611">
            <w:pPr>
              <w:pStyle w:val="XML1"/>
            </w:pPr>
            <w:r w:rsidRPr="00C128FA">
              <w:t xml:space="preserve">        description "The administrative state of the port.  If</w:t>
            </w:r>
          </w:p>
          <w:p w14:paraId="0B307112" w14:textId="77777777" w:rsidR="009F3611" w:rsidRPr="00C128FA" w:rsidRDefault="009F3611" w:rsidP="009F3611">
            <w:pPr>
              <w:pStyle w:val="XML1"/>
            </w:pPr>
            <w:r w:rsidRPr="00C128FA">
              <w:t xml:space="preserve">          true, the port has been administratively brought down and</w:t>
            </w:r>
          </w:p>
          <w:p w14:paraId="5C6E788F" w14:textId="77777777" w:rsidR="009F3611" w:rsidRPr="00C128FA" w:rsidRDefault="009F3611" w:rsidP="009F3611">
            <w:pPr>
              <w:pStyle w:val="XML1"/>
            </w:pPr>
            <w:r w:rsidRPr="00C128FA">
              <w:t xml:space="preserve">          SHOULD not be used by OpenFlow.</w:t>
            </w:r>
          </w:p>
          <w:p w14:paraId="1513E88F" w14:textId="77777777" w:rsidR="009F3611" w:rsidRPr="00C128FA" w:rsidRDefault="009F3611" w:rsidP="009F3611">
            <w:pPr>
              <w:pStyle w:val="XML1"/>
            </w:pPr>
          </w:p>
          <w:p w14:paraId="37CD6AED" w14:textId="77777777" w:rsidR="009F3611" w:rsidRPr="00C128FA" w:rsidRDefault="009F3611" w:rsidP="009F3611">
            <w:pPr>
              <w:pStyle w:val="XML1"/>
            </w:pPr>
            <w:r w:rsidRPr="00C128FA">
              <w:t xml:space="preserve">          This element is optional. If this element is not present</w:t>
            </w:r>
          </w:p>
          <w:p w14:paraId="5E8BC9AE" w14:textId="77777777" w:rsidR="009F3611" w:rsidRPr="00C128FA" w:rsidRDefault="009F3611" w:rsidP="009F3611">
            <w:pPr>
              <w:pStyle w:val="XML1"/>
            </w:pPr>
            <w:r w:rsidRPr="00C128FA">
              <w:t xml:space="preserve">          it defaults to 'up'.";</w:t>
            </w:r>
          </w:p>
          <w:p w14:paraId="33C51245" w14:textId="77777777" w:rsidR="009F3611" w:rsidRPr="00C128FA" w:rsidRDefault="009F3611" w:rsidP="009F3611">
            <w:pPr>
              <w:pStyle w:val="XML1"/>
            </w:pPr>
            <w:r w:rsidRPr="00C128FA">
              <w:t xml:space="preserve">      }</w:t>
            </w:r>
          </w:p>
          <w:p w14:paraId="2A5AB6C9" w14:textId="77777777" w:rsidR="009F3611" w:rsidRPr="00C128FA" w:rsidRDefault="009F3611" w:rsidP="009F3611">
            <w:pPr>
              <w:pStyle w:val="XML1"/>
            </w:pPr>
            <w:r w:rsidRPr="00C128FA">
              <w:t xml:space="preserve">      leaf no-receive {</w:t>
            </w:r>
          </w:p>
          <w:p w14:paraId="75230F10" w14:textId="77777777" w:rsidR="009F3611" w:rsidRPr="00C128FA" w:rsidRDefault="009F3611" w:rsidP="009F3611">
            <w:pPr>
              <w:pStyle w:val="XML1"/>
            </w:pPr>
            <w:r w:rsidRPr="00C128FA">
              <w:t xml:space="preserve">        type boolean;</w:t>
            </w:r>
          </w:p>
          <w:p w14:paraId="5D05D50B" w14:textId="77777777" w:rsidR="009F3611" w:rsidRPr="00C128FA" w:rsidRDefault="009F3611" w:rsidP="009F3611">
            <w:pPr>
              <w:pStyle w:val="XML1"/>
            </w:pPr>
            <w:r w:rsidRPr="00C128FA">
              <w:t xml:space="preserve">        default false;</w:t>
            </w:r>
          </w:p>
          <w:p w14:paraId="43CAE6FB" w14:textId="77777777" w:rsidR="009F3611" w:rsidRPr="00C128FA" w:rsidRDefault="009F3611" w:rsidP="009F3611">
            <w:pPr>
              <w:pStyle w:val="XML1"/>
            </w:pPr>
            <w:r w:rsidRPr="00C128FA">
              <w:t xml:space="preserve">        description "If true, packets received at this OpenFlow</w:t>
            </w:r>
          </w:p>
          <w:p w14:paraId="5A0BF8CF" w14:textId="77777777" w:rsidR="009F3611" w:rsidRPr="00C128FA" w:rsidRDefault="009F3611" w:rsidP="009F3611">
            <w:pPr>
              <w:pStyle w:val="XML1"/>
            </w:pPr>
            <w:r w:rsidRPr="00C128FA">
              <w:t xml:space="preserve">          port SHOULD be dropped.</w:t>
            </w:r>
          </w:p>
          <w:p w14:paraId="1854FDEF" w14:textId="77777777" w:rsidR="009F3611" w:rsidRPr="00C128FA" w:rsidRDefault="009F3611" w:rsidP="009F3611">
            <w:pPr>
              <w:pStyle w:val="XML1"/>
            </w:pPr>
          </w:p>
          <w:p w14:paraId="0F9E8069" w14:textId="77777777" w:rsidR="009F3611" w:rsidRPr="00C128FA" w:rsidRDefault="009F3611" w:rsidP="009F3611">
            <w:pPr>
              <w:pStyle w:val="XML1"/>
            </w:pPr>
            <w:r w:rsidRPr="00C128FA">
              <w:t xml:space="preserve">          This element is optional. If this element is not present</w:t>
            </w:r>
          </w:p>
          <w:p w14:paraId="4EB0F3AA" w14:textId="77777777" w:rsidR="009F3611" w:rsidRPr="00C128FA" w:rsidRDefault="009F3611" w:rsidP="009F3611">
            <w:pPr>
              <w:pStyle w:val="XML1"/>
            </w:pPr>
            <w:r w:rsidRPr="00C128FA">
              <w:t xml:space="preserve">          it defaults to 'false'.";</w:t>
            </w:r>
          </w:p>
          <w:p w14:paraId="7580B172" w14:textId="77777777" w:rsidR="009F3611" w:rsidRPr="00C128FA" w:rsidRDefault="009F3611" w:rsidP="009F3611">
            <w:pPr>
              <w:pStyle w:val="XML1"/>
            </w:pPr>
            <w:r w:rsidRPr="00C128FA">
              <w:lastRenderedPageBreak/>
              <w:t xml:space="preserve">      }</w:t>
            </w:r>
          </w:p>
          <w:p w14:paraId="652469CF" w14:textId="77777777" w:rsidR="009F3611" w:rsidRPr="00C128FA" w:rsidRDefault="009F3611" w:rsidP="009F3611">
            <w:pPr>
              <w:pStyle w:val="XML1"/>
            </w:pPr>
            <w:r w:rsidRPr="00C128FA">
              <w:t xml:space="preserve">      leaf no-forward {</w:t>
            </w:r>
          </w:p>
          <w:p w14:paraId="40FC0CBB" w14:textId="77777777" w:rsidR="009F3611" w:rsidRPr="00C128FA" w:rsidRDefault="009F3611" w:rsidP="009F3611">
            <w:pPr>
              <w:pStyle w:val="XML1"/>
            </w:pPr>
            <w:r w:rsidRPr="00C128FA">
              <w:t xml:space="preserve">        type boolean;</w:t>
            </w:r>
          </w:p>
          <w:p w14:paraId="2081364E" w14:textId="77777777" w:rsidR="009F3611" w:rsidRPr="00C128FA" w:rsidRDefault="009F3611" w:rsidP="009F3611">
            <w:pPr>
              <w:pStyle w:val="XML1"/>
            </w:pPr>
            <w:r w:rsidRPr="00C128FA">
              <w:t xml:space="preserve">        default false;</w:t>
            </w:r>
          </w:p>
          <w:p w14:paraId="180D160C" w14:textId="77777777" w:rsidR="009F3611" w:rsidRPr="00C128FA" w:rsidRDefault="009F3611" w:rsidP="009F3611">
            <w:pPr>
              <w:pStyle w:val="XML1"/>
            </w:pPr>
            <w:r w:rsidRPr="00C128FA">
              <w:t xml:space="preserve">        description "If true, packets forwarded to this OpenFlow</w:t>
            </w:r>
          </w:p>
          <w:p w14:paraId="49137751" w14:textId="77777777" w:rsidR="009F3611" w:rsidRPr="00C128FA" w:rsidRDefault="009F3611" w:rsidP="009F3611">
            <w:pPr>
              <w:pStyle w:val="XML1"/>
            </w:pPr>
            <w:r w:rsidRPr="00C128FA">
              <w:t xml:space="preserve">          port SHOULD be dropped.</w:t>
            </w:r>
          </w:p>
          <w:p w14:paraId="0AD537AB" w14:textId="77777777" w:rsidR="009F3611" w:rsidRPr="00C128FA" w:rsidRDefault="009F3611" w:rsidP="009F3611">
            <w:pPr>
              <w:pStyle w:val="XML1"/>
            </w:pPr>
          </w:p>
          <w:p w14:paraId="30C55B69" w14:textId="77777777" w:rsidR="009F3611" w:rsidRPr="00C128FA" w:rsidRDefault="009F3611" w:rsidP="009F3611">
            <w:pPr>
              <w:pStyle w:val="XML1"/>
            </w:pPr>
            <w:r w:rsidRPr="00C128FA">
              <w:t xml:space="preserve">          This element is optional. If this element is not present</w:t>
            </w:r>
          </w:p>
          <w:p w14:paraId="1E509F24" w14:textId="77777777" w:rsidR="009F3611" w:rsidRPr="00C128FA" w:rsidRDefault="009F3611" w:rsidP="009F3611">
            <w:pPr>
              <w:pStyle w:val="XML1"/>
            </w:pPr>
            <w:r w:rsidRPr="00C128FA">
              <w:t xml:space="preserve">          it defaults to 'false'.";</w:t>
            </w:r>
          </w:p>
          <w:p w14:paraId="15F5F34F" w14:textId="77777777" w:rsidR="009F3611" w:rsidRPr="00C128FA" w:rsidRDefault="009F3611" w:rsidP="009F3611">
            <w:pPr>
              <w:pStyle w:val="XML1"/>
            </w:pPr>
            <w:r w:rsidRPr="00C128FA">
              <w:t xml:space="preserve">      }</w:t>
            </w:r>
          </w:p>
          <w:p w14:paraId="1783DF44" w14:textId="77777777" w:rsidR="009F3611" w:rsidRPr="00C128FA" w:rsidRDefault="009F3611" w:rsidP="009F3611">
            <w:pPr>
              <w:pStyle w:val="XML1"/>
            </w:pPr>
            <w:r w:rsidRPr="00C128FA">
              <w:t xml:space="preserve">      leaf no-packet-in {</w:t>
            </w:r>
          </w:p>
          <w:p w14:paraId="3918E4B5" w14:textId="77777777" w:rsidR="009F3611" w:rsidRPr="00C128FA" w:rsidRDefault="009F3611" w:rsidP="009F3611">
            <w:pPr>
              <w:pStyle w:val="XML1"/>
            </w:pPr>
            <w:r w:rsidRPr="00C128FA">
              <w:t xml:space="preserve">        type boolean;</w:t>
            </w:r>
          </w:p>
          <w:p w14:paraId="0B0AC5A7" w14:textId="77777777" w:rsidR="009F3611" w:rsidRPr="00C128FA" w:rsidRDefault="009F3611" w:rsidP="009F3611">
            <w:pPr>
              <w:pStyle w:val="XML1"/>
            </w:pPr>
            <w:r w:rsidRPr="00C128FA">
              <w:t xml:space="preserve">        default false;</w:t>
            </w:r>
          </w:p>
          <w:p w14:paraId="374D5F9A" w14:textId="77777777" w:rsidR="009F3611" w:rsidRPr="00C128FA" w:rsidRDefault="009F3611" w:rsidP="009F3611">
            <w:pPr>
              <w:pStyle w:val="XML1"/>
            </w:pPr>
            <w:r w:rsidRPr="00C128FA">
              <w:t xml:space="preserve">        description "If true, packets received on that port that </w:t>
            </w:r>
          </w:p>
          <w:p w14:paraId="2E5958CF" w14:textId="77777777" w:rsidR="009F3611" w:rsidRPr="00C128FA" w:rsidRDefault="009F3611" w:rsidP="009F3611">
            <w:pPr>
              <w:pStyle w:val="XML1"/>
            </w:pPr>
            <w:r w:rsidRPr="00C128FA">
              <w:t xml:space="preserve">          generate a table miss should never trigger a packet-in </w:t>
            </w:r>
          </w:p>
          <w:p w14:paraId="34B0CA14" w14:textId="77777777" w:rsidR="009F3611" w:rsidRPr="00C128FA" w:rsidRDefault="009F3611" w:rsidP="009F3611">
            <w:pPr>
              <w:pStyle w:val="XML1"/>
            </w:pPr>
            <w:r w:rsidRPr="00C128FA">
              <w:t xml:space="preserve">          message to the OpenFlow Controller.</w:t>
            </w:r>
          </w:p>
          <w:p w14:paraId="7D4522AD" w14:textId="77777777" w:rsidR="009F3611" w:rsidRPr="00C128FA" w:rsidRDefault="009F3611" w:rsidP="009F3611">
            <w:pPr>
              <w:pStyle w:val="XML1"/>
            </w:pPr>
          </w:p>
          <w:p w14:paraId="605036A4" w14:textId="77777777" w:rsidR="009F3611" w:rsidRPr="00C128FA" w:rsidRDefault="009F3611" w:rsidP="009F3611">
            <w:pPr>
              <w:pStyle w:val="XML1"/>
            </w:pPr>
            <w:r w:rsidRPr="00C128FA">
              <w:t xml:space="preserve">          This element is optional. If this element is not present</w:t>
            </w:r>
          </w:p>
          <w:p w14:paraId="004D0BB9" w14:textId="77777777" w:rsidR="009F3611" w:rsidRPr="00C128FA" w:rsidRDefault="009F3611" w:rsidP="009F3611">
            <w:pPr>
              <w:pStyle w:val="XML1"/>
            </w:pPr>
            <w:r w:rsidRPr="00C128FA">
              <w:t xml:space="preserve">          it defaults to 'false'.";</w:t>
            </w:r>
          </w:p>
          <w:p w14:paraId="26C75907" w14:textId="77777777" w:rsidR="009F3611" w:rsidRPr="00C128FA" w:rsidRDefault="009F3611" w:rsidP="009F3611">
            <w:pPr>
              <w:pStyle w:val="XML1"/>
            </w:pPr>
            <w:r w:rsidRPr="00C128FA">
              <w:t xml:space="preserve">      }</w:t>
            </w:r>
          </w:p>
          <w:p w14:paraId="48AF2A73" w14:textId="77777777" w:rsidR="009F3611" w:rsidRPr="00C128FA" w:rsidRDefault="009F3611" w:rsidP="009F3611">
            <w:pPr>
              <w:pStyle w:val="XML1"/>
            </w:pPr>
            <w:r w:rsidRPr="00C128FA">
              <w:t xml:space="preserve">    }</w:t>
            </w:r>
          </w:p>
          <w:p w14:paraId="02FC5BE4" w14:textId="77777777" w:rsidR="009F3611" w:rsidRPr="00C128FA" w:rsidRDefault="009F3611" w:rsidP="009F3611">
            <w:pPr>
              <w:pStyle w:val="XML1"/>
            </w:pPr>
            <w:r w:rsidRPr="00C128FA">
              <w:t xml:space="preserve">    container state {</w:t>
            </w:r>
          </w:p>
          <w:p w14:paraId="265DF2B3" w14:textId="77777777" w:rsidR="009F3611" w:rsidRPr="00C128FA" w:rsidRDefault="009F3611" w:rsidP="009F3611">
            <w:pPr>
              <w:pStyle w:val="XML1"/>
            </w:pPr>
            <w:r w:rsidRPr="00C128FA">
              <w:t xml:space="preserve">      config false;</w:t>
            </w:r>
          </w:p>
          <w:p w14:paraId="7D3491B2" w14:textId="77777777" w:rsidR="009F3611" w:rsidRPr="00C128FA" w:rsidRDefault="009F3611" w:rsidP="009F3611">
            <w:pPr>
              <w:pStyle w:val="XML1"/>
            </w:pPr>
            <w:r w:rsidRPr="00C128FA">
              <w:t xml:space="preserve">      description "This element represents the general operational </w:t>
            </w:r>
          </w:p>
          <w:p w14:paraId="64C6543F" w14:textId="77777777" w:rsidR="009F3611" w:rsidRPr="00C128FA" w:rsidRDefault="009F3611" w:rsidP="009F3611">
            <w:pPr>
              <w:pStyle w:val="XML1"/>
            </w:pPr>
            <w:r w:rsidRPr="00C128FA">
              <w:t xml:space="preserve">      state of the OpenFlow Port.</w:t>
            </w:r>
          </w:p>
          <w:p w14:paraId="279AD506" w14:textId="77777777" w:rsidR="009F3611" w:rsidRPr="00C128FA" w:rsidRDefault="009F3611" w:rsidP="009F3611">
            <w:pPr>
              <w:pStyle w:val="XML1"/>
            </w:pPr>
          </w:p>
          <w:p w14:paraId="79EAFC60" w14:textId="77777777" w:rsidR="009F3611" w:rsidRPr="00C128FA" w:rsidRDefault="009F3611" w:rsidP="009F3611">
            <w:pPr>
              <w:pStyle w:val="XML1"/>
            </w:pPr>
            <w:r w:rsidRPr="00C128FA">
              <w:t xml:space="preserve">      Children of this element are not configurable and can only be</w:t>
            </w:r>
          </w:p>
          <w:p w14:paraId="46E0EDBA" w14:textId="77777777" w:rsidR="009F3611" w:rsidRPr="00C128FA" w:rsidRDefault="009F3611" w:rsidP="009F3611">
            <w:pPr>
              <w:pStyle w:val="XML1"/>
            </w:pPr>
            <w:r w:rsidRPr="00C128FA">
              <w:t xml:space="preserve">      retrieved by NETCONF &lt;get&gt; operations. Attemps to modify this</w:t>
            </w:r>
          </w:p>
          <w:p w14:paraId="3E0CE657" w14:textId="77777777" w:rsidR="009F3611" w:rsidRPr="00C128FA" w:rsidRDefault="009F3611" w:rsidP="009F3611">
            <w:pPr>
              <w:pStyle w:val="XML1"/>
            </w:pPr>
            <w:r w:rsidRPr="00C128FA">
              <w:t xml:space="preserve">      element and its children with a NETCONF &lt;edit-config&gt;</w:t>
            </w:r>
          </w:p>
          <w:p w14:paraId="0FED756B" w14:textId="77777777" w:rsidR="009F3611" w:rsidRPr="00C128FA" w:rsidRDefault="009F3611" w:rsidP="009F3611">
            <w:pPr>
              <w:pStyle w:val="XML1"/>
            </w:pPr>
            <w:r w:rsidRPr="00C128FA">
              <w:t xml:space="preserve">      operation MUST result in an 'operation-not-supported' error</w:t>
            </w:r>
          </w:p>
          <w:p w14:paraId="23BE4D3C" w14:textId="77777777" w:rsidR="009F3611" w:rsidRPr="00C128FA" w:rsidRDefault="009F3611" w:rsidP="009F3611">
            <w:pPr>
              <w:pStyle w:val="XML1"/>
            </w:pPr>
            <w:r w:rsidRPr="00C128FA">
              <w:t xml:space="preserve">      with type 'application'.";</w:t>
            </w:r>
          </w:p>
          <w:p w14:paraId="56A5B596" w14:textId="77777777" w:rsidR="009F3611" w:rsidRPr="00C128FA" w:rsidRDefault="009F3611" w:rsidP="009F3611">
            <w:pPr>
              <w:pStyle w:val="XML1"/>
            </w:pPr>
            <w:r w:rsidRPr="00C128FA">
              <w:t xml:space="preserve">      leaf oper-state {</w:t>
            </w:r>
          </w:p>
          <w:p w14:paraId="2E341D93" w14:textId="77777777" w:rsidR="009F3611" w:rsidRPr="00C128FA" w:rsidRDefault="009F3611" w:rsidP="009F3611">
            <w:pPr>
              <w:pStyle w:val="XML1"/>
            </w:pPr>
            <w:r w:rsidRPr="00C128FA">
              <w:t xml:space="preserve">        type OFUpDownStateType;</w:t>
            </w:r>
          </w:p>
          <w:p w14:paraId="205F6154" w14:textId="77777777" w:rsidR="009F3611" w:rsidRPr="00C128FA" w:rsidRDefault="009F3611" w:rsidP="009F3611">
            <w:pPr>
              <w:pStyle w:val="XML1"/>
            </w:pPr>
            <w:r w:rsidRPr="00C128FA">
              <w:t xml:space="preserve">        description "If the value of this element is 'down', it </w:t>
            </w:r>
          </w:p>
          <w:p w14:paraId="06258D97" w14:textId="77777777" w:rsidR="009F3611" w:rsidRPr="00C128FA" w:rsidRDefault="009F3611" w:rsidP="009F3611">
            <w:pPr>
              <w:pStyle w:val="XML1"/>
            </w:pPr>
            <w:r w:rsidRPr="00C128FA">
              <w:t xml:space="preserve">          indicates that there is no physical link present.";</w:t>
            </w:r>
          </w:p>
          <w:p w14:paraId="69B58490" w14:textId="77777777" w:rsidR="009F3611" w:rsidRPr="00C128FA" w:rsidRDefault="009F3611" w:rsidP="009F3611">
            <w:pPr>
              <w:pStyle w:val="XML1"/>
            </w:pPr>
            <w:r w:rsidRPr="00C128FA">
              <w:t xml:space="preserve">      }</w:t>
            </w:r>
          </w:p>
          <w:p w14:paraId="73AB76AE" w14:textId="77777777" w:rsidR="009F3611" w:rsidRPr="00C128FA" w:rsidRDefault="009F3611" w:rsidP="009F3611">
            <w:pPr>
              <w:pStyle w:val="XML1"/>
            </w:pPr>
            <w:r w:rsidRPr="00C128FA">
              <w:t xml:space="preserve">      leaf blocked {</w:t>
            </w:r>
          </w:p>
          <w:p w14:paraId="13F4E068" w14:textId="77777777" w:rsidR="009F3611" w:rsidRPr="00C128FA" w:rsidRDefault="009F3611" w:rsidP="009F3611">
            <w:pPr>
              <w:pStyle w:val="XML1"/>
            </w:pPr>
            <w:r w:rsidRPr="00C128FA">
              <w:t xml:space="preserve">        type boolean;</w:t>
            </w:r>
          </w:p>
          <w:p w14:paraId="3451BE8A" w14:textId="77777777" w:rsidR="009F3611" w:rsidRPr="00C128FA" w:rsidRDefault="009F3611" w:rsidP="009F3611">
            <w:pPr>
              <w:pStyle w:val="XML1"/>
            </w:pPr>
            <w:r w:rsidRPr="00C128FA">
              <w:t xml:space="preserve">        description "If the value of this element is 'true', it </w:t>
            </w:r>
          </w:p>
          <w:p w14:paraId="3F0775EC" w14:textId="77777777" w:rsidR="009F3611" w:rsidRPr="00C128FA" w:rsidRDefault="009F3611" w:rsidP="009F3611">
            <w:pPr>
              <w:pStyle w:val="XML1"/>
            </w:pPr>
            <w:r w:rsidRPr="00C128FA">
              <w:t xml:space="preserve">          indicates that a switch protocol outside of OpenFlow,</w:t>
            </w:r>
          </w:p>
          <w:p w14:paraId="1C43A4A5" w14:textId="77777777" w:rsidR="009F3611" w:rsidRPr="00C128FA" w:rsidRDefault="009F3611" w:rsidP="009F3611">
            <w:pPr>
              <w:pStyle w:val="XML1"/>
            </w:pPr>
            <w:r w:rsidRPr="00C128FA">
              <w:t xml:space="preserve">          such as 802.1D Spanning Tree, is preventing the use of</w:t>
            </w:r>
          </w:p>
          <w:p w14:paraId="6A101379" w14:textId="77777777" w:rsidR="009F3611" w:rsidRPr="00C128FA" w:rsidRDefault="009F3611" w:rsidP="009F3611">
            <w:pPr>
              <w:pStyle w:val="XML1"/>
            </w:pPr>
            <w:r w:rsidRPr="00C128FA">
              <w:t xml:space="preserve">          this OpenFlow port for OpenFlow flooding.";</w:t>
            </w:r>
          </w:p>
          <w:p w14:paraId="05C7F861" w14:textId="77777777" w:rsidR="009F3611" w:rsidRPr="00C128FA" w:rsidRDefault="009F3611" w:rsidP="009F3611">
            <w:pPr>
              <w:pStyle w:val="XML1"/>
            </w:pPr>
            <w:r w:rsidRPr="00C128FA">
              <w:t xml:space="preserve">      }</w:t>
            </w:r>
          </w:p>
          <w:p w14:paraId="63905889" w14:textId="77777777" w:rsidR="009F3611" w:rsidRPr="00C128FA" w:rsidRDefault="009F3611" w:rsidP="009F3611">
            <w:pPr>
              <w:pStyle w:val="XML1"/>
            </w:pPr>
            <w:r w:rsidRPr="00C128FA">
              <w:t xml:space="preserve">      leaf live {</w:t>
            </w:r>
          </w:p>
          <w:p w14:paraId="33A15B8F" w14:textId="77777777" w:rsidR="009F3611" w:rsidRPr="00C128FA" w:rsidRDefault="009F3611" w:rsidP="009F3611">
            <w:pPr>
              <w:pStyle w:val="XML1"/>
            </w:pPr>
            <w:r w:rsidRPr="00C128FA">
              <w:t xml:space="preserve">        type boolean;</w:t>
            </w:r>
          </w:p>
          <w:p w14:paraId="504243FB" w14:textId="77777777" w:rsidR="009F3611" w:rsidRPr="00C128FA" w:rsidRDefault="009F3611" w:rsidP="009F3611">
            <w:pPr>
              <w:pStyle w:val="XML1"/>
            </w:pPr>
            <w:r w:rsidRPr="00C128FA">
              <w:t xml:space="preserve">        description "If the value of this element is 'true', it </w:t>
            </w:r>
          </w:p>
          <w:p w14:paraId="1936D585" w14:textId="77777777" w:rsidR="009F3611" w:rsidRPr="00C128FA" w:rsidRDefault="009F3611" w:rsidP="009F3611">
            <w:pPr>
              <w:pStyle w:val="XML1"/>
            </w:pPr>
            <w:r w:rsidRPr="00C128FA">
              <w:t xml:space="preserve">          indicates that this OpenFlow Port is live and can be used</w:t>
            </w:r>
          </w:p>
          <w:p w14:paraId="67AA00EB" w14:textId="77777777" w:rsidR="009F3611" w:rsidRPr="00C128FA" w:rsidRDefault="009F3611" w:rsidP="009F3611">
            <w:pPr>
              <w:pStyle w:val="XML1"/>
            </w:pPr>
            <w:r w:rsidRPr="00C128FA">
              <w:t xml:space="preserve">          for fast failover.";</w:t>
            </w:r>
          </w:p>
          <w:p w14:paraId="7FF21AA6" w14:textId="77777777" w:rsidR="009F3611" w:rsidRPr="00C128FA" w:rsidRDefault="009F3611" w:rsidP="009F3611">
            <w:pPr>
              <w:pStyle w:val="XML1"/>
            </w:pPr>
            <w:r w:rsidRPr="00C128FA">
              <w:t xml:space="preserve">      }</w:t>
            </w:r>
          </w:p>
          <w:p w14:paraId="05F545FF" w14:textId="77777777" w:rsidR="009F3611" w:rsidRPr="00C128FA" w:rsidRDefault="009F3611" w:rsidP="009F3611">
            <w:pPr>
              <w:pStyle w:val="XML1"/>
            </w:pPr>
            <w:r w:rsidRPr="00C128FA">
              <w:t xml:space="preserve">    }</w:t>
            </w:r>
          </w:p>
          <w:p w14:paraId="2D8B0C7F" w14:textId="77777777" w:rsidR="009F3611" w:rsidRPr="00C128FA" w:rsidRDefault="009F3611" w:rsidP="009F3611">
            <w:pPr>
              <w:pStyle w:val="XML1"/>
            </w:pPr>
            <w:r w:rsidRPr="00C128FA">
              <w:t xml:space="preserve">    container features {</w:t>
            </w:r>
          </w:p>
          <w:p w14:paraId="4A6B3B34" w14:textId="77777777" w:rsidR="009F3611" w:rsidRPr="00C128FA" w:rsidRDefault="009F3611" w:rsidP="009F3611">
            <w:pPr>
              <w:pStyle w:val="XML1"/>
            </w:pPr>
            <w:r w:rsidRPr="00C128FA">
              <w:t xml:space="preserve">      container current {</w:t>
            </w:r>
          </w:p>
          <w:p w14:paraId="0ECB1648" w14:textId="77777777" w:rsidR="009F3611" w:rsidRPr="00C128FA" w:rsidRDefault="009F3611" w:rsidP="009F3611">
            <w:pPr>
              <w:pStyle w:val="XML1"/>
            </w:pPr>
            <w:r w:rsidRPr="00C128FA">
              <w:t xml:space="preserve">        uses OFPortCurrentFeatureListType;</w:t>
            </w:r>
          </w:p>
          <w:p w14:paraId="20227A36" w14:textId="77777777" w:rsidR="009F3611" w:rsidRPr="00C128FA" w:rsidRDefault="009F3611" w:rsidP="009F3611">
            <w:pPr>
              <w:pStyle w:val="XML1"/>
            </w:pPr>
            <w:r w:rsidRPr="00C128FA">
              <w:t xml:space="preserve">        config false;</w:t>
            </w:r>
          </w:p>
          <w:p w14:paraId="65B729FB" w14:textId="77777777" w:rsidR="009F3611" w:rsidRPr="00C128FA" w:rsidRDefault="009F3611" w:rsidP="009F3611">
            <w:pPr>
              <w:pStyle w:val="XML1"/>
            </w:pPr>
            <w:r w:rsidRPr="00C128FA">
              <w:t xml:space="preserve">        description "The features (rates, duplex, etc.) of the</w:t>
            </w:r>
          </w:p>
          <w:p w14:paraId="3ED25D26" w14:textId="77777777" w:rsidR="009F3611" w:rsidRPr="00C128FA" w:rsidRDefault="009F3611" w:rsidP="009F3611">
            <w:pPr>
              <w:pStyle w:val="XML1"/>
            </w:pPr>
            <w:r w:rsidRPr="00C128FA">
              <w:t xml:space="preserve">          port, that are currently in use.</w:t>
            </w:r>
          </w:p>
          <w:p w14:paraId="274C41EA" w14:textId="77777777" w:rsidR="009F3611" w:rsidRPr="00C128FA" w:rsidRDefault="009F3611" w:rsidP="009F3611">
            <w:pPr>
              <w:pStyle w:val="XML1"/>
            </w:pPr>
          </w:p>
          <w:p w14:paraId="33896FF2" w14:textId="77777777" w:rsidR="009F3611" w:rsidRPr="00C128FA" w:rsidRDefault="009F3611" w:rsidP="009F3611">
            <w:pPr>
              <w:pStyle w:val="XML1"/>
            </w:pPr>
            <w:r w:rsidRPr="00C128FA">
              <w:t xml:space="preserve">          Children of this element are not configurable and can</w:t>
            </w:r>
          </w:p>
          <w:p w14:paraId="3A986AC2" w14:textId="77777777" w:rsidR="009F3611" w:rsidRPr="00C128FA" w:rsidRDefault="009F3611" w:rsidP="009F3611">
            <w:pPr>
              <w:pStyle w:val="XML1"/>
            </w:pPr>
            <w:r w:rsidRPr="00C128FA">
              <w:t xml:space="preserve">          only be retrieved by NETCONF &lt;get&gt; operations. Attemps to</w:t>
            </w:r>
          </w:p>
          <w:p w14:paraId="04447823" w14:textId="77777777" w:rsidR="009F3611" w:rsidRPr="00C128FA" w:rsidRDefault="009F3611" w:rsidP="009F3611">
            <w:pPr>
              <w:pStyle w:val="XML1"/>
            </w:pPr>
            <w:r w:rsidRPr="00C128FA">
              <w:t xml:space="preserve">          modify this element and its children with a NETCONF</w:t>
            </w:r>
          </w:p>
          <w:p w14:paraId="51C17A28" w14:textId="77777777" w:rsidR="009F3611" w:rsidRPr="00C128FA" w:rsidRDefault="009F3611" w:rsidP="009F3611">
            <w:pPr>
              <w:pStyle w:val="XML1"/>
            </w:pPr>
            <w:r w:rsidRPr="00C128FA">
              <w:t xml:space="preserve">          &lt;edit-config&gt; operation MUST result in an</w:t>
            </w:r>
          </w:p>
          <w:p w14:paraId="06782727" w14:textId="77777777" w:rsidR="009F3611" w:rsidRPr="00C128FA" w:rsidRDefault="009F3611" w:rsidP="009F3611">
            <w:pPr>
              <w:pStyle w:val="XML1"/>
            </w:pPr>
            <w:r w:rsidRPr="00C128FA">
              <w:t xml:space="preserve">          'operation-not-supported' error with type</w:t>
            </w:r>
          </w:p>
          <w:p w14:paraId="4A82B5BF" w14:textId="77777777" w:rsidR="009F3611" w:rsidRPr="00C128FA" w:rsidRDefault="009F3611" w:rsidP="009F3611">
            <w:pPr>
              <w:pStyle w:val="XML1"/>
            </w:pPr>
            <w:r w:rsidRPr="00C128FA">
              <w:t xml:space="preserve">          'application'.";</w:t>
            </w:r>
          </w:p>
          <w:p w14:paraId="13832B2B" w14:textId="77777777" w:rsidR="009F3611" w:rsidRPr="00C128FA" w:rsidRDefault="009F3611" w:rsidP="009F3611">
            <w:pPr>
              <w:pStyle w:val="XML1"/>
            </w:pPr>
            <w:r w:rsidRPr="00C128FA">
              <w:t xml:space="preserve">      }</w:t>
            </w:r>
          </w:p>
          <w:p w14:paraId="2A1BCEBD" w14:textId="77777777" w:rsidR="009F3611" w:rsidRPr="00C128FA" w:rsidRDefault="009F3611" w:rsidP="009F3611">
            <w:pPr>
              <w:pStyle w:val="XML1"/>
            </w:pPr>
            <w:r w:rsidRPr="00C128FA">
              <w:t xml:space="preserve">      container advertised {</w:t>
            </w:r>
          </w:p>
          <w:p w14:paraId="07D6F265" w14:textId="77777777" w:rsidR="009F3611" w:rsidRPr="00C128FA" w:rsidRDefault="009F3611" w:rsidP="009F3611">
            <w:pPr>
              <w:pStyle w:val="XML1"/>
            </w:pPr>
            <w:r w:rsidRPr="00C128FA">
              <w:t xml:space="preserve">        uses OFPortOtherFeatureListType;</w:t>
            </w:r>
          </w:p>
          <w:p w14:paraId="5C1DB5FA" w14:textId="77777777" w:rsidR="009F3611" w:rsidRPr="00C128FA" w:rsidRDefault="009F3611" w:rsidP="009F3611">
            <w:pPr>
              <w:pStyle w:val="XML1"/>
            </w:pPr>
            <w:r w:rsidRPr="00C128FA">
              <w:t xml:space="preserve">        description "The features (rates, duplex, etc.) of the</w:t>
            </w:r>
          </w:p>
          <w:p w14:paraId="7ADB14E1" w14:textId="77777777" w:rsidR="009F3611" w:rsidRPr="00C128FA" w:rsidRDefault="009F3611" w:rsidP="009F3611">
            <w:pPr>
              <w:pStyle w:val="XML1"/>
            </w:pPr>
            <w:r w:rsidRPr="00C128FA">
              <w:t xml:space="preserve">          port, that are advertised to the peer port.</w:t>
            </w:r>
          </w:p>
          <w:p w14:paraId="41BCEC81" w14:textId="77777777" w:rsidR="009F3611" w:rsidRPr="00C128FA" w:rsidRDefault="009F3611" w:rsidP="009F3611">
            <w:pPr>
              <w:pStyle w:val="XML1"/>
            </w:pPr>
          </w:p>
          <w:p w14:paraId="07C9F8F1" w14:textId="77777777" w:rsidR="009F3611" w:rsidRPr="00C128FA" w:rsidRDefault="009F3611" w:rsidP="009F3611">
            <w:pPr>
              <w:pStyle w:val="XML1"/>
            </w:pPr>
            <w:r w:rsidRPr="00C128FA">
              <w:t xml:space="preserve">          NETCONF &lt;edit-config&gt; operations MUST be implemented as </w:t>
            </w:r>
          </w:p>
          <w:p w14:paraId="6A5FF47D" w14:textId="77777777" w:rsidR="009F3611" w:rsidRPr="00C128FA" w:rsidRDefault="009F3611" w:rsidP="009F3611">
            <w:pPr>
              <w:pStyle w:val="XML1"/>
            </w:pPr>
            <w:r w:rsidRPr="00C128FA">
              <w:t xml:space="preserve">          follows: </w:t>
            </w:r>
          </w:p>
          <w:p w14:paraId="7E334F6D" w14:textId="77777777" w:rsidR="009F3611" w:rsidRPr="00C128FA" w:rsidRDefault="009F3611" w:rsidP="009F3611">
            <w:pPr>
              <w:pStyle w:val="XML1"/>
            </w:pPr>
          </w:p>
          <w:p w14:paraId="117AF7A5" w14:textId="77777777" w:rsidR="009F3611" w:rsidRPr="00C128FA" w:rsidRDefault="009F3611" w:rsidP="009F3611">
            <w:pPr>
              <w:pStyle w:val="XML1"/>
            </w:pPr>
            <w:r w:rsidRPr="00C128FA">
              <w:t xml:space="preserve">          * The 'resource-id' element of OFResoureType MUST be</w:t>
            </w:r>
          </w:p>
          <w:p w14:paraId="357B2FC3" w14:textId="77777777" w:rsidR="009F3611" w:rsidRPr="00C128FA" w:rsidRDefault="009F3611" w:rsidP="009F3611">
            <w:pPr>
              <w:pStyle w:val="XML1"/>
            </w:pPr>
            <w:r w:rsidRPr="00C128FA">
              <w:t xml:space="preserve">            present in the path or in the filter at all</w:t>
            </w:r>
          </w:p>
          <w:p w14:paraId="51E415DE" w14:textId="77777777" w:rsidR="009F3611" w:rsidRPr="00C128FA" w:rsidRDefault="009F3611" w:rsidP="009F3611">
            <w:pPr>
              <w:pStyle w:val="XML1"/>
            </w:pPr>
            <w:r w:rsidRPr="00C128FA">
              <w:t xml:space="preserve">            &lt;edit-config&gt; operations to identify the port.</w:t>
            </w:r>
          </w:p>
          <w:p w14:paraId="3627D12C" w14:textId="77777777" w:rsidR="009F3611" w:rsidRPr="00C128FA" w:rsidRDefault="009F3611" w:rsidP="009F3611">
            <w:pPr>
              <w:pStyle w:val="XML1"/>
            </w:pPr>
            <w:r w:rsidRPr="00C128FA">
              <w:t xml:space="preserve">          * If the operation is 'merge' or 'replace', the element</w:t>
            </w:r>
          </w:p>
          <w:p w14:paraId="30905190" w14:textId="77777777" w:rsidR="009F3611" w:rsidRPr="00C128FA" w:rsidRDefault="009F3611" w:rsidP="009F3611">
            <w:pPr>
              <w:pStyle w:val="XML1"/>
            </w:pPr>
            <w:r w:rsidRPr="00C128FA">
              <w:t xml:space="preserve">            is created if it does not exist, and its value is set</w:t>
            </w:r>
          </w:p>
          <w:p w14:paraId="2B95CD37" w14:textId="77777777" w:rsidR="009F3611" w:rsidRPr="00C128FA" w:rsidRDefault="009F3611" w:rsidP="009F3611">
            <w:pPr>
              <w:pStyle w:val="XML1"/>
            </w:pPr>
            <w:r w:rsidRPr="00C128FA">
              <w:t xml:space="preserve">            to the value found in the XML RPC data.</w:t>
            </w:r>
          </w:p>
          <w:p w14:paraId="2CEE90E5" w14:textId="77777777" w:rsidR="009F3611" w:rsidRPr="00C128FA" w:rsidRDefault="009F3611" w:rsidP="009F3611">
            <w:pPr>
              <w:pStyle w:val="XML1"/>
            </w:pPr>
            <w:r w:rsidRPr="00C128FA">
              <w:t xml:space="preserve">          * If the operation is 'create', the element is created if</w:t>
            </w:r>
          </w:p>
          <w:p w14:paraId="573979D5" w14:textId="77777777" w:rsidR="009F3611" w:rsidRPr="00C128FA" w:rsidRDefault="009F3611" w:rsidP="009F3611">
            <w:pPr>
              <w:pStyle w:val="XML1"/>
            </w:pPr>
            <w:r w:rsidRPr="00C128FA">
              <w:t xml:space="preserve">            it does not exist. If the element already exists, a</w:t>
            </w:r>
          </w:p>
          <w:p w14:paraId="5303B5A5"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505C6FE7" w14:textId="77777777" w:rsidR="009F3611" w:rsidRPr="00C128FA" w:rsidRDefault="009F3611" w:rsidP="009F3611">
            <w:pPr>
              <w:pStyle w:val="XML1"/>
            </w:pPr>
            <w:r w:rsidRPr="00C128FA">
              <w:t xml:space="preserve">          * If the operation is 'delete', the element is deleted if</w:t>
            </w:r>
          </w:p>
          <w:p w14:paraId="053DDF84" w14:textId="77777777" w:rsidR="009F3611" w:rsidRPr="00C128FA" w:rsidRDefault="009F3611" w:rsidP="009F3611">
            <w:pPr>
              <w:pStyle w:val="XML1"/>
            </w:pPr>
            <w:r w:rsidRPr="00C128FA">
              <w:t xml:space="preserve">            it exists. If the element does not exist, a</w:t>
            </w:r>
          </w:p>
          <w:p w14:paraId="31B48254"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missing' error is returned.";</w:t>
            </w:r>
          </w:p>
          <w:p w14:paraId="74F88CE8" w14:textId="77777777" w:rsidR="009F3611" w:rsidRPr="00C128FA" w:rsidRDefault="009F3611" w:rsidP="009F3611">
            <w:pPr>
              <w:pStyle w:val="XML1"/>
            </w:pPr>
            <w:r w:rsidRPr="00C128FA">
              <w:t xml:space="preserve">      }</w:t>
            </w:r>
          </w:p>
          <w:p w14:paraId="7E42898D" w14:textId="77777777" w:rsidR="009F3611" w:rsidRPr="00C128FA" w:rsidRDefault="009F3611" w:rsidP="009F3611">
            <w:pPr>
              <w:pStyle w:val="XML1"/>
            </w:pPr>
            <w:r w:rsidRPr="00C128FA">
              <w:t xml:space="preserve">      container supported {</w:t>
            </w:r>
          </w:p>
          <w:p w14:paraId="59A3EE5E" w14:textId="77777777" w:rsidR="009F3611" w:rsidRPr="00C128FA" w:rsidRDefault="009F3611" w:rsidP="009F3611">
            <w:pPr>
              <w:pStyle w:val="XML1"/>
            </w:pPr>
            <w:r w:rsidRPr="00C128FA">
              <w:t xml:space="preserve">        uses OFPortOtherFeatureListType;</w:t>
            </w:r>
          </w:p>
          <w:p w14:paraId="00FC67A4" w14:textId="77777777" w:rsidR="009F3611" w:rsidRPr="00C128FA" w:rsidRDefault="009F3611" w:rsidP="009F3611">
            <w:pPr>
              <w:pStyle w:val="XML1"/>
            </w:pPr>
            <w:r w:rsidRPr="00C128FA">
              <w:t xml:space="preserve">        config false;</w:t>
            </w:r>
          </w:p>
          <w:p w14:paraId="6E20A9BC" w14:textId="77777777" w:rsidR="009F3611" w:rsidRPr="00C128FA" w:rsidRDefault="009F3611" w:rsidP="009F3611">
            <w:pPr>
              <w:pStyle w:val="XML1"/>
            </w:pPr>
            <w:r w:rsidRPr="00C128FA">
              <w:t xml:space="preserve">        description "The features (rates, duplex, etc.) of the</w:t>
            </w:r>
          </w:p>
          <w:p w14:paraId="761C831C" w14:textId="77777777" w:rsidR="009F3611" w:rsidRPr="00C128FA" w:rsidRDefault="009F3611" w:rsidP="009F3611">
            <w:pPr>
              <w:pStyle w:val="XML1"/>
            </w:pPr>
            <w:r w:rsidRPr="00C128FA">
              <w:t xml:space="preserve">          port, that are supported on the port.</w:t>
            </w:r>
          </w:p>
          <w:p w14:paraId="3EDED178" w14:textId="77777777" w:rsidR="009F3611" w:rsidRPr="00C128FA" w:rsidRDefault="009F3611" w:rsidP="009F3611">
            <w:pPr>
              <w:pStyle w:val="XML1"/>
            </w:pPr>
          </w:p>
          <w:p w14:paraId="0516ABA9" w14:textId="77777777" w:rsidR="009F3611" w:rsidRPr="00C128FA" w:rsidRDefault="009F3611" w:rsidP="009F3611">
            <w:pPr>
              <w:pStyle w:val="XML1"/>
            </w:pPr>
            <w:r w:rsidRPr="00C128FA">
              <w:t xml:space="preserve">          Children of this element are not configurable and can</w:t>
            </w:r>
          </w:p>
          <w:p w14:paraId="51C4154F" w14:textId="77777777" w:rsidR="009F3611" w:rsidRPr="00C128FA" w:rsidRDefault="009F3611" w:rsidP="009F3611">
            <w:pPr>
              <w:pStyle w:val="XML1"/>
            </w:pPr>
            <w:r w:rsidRPr="00C128FA">
              <w:t xml:space="preserve">          only be retrieved by NETCONF &lt;get&gt; operations. Attemps to</w:t>
            </w:r>
          </w:p>
          <w:p w14:paraId="6A726A43" w14:textId="77777777" w:rsidR="009F3611" w:rsidRPr="00C128FA" w:rsidRDefault="009F3611" w:rsidP="009F3611">
            <w:pPr>
              <w:pStyle w:val="XML1"/>
            </w:pPr>
            <w:r w:rsidRPr="00C128FA">
              <w:t xml:space="preserve">          modify this element and its children with a NETCONF</w:t>
            </w:r>
          </w:p>
          <w:p w14:paraId="42638221" w14:textId="77777777" w:rsidR="009F3611" w:rsidRPr="00C128FA" w:rsidRDefault="009F3611" w:rsidP="009F3611">
            <w:pPr>
              <w:pStyle w:val="XML1"/>
            </w:pPr>
            <w:r w:rsidRPr="00C128FA">
              <w:t xml:space="preserve">          &lt;edit-config&gt; operation MUST result in an</w:t>
            </w:r>
          </w:p>
          <w:p w14:paraId="7E83F424" w14:textId="77777777" w:rsidR="009F3611" w:rsidRPr="00C128FA" w:rsidRDefault="009F3611" w:rsidP="009F3611">
            <w:pPr>
              <w:pStyle w:val="XML1"/>
            </w:pPr>
            <w:r w:rsidRPr="00C128FA">
              <w:t xml:space="preserve">          'operation-not-supported' error with type</w:t>
            </w:r>
          </w:p>
          <w:p w14:paraId="273A0636" w14:textId="77777777" w:rsidR="009F3611" w:rsidRPr="00C128FA" w:rsidRDefault="009F3611" w:rsidP="009F3611">
            <w:pPr>
              <w:pStyle w:val="XML1"/>
            </w:pPr>
            <w:r w:rsidRPr="00C128FA">
              <w:t xml:space="preserve">          'application'.";</w:t>
            </w:r>
          </w:p>
          <w:p w14:paraId="780D0621" w14:textId="77777777" w:rsidR="009F3611" w:rsidRPr="00C128FA" w:rsidRDefault="009F3611" w:rsidP="009F3611">
            <w:pPr>
              <w:pStyle w:val="XML1"/>
            </w:pPr>
            <w:r w:rsidRPr="00C128FA">
              <w:t xml:space="preserve">      }</w:t>
            </w:r>
          </w:p>
          <w:p w14:paraId="26B108E4" w14:textId="77777777" w:rsidR="009F3611" w:rsidRPr="00C128FA" w:rsidRDefault="009F3611" w:rsidP="009F3611">
            <w:pPr>
              <w:pStyle w:val="XML1"/>
            </w:pPr>
            <w:r w:rsidRPr="00C128FA">
              <w:t xml:space="preserve">      container advertised-peer {</w:t>
            </w:r>
          </w:p>
          <w:p w14:paraId="70AED1B1" w14:textId="77777777" w:rsidR="009F3611" w:rsidRPr="00C128FA" w:rsidRDefault="009F3611" w:rsidP="009F3611">
            <w:pPr>
              <w:pStyle w:val="XML1"/>
            </w:pPr>
            <w:r w:rsidRPr="00C128FA">
              <w:t xml:space="preserve">        uses OFPortOtherFeatureListType;</w:t>
            </w:r>
          </w:p>
          <w:p w14:paraId="7DAF5C59" w14:textId="77777777" w:rsidR="009F3611" w:rsidRPr="00C128FA" w:rsidRDefault="009F3611" w:rsidP="009F3611">
            <w:pPr>
              <w:pStyle w:val="XML1"/>
            </w:pPr>
            <w:r w:rsidRPr="00C128FA">
              <w:t xml:space="preserve">        config false;</w:t>
            </w:r>
          </w:p>
          <w:p w14:paraId="4B76B57F" w14:textId="77777777" w:rsidR="009F3611" w:rsidRPr="00C128FA" w:rsidRDefault="009F3611" w:rsidP="009F3611">
            <w:pPr>
              <w:pStyle w:val="XML1"/>
            </w:pPr>
            <w:r w:rsidRPr="00C128FA">
              <w:t xml:space="preserve">        description "The features (rates, duplex, etc.) that are</w:t>
            </w:r>
          </w:p>
          <w:p w14:paraId="241DAA05" w14:textId="77777777" w:rsidR="009F3611" w:rsidRPr="00C128FA" w:rsidRDefault="009F3611" w:rsidP="009F3611">
            <w:pPr>
              <w:pStyle w:val="XML1"/>
            </w:pPr>
            <w:r w:rsidRPr="00C128FA">
              <w:t xml:space="preserve">          currently advertised by the peer port.</w:t>
            </w:r>
          </w:p>
          <w:p w14:paraId="21105656" w14:textId="77777777" w:rsidR="009F3611" w:rsidRPr="00C128FA" w:rsidRDefault="009F3611" w:rsidP="009F3611">
            <w:pPr>
              <w:pStyle w:val="XML1"/>
            </w:pPr>
          </w:p>
          <w:p w14:paraId="0ACCF6E4" w14:textId="77777777" w:rsidR="009F3611" w:rsidRPr="00C128FA" w:rsidRDefault="009F3611" w:rsidP="009F3611">
            <w:pPr>
              <w:pStyle w:val="XML1"/>
            </w:pPr>
            <w:r w:rsidRPr="00C128FA">
              <w:t xml:space="preserve">          Children of this element are not configurable and can</w:t>
            </w:r>
          </w:p>
          <w:p w14:paraId="74282D8A" w14:textId="77777777" w:rsidR="009F3611" w:rsidRPr="00C128FA" w:rsidRDefault="009F3611" w:rsidP="009F3611">
            <w:pPr>
              <w:pStyle w:val="XML1"/>
            </w:pPr>
            <w:r w:rsidRPr="00C128FA">
              <w:t xml:space="preserve">          only be retrieved by NETCONF &lt;get&gt; operations. Attemps to</w:t>
            </w:r>
          </w:p>
          <w:p w14:paraId="4468077C" w14:textId="77777777" w:rsidR="009F3611" w:rsidRPr="00C128FA" w:rsidRDefault="009F3611" w:rsidP="009F3611">
            <w:pPr>
              <w:pStyle w:val="XML1"/>
            </w:pPr>
            <w:r w:rsidRPr="00C128FA">
              <w:t xml:space="preserve">          modify this element and its children with a NETCONF</w:t>
            </w:r>
          </w:p>
          <w:p w14:paraId="65F3FFBA" w14:textId="77777777" w:rsidR="009F3611" w:rsidRPr="00C128FA" w:rsidRDefault="009F3611" w:rsidP="009F3611">
            <w:pPr>
              <w:pStyle w:val="XML1"/>
            </w:pPr>
            <w:r w:rsidRPr="00C128FA">
              <w:t xml:space="preserve">          &lt;edit-config&gt; operation MUST result in an</w:t>
            </w:r>
          </w:p>
          <w:p w14:paraId="5CA6810C" w14:textId="77777777" w:rsidR="009F3611" w:rsidRPr="00C128FA" w:rsidRDefault="009F3611" w:rsidP="009F3611">
            <w:pPr>
              <w:pStyle w:val="XML1"/>
            </w:pPr>
            <w:r w:rsidRPr="00C128FA">
              <w:t xml:space="preserve">          'operation-not-supported' error with type</w:t>
            </w:r>
          </w:p>
          <w:p w14:paraId="7AB19A93" w14:textId="77777777" w:rsidR="009F3611" w:rsidRPr="00C128FA" w:rsidRDefault="009F3611" w:rsidP="009F3611">
            <w:pPr>
              <w:pStyle w:val="XML1"/>
            </w:pPr>
            <w:r w:rsidRPr="00C128FA">
              <w:t xml:space="preserve">          'application'.";</w:t>
            </w:r>
          </w:p>
          <w:p w14:paraId="0A83E4DA" w14:textId="77777777" w:rsidR="009F3611" w:rsidRPr="00C128FA" w:rsidRDefault="009F3611" w:rsidP="009F3611">
            <w:pPr>
              <w:pStyle w:val="XML1"/>
            </w:pPr>
            <w:r w:rsidRPr="00C128FA">
              <w:t xml:space="preserve">      }</w:t>
            </w:r>
          </w:p>
          <w:p w14:paraId="00EF44CF" w14:textId="77777777" w:rsidR="009F3611" w:rsidRPr="00C128FA" w:rsidRDefault="009F3611" w:rsidP="009F3611">
            <w:pPr>
              <w:pStyle w:val="XML1"/>
            </w:pPr>
            <w:r w:rsidRPr="00C128FA">
              <w:t xml:space="preserve">    }</w:t>
            </w:r>
          </w:p>
          <w:p w14:paraId="762F62DB" w14:textId="77777777" w:rsidR="009F3611" w:rsidRPr="00C128FA" w:rsidRDefault="009F3611" w:rsidP="009F3611">
            <w:pPr>
              <w:pStyle w:val="XML1"/>
            </w:pPr>
            <w:r w:rsidRPr="00C128FA">
              <w:lastRenderedPageBreak/>
              <w:t xml:space="preserve">    choice tunnel-type {</w:t>
            </w:r>
          </w:p>
          <w:p w14:paraId="12F06B77" w14:textId="77777777" w:rsidR="009F3611" w:rsidRPr="00C128FA" w:rsidRDefault="009F3611" w:rsidP="009F3611">
            <w:pPr>
              <w:pStyle w:val="XML1"/>
            </w:pPr>
            <w:r w:rsidRPr="00C128FA">
              <w:t xml:space="preserve">      description "Tunnels are modeled as logical ports.</w:t>
            </w:r>
          </w:p>
          <w:p w14:paraId="2C57757F" w14:textId="77777777" w:rsidR="009F3611" w:rsidRPr="00C128FA" w:rsidRDefault="009F3611" w:rsidP="009F3611">
            <w:pPr>
              <w:pStyle w:val="XML1"/>
            </w:pPr>
          </w:p>
          <w:p w14:paraId="324344A2" w14:textId="77777777" w:rsidR="009F3611" w:rsidRPr="00C128FA" w:rsidRDefault="009F3611" w:rsidP="009F3611">
            <w:pPr>
              <w:pStyle w:val="XML1"/>
            </w:pPr>
            <w:r w:rsidRPr="00C128FA">
              <w:t xml:space="preserve">        Elements in this choice are not configurable and can only</w:t>
            </w:r>
          </w:p>
          <w:p w14:paraId="59ACB6DE" w14:textId="77777777" w:rsidR="009F3611" w:rsidRPr="00C128FA" w:rsidRDefault="009F3611" w:rsidP="009F3611">
            <w:pPr>
              <w:pStyle w:val="XML1"/>
            </w:pPr>
            <w:r w:rsidRPr="00C128FA">
              <w:t xml:space="preserve">        be retrieved by NETCONF &lt;get&gt; operations. Attemps to modify</w:t>
            </w:r>
          </w:p>
          <w:p w14:paraId="51F04F72" w14:textId="77777777" w:rsidR="009F3611" w:rsidRPr="00C128FA" w:rsidRDefault="009F3611" w:rsidP="009F3611">
            <w:pPr>
              <w:pStyle w:val="XML1"/>
            </w:pPr>
            <w:r w:rsidRPr="00C128FA">
              <w:t xml:space="preserve">        this element and its children with a NETCONF &lt;edit-config&gt;</w:t>
            </w:r>
          </w:p>
          <w:p w14:paraId="0B24985E" w14:textId="77777777" w:rsidR="009F3611" w:rsidRPr="00C128FA" w:rsidRDefault="009F3611" w:rsidP="009F3611">
            <w:pPr>
              <w:pStyle w:val="XML1"/>
            </w:pPr>
            <w:r w:rsidRPr="00C128FA">
              <w:t xml:space="preserve">        operation MUST result in an 'operation-not-supported' error</w:t>
            </w:r>
          </w:p>
          <w:p w14:paraId="15F5FA5C" w14:textId="77777777" w:rsidR="009F3611" w:rsidRPr="00C128FA" w:rsidRDefault="009F3611" w:rsidP="009F3611">
            <w:pPr>
              <w:pStyle w:val="XML1"/>
            </w:pPr>
            <w:r w:rsidRPr="00C128FA">
              <w:t xml:space="preserve">        with type 'application'.</w:t>
            </w:r>
          </w:p>
          <w:p w14:paraId="18925558" w14:textId="77777777" w:rsidR="009F3611" w:rsidRPr="00C128FA" w:rsidRDefault="009F3611" w:rsidP="009F3611">
            <w:pPr>
              <w:pStyle w:val="XML1"/>
            </w:pPr>
          </w:p>
          <w:p w14:paraId="40E0D41B" w14:textId="77777777" w:rsidR="009F3611" w:rsidRPr="00C128FA" w:rsidRDefault="009F3611" w:rsidP="009F3611">
            <w:pPr>
              <w:pStyle w:val="XML1"/>
            </w:pPr>
            <w:r w:rsidRPr="00C128FA">
              <w:t xml:space="preserve">        Only elements from one choice must exist at a time.";</w:t>
            </w:r>
          </w:p>
          <w:p w14:paraId="0C35E00F" w14:textId="77777777" w:rsidR="009F3611" w:rsidRPr="00C128FA" w:rsidRDefault="009F3611" w:rsidP="009F3611">
            <w:pPr>
              <w:pStyle w:val="XML1"/>
            </w:pPr>
            <w:r w:rsidRPr="00C128FA">
              <w:t xml:space="preserve">      container tunnel {</w:t>
            </w:r>
          </w:p>
          <w:p w14:paraId="09E16789" w14:textId="77777777" w:rsidR="009F3611" w:rsidRPr="00C128FA" w:rsidRDefault="009F3611" w:rsidP="009F3611">
            <w:pPr>
              <w:pStyle w:val="XML1"/>
            </w:pPr>
            <w:r w:rsidRPr="00C128FA">
              <w:t xml:space="preserve">        description "Properties of a basic IP-in-GRE tunnel.";</w:t>
            </w:r>
          </w:p>
          <w:p w14:paraId="274D9C35" w14:textId="77777777" w:rsidR="009F3611" w:rsidRPr="00C128FA" w:rsidRDefault="009F3611" w:rsidP="009F3611">
            <w:pPr>
              <w:pStyle w:val="XML1"/>
            </w:pPr>
            <w:r w:rsidRPr="00C128FA">
              <w:t xml:space="preserve">        uses OFPortBaseTunnelType;</w:t>
            </w:r>
          </w:p>
          <w:p w14:paraId="676E61E3" w14:textId="77777777" w:rsidR="009F3611" w:rsidRPr="00C128FA" w:rsidRDefault="009F3611" w:rsidP="009F3611">
            <w:pPr>
              <w:pStyle w:val="XML1"/>
            </w:pPr>
            <w:r w:rsidRPr="00C128FA">
              <w:t xml:space="preserve">      }</w:t>
            </w:r>
          </w:p>
          <w:p w14:paraId="10AE29FE" w14:textId="77777777" w:rsidR="009F3611" w:rsidRPr="00C128FA" w:rsidRDefault="009F3611" w:rsidP="009F3611">
            <w:pPr>
              <w:pStyle w:val="XML1"/>
            </w:pPr>
            <w:r w:rsidRPr="00C128FA">
              <w:t xml:space="preserve">      container ipgre-tunnel {</w:t>
            </w:r>
          </w:p>
          <w:p w14:paraId="048DB7AA" w14:textId="77777777" w:rsidR="009F3611" w:rsidRPr="00C128FA" w:rsidRDefault="009F3611" w:rsidP="009F3611">
            <w:pPr>
              <w:pStyle w:val="XML1"/>
            </w:pPr>
            <w:r w:rsidRPr="00C128FA">
              <w:t xml:space="preserve">        description "Properties of a IP-in-GRE tunnel.";</w:t>
            </w:r>
          </w:p>
          <w:p w14:paraId="4BCBA5B0" w14:textId="77777777" w:rsidR="009F3611" w:rsidRPr="00C128FA" w:rsidRDefault="009F3611" w:rsidP="009F3611">
            <w:pPr>
              <w:pStyle w:val="XML1"/>
            </w:pPr>
            <w:r w:rsidRPr="00C128FA">
              <w:t xml:space="preserve">        uses OFPortIPGRETunnelType;</w:t>
            </w:r>
          </w:p>
          <w:p w14:paraId="5EA01BDD" w14:textId="77777777" w:rsidR="009F3611" w:rsidRPr="00C128FA" w:rsidRDefault="009F3611" w:rsidP="009F3611">
            <w:pPr>
              <w:pStyle w:val="XML1"/>
            </w:pPr>
            <w:r w:rsidRPr="00C128FA">
              <w:t xml:space="preserve">      }</w:t>
            </w:r>
          </w:p>
          <w:p w14:paraId="3F59DFB3" w14:textId="77777777" w:rsidR="009F3611" w:rsidRPr="00C128FA" w:rsidRDefault="009F3611" w:rsidP="009F3611">
            <w:pPr>
              <w:pStyle w:val="XML1"/>
            </w:pPr>
            <w:r w:rsidRPr="00C128FA">
              <w:t xml:space="preserve">      container vxlan-tunnel {</w:t>
            </w:r>
          </w:p>
          <w:p w14:paraId="75E7BDE0" w14:textId="77777777" w:rsidR="009F3611" w:rsidRPr="00C128FA" w:rsidRDefault="009F3611" w:rsidP="009F3611">
            <w:pPr>
              <w:pStyle w:val="XML1"/>
            </w:pPr>
            <w:r w:rsidRPr="00C128FA">
              <w:t xml:space="preserve">        description "Properties of a VxLAN tunnel.";</w:t>
            </w:r>
          </w:p>
          <w:p w14:paraId="566C3123" w14:textId="77777777" w:rsidR="009F3611" w:rsidRPr="00C128FA" w:rsidRDefault="009F3611" w:rsidP="009F3611">
            <w:pPr>
              <w:pStyle w:val="XML1"/>
            </w:pPr>
            <w:r w:rsidRPr="00C128FA">
              <w:t xml:space="preserve">        uses OFPortVXLANTunnelType;</w:t>
            </w:r>
          </w:p>
          <w:p w14:paraId="0FA5E1D0" w14:textId="77777777" w:rsidR="009F3611" w:rsidRPr="00C128FA" w:rsidRDefault="009F3611" w:rsidP="009F3611">
            <w:pPr>
              <w:pStyle w:val="XML1"/>
            </w:pPr>
            <w:r w:rsidRPr="00C128FA">
              <w:t xml:space="preserve">      }</w:t>
            </w:r>
          </w:p>
          <w:p w14:paraId="69D490B9" w14:textId="77777777" w:rsidR="009F3611" w:rsidRPr="00C128FA" w:rsidRDefault="009F3611" w:rsidP="009F3611">
            <w:pPr>
              <w:pStyle w:val="XML1"/>
            </w:pPr>
            <w:r w:rsidRPr="00C128FA">
              <w:t xml:space="preserve">      container nvgre-tunnel {</w:t>
            </w:r>
          </w:p>
          <w:p w14:paraId="1AC0F0D6" w14:textId="77777777" w:rsidR="009F3611" w:rsidRPr="00C128FA" w:rsidRDefault="009F3611" w:rsidP="009F3611">
            <w:pPr>
              <w:pStyle w:val="XML1"/>
            </w:pPr>
            <w:r w:rsidRPr="00C128FA">
              <w:t xml:space="preserve">        description "Properties of a NVGRE tunnel.";</w:t>
            </w:r>
          </w:p>
          <w:p w14:paraId="76E3FD3B" w14:textId="77777777" w:rsidR="009F3611" w:rsidRPr="00C128FA" w:rsidRDefault="009F3611" w:rsidP="009F3611">
            <w:pPr>
              <w:pStyle w:val="XML1"/>
            </w:pPr>
            <w:r w:rsidRPr="00C128FA">
              <w:t xml:space="preserve">        uses OFPortNVGRETunnelType;</w:t>
            </w:r>
          </w:p>
          <w:p w14:paraId="2376C92E" w14:textId="77777777" w:rsidR="009F3611" w:rsidRPr="00C128FA" w:rsidRDefault="009F3611" w:rsidP="009F3611">
            <w:pPr>
              <w:pStyle w:val="XML1"/>
            </w:pPr>
            <w:r w:rsidRPr="00C128FA">
              <w:t xml:space="preserve">      }</w:t>
            </w:r>
          </w:p>
          <w:p w14:paraId="1F10B039" w14:textId="77777777" w:rsidR="009F3611" w:rsidRPr="00C128FA" w:rsidRDefault="009F3611" w:rsidP="009F3611">
            <w:pPr>
              <w:pStyle w:val="XML1"/>
            </w:pPr>
            <w:r w:rsidRPr="00C128FA">
              <w:t xml:space="preserve">    }</w:t>
            </w:r>
          </w:p>
          <w:p w14:paraId="5E452B42" w14:textId="77777777" w:rsidR="009F3611" w:rsidRPr="00C128FA" w:rsidRDefault="009F3611" w:rsidP="009F3611">
            <w:pPr>
              <w:pStyle w:val="XML1"/>
            </w:pPr>
            <w:r w:rsidRPr="00C128FA">
              <w:t xml:space="preserve">  }</w:t>
            </w:r>
          </w:p>
          <w:p w14:paraId="1E9977CB" w14:textId="77777777" w:rsidR="009F3611" w:rsidRPr="00C128FA" w:rsidRDefault="009F3611" w:rsidP="009F3611">
            <w:pPr>
              <w:pStyle w:val="XML1"/>
            </w:pPr>
          </w:p>
          <w:p w14:paraId="0095610B" w14:textId="77777777" w:rsidR="009F3611" w:rsidRPr="00C128FA" w:rsidRDefault="009F3611" w:rsidP="009F3611">
            <w:pPr>
              <w:pStyle w:val="XML1"/>
            </w:pPr>
            <w:r w:rsidRPr="00C128FA">
              <w:t xml:space="preserve">  grouping OFQueueType {</w:t>
            </w:r>
          </w:p>
          <w:p w14:paraId="7DB8A29B" w14:textId="77777777" w:rsidR="009F3611" w:rsidRPr="00C128FA" w:rsidRDefault="009F3611" w:rsidP="009F3611">
            <w:pPr>
              <w:pStyle w:val="XML1"/>
            </w:pPr>
            <w:r w:rsidRPr="00C128FA">
              <w:t xml:space="preserve">    description "This grouping specifies all properties of a queue</w:t>
            </w:r>
          </w:p>
          <w:p w14:paraId="2F431CAE" w14:textId="77777777" w:rsidR="009F3611" w:rsidRPr="00C128FA" w:rsidRDefault="009F3611" w:rsidP="009F3611">
            <w:pPr>
              <w:pStyle w:val="XML1"/>
            </w:pPr>
            <w:r w:rsidRPr="00C128FA">
              <w:t xml:space="preserve">      resource.</w:t>
            </w:r>
          </w:p>
          <w:p w14:paraId="3CB014B4" w14:textId="77777777" w:rsidR="009F3611" w:rsidRPr="00C128FA" w:rsidRDefault="009F3611" w:rsidP="009F3611">
            <w:pPr>
              <w:pStyle w:val="XML1"/>
            </w:pPr>
          </w:p>
          <w:p w14:paraId="4A1720E5" w14:textId="77777777" w:rsidR="009F3611" w:rsidRPr="00C128FA" w:rsidRDefault="009F3611" w:rsidP="009F3611">
            <w:pPr>
              <w:pStyle w:val="XML1"/>
            </w:pPr>
            <w:r w:rsidRPr="00C128FA">
              <w:t xml:space="preserve">      NETCONF &lt;edit-config&gt; operations MUST be implemented as </w:t>
            </w:r>
          </w:p>
          <w:p w14:paraId="7455D36B" w14:textId="77777777" w:rsidR="009F3611" w:rsidRPr="00C128FA" w:rsidRDefault="009F3611" w:rsidP="009F3611">
            <w:pPr>
              <w:pStyle w:val="XML1"/>
            </w:pPr>
            <w:r w:rsidRPr="00C128FA">
              <w:t xml:space="preserve">      follows: </w:t>
            </w:r>
          </w:p>
          <w:p w14:paraId="1B9CB519" w14:textId="77777777" w:rsidR="009F3611" w:rsidRPr="00C128FA" w:rsidRDefault="009F3611" w:rsidP="009F3611">
            <w:pPr>
              <w:pStyle w:val="XML1"/>
            </w:pPr>
          </w:p>
          <w:p w14:paraId="65DC31E8" w14:textId="77777777" w:rsidR="009F3611" w:rsidRPr="00C128FA" w:rsidRDefault="009F3611" w:rsidP="009F3611">
            <w:pPr>
              <w:pStyle w:val="XML1"/>
            </w:pPr>
            <w:r w:rsidRPr="00C128FA">
              <w:t xml:space="preserve">      * The 'resource-id' element of OFResoureType MUST be present</w:t>
            </w:r>
          </w:p>
          <w:p w14:paraId="4B738977" w14:textId="77777777" w:rsidR="009F3611" w:rsidRPr="00C128FA" w:rsidRDefault="009F3611" w:rsidP="009F3611">
            <w:pPr>
              <w:pStyle w:val="XML1"/>
            </w:pPr>
            <w:r w:rsidRPr="00C128FA">
              <w:t xml:space="preserve">        at all &lt;edit-config&gt; operations to identify the port.</w:t>
            </w:r>
          </w:p>
          <w:p w14:paraId="2A6D818F" w14:textId="77777777" w:rsidR="009F3611" w:rsidRPr="00C128FA" w:rsidRDefault="009F3611" w:rsidP="009F3611">
            <w:pPr>
              <w:pStyle w:val="XML1"/>
            </w:pPr>
            <w:r w:rsidRPr="00C128FA">
              <w:t xml:space="preserve">      * If the operation is 'merge' or 'replace', the element is</w:t>
            </w:r>
          </w:p>
          <w:p w14:paraId="461010EF" w14:textId="77777777" w:rsidR="009F3611" w:rsidRPr="00C128FA" w:rsidRDefault="009F3611" w:rsidP="009F3611">
            <w:pPr>
              <w:pStyle w:val="XML1"/>
            </w:pPr>
            <w:r w:rsidRPr="00C128FA">
              <w:t xml:space="preserve">        created if it does not exist, and its value is set to the</w:t>
            </w:r>
          </w:p>
          <w:p w14:paraId="71666D53" w14:textId="77777777" w:rsidR="009F3611" w:rsidRPr="00C128FA" w:rsidRDefault="009F3611" w:rsidP="009F3611">
            <w:pPr>
              <w:pStyle w:val="XML1"/>
            </w:pPr>
            <w:r w:rsidRPr="00C128FA">
              <w:t xml:space="preserve">        value found in the XML RPC data.</w:t>
            </w:r>
          </w:p>
          <w:p w14:paraId="017CF474" w14:textId="77777777" w:rsidR="009F3611" w:rsidRPr="00C128FA" w:rsidRDefault="009F3611" w:rsidP="009F3611">
            <w:pPr>
              <w:pStyle w:val="XML1"/>
            </w:pPr>
            <w:r w:rsidRPr="00C128FA">
              <w:t xml:space="preserve">      * If the operation is 'create', the element is created if it</w:t>
            </w:r>
          </w:p>
          <w:p w14:paraId="31BABDD0" w14:textId="77777777" w:rsidR="009F3611" w:rsidRPr="00C128FA" w:rsidRDefault="009F3611" w:rsidP="009F3611">
            <w:pPr>
              <w:pStyle w:val="XML1"/>
            </w:pPr>
            <w:r w:rsidRPr="00C128FA">
              <w:t xml:space="preserve">        does not exist. If the element already exists, a</w:t>
            </w:r>
          </w:p>
          <w:p w14:paraId="6410ACD4"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6EC3254E" w14:textId="77777777" w:rsidR="009F3611" w:rsidRPr="00C128FA" w:rsidRDefault="009F3611" w:rsidP="009F3611">
            <w:pPr>
              <w:pStyle w:val="XML1"/>
            </w:pPr>
            <w:r w:rsidRPr="00C128FA">
              <w:t xml:space="preserve">      * If the operation is 'delete', the element is deleted if it</w:t>
            </w:r>
          </w:p>
          <w:p w14:paraId="4F7B133A"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3F9D7582" w14:textId="77777777" w:rsidR="009F3611" w:rsidRPr="00C128FA" w:rsidRDefault="009F3611" w:rsidP="009F3611">
            <w:pPr>
              <w:pStyle w:val="XML1"/>
            </w:pPr>
            <w:r w:rsidRPr="00C128FA">
              <w:t xml:space="preserve">        error is returned.";</w:t>
            </w:r>
          </w:p>
          <w:p w14:paraId="16B1C31D" w14:textId="77777777" w:rsidR="009F3611" w:rsidRPr="00C128FA" w:rsidRDefault="009F3611" w:rsidP="009F3611">
            <w:pPr>
              <w:pStyle w:val="XML1"/>
            </w:pPr>
            <w:r w:rsidRPr="00C128FA">
              <w:t xml:space="preserve">    uses OFResourceType;</w:t>
            </w:r>
          </w:p>
          <w:p w14:paraId="3C96DC91" w14:textId="77777777" w:rsidR="009F3611" w:rsidRPr="00C128FA" w:rsidRDefault="009F3611" w:rsidP="009F3611">
            <w:pPr>
              <w:pStyle w:val="XML1"/>
            </w:pPr>
            <w:r w:rsidRPr="00C128FA">
              <w:t xml:space="preserve">    leaf id {</w:t>
            </w:r>
          </w:p>
          <w:p w14:paraId="029886E3" w14:textId="77777777" w:rsidR="009F3611" w:rsidRPr="00C128FA" w:rsidRDefault="009F3611" w:rsidP="009F3611">
            <w:pPr>
              <w:pStyle w:val="XML1"/>
            </w:pPr>
            <w:r w:rsidRPr="00C128FA">
              <w:t xml:space="preserve">      type uint64;</w:t>
            </w:r>
          </w:p>
          <w:p w14:paraId="307B6EA2" w14:textId="77777777" w:rsidR="009F3611" w:rsidRPr="00C128FA" w:rsidRDefault="009F3611" w:rsidP="009F3611">
            <w:pPr>
              <w:pStyle w:val="XML1"/>
            </w:pPr>
            <w:r w:rsidRPr="00C128FA">
              <w:t xml:space="preserve">      mandatory true;</w:t>
            </w:r>
          </w:p>
          <w:p w14:paraId="0A50113A" w14:textId="77777777" w:rsidR="009F3611" w:rsidRPr="00C128FA" w:rsidRDefault="009F3611" w:rsidP="009F3611">
            <w:pPr>
              <w:pStyle w:val="XML1"/>
            </w:pPr>
            <w:r w:rsidRPr="00C128FA">
              <w:t xml:space="preserve">      description "This id identifies the OpenFlow Queue to </w:t>
            </w:r>
          </w:p>
          <w:p w14:paraId="3CB1966B" w14:textId="77777777" w:rsidR="009F3611" w:rsidRPr="00C128FA" w:rsidRDefault="009F3611" w:rsidP="009F3611">
            <w:pPr>
              <w:pStyle w:val="XML1"/>
            </w:pPr>
            <w:r w:rsidRPr="00C128FA">
              <w:t xml:space="preserve">        OpenFlow Controllers. It is assigned to an OpenFlow Queue </w:t>
            </w:r>
          </w:p>
          <w:p w14:paraId="03E45121" w14:textId="77777777" w:rsidR="009F3611" w:rsidRPr="00C128FA" w:rsidRDefault="009F3611" w:rsidP="009F3611">
            <w:pPr>
              <w:pStyle w:val="XML1"/>
            </w:pPr>
            <w:r w:rsidRPr="00C128FA">
              <w:t xml:space="preserve">        latest when the OpenFlow Queue is associated with and</w:t>
            </w:r>
          </w:p>
          <w:p w14:paraId="690912B0" w14:textId="77777777" w:rsidR="009F3611" w:rsidRPr="00C128FA" w:rsidRDefault="009F3611" w:rsidP="009F3611">
            <w:pPr>
              <w:pStyle w:val="XML1"/>
            </w:pPr>
            <w:r w:rsidRPr="00C128FA">
              <w:t xml:space="preserve">        OpenFlow Logical Switch.  If the OpenFlow Queue is</w:t>
            </w:r>
          </w:p>
          <w:p w14:paraId="1C1ED084" w14:textId="77777777" w:rsidR="009F3611" w:rsidRPr="00C128FA" w:rsidRDefault="009F3611" w:rsidP="009F3611">
            <w:pPr>
              <w:pStyle w:val="XML1"/>
            </w:pPr>
            <w:r w:rsidRPr="00C128FA">
              <w:t xml:space="preserve">        associated with an OpenFlow Logical Switch, this element</w:t>
            </w:r>
          </w:p>
          <w:p w14:paraId="653224FA" w14:textId="77777777" w:rsidR="009F3611" w:rsidRPr="00C128FA" w:rsidRDefault="009F3611" w:rsidP="009F3611">
            <w:pPr>
              <w:pStyle w:val="XML1"/>
            </w:pPr>
            <w:r w:rsidRPr="00C128FA">
              <w:lastRenderedPageBreak/>
              <w:t xml:space="preserve">        MUST be unique within the context of the OpenFlow Logical</w:t>
            </w:r>
          </w:p>
          <w:p w14:paraId="4FC18088" w14:textId="77777777" w:rsidR="009F3611" w:rsidRPr="00C128FA" w:rsidRDefault="009F3611" w:rsidP="009F3611">
            <w:pPr>
              <w:pStyle w:val="XML1"/>
            </w:pPr>
            <w:r w:rsidRPr="00C128FA">
              <w:t xml:space="preserve">        Switch.  </w:t>
            </w:r>
          </w:p>
          <w:p w14:paraId="4D6CC8F5" w14:textId="77777777" w:rsidR="009F3611" w:rsidRPr="00C128FA" w:rsidRDefault="009F3611" w:rsidP="009F3611">
            <w:pPr>
              <w:pStyle w:val="XML1"/>
            </w:pPr>
            <w:r w:rsidRPr="00C128FA">
              <w:t xml:space="preserve">      </w:t>
            </w:r>
          </w:p>
          <w:p w14:paraId="616639E4" w14:textId="77777777" w:rsidR="009F3611" w:rsidRPr="00C128FA" w:rsidRDefault="009F3611" w:rsidP="009F3611">
            <w:pPr>
              <w:pStyle w:val="XML1"/>
            </w:pPr>
            <w:r w:rsidRPr="00C128FA">
              <w:t xml:space="preserve">        OpenFlow Capable Switch implementations may choose to</w:t>
            </w:r>
          </w:p>
          <w:p w14:paraId="29C7C655" w14:textId="77777777" w:rsidR="009F3611" w:rsidRPr="00C128FA" w:rsidRDefault="009F3611" w:rsidP="009F3611">
            <w:pPr>
              <w:pStyle w:val="XML1"/>
            </w:pPr>
            <w:r w:rsidRPr="00C128FA">
              <w:t xml:space="preserve">        assign values to OpenFlow Queues that are unique within the</w:t>
            </w:r>
          </w:p>
          <w:p w14:paraId="701070EF" w14:textId="77777777" w:rsidR="009F3611" w:rsidRPr="00C128FA" w:rsidRDefault="009F3611" w:rsidP="009F3611">
            <w:pPr>
              <w:pStyle w:val="XML1"/>
            </w:pPr>
            <w:r w:rsidRPr="00C128FA">
              <w:t xml:space="preserve">        context of the OpenFlow Logical Switch.  These id can be</w:t>
            </w:r>
          </w:p>
          <w:p w14:paraId="41C97AA8" w14:textId="77777777" w:rsidR="009F3611" w:rsidRPr="00C128FA" w:rsidRDefault="009F3611" w:rsidP="009F3611">
            <w:pPr>
              <w:pStyle w:val="XML1"/>
            </w:pPr>
            <w:r w:rsidRPr="00C128FA">
              <w:t xml:space="preserve">        used independent of assignments to OpenFlow Logical</w:t>
            </w:r>
          </w:p>
          <w:p w14:paraId="69736635" w14:textId="77777777" w:rsidR="009F3611" w:rsidRPr="00C128FA" w:rsidRDefault="009F3611" w:rsidP="009F3611">
            <w:pPr>
              <w:pStyle w:val="XML1"/>
            </w:pPr>
            <w:r w:rsidRPr="00C128FA">
              <w:t xml:space="preserve">        Switches. </w:t>
            </w:r>
          </w:p>
          <w:p w14:paraId="0B24DDAB" w14:textId="77777777" w:rsidR="009F3611" w:rsidRPr="00C128FA" w:rsidRDefault="009F3611" w:rsidP="009F3611">
            <w:pPr>
              <w:pStyle w:val="XML1"/>
            </w:pPr>
            <w:r w:rsidRPr="00C128FA">
              <w:t xml:space="preserve">      </w:t>
            </w:r>
          </w:p>
          <w:p w14:paraId="20589781" w14:textId="77777777" w:rsidR="009F3611" w:rsidRPr="00C128FA" w:rsidRDefault="009F3611" w:rsidP="009F3611">
            <w:pPr>
              <w:pStyle w:val="XML1"/>
            </w:pPr>
            <w:r w:rsidRPr="00C128FA">
              <w:t xml:space="preserve">        Other implementations may assign values to this element</w:t>
            </w:r>
          </w:p>
          <w:p w14:paraId="01B8F40D" w14:textId="77777777" w:rsidR="009F3611" w:rsidRPr="00C128FA" w:rsidRDefault="009F3611" w:rsidP="009F3611">
            <w:pPr>
              <w:pStyle w:val="XML1"/>
            </w:pPr>
            <w:r w:rsidRPr="00C128FA">
              <w:t xml:space="preserve">        only if the OpenFlow Queue is assigned to an OpenFlow</w:t>
            </w:r>
          </w:p>
          <w:p w14:paraId="2F775570" w14:textId="77777777" w:rsidR="009F3611" w:rsidRPr="00C128FA" w:rsidRDefault="009F3611" w:rsidP="009F3611">
            <w:pPr>
              <w:pStyle w:val="XML1"/>
            </w:pPr>
            <w:r w:rsidRPr="00C128FA">
              <w:t xml:space="preserve">        Logical Switch.  If no value is currently assigned to this</w:t>
            </w:r>
          </w:p>
          <w:p w14:paraId="101584CE" w14:textId="77777777" w:rsidR="009F3611" w:rsidRPr="00C128FA" w:rsidRDefault="009F3611" w:rsidP="009F3611">
            <w:pPr>
              <w:pStyle w:val="XML1"/>
            </w:pPr>
            <w:r w:rsidRPr="00C128FA">
              <w:t xml:space="preserve">        element then this element MUST NOT be included in replies</w:t>
            </w:r>
          </w:p>
          <w:p w14:paraId="24949885" w14:textId="77777777" w:rsidR="009F3611" w:rsidRPr="00C128FA" w:rsidRDefault="009F3611" w:rsidP="009F3611">
            <w:pPr>
              <w:pStyle w:val="XML1"/>
            </w:pPr>
            <w:r w:rsidRPr="00C128FA">
              <w:t xml:space="preserve">        to NETCONF &lt;get&gt; requests. Since this element is not</w:t>
            </w:r>
          </w:p>
          <w:p w14:paraId="73ABFD4E" w14:textId="77777777" w:rsidR="009F3611" w:rsidRPr="00C128FA" w:rsidRDefault="009F3611" w:rsidP="009F3611">
            <w:pPr>
              <w:pStyle w:val="XML1"/>
            </w:pPr>
            <w:r w:rsidRPr="00C128FA">
              <w:t xml:space="preserve">        configurable with the NETCONF protocol it MUST NOT be</w:t>
            </w:r>
          </w:p>
          <w:p w14:paraId="2821951F" w14:textId="77777777" w:rsidR="009F3611" w:rsidRPr="00C128FA" w:rsidRDefault="009F3611" w:rsidP="009F3611">
            <w:pPr>
              <w:pStyle w:val="XML1"/>
            </w:pPr>
            <w:r w:rsidRPr="00C128FA">
              <w:t xml:space="preserve">        included in replies to NETCONF &lt;get-config&gt; requests.";</w:t>
            </w:r>
          </w:p>
          <w:p w14:paraId="2B627C70" w14:textId="77777777" w:rsidR="009F3611" w:rsidRPr="00C128FA" w:rsidRDefault="009F3611" w:rsidP="009F3611">
            <w:pPr>
              <w:pStyle w:val="XML1"/>
            </w:pPr>
            <w:r w:rsidRPr="00C128FA">
              <w:t xml:space="preserve">    }</w:t>
            </w:r>
          </w:p>
          <w:p w14:paraId="7C4C94AC" w14:textId="77777777" w:rsidR="009F3611" w:rsidRPr="00C128FA" w:rsidRDefault="009F3611" w:rsidP="009F3611">
            <w:pPr>
              <w:pStyle w:val="XML1"/>
            </w:pPr>
            <w:r w:rsidRPr="00C128FA">
              <w:t xml:space="preserve">    leaf port {</w:t>
            </w:r>
          </w:p>
          <w:p w14:paraId="20F08F56" w14:textId="77777777" w:rsidR="009F3611" w:rsidRPr="00C128FA" w:rsidRDefault="009F3611" w:rsidP="009F3611">
            <w:pPr>
              <w:pStyle w:val="XML1"/>
            </w:pPr>
            <w:r w:rsidRPr="00C128FA">
              <w:t xml:space="preserve">      type leafref {</w:t>
            </w:r>
          </w:p>
          <w:p w14:paraId="47B78BAA" w14:textId="77777777" w:rsidR="009F3611" w:rsidRPr="00C128FA" w:rsidRDefault="009F3611" w:rsidP="009F3611">
            <w:pPr>
              <w:pStyle w:val="XML1"/>
            </w:pPr>
            <w:r w:rsidRPr="00C128FA">
              <w:t xml:space="preserve">        path "/capable-switch/resources/port/resource-id";</w:t>
            </w:r>
          </w:p>
          <w:p w14:paraId="6775E627" w14:textId="77777777" w:rsidR="009F3611" w:rsidRPr="00C128FA" w:rsidRDefault="009F3611" w:rsidP="009F3611">
            <w:pPr>
              <w:pStyle w:val="XML1"/>
            </w:pPr>
            <w:r w:rsidRPr="00C128FA">
              <w:t xml:space="preserve">      }</w:t>
            </w:r>
          </w:p>
          <w:p w14:paraId="310B4780" w14:textId="77777777" w:rsidR="009F3611" w:rsidRPr="00C128FA" w:rsidRDefault="009F3611" w:rsidP="009F3611">
            <w:pPr>
              <w:pStyle w:val="XML1"/>
            </w:pPr>
            <w:r w:rsidRPr="00C128FA">
              <w:t xml:space="preserve">      description "Reference to port resources in the Capable</w:t>
            </w:r>
          </w:p>
          <w:p w14:paraId="18C2D178" w14:textId="77777777" w:rsidR="009F3611" w:rsidRPr="00C128FA" w:rsidRDefault="009F3611" w:rsidP="009F3611">
            <w:pPr>
              <w:pStyle w:val="XML1"/>
            </w:pPr>
            <w:r w:rsidRPr="00C128FA">
              <w:t xml:space="preserve">        Switch.</w:t>
            </w:r>
          </w:p>
          <w:p w14:paraId="04EAA584" w14:textId="77777777" w:rsidR="009F3611" w:rsidRPr="00C128FA" w:rsidRDefault="009F3611" w:rsidP="009F3611">
            <w:pPr>
              <w:pStyle w:val="XML1"/>
            </w:pPr>
            <w:r w:rsidRPr="00C128FA">
              <w:t xml:space="preserve">      </w:t>
            </w:r>
          </w:p>
          <w:p w14:paraId="38DC5FEB" w14:textId="77777777" w:rsidR="009F3611" w:rsidRPr="00C128FA" w:rsidRDefault="009F3611" w:rsidP="009F3611">
            <w:pPr>
              <w:pStyle w:val="XML1"/>
            </w:pPr>
            <w:r w:rsidRPr="00C128FA">
              <w:t xml:space="preserve">        This element associates an OpenFlow Queue with an OpenFlow </w:t>
            </w:r>
          </w:p>
          <w:p w14:paraId="79587F3A" w14:textId="77777777" w:rsidR="009F3611" w:rsidRPr="00C128FA" w:rsidRDefault="009F3611" w:rsidP="009F3611">
            <w:pPr>
              <w:pStyle w:val="XML1"/>
            </w:pPr>
            <w:r w:rsidRPr="00C128FA">
              <w:t xml:space="preserve">        Port. If the OpenFlow Queue is associated with an OpenFlow </w:t>
            </w:r>
          </w:p>
          <w:p w14:paraId="5315D180" w14:textId="77777777" w:rsidR="009F3611" w:rsidRPr="00C128FA" w:rsidRDefault="009F3611" w:rsidP="009F3611">
            <w:pPr>
              <w:pStyle w:val="XML1"/>
            </w:pPr>
            <w:r w:rsidRPr="00C128FA">
              <w:t xml:space="preserve">        Logical Switch S and this element is present, then it MUST </w:t>
            </w:r>
          </w:p>
          <w:p w14:paraId="0712F7E4" w14:textId="77777777" w:rsidR="009F3611" w:rsidRPr="00C128FA" w:rsidRDefault="009F3611" w:rsidP="009F3611">
            <w:pPr>
              <w:pStyle w:val="XML1"/>
            </w:pPr>
            <w:r w:rsidRPr="00C128FA">
              <w:t xml:space="preserve">        be set to the value of element resource-id of an OpenFlow</w:t>
            </w:r>
          </w:p>
          <w:p w14:paraId="7DBC97E0" w14:textId="77777777" w:rsidR="009F3611" w:rsidRPr="00C128FA" w:rsidRDefault="009F3611" w:rsidP="009F3611">
            <w:pPr>
              <w:pStyle w:val="XML1"/>
            </w:pPr>
            <w:r w:rsidRPr="00C128FA">
              <w:t xml:space="preserve">        Port which is associated with the OpenFlow Logical Switch</w:t>
            </w:r>
          </w:p>
          <w:p w14:paraId="471B7977" w14:textId="77777777" w:rsidR="009F3611" w:rsidRPr="00C128FA" w:rsidRDefault="009F3611" w:rsidP="009F3611">
            <w:pPr>
              <w:pStyle w:val="XML1"/>
            </w:pPr>
            <w:r w:rsidRPr="00C128FA">
              <w:t xml:space="preserve">        S.</w:t>
            </w:r>
          </w:p>
          <w:p w14:paraId="040FA546" w14:textId="77777777" w:rsidR="009F3611" w:rsidRPr="00C128FA" w:rsidRDefault="009F3611" w:rsidP="009F3611">
            <w:pPr>
              <w:pStyle w:val="XML1"/>
            </w:pPr>
          </w:p>
          <w:p w14:paraId="67441624" w14:textId="77777777" w:rsidR="009F3611" w:rsidRPr="00C128FA" w:rsidRDefault="009F3611" w:rsidP="009F3611">
            <w:pPr>
              <w:pStyle w:val="XML1"/>
            </w:pPr>
            <w:r w:rsidRPr="00C128FA">
              <w:t xml:space="preserve">        The element MUST refer to an element at the following path:</w:t>
            </w:r>
          </w:p>
          <w:p w14:paraId="3A124742" w14:textId="77777777" w:rsidR="009F3611" w:rsidRPr="00C128FA" w:rsidRDefault="009F3611" w:rsidP="009F3611">
            <w:pPr>
              <w:pStyle w:val="XML1"/>
            </w:pPr>
            <w:r w:rsidRPr="00C128FA">
              <w:t xml:space="preserve">          /capable-switch/resources/port/resource-id";</w:t>
            </w:r>
          </w:p>
          <w:p w14:paraId="6A448332" w14:textId="77777777" w:rsidR="009F3611" w:rsidRPr="00C128FA" w:rsidRDefault="009F3611" w:rsidP="009F3611">
            <w:pPr>
              <w:pStyle w:val="XML1"/>
            </w:pPr>
            <w:r w:rsidRPr="00C128FA">
              <w:t xml:space="preserve">    }</w:t>
            </w:r>
          </w:p>
          <w:p w14:paraId="6169F54C" w14:textId="77777777" w:rsidR="009F3611" w:rsidRPr="00C128FA" w:rsidRDefault="009F3611" w:rsidP="009F3611">
            <w:pPr>
              <w:pStyle w:val="XML1"/>
            </w:pPr>
            <w:r w:rsidRPr="00C128FA">
              <w:t xml:space="preserve">    container properties {</w:t>
            </w:r>
          </w:p>
          <w:p w14:paraId="38F4402C" w14:textId="77777777" w:rsidR="009F3611" w:rsidRPr="00C128FA" w:rsidRDefault="009F3611" w:rsidP="009F3611">
            <w:pPr>
              <w:pStyle w:val="XML1"/>
            </w:pPr>
            <w:r w:rsidRPr="00C128FA">
              <w:t xml:space="preserve">      description "The queue properties currently configured.";</w:t>
            </w:r>
          </w:p>
          <w:p w14:paraId="0D4EB07A" w14:textId="77777777" w:rsidR="009F3611" w:rsidRPr="00C128FA" w:rsidRDefault="009F3611" w:rsidP="009F3611">
            <w:pPr>
              <w:pStyle w:val="XML1"/>
            </w:pPr>
            <w:r w:rsidRPr="00C128FA">
              <w:t xml:space="preserve">      leaf min-rate {</w:t>
            </w:r>
          </w:p>
          <w:p w14:paraId="1ED4FFA8" w14:textId="77777777" w:rsidR="009F3611" w:rsidRPr="00C128FA" w:rsidRDefault="009F3611" w:rsidP="009F3611">
            <w:pPr>
              <w:pStyle w:val="XML1"/>
            </w:pPr>
            <w:r w:rsidRPr="00C128FA">
              <w:t xml:space="preserve">        type OFTenthOfAPercentType;</w:t>
            </w:r>
          </w:p>
          <w:p w14:paraId="6C608082" w14:textId="77777777" w:rsidR="009F3611" w:rsidRPr="00C128FA" w:rsidRDefault="009F3611" w:rsidP="009F3611">
            <w:pPr>
              <w:pStyle w:val="XML1"/>
            </w:pPr>
            <w:r w:rsidRPr="00C128FA">
              <w:t xml:space="preserve">        description "The minimal rate that is reserved for this</w:t>
            </w:r>
          </w:p>
          <w:p w14:paraId="4D2EE912" w14:textId="77777777" w:rsidR="009F3611" w:rsidRPr="00C128FA" w:rsidRDefault="009F3611" w:rsidP="009F3611">
            <w:pPr>
              <w:pStyle w:val="XML1"/>
            </w:pPr>
            <w:r w:rsidRPr="00C128FA">
              <w:t xml:space="preserve">          queue in 1/10 of a percent of the actual rate.</w:t>
            </w:r>
          </w:p>
          <w:p w14:paraId="1BB03C52" w14:textId="77777777" w:rsidR="009F3611" w:rsidRPr="00C128FA" w:rsidRDefault="009F3611" w:rsidP="009F3611">
            <w:pPr>
              <w:pStyle w:val="XML1"/>
            </w:pPr>
          </w:p>
          <w:p w14:paraId="5306D507" w14:textId="77777777" w:rsidR="009F3611" w:rsidRPr="00C128FA" w:rsidRDefault="009F3611" w:rsidP="009F3611">
            <w:pPr>
              <w:pStyle w:val="XML1"/>
            </w:pPr>
            <w:r w:rsidRPr="00C128FA">
              <w:t xml:space="preserve">          This element is optional. If not present a min-rate is</w:t>
            </w:r>
          </w:p>
          <w:p w14:paraId="48275312" w14:textId="77777777" w:rsidR="009F3611" w:rsidRPr="00C128FA" w:rsidRDefault="009F3611" w:rsidP="009F3611">
            <w:pPr>
              <w:pStyle w:val="XML1"/>
            </w:pPr>
            <w:r w:rsidRPr="00C128FA">
              <w:t xml:space="preserve">          not set.";</w:t>
            </w:r>
          </w:p>
          <w:p w14:paraId="27AAB81A" w14:textId="77777777" w:rsidR="009F3611" w:rsidRPr="00C128FA" w:rsidRDefault="009F3611" w:rsidP="009F3611">
            <w:pPr>
              <w:pStyle w:val="XML1"/>
            </w:pPr>
            <w:r w:rsidRPr="00C128FA">
              <w:t xml:space="preserve">      }</w:t>
            </w:r>
          </w:p>
          <w:p w14:paraId="5B6579C3" w14:textId="77777777" w:rsidR="009F3611" w:rsidRPr="00C128FA" w:rsidRDefault="009F3611" w:rsidP="009F3611">
            <w:pPr>
              <w:pStyle w:val="XML1"/>
            </w:pPr>
            <w:r w:rsidRPr="00C128FA">
              <w:t xml:space="preserve">      leaf max-rate {</w:t>
            </w:r>
          </w:p>
          <w:p w14:paraId="5EFD1025" w14:textId="77777777" w:rsidR="009F3611" w:rsidRPr="00C128FA" w:rsidRDefault="009F3611" w:rsidP="009F3611">
            <w:pPr>
              <w:pStyle w:val="XML1"/>
            </w:pPr>
            <w:r w:rsidRPr="00C128FA">
              <w:t xml:space="preserve">        type OFTenthOfAPercentType;</w:t>
            </w:r>
          </w:p>
          <w:p w14:paraId="2D614145" w14:textId="77777777" w:rsidR="009F3611" w:rsidRPr="00C128FA" w:rsidRDefault="009F3611" w:rsidP="009F3611">
            <w:pPr>
              <w:pStyle w:val="XML1"/>
            </w:pPr>
            <w:r w:rsidRPr="00C128FA">
              <w:t xml:space="preserve">        description "The maximum rate that is reserved for this</w:t>
            </w:r>
          </w:p>
          <w:p w14:paraId="0711C824" w14:textId="77777777" w:rsidR="009F3611" w:rsidRPr="00C128FA" w:rsidRDefault="009F3611" w:rsidP="009F3611">
            <w:pPr>
              <w:pStyle w:val="XML1"/>
            </w:pPr>
            <w:r w:rsidRPr="00C128FA">
              <w:t xml:space="preserve">          queue in 1/10 of a percent of the actual rate.</w:t>
            </w:r>
          </w:p>
          <w:p w14:paraId="5037B8E9" w14:textId="77777777" w:rsidR="009F3611" w:rsidRPr="00C128FA" w:rsidRDefault="009F3611" w:rsidP="009F3611">
            <w:pPr>
              <w:pStyle w:val="XML1"/>
            </w:pPr>
          </w:p>
          <w:p w14:paraId="04BDA674" w14:textId="77777777" w:rsidR="009F3611" w:rsidRPr="00C128FA" w:rsidRDefault="009F3611" w:rsidP="009F3611">
            <w:pPr>
              <w:pStyle w:val="XML1"/>
            </w:pPr>
            <w:r w:rsidRPr="00C128FA">
              <w:t xml:space="preserve">          This element is optional. If not present the max-rate is</w:t>
            </w:r>
          </w:p>
          <w:p w14:paraId="7AA76184" w14:textId="77777777" w:rsidR="009F3611" w:rsidRPr="00C128FA" w:rsidRDefault="009F3611" w:rsidP="009F3611">
            <w:pPr>
              <w:pStyle w:val="XML1"/>
            </w:pPr>
            <w:r w:rsidRPr="00C128FA">
              <w:t xml:space="preserve">          not set.";</w:t>
            </w:r>
          </w:p>
          <w:p w14:paraId="0254F9B2" w14:textId="77777777" w:rsidR="009F3611" w:rsidRPr="00C128FA" w:rsidRDefault="009F3611" w:rsidP="009F3611">
            <w:pPr>
              <w:pStyle w:val="XML1"/>
            </w:pPr>
            <w:r w:rsidRPr="00C128FA">
              <w:t xml:space="preserve">      }</w:t>
            </w:r>
          </w:p>
          <w:p w14:paraId="10FBD4FE" w14:textId="77777777" w:rsidR="009F3611" w:rsidRPr="00C128FA" w:rsidRDefault="009F3611" w:rsidP="009F3611">
            <w:pPr>
              <w:pStyle w:val="XML1"/>
            </w:pPr>
            <w:r w:rsidRPr="00C128FA">
              <w:t xml:space="preserve">      leaf-list experimenter {</w:t>
            </w:r>
          </w:p>
          <w:p w14:paraId="2826D803" w14:textId="77777777" w:rsidR="009F3611" w:rsidRPr="00C128FA" w:rsidRDefault="009F3611" w:rsidP="009F3611">
            <w:pPr>
              <w:pStyle w:val="XML1"/>
            </w:pPr>
            <w:r w:rsidRPr="00C128FA">
              <w:t xml:space="preserve">        type uint32;</w:t>
            </w:r>
          </w:p>
          <w:p w14:paraId="7539BD5C" w14:textId="77777777" w:rsidR="009F3611" w:rsidRPr="00C128FA" w:rsidRDefault="009F3611" w:rsidP="009F3611">
            <w:pPr>
              <w:pStyle w:val="XML1"/>
            </w:pPr>
            <w:r w:rsidRPr="00C128FA">
              <w:t xml:space="preserve">        description "A list of experimenter identifiers of queue</w:t>
            </w:r>
          </w:p>
          <w:p w14:paraId="43225D32" w14:textId="77777777" w:rsidR="009F3611" w:rsidRPr="00C128FA" w:rsidRDefault="009F3611" w:rsidP="009F3611">
            <w:pPr>
              <w:pStyle w:val="XML1"/>
            </w:pPr>
            <w:r w:rsidRPr="00C128FA">
              <w:t xml:space="preserve">          properties used.</w:t>
            </w:r>
          </w:p>
          <w:p w14:paraId="185E1ADD" w14:textId="77777777" w:rsidR="009F3611" w:rsidRPr="00C128FA" w:rsidRDefault="009F3611" w:rsidP="009F3611">
            <w:pPr>
              <w:pStyle w:val="XML1"/>
            </w:pPr>
          </w:p>
          <w:p w14:paraId="6D393FA3" w14:textId="77777777" w:rsidR="009F3611" w:rsidRPr="00C128FA" w:rsidRDefault="009F3611" w:rsidP="009F3611">
            <w:pPr>
              <w:pStyle w:val="XML1"/>
            </w:pPr>
            <w:r w:rsidRPr="00C128FA">
              <w:t xml:space="preserve">          This element is optional.";</w:t>
            </w:r>
          </w:p>
          <w:p w14:paraId="484B48A0" w14:textId="77777777" w:rsidR="009F3611" w:rsidRPr="00C128FA" w:rsidRDefault="009F3611" w:rsidP="009F3611">
            <w:pPr>
              <w:pStyle w:val="XML1"/>
            </w:pPr>
            <w:r w:rsidRPr="00C128FA">
              <w:t xml:space="preserve">      }</w:t>
            </w:r>
          </w:p>
          <w:p w14:paraId="0B2DF812" w14:textId="77777777" w:rsidR="009F3611" w:rsidRPr="00C128FA" w:rsidRDefault="009F3611" w:rsidP="009F3611">
            <w:pPr>
              <w:pStyle w:val="XML1"/>
            </w:pPr>
            <w:r w:rsidRPr="00C128FA">
              <w:t xml:space="preserve">    }</w:t>
            </w:r>
          </w:p>
          <w:p w14:paraId="7D928B20" w14:textId="77777777" w:rsidR="009F3611" w:rsidRPr="00C128FA" w:rsidRDefault="009F3611" w:rsidP="009F3611">
            <w:pPr>
              <w:pStyle w:val="XML1"/>
            </w:pPr>
            <w:r w:rsidRPr="00C128FA">
              <w:t xml:space="preserve">  }</w:t>
            </w:r>
          </w:p>
          <w:p w14:paraId="79F03A7D" w14:textId="77777777" w:rsidR="009F3611" w:rsidRPr="00C128FA" w:rsidRDefault="009F3611" w:rsidP="009F3611">
            <w:pPr>
              <w:pStyle w:val="XML1"/>
            </w:pPr>
          </w:p>
          <w:p w14:paraId="1000D4F5" w14:textId="77777777" w:rsidR="009F3611" w:rsidRPr="00C128FA" w:rsidRDefault="009F3611" w:rsidP="009F3611">
            <w:pPr>
              <w:pStyle w:val="XML1"/>
            </w:pPr>
            <w:r w:rsidRPr="00C128FA">
              <w:t xml:space="preserve">  grouping OFPortCurrentFeatureListType {</w:t>
            </w:r>
          </w:p>
          <w:p w14:paraId="0AF6851D" w14:textId="77777777" w:rsidR="009F3611" w:rsidRPr="00C128FA" w:rsidRDefault="009F3611" w:rsidP="009F3611">
            <w:pPr>
              <w:pStyle w:val="XML1"/>
            </w:pPr>
            <w:r w:rsidRPr="00C128FA">
              <w:t xml:space="preserve">    description "The current features of a port.</w:t>
            </w:r>
          </w:p>
          <w:p w14:paraId="2E5D4F4D" w14:textId="77777777" w:rsidR="009F3611" w:rsidRPr="00C128FA" w:rsidRDefault="009F3611" w:rsidP="009F3611">
            <w:pPr>
              <w:pStyle w:val="XML1"/>
            </w:pPr>
          </w:p>
          <w:p w14:paraId="4CB8056E" w14:textId="77777777" w:rsidR="009F3611" w:rsidRPr="00C128FA" w:rsidRDefault="009F3611" w:rsidP="009F3611">
            <w:pPr>
              <w:pStyle w:val="XML1"/>
            </w:pPr>
            <w:r w:rsidRPr="00C128FA">
              <w:t xml:space="preserve">      Elements in the type OFPortCurrentFeatureListType are not</w:t>
            </w:r>
          </w:p>
          <w:p w14:paraId="4AB5193D" w14:textId="77777777" w:rsidR="009F3611" w:rsidRPr="00C128FA" w:rsidRDefault="009F3611" w:rsidP="009F3611">
            <w:pPr>
              <w:pStyle w:val="XML1"/>
            </w:pPr>
            <w:r w:rsidRPr="00C128FA">
              <w:t xml:space="preserve">      configurable and can only be retrieved by NETCONF &lt;get&gt;</w:t>
            </w:r>
          </w:p>
          <w:p w14:paraId="20960F8E" w14:textId="77777777" w:rsidR="009F3611" w:rsidRPr="00C128FA" w:rsidRDefault="009F3611" w:rsidP="009F3611">
            <w:pPr>
              <w:pStyle w:val="XML1"/>
            </w:pPr>
            <w:r w:rsidRPr="00C128FA">
              <w:t xml:space="preserve">      operations. Attemps to modify this element and its children</w:t>
            </w:r>
          </w:p>
          <w:p w14:paraId="37DF7E9F" w14:textId="77777777" w:rsidR="009F3611" w:rsidRPr="00C128FA" w:rsidRDefault="009F3611" w:rsidP="009F3611">
            <w:pPr>
              <w:pStyle w:val="XML1"/>
            </w:pPr>
            <w:r w:rsidRPr="00C128FA">
              <w:t xml:space="preserve">      with a NETCONF &lt;edit-config&gt; operation MUST result in an </w:t>
            </w:r>
          </w:p>
          <w:p w14:paraId="140970E8" w14:textId="77777777" w:rsidR="009F3611" w:rsidRPr="00C128FA" w:rsidRDefault="009F3611" w:rsidP="009F3611">
            <w:pPr>
              <w:pStyle w:val="XML1"/>
            </w:pPr>
            <w:r w:rsidRPr="00C128FA">
              <w:t xml:space="preserve">      'operation-not-supported' error with type 'application'.";</w:t>
            </w:r>
          </w:p>
          <w:p w14:paraId="493D3146" w14:textId="77777777" w:rsidR="009F3611" w:rsidRPr="00C128FA" w:rsidRDefault="009F3611" w:rsidP="009F3611">
            <w:pPr>
              <w:pStyle w:val="XML1"/>
            </w:pPr>
            <w:r w:rsidRPr="00C128FA">
              <w:t xml:space="preserve">    leaf rate {</w:t>
            </w:r>
          </w:p>
          <w:p w14:paraId="4B981EB9" w14:textId="77777777" w:rsidR="009F3611" w:rsidRPr="00C128FA" w:rsidRDefault="009F3611" w:rsidP="009F3611">
            <w:pPr>
              <w:pStyle w:val="XML1"/>
            </w:pPr>
            <w:r w:rsidRPr="00C128FA">
              <w:t xml:space="preserve">      type OFPortRateType;</w:t>
            </w:r>
          </w:p>
          <w:p w14:paraId="25DF864F" w14:textId="77777777" w:rsidR="009F3611" w:rsidRPr="00C128FA" w:rsidRDefault="009F3611" w:rsidP="009F3611">
            <w:pPr>
              <w:pStyle w:val="XML1"/>
            </w:pPr>
            <w:r w:rsidRPr="00C128FA">
              <w:t xml:space="preserve">      description "The transmission rate that is currently used.</w:t>
            </w:r>
          </w:p>
          <w:p w14:paraId="0B305C25" w14:textId="77777777" w:rsidR="009F3611" w:rsidRPr="00C128FA" w:rsidRDefault="009F3611" w:rsidP="009F3611">
            <w:pPr>
              <w:pStyle w:val="XML1"/>
            </w:pPr>
            <w:r w:rsidRPr="00C128FA">
              <w:t xml:space="preserve">        The value MUST indicate a valid forwarding rate.  </w:t>
            </w:r>
          </w:p>
          <w:p w14:paraId="594BA9F1" w14:textId="77777777" w:rsidR="009F3611" w:rsidRPr="00C128FA" w:rsidRDefault="009F3611" w:rsidP="009F3611">
            <w:pPr>
              <w:pStyle w:val="XML1"/>
            </w:pPr>
            <w:r w:rsidRPr="00C128FA">
              <w:t xml:space="preserve">      </w:t>
            </w:r>
          </w:p>
          <w:p w14:paraId="46C36CB9" w14:textId="77777777" w:rsidR="009F3611" w:rsidRPr="00C128FA" w:rsidRDefault="009F3611" w:rsidP="009F3611">
            <w:pPr>
              <w:pStyle w:val="XML1"/>
            </w:pPr>
            <w:r w:rsidRPr="00C128FA">
              <w:t xml:space="preserve">        The current Port Feature set MUST contain this element</w:t>
            </w:r>
          </w:p>
          <w:p w14:paraId="522EDDCE" w14:textId="77777777" w:rsidR="009F3611" w:rsidRPr="00C128FA" w:rsidRDefault="009F3611" w:rsidP="009F3611">
            <w:pPr>
              <w:pStyle w:val="XML1"/>
            </w:pPr>
            <w:r w:rsidRPr="00C128FA">
              <w:t xml:space="preserve">        exactly once.  The other Port Feature sets MAY contain this</w:t>
            </w:r>
          </w:p>
          <w:p w14:paraId="6B00178D" w14:textId="77777777" w:rsidR="009F3611" w:rsidRPr="00C128FA" w:rsidRDefault="009F3611" w:rsidP="009F3611">
            <w:pPr>
              <w:pStyle w:val="XML1"/>
            </w:pPr>
            <w:r w:rsidRPr="00C128FA">
              <w:t xml:space="preserve">        element more than once.  If this element appears more than</w:t>
            </w:r>
          </w:p>
          <w:p w14:paraId="7D9475C1" w14:textId="77777777" w:rsidR="009F3611" w:rsidRPr="00C128FA" w:rsidRDefault="009F3611" w:rsidP="009F3611">
            <w:pPr>
              <w:pStyle w:val="XML1"/>
            </w:pPr>
            <w:r w:rsidRPr="00C128FA">
              <w:t xml:space="preserve">        once in a Port Feature set than the value MUST be unique</w:t>
            </w:r>
          </w:p>
          <w:p w14:paraId="43765EC8" w14:textId="77777777" w:rsidR="009F3611" w:rsidRPr="00C128FA" w:rsidRDefault="009F3611" w:rsidP="009F3611">
            <w:pPr>
              <w:pStyle w:val="XML1"/>
            </w:pPr>
            <w:r w:rsidRPr="00C128FA">
              <w:t xml:space="preserve">        within the Port Feature set.";</w:t>
            </w:r>
          </w:p>
          <w:p w14:paraId="2F1EE743" w14:textId="77777777" w:rsidR="009F3611" w:rsidRPr="00C128FA" w:rsidRDefault="009F3611" w:rsidP="009F3611">
            <w:pPr>
              <w:pStyle w:val="XML1"/>
            </w:pPr>
            <w:r w:rsidRPr="00C128FA">
              <w:t xml:space="preserve">    }</w:t>
            </w:r>
          </w:p>
          <w:p w14:paraId="4F9ACF8E" w14:textId="77777777" w:rsidR="009F3611" w:rsidRPr="00C128FA" w:rsidRDefault="009F3611" w:rsidP="009F3611">
            <w:pPr>
              <w:pStyle w:val="XML1"/>
            </w:pPr>
            <w:r w:rsidRPr="00C128FA">
              <w:t xml:space="preserve">    leaf auto-negotiate { </w:t>
            </w:r>
          </w:p>
          <w:p w14:paraId="011948BE" w14:textId="77777777" w:rsidR="009F3611" w:rsidRPr="00C128FA" w:rsidRDefault="009F3611" w:rsidP="009F3611">
            <w:pPr>
              <w:pStyle w:val="XML1"/>
            </w:pPr>
            <w:r w:rsidRPr="00C128FA">
              <w:t xml:space="preserve">      type boolean;</w:t>
            </w:r>
          </w:p>
          <w:p w14:paraId="42083F72" w14:textId="77777777" w:rsidR="009F3611" w:rsidRPr="00C128FA" w:rsidRDefault="009F3611" w:rsidP="009F3611">
            <w:pPr>
              <w:pStyle w:val="XML1"/>
            </w:pPr>
            <w:r w:rsidRPr="00C128FA">
              <w:t xml:space="preserve">      description "Specifies the administrative state of the </w:t>
            </w:r>
          </w:p>
          <w:p w14:paraId="5176C883" w14:textId="77777777" w:rsidR="009F3611" w:rsidRPr="00C128FA" w:rsidRDefault="009F3611" w:rsidP="009F3611">
            <w:pPr>
              <w:pStyle w:val="XML1"/>
            </w:pPr>
            <w:r w:rsidRPr="00C128FA">
              <w:t xml:space="preserve">        forwarding rate auto-negotiation protocol at this OpenFlow</w:t>
            </w:r>
          </w:p>
          <w:p w14:paraId="54F73590" w14:textId="77777777" w:rsidR="009F3611" w:rsidRPr="00C128FA" w:rsidRDefault="009F3611" w:rsidP="009F3611">
            <w:pPr>
              <w:pStyle w:val="XML1"/>
            </w:pPr>
            <w:r w:rsidRPr="00C128FA">
              <w:t xml:space="preserve">        Port.";</w:t>
            </w:r>
          </w:p>
          <w:p w14:paraId="2ACEA556" w14:textId="77777777" w:rsidR="009F3611" w:rsidRPr="00C128FA" w:rsidRDefault="009F3611" w:rsidP="009F3611">
            <w:pPr>
              <w:pStyle w:val="XML1"/>
            </w:pPr>
            <w:r w:rsidRPr="00C128FA">
              <w:t xml:space="preserve">    }</w:t>
            </w:r>
          </w:p>
          <w:p w14:paraId="54A9ADC8" w14:textId="77777777" w:rsidR="009F3611" w:rsidRPr="00C128FA" w:rsidRDefault="009F3611" w:rsidP="009F3611">
            <w:pPr>
              <w:pStyle w:val="XML1"/>
            </w:pPr>
            <w:r w:rsidRPr="00C128FA">
              <w:t xml:space="preserve">    leaf medium {</w:t>
            </w:r>
          </w:p>
          <w:p w14:paraId="0C7CADD2" w14:textId="77777777" w:rsidR="009F3611" w:rsidRPr="00C128FA" w:rsidRDefault="009F3611" w:rsidP="009F3611">
            <w:pPr>
              <w:pStyle w:val="XML1"/>
            </w:pPr>
            <w:r w:rsidRPr="00C128FA">
              <w:t xml:space="preserve">      type enumeration {</w:t>
            </w:r>
          </w:p>
          <w:p w14:paraId="262514CD" w14:textId="77777777" w:rsidR="009F3611" w:rsidRPr="00C128FA" w:rsidRDefault="009F3611" w:rsidP="009F3611">
            <w:pPr>
              <w:pStyle w:val="XML1"/>
            </w:pPr>
            <w:r w:rsidRPr="00C128FA">
              <w:t xml:space="preserve">        enum copper;</w:t>
            </w:r>
          </w:p>
          <w:p w14:paraId="779BC932" w14:textId="77777777" w:rsidR="009F3611" w:rsidRPr="00C128FA" w:rsidRDefault="009F3611" w:rsidP="009F3611">
            <w:pPr>
              <w:pStyle w:val="XML1"/>
            </w:pPr>
            <w:r w:rsidRPr="00C128FA">
              <w:t xml:space="preserve">        enum fiber;</w:t>
            </w:r>
          </w:p>
          <w:p w14:paraId="2E82835E" w14:textId="77777777" w:rsidR="009F3611" w:rsidRPr="00C128FA" w:rsidRDefault="009F3611" w:rsidP="009F3611">
            <w:pPr>
              <w:pStyle w:val="XML1"/>
            </w:pPr>
            <w:r w:rsidRPr="00C128FA">
              <w:t xml:space="preserve">      }</w:t>
            </w:r>
          </w:p>
          <w:p w14:paraId="5FF67EE5" w14:textId="77777777" w:rsidR="009F3611" w:rsidRPr="00C128FA" w:rsidRDefault="009F3611" w:rsidP="009F3611">
            <w:pPr>
              <w:pStyle w:val="XML1"/>
            </w:pPr>
            <w:r w:rsidRPr="00C128FA">
              <w:t xml:space="preserve">      description "This element MUST indicate a valid physical</w:t>
            </w:r>
          </w:p>
          <w:p w14:paraId="0E6EF78D" w14:textId="77777777" w:rsidR="009F3611" w:rsidRPr="00C128FA" w:rsidRDefault="009F3611" w:rsidP="009F3611">
            <w:pPr>
              <w:pStyle w:val="XML1"/>
            </w:pPr>
            <w:r w:rsidRPr="00C128FA">
              <w:t xml:space="preserve">        medium used by the OpenFlow Port.</w:t>
            </w:r>
          </w:p>
          <w:p w14:paraId="521BA653" w14:textId="77777777" w:rsidR="009F3611" w:rsidRPr="00C128FA" w:rsidRDefault="009F3611" w:rsidP="009F3611">
            <w:pPr>
              <w:pStyle w:val="XML1"/>
            </w:pPr>
            <w:r w:rsidRPr="00C128FA">
              <w:t xml:space="preserve">      </w:t>
            </w:r>
          </w:p>
          <w:p w14:paraId="09C8B0A5" w14:textId="77777777" w:rsidR="009F3611" w:rsidRPr="00C128FA" w:rsidRDefault="009F3611" w:rsidP="009F3611">
            <w:pPr>
              <w:pStyle w:val="XML1"/>
            </w:pPr>
            <w:r w:rsidRPr="00C128FA">
              <w:t xml:space="preserve">        The current Port Feature set MUST contain this element</w:t>
            </w:r>
          </w:p>
          <w:p w14:paraId="732D7265" w14:textId="77777777" w:rsidR="009F3611" w:rsidRPr="00C128FA" w:rsidRDefault="009F3611" w:rsidP="009F3611">
            <w:pPr>
              <w:pStyle w:val="XML1"/>
            </w:pPr>
            <w:r w:rsidRPr="00C128FA">
              <w:t xml:space="preserve">        exactly once. The other Port Feature sets MAY contain this</w:t>
            </w:r>
          </w:p>
          <w:p w14:paraId="318A7F55" w14:textId="77777777" w:rsidR="009F3611" w:rsidRPr="00C128FA" w:rsidRDefault="009F3611" w:rsidP="009F3611">
            <w:pPr>
              <w:pStyle w:val="XML1"/>
            </w:pPr>
            <w:r w:rsidRPr="00C128FA">
              <w:t xml:space="preserve">        element more than once. If this element appears more than</w:t>
            </w:r>
          </w:p>
          <w:p w14:paraId="2943B646" w14:textId="77777777" w:rsidR="009F3611" w:rsidRPr="00C128FA" w:rsidRDefault="009F3611" w:rsidP="009F3611">
            <w:pPr>
              <w:pStyle w:val="XML1"/>
            </w:pPr>
            <w:r w:rsidRPr="00C128FA">
              <w:t xml:space="preserve">        once in a Port Feature set than the value MUST be unique</w:t>
            </w:r>
          </w:p>
          <w:p w14:paraId="25B45F77" w14:textId="77777777" w:rsidR="009F3611" w:rsidRPr="00C128FA" w:rsidRDefault="009F3611" w:rsidP="009F3611">
            <w:pPr>
              <w:pStyle w:val="XML1"/>
            </w:pPr>
            <w:r w:rsidRPr="00C128FA">
              <w:t xml:space="preserve">        within the Port Feature set.";</w:t>
            </w:r>
          </w:p>
          <w:p w14:paraId="13BF2F60" w14:textId="77777777" w:rsidR="009F3611" w:rsidRPr="00C128FA" w:rsidRDefault="009F3611" w:rsidP="009F3611">
            <w:pPr>
              <w:pStyle w:val="XML1"/>
            </w:pPr>
            <w:r w:rsidRPr="00C128FA">
              <w:t xml:space="preserve">    }</w:t>
            </w:r>
          </w:p>
          <w:p w14:paraId="288932DE" w14:textId="77777777" w:rsidR="009F3611" w:rsidRPr="00C128FA" w:rsidRDefault="009F3611" w:rsidP="009F3611">
            <w:pPr>
              <w:pStyle w:val="XML1"/>
            </w:pPr>
            <w:r w:rsidRPr="00C128FA">
              <w:t xml:space="preserve">    leaf pause {</w:t>
            </w:r>
          </w:p>
          <w:p w14:paraId="327142F2" w14:textId="77777777" w:rsidR="009F3611" w:rsidRPr="00C128FA" w:rsidRDefault="009F3611" w:rsidP="009F3611">
            <w:pPr>
              <w:pStyle w:val="XML1"/>
            </w:pPr>
            <w:r w:rsidRPr="00C128FA">
              <w:t xml:space="preserve">      type enumeration {</w:t>
            </w:r>
          </w:p>
          <w:p w14:paraId="3E21FEA7" w14:textId="77777777" w:rsidR="009F3611" w:rsidRPr="00C128FA" w:rsidRDefault="009F3611" w:rsidP="009F3611">
            <w:pPr>
              <w:pStyle w:val="XML1"/>
            </w:pPr>
            <w:r w:rsidRPr="00C128FA">
              <w:t xml:space="preserve">        enum unsupported;</w:t>
            </w:r>
          </w:p>
          <w:p w14:paraId="3933241C" w14:textId="77777777" w:rsidR="009F3611" w:rsidRPr="00C128FA" w:rsidRDefault="009F3611" w:rsidP="009F3611">
            <w:pPr>
              <w:pStyle w:val="XML1"/>
            </w:pPr>
            <w:r w:rsidRPr="00C128FA">
              <w:t xml:space="preserve">        enum symmetric;</w:t>
            </w:r>
          </w:p>
          <w:p w14:paraId="79FD1F09" w14:textId="77777777" w:rsidR="009F3611" w:rsidRPr="00C128FA" w:rsidRDefault="009F3611" w:rsidP="009F3611">
            <w:pPr>
              <w:pStyle w:val="XML1"/>
            </w:pPr>
            <w:r w:rsidRPr="00C128FA">
              <w:t xml:space="preserve">        enum asymmetric;</w:t>
            </w:r>
          </w:p>
          <w:p w14:paraId="7E9C8670" w14:textId="77777777" w:rsidR="009F3611" w:rsidRPr="00C128FA" w:rsidRDefault="009F3611" w:rsidP="009F3611">
            <w:pPr>
              <w:pStyle w:val="XML1"/>
            </w:pPr>
            <w:r w:rsidRPr="00C128FA">
              <w:t xml:space="preserve">      }</w:t>
            </w:r>
          </w:p>
          <w:p w14:paraId="55DE85B9" w14:textId="77777777" w:rsidR="009F3611" w:rsidRPr="00C128FA" w:rsidRDefault="009F3611" w:rsidP="009F3611">
            <w:pPr>
              <w:pStyle w:val="XML1"/>
            </w:pPr>
            <w:r w:rsidRPr="00C128FA">
              <w:t xml:space="preserve">      description "Specifies if pausing of transmission is</w:t>
            </w:r>
          </w:p>
          <w:p w14:paraId="54BD00F8" w14:textId="77777777" w:rsidR="009F3611" w:rsidRPr="00C128FA" w:rsidRDefault="009F3611" w:rsidP="009F3611">
            <w:pPr>
              <w:pStyle w:val="XML1"/>
            </w:pPr>
            <w:r w:rsidRPr="00C128FA">
              <w:t xml:space="preserve">        supported at all and if yes if it is asymmetric or</w:t>
            </w:r>
          </w:p>
          <w:p w14:paraId="71DB001C" w14:textId="77777777" w:rsidR="009F3611" w:rsidRPr="00C128FA" w:rsidRDefault="009F3611" w:rsidP="009F3611">
            <w:pPr>
              <w:pStyle w:val="XML1"/>
            </w:pPr>
            <w:r w:rsidRPr="00C128FA">
              <w:t xml:space="preserve">        symmetric.";</w:t>
            </w:r>
          </w:p>
          <w:p w14:paraId="79A02017" w14:textId="77777777" w:rsidR="009F3611" w:rsidRPr="00C128FA" w:rsidRDefault="009F3611" w:rsidP="009F3611">
            <w:pPr>
              <w:pStyle w:val="XML1"/>
            </w:pPr>
            <w:r w:rsidRPr="00C128FA">
              <w:t xml:space="preserve">    }</w:t>
            </w:r>
          </w:p>
          <w:p w14:paraId="0EFBFE2E" w14:textId="77777777" w:rsidR="009F3611" w:rsidRPr="00C128FA" w:rsidRDefault="009F3611" w:rsidP="009F3611">
            <w:pPr>
              <w:pStyle w:val="XML1"/>
            </w:pPr>
            <w:r w:rsidRPr="00C128FA">
              <w:t xml:space="preserve">  }</w:t>
            </w:r>
          </w:p>
          <w:p w14:paraId="7452ECDF" w14:textId="77777777" w:rsidR="009F3611" w:rsidRPr="00C128FA" w:rsidRDefault="009F3611" w:rsidP="009F3611">
            <w:pPr>
              <w:pStyle w:val="XML1"/>
            </w:pPr>
          </w:p>
          <w:p w14:paraId="2C560FC3" w14:textId="77777777" w:rsidR="009F3611" w:rsidRPr="00C128FA" w:rsidRDefault="009F3611" w:rsidP="009F3611">
            <w:pPr>
              <w:pStyle w:val="XML1"/>
            </w:pPr>
            <w:r w:rsidRPr="00C128FA">
              <w:t xml:space="preserve">  grouping OFPortOtherFeatureListType {</w:t>
            </w:r>
          </w:p>
          <w:p w14:paraId="7CA78321" w14:textId="77777777" w:rsidR="009F3611" w:rsidRPr="00C128FA" w:rsidRDefault="009F3611" w:rsidP="009F3611">
            <w:pPr>
              <w:pStyle w:val="XML1"/>
            </w:pPr>
            <w:r w:rsidRPr="00C128FA">
              <w:t xml:space="preserve">    description "The features of a port that are supported or</w:t>
            </w:r>
          </w:p>
          <w:p w14:paraId="415E7A48" w14:textId="77777777" w:rsidR="009F3611" w:rsidRPr="00C128FA" w:rsidRDefault="009F3611" w:rsidP="009F3611">
            <w:pPr>
              <w:pStyle w:val="XML1"/>
            </w:pPr>
            <w:r w:rsidRPr="00C128FA">
              <w:t xml:space="preserve">      advertised.</w:t>
            </w:r>
          </w:p>
          <w:p w14:paraId="6085E835" w14:textId="77777777" w:rsidR="009F3611" w:rsidRPr="00C128FA" w:rsidRDefault="009F3611" w:rsidP="009F3611">
            <w:pPr>
              <w:pStyle w:val="XML1"/>
            </w:pPr>
          </w:p>
          <w:p w14:paraId="0C2A211C" w14:textId="77777777" w:rsidR="009F3611" w:rsidRPr="00C128FA" w:rsidRDefault="009F3611" w:rsidP="009F3611">
            <w:pPr>
              <w:pStyle w:val="XML1"/>
            </w:pPr>
            <w:r w:rsidRPr="00C128FA">
              <w:t xml:space="preserve">      If the elements in the OFPortOtherFeatureListType ares used</w:t>
            </w:r>
          </w:p>
          <w:p w14:paraId="4744D935" w14:textId="77777777" w:rsidR="009F3611" w:rsidRPr="00C128FA" w:rsidRDefault="009F3611" w:rsidP="009F3611">
            <w:pPr>
              <w:pStyle w:val="XML1"/>
            </w:pPr>
            <w:r w:rsidRPr="00C128FA">
              <w:t xml:space="preserve">      as configurable elements the NETCONF &lt;edit-config&gt; operations</w:t>
            </w:r>
          </w:p>
          <w:p w14:paraId="374D9C46" w14:textId="77777777" w:rsidR="009F3611" w:rsidRPr="00C128FA" w:rsidRDefault="009F3611" w:rsidP="009F3611">
            <w:pPr>
              <w:pStyle w:val="XML1"/>
            </w:pPr>
            <w:r w:rsidRPr="00C128FA">
              <w:t xml:space="preserve">      MUST be implemented as follows: </w:t>
            </w:r>
          </w:p>
          <w:p w14:paraId="3770F0FD" w14:textId="77777777" w:rsidR="009F3611" w:rsidRPr="00C128FA" w:rsidRDefault="009F3611" w:rsidP="009F3611">
            <w:pPr>
              <w:pStyle w:val="XML1"/>
            </w:pPr>
          </w:p>
          <w:p w14:paraId="02D9DF4C" w14:textId="77777777" w:rsidR="009F3611" w:rsidRPr="00C128FA" w:rsidRDefault="009F3611" w:rsidP="009F3611">
            <w:pPr>
              <w:pStyle w:val="XML1"/>
            </w:pPr>
            <w:r w:rsidRPr="00C128FA">
              <w:t xml:space="preserve">      * The 'resource-id' element MUST be present in the path or in</w:t>
            </w:r>
          </w:p>
          <w:p w14:paraId="7B5821B9" w14:textId="77777777" w:rsidR="009F3611" w:rsidRPr="00C128FA" w:rsidRDefault="009F3611" w:rsidP="009F3611">
            <w:pPr>
              <w:pStyle w:val="XML1"/>
            </w:pPr>
            <w:r w:rsidRPr="00C128FA">
              <w:t xml:space="preserve">        the filter at all &lt;edit-config&gt; operations to identify the</w:t>
            </w:r>
          </w:p>
          <w:p w14:paraId="7F12C279" w14:textId="77777777" w:rsidR="009F3611" w:rsidRPr="00C128FA" w:rsidRDefault="009F3611" w:rsidP="009F3611">
            <w:pPr>
              <w:pStyle w:val="XML1"/>
            </w:pPr>
            <w:r w:rsidRPr="00C128FA">
              <w:t xml:space="preserve">        resource.</w:t>
            </w:r>
          </w:p>
          <w:p w14:paraId="0DBB8DED" w14:textId="77777777" w:rsidR="009F3611" w:rsidRPr="00C128FA" w:rsidRDefault="009F3611" w:rsidP="009F3611">
            <w:pPr>
              <w:pStyle w:val="XML1"/>
            </w:pPr>
            <w:r w:rsidRPr="00C128FA">
              <w:t xml:space="preserve">      * If the operation is 'merge' or 'replace', the element is</w:t>
            </w:r>
          </w:p>
          <w:p w14:paraId="6F407B36" w14:textId="77777777" w:rsidR="009F3611" w:rsidRPr="00C128FA" w:rsidRDefault="009F3611" w:rsidP="009F3611">
            <w:pPr>
              <w:pStyle w:val="XML1"/>
            </w:pPr>
            <w:r w:rsidRPr="00C128FA">
              <w:t xml:space="preserve">        created if it does not exist, and its value is set to the</w:t>
            </w:r>
          </w:p>
          <w:p w14:paraId="17C3B6B6" w14:textId="77777777" w:rsidR="009F3611" w:rsidRPr="00C128FA" w:rsidRDefault="009F3611" w:rsidP="009F3611">
            <w:pPr>
              <w:pStyle w:val="XML1"/>
            </w:pPr>
            <w:r w:rsidRPr="00C128FA">
              <w:t xml:space="preserve">        value found in the XML RPC data.</w:t>
            </w:r>
          </w:p>
          <w:p w14:paraId="4A4533C4" w14:textId="77777777" w:rsidR="009F3611" w:rsidRPr="00C128FA" w:rsidRDefault="009F3611" w:rsidP="009F3611">
            <w:pPr>
              <w:pStyle w:val="XML1"/>
            </w:pPr>
            <w:r w:rsidRPr="00C128FA">
              <w:t xml:space="preserve">      * If the operation is 'create', the element is created if it</w:t>
            </w:r>
          </w:p>
          <w:p w14:paraId="5BDFC343" w14:textId="77777777" w:rsidR="009F3611" w:rsidRPr="00C128FA" w:rsidRDefault="009F3611" w:rsidP="009F3611">
            <w:pPr>
              <w:pStyle w:val="XML1"/>
            </w:pPr>
            <w:r w:rsidRPr="00C128FA">
              <w:t xml:space="preserve">        does not exist. If the element already exists, a</w:t>
            </w:r>
          </w:p>
          <w:p w14:paraId="3252D21C"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2E533DCF" w14:textId="77777777" w:rsidR="009F3611" w:rsidRPr="00C128FA" w:rsidRDefault="009F3611" w:rsidP="009F3611">
            <w:pPr>
              <w:pStyle w:val="XML1"/>
            </w:pPr>
            <w:r w:rsidRPr="00C128FA">
              <w:t xml:space="preserve">      * If the operation is 'delete', the element is deleted if it</w:t>
            </w:r>
          </w:p>
          <w:p w14:paraId="4A770C89"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5428B18B" w14:textId="77777777" w:rsidR="009F3611" w:rsidRPr="00C128FA" w:rsidRDefault="009F3611" w:rsidP="009F3611">
            <w:pPr>
              <w:pStyle w:val="XML1"/>
            </w:pPr>
            <w:r w:rsidRPr="00C128FA">
              <w:t xml:space="preserve">        error is returned.</w:t>
            </w:r>
          </w:p>
          <w:p w14:paraId="3830102A" w14:textId="77777777" w:rsidR="009F3611" w:rsidRPr="00C128FA" w:rsidRDefault="009F3611" w:rsidP="009F3611">
            <w:pPr>
              <w:pStyle w:val="XML1"/>
            </w:pPr>
          </w:p>
          <w:p w14:paraId="26E8FFF7" w14:textId="77777777" w:rsidR="009F3611" w:rsidRPr="00C128FA" w:rsidRDefault="009F3611" w:rsidP="009F3611">
            <w:pPr>
              <w:pStyle w:val="XML1"/>
            </w:pPr>
            <w:r w:rsidRPr="00C128FA">
              <w:t xml:space="preserve">      If elements in the type OFPortOtherFeatureListType are used</w:t>
            </w:r>
          </w:p>
          <w:p w14:paraId="53B05F00" w14:textId="77777777" w:rsidR="009F3611" w:rsidRPr="00C128FA" w:rsidRDefault="009F3611" w:rsidP="009F3611">
            <w:pPr>
              <w:pStyle w:val="XML1"/>
            </w:pPr>
            <w:r w:rsidRPr="00C128FA">
              <w:t xml:space="preserve">      in an non-configurable way, they only be retrieved by NETCONF</w:t>
            </w:r>
          </w:p>
          <w:p w14:paraId="30396CA6" w14:textId="77777777" w:rsidR="009F3611" w:rsidRPr="00C128FA" w:rsidRDefault="009F3611" w:rsidP="009F3611">
            <w:pPr>
              <w:pStyle w:val="XML1"/>
            </w:pPr>
            <w:r w:rsidRPr="00C128FA">
              <w:t xml:space="preserve">      &lt;get&gt; operations. Attemps to modify this element and its</w:t>
            </w:r>
          </w:p>
          <w:p w14:paraId="2609FA7E" w14:textId="77777777" w:rsidR="009F3611" w:rsidRPr="00C128FA" w:rsidRDefault="009F3611" w:rsidP="009F3611">
            <w:pPr>
              <w:pStyle w:val="XML1"/>
            </w:pPr>
            <w:r w:rsidRPr="00C128FA">
              <w:t xml:space="preserve">      children with a NETCONF &lt;edit-config&gt; operation MUST result</w:t>
            </w:r>
          </w:p>
          <w:p w14:paraId="67DB739C" w14:textId="77777777" w:rsidR="009F3611" w:rsidRPr="00C128FA" w:rsidRDefault="009F3611" w:rsidP="009F3611">
            <w:pPr>
              <w:pStyle w:val="XML1"/>
            </w:pPr>
            <w:r w:rsidRPr="00C128FA">
              <w:t xml:space="preserve">      in an 'operation-not-supported' error with type</w:t>
            </w:r>
          </w:p>
          <w:p w14:paraId="68EF1E95" w14:textId="77777777" w:rsidR="009F3611" w:rsidRPr="00C128FA" w:rsidRDefault="009F3611" w:rsidP="009F3611">
            <w:pPr>
              <w:pStyle w:val="XML1"/>
            </w:pPr>
            <w:r w:rsidRPr="00C128FA">
              <w:t xml:space="preserve">      'application'.";</w:t>
            </w:r>
          </w:p>
          <w:p w14:paraId="38751E16" w14:textId="77777777" w:rsidR="009F3611" w:rsidRPr="00C128FA" w:rsidRDefault="009F3611" w:rsidP="009F3611">
            <w:pPr>
              <w:pStyle w:val="XML1"/>
            </w:pPr>
            <w:r w:rsidRPr="00C128FA">
              <w:t xml:space="preserve">    leaf-list rate {</w:t>
            </w:r>
          </w:p>
          <w:p w14:paraId="000FF150" w14:textId="77777777" w:rsidR="009F3611" w:rsidRPr="00C128FA" w:rsidRDefault="009F3611" w:rsidP="009F3611">
            <w:pPr>
              <w:pStyle w:val="XML1"/>
            </w:pPr>
            <w:r w:rsidRPr="00C128FA">
              <w:t xml:space="preserve">      type OFPortRateType;</w:t>
            </w:r>
          </w:p>
          <w:p w14:paraId="7EA929D4" w14:textId="77777777" w:rsidR="009F3611" w:rsidRPr="00C128FA" w:rsidRDefault="009F3611" w:rsidP="009F3611">
            <w:pPr>
              <w:pStyle w:val="XML1"/>
            </w:pPr>
            <w:r w:rsidRPr="00C128FA">
              <w:t xml:space="preserve">      min-elements 1;</w:t>
            </w:r>
          </w:p>
          <w:p w14:paraId="3AB6AAD2" w14:textId="77777777" w:rsidR="009F3611" w:rsidRPr="00C128FA" w:rsidRDefault="009F3611" w:rsidP="009F3611">
            <w:pPr>
              <w:pStyle w:val="XML1"/>
            </w:pPr>
            <w:r w:rsidRPr="00C128FA">
              <w:t xml:space="preserve">      description "The transmission rate that is supported or</w:t>
            </w:r>
          </w:p>
          <w:p w14:paraId="0CC404B2" w14:textId="77777777" w:rsidR="009F3611" w:rsidRPr="00C128FA" w:rsidRDefault="009F3611" w:rsidP="009F3611">
            <w:pPr>
              <w:pStyle w:val="XML1"/>
            </w:pPr>
            <w:r w:rsidRPr="00C128FA">
              <w:t xml:space="preserve">        advertised. Multiple transmissions rates are allowed.</w:t>
            </w:r>
          </w:p>
          <w:p w14:paraId="56F4E24D" w14:textId="77777777" w:rsidR="009F3611" w:rsidRPr="00C128FA" w:rsidRDefault="009F3611" w:rsidP="009F3611">
            <w:pPr>
              <w:pStyle w:val="XML1"/>
            </w:pPr>
          </w:p>
          <w:p w14:paraId="0B9A8250" w14:textId="77777777" w:rsidR="009F3611" w:rsidRPr="00C128FA" w:rsidRDefault="009F3611" w:rsidP="009F3611">
            <w:pPr>
              <w:pStyle w:val="XML1"/>
            </w:pPr>
            <w:r w:rsidRPr="00C128FA">
              <w:t xml:space="preserve">        At least one element MUST be present in the NETCONF data</w:t>
            </w:r>
          </w:p>
          <w:p w14:paraId="4185DE7A" w14:textId="77777777" w:rsidR="009F3611" w:rsidRPr="00C128FA" w:rsidRDefault="009F3611" w:rsidP="009F3611">
            <w:pPr>
              <w:pStyle w:val="XML1"/>
            </w:pPr>
            <w:r w:rsidRPr="00C128FA">
              <w:t xml:space="preserve">        store. If none of this elements is are present in a NETCONF</w:t>
            </w:r>
          </w:p>
          <w:p w14:paraId="47B4B6A0" w14:textId="77777777" w:rsidR="009F3611" w:rsidRPr="00C128FA" w:rsidRDefault="009F3611" w:rsidP="009F3611">
            <w:pPr>
              <w:pStyle w:val="XML1"/>
            </w:pPr>
            <w:r w:rsidRPr="00C128FA">
              <w:t xml:space="preserve">        &lt;edit-config&gt; operation 'create', 'merge' or 'replace' and</w:t>
            </w:r>
          </w:p>
          <w:p w14:paraId="7ACEFCD3" w14:textId="77777777" w:rsidR="009F3611" w:rsidRPr="00C128FA" w:rsidRDefault="009F3611" w:rsidP="009F3611">
            <w:pPr>
              <w:pStyle w:val="XML1"/>
            </w:pPr>
            <w:r w:rsidRPr="00C128FA">
              <w:t xml:space="preserve">        the parent element does not exist, a 'data-missing' error</w:t>
            </w:r>
          </w:p>
          <w:p w14:paraId="71C62FA6" w14:textId="77777777" w:rsidR="009F3611" w:rsidRPr="00C128FA" w:rsidRDefault="009F3611" w:rsidP="009F3611">
            <w:pPr>
              <w:pStyle w:val="XML1"/>
            </w:pPr>
            <w:r w:rsidRPr="00C128FA">
              <w:t xml:space="preserve">        is returned.";</w:t>
            </w:r>
          </w:p>
          <w:p w14:paraId="5B1EDD07" w14:textId="77777777" w:rsidR="009F3611" w:rsidRPr="00C128FA" w:rsidRDefault="009F3611" w:rsidP="009F3611">
            <w:pPr>
              <w:pStyle w:val="XML1"/>
            </w:pPr>
            <w:r w:rsidRPr="00C128FA">
              <w:t xml:space="preserve">    }</w:t>
            </w:r>
          </w:p>
          <w:p w14:paraId="4A123AC5" w14:textId="77777777" w:rsidR="009F3611" w:rsidRPr="00C128FA" w:rsidRDefault="009F3611" w:rsidP="009F3611">
            <w:pPr>
              <w:pStyle w:val="XML1"/>
            </w:pPr>
            <w:r w:rsidRPr="00C128FA">
              <w:t xml:space="preserve">    leaf auto-negotiate { </w:t>
            </w:r>
          </w:p>
          <w:p w14:paraId="3865809E" w14:textId="77777777" w:rsidR="009F3611" w:rsidRPr="00C128FA" w:rsidRDefault="009F3611" w:rsidP="009F3611">
            <w:pPr>
              <w:pStyle w:val="XML1"/>
            </w:pPr>
            <w:r w:rsidRPr="00C128FA">
              <w:t xml:space="preserve">      type boolean;</w:t>
            </w:r>
          </w:p>
          <w:p w14:paraId="2903FA34" w14:textId="77777777" w:rsidR="009F3611" w:rsidRPr="00C128FA" w:rsidRDefault="009F3611" w:rsidP="009F3611">
            <w:pPr>
              <w:pStyle w:val="XML1"/>
            </w:pPr>
            <w:r w:rsidRPr="00C128FA">
              <w:t xml:space="preserve">      default true;</w:t>
            </w:r>
          </w:p>
          <w:p w14:paraId="18A25756" w14:textId="77777777" w:rsidR="009F3611" w:rsidRPr="00C128FA" w:rsidRDefault="009F3611" w:rsidP="009F3611">
            <w:pPr>
              <w:pStyle w:val="XML1"/>
            </w:pPr>
            <w:r w:rsidRPr="00C128FA">
              <w:t xml:space="preserve">      description "Specifies if auto-negotiation of transmission</w:t>
            </w:r>
          </w:p>
          <w:p w14:paraId="26FD4BCB" w14:textId="77777777" w:rsidR="009F3611" w:rsidRPr="00C128FA" w:rsidRDefault="009F3611" w:rsidP="009F3611">
            <w:pPr>
              <w:pStyle w:val="XML1"/>
            </w:pPr>
            <w:r w:rsidRPr="00C128FA">
              <w:t xml:space="preserve">        parameters is enabled for the port.</w:t>
            </w:r>
          </w:p>
          <w:p w14:paraId="5E518482" w14:textId="77777777" w:rsidR="009F3611" w:rsidRPr="00C128FA" w:rsidRDefault="009F3611" w:rsidP="009F3611">
            <w:pPr>
              <w:pStyle w:val="XML1"/>
            </w:pPr>
          </w:p>
          <w:p w14:paraId="7855604A" w14:textId="77777777" w:rsidR="009F3611" w:rsidRPr="00C128FA" w:rsidRDefault="009F3611" w:rsidP="009F3611">
            <w:pPr>
              <w:pStyle w:val="XML1"/>
            </w:pPr>
            <w:r w:rsidRPr="00C128FA">
              <w:t xml:space="preserve">        This element is optional. If this element is not present it</w:t>
            </w:r>
          </w:p>
          <w:p w14:paraId="7E5BFAC1" w14:textId="77777777" w:rsidR="009F3611" w:rsidRPr="00C128FA" w:rsidRDefault="009F3611" w:rsidP="009F3611">
            <w:pPr>
              <w:pStyle w:val="XML1"/>
            </w:pPr>
            <w:r w:rsidRPr="00C128FA">
              <w:t xml:space="preserve">        defaults to 'true'.";</w:t>
            </w:r>
          </w:p>
          <w:p w14:paraId="29AFB254" w14:textId="77777777" w:rsidR="009F3611" w:rsidRPr="00C128FA" w:rsidRDefault="009F3611" w:rsidP="009F3611">
            <w:pPr>
              <w:pStyle w:val="XML1"/>
            </w:pPr>
            <w:r w:rsidRPr="00C128FA">
              <w:t xml:space="preserve">    }</w:t>
            </w:r>
          </w:p>
          <w:p w14:paraId="54590FDD" w14:textId="77777777" w:rsidR="009F3611" w:rsidRPr="00C128FA" w:rsidRDefault="009F3611" w:rsidP="009F3611">
            <w:pPr>
              <w:pStyle w:val="XML1"/>
            </w:pPr>
            <w:r w:rsidRPr="00C128FA">
              <w:t xml:space="preserve">    leaf-list medium {</w:t>
            </w:r>
          </w:p>
          <w:p w14:paraId="77C278D5" w14:textId="77777777" w:rsidR="009F3611" w:rsidRPr="00C128FA" w:rsidRDefault="009F3611" w:rsidP="009F3611">
            <w:pPr>
              <w:pStyle w:val="XML1"/>
            </w:pPr>
            <w:r w:rsidRPr="00C128FA">
              <w:t xml:space="preserve">      type enumeration {</w:t>
            </w:r>
          </w:p>
          <w:p w14:paraId="7AA284A1" w14:textId="77777777" w:rsidR="009F3611" w:rsidRPr="00C128FA" w:rsidRDefault="009F3611" w:rsidP="009F3611">
            <w:pPr>
              <w:pStyle w:val="XML1"/>
            </w:pPr>
            <w:r w:rsidRPr="00C128FA">
              <w:t xml:space="preserve">        enum copper;</w:t>
            </w:r>
          </w:p>
          <w:p w14:paraId="47C6FB11" w14:textId="77777777" w:rsidR="009F3611" w:rsidRPr="00C128FA" w:rsidRDefault="009F3611" w:rsidP="009F3611">
            <w:pPr>
              <w:pStyle w:val="XML1"/>
            </w:pPr>
            <w:r w:rsidRPr="00C128FA">
              <w:t xml:space="preserve">        enum fiber;</w:t>
            </w:r>
          </w:p>
          <w:p w14:paraId="379A8847" w14:textId="77777777" w:rsidR="009F3611" w:rsidRPr="00C128FA" w:rsidRDefault="009F3611" w:rsidP="009F3611">
            <w:pPr>
              <w:pStyle w:val="XML1"/>
            </w:pPr>
            <w:r w:rsidRPr="00C128FA">
              <w:t xml:space="preserve">      }</w:t>
            </w:r>
          </w:p>
          <w:p w14:paraId="3E6AE21C" w14:textId="77777777" w:rsidR="009F3611" w:rsidRPr="00C128FA" w:rsidRDefault="009F3611" w:rsidP="009F3611">
            <w:pPr>
              <w:pStyle w:val="XML1"/>
            </w:pPr>
            <w:r w:rsidRPr="00C128FA">
              <w:t xml:space="preserve">      min-elements 1;</w:t>
            </w:r>
          </w:p>
          <w:p w14:paraId="25712F9B" w14:textId="77777777" w:rsidR="009F3611" w:rsidRPr="00C128FA" w:rsidRDefault="009F3611" w:rsidP="009F3611">
            <w:pPr>
              <w:pStyle w:val="XML1"/>
            </w:pPr>
            <w:r w:rsidRPr="00C128FA">
              <w:t xml:space="preserve">      description "The transmission medium used by the port.</w:t>
            </w:r>
          </w:p>
          <w:p w14:paraId="023C0236" w14:textId="77777777" w:rsidR="009F3611" w:rsidRPr="00C128FA" w:rsidRDefault="009F3611" w:rsidP="009F3611">
            <w:pPr>
              <w:pStyle w:val="XML1"/>
            </w:pPr>
            <w:r w:rsidRPr="00C128FA">
              <w:lastRenderedPageBreak/>
              <w:t xml:space="preserve">        Multiple media are allowed.</w:t>
            </w:r>
          </w:p>
          <w:p w14:paraId="532D8E3C" w14:textId="77777777" w:rsidR="009F3611" w:rsidRPr="00C128FA" w:rsidRDefault="009F3611" w:rsidP="009F3611">
            <w:pPr>
              <w:pStyle w:val="XML1"/>
            </w:pPr>
          </w:p>
          <w:p w14:paraId="15B66B9E" w14:textId="77777777" w:rsidR="009F3611" w:rsidRPr="00C128FA" w:rsidRDefault="009F3611" w:rsidP="009F3611">
            <w:pPr>
              <w:pStyle w:val="XML1"/>
            </w:pPr>
            <w:r w:rsidRPr="00C128FA">
              <w:t xml:space="preserve">        At least one element MUST be present in the NETCONF data</w:t>
            </w:r>
          </w:p>
          <w:p w14:paraId="124B5262" w14:textId="77777777" w:rsidR="009F3611" w:rsidRPr="00C128FA" w:rsidRDefault="009F3611" w:rsidP="009F3611">
            <w:pPr>
              <w:pStyle w:val="XML1"/>
            </w:pPr>
            <w:r w:rsidRPr="00C128FA">
              <w:t xml:space="preserve">        store. If none of this elements is are present in a NETCONF</w:t>
            </w:r>
          </w:p>
          <w:p w14:paraId="6EA4461A" w14:textId="77777777" w:rsidR="009F3611" w:rsidRPr="00C128FA" w:rsidRDefault="009F3611" w:rsidP="009F3611">
            <w:pPr>
              <w:pStyle w:val="XML1"/>
            </w:pPr>
            <w:r w:rsidRPr="00C128FA">
              <w:t xml:space="preserve">        &lt;edit-config&gt; operation 'create', 'merge' or 'replace' and</w:t>
            </w:r>
          </w:p>
          <w:p w14:paraId="2F223EBE" w14:textId="77777777" w:rsidR="009F3611" w:rsidRPr="00C128FA" w:rsidRDefault="009F3611" w:rsidP="009F3611">
            <w:pPr>
              <w:pStyle w:val="XML1"/>
            </w:pPr>
            <w:r w:rsidRPr="00C128FA">
              <w:t xml:space="preserve">        the parent element does not exist, a 'data-missing' error</w:t>
            </w:r>
          </w:p>
          <w:p w14:paraId="4FCDDD0F" w14:textId="77777777" w:rsidR="009F3611" w:rsidRPr="00C128FA" w:rsidRDefault="009F3611" w:rsidP="009F3611">
            <w:pPr>
              <w:pStyle w:val="XML1"/>
            </w:pPr>
            <w:r w:rsidRPr="00C128FA">
              <w:t xml:space="preserve">        is returned.";</w:t>
            </w:r>
          </w:p>
          <w:p w14:paraId="27A660B7" w14:textId="77777777" w:rsidR="009F3611" w:rsidRPr="00C128FA" w:rsidRDefault="009F3611" w:rsidP="009F3611">
            <w:pPr>
              <w:pStyle w:val="XML1"/>
            </w:pPr>
            <w:r w:rsidRPr="00C128FA">
              <w:t xml:space="preserve">    }</w:t>
            </w:r>
          </w:p>
          <w:p w14:paraId="34D92546" w14:textId="77777777" w:rsidR="009F3611" w:rsidRPr="00C128FA" w:rsidRDefault="009F3611" w:rsidP="009F3611">
            <w:pPr>
              <w:pStyle w:val="XML1"/>
            </w:pPr>
            <w:r w:rsidRPr="00C128FA">
              <w:t xml:space="preserve">    leaf pause {</w:t>
            </w:r>
          </w:p>
          <w:p w14:paraId="0977AB46" w14:textId="77777777" w:rsidR="009F3611" w:rsidRPr="00C128FA" w:rsidRDefault="009F3611" w:rsidP="009F3611">
            <w:pPr>
              <w:pStyle w:val="XML1"/>
            </w:pPr>
            <w:r w:rsidRPr="00C128FA">
              <w:t xml:space="preserve">      type enumeration {</w:t>
            </w:r>
          </w:p>
          <w:p w14:paraId="4EF262C9" w14:textId="77777777" w:rsidR="009F3611" w:rsidRPr="00C128FA" w:rsidRDefault="009F3611" w:rsidP="009F3611">
            <w:pPr>
              <w:pStyle w:val="XML1"/>
            </w:pPr>
            <w:r w:rsidRPr="00C128FA">
              <w:t xml:space="preserve">        enum unsupported;</w:t>
            </w:r>
          </w:p>
          <w:p w14:paraId="43C4A85D" w14:textId="77777777" w:rsidR="009F3611" w:rsidRPr="00C128FA" w:rsidRDefault="009F3611" w:rsidP="009F3611">
            <w:pPr>
              <w:pStyle w:val="XML1"/>
            </w:pPr>
            <w:r w:rsidRPr="00C128FA">
              <w:t xml:space="preserve">        enum symmetric;</w:t>
            </w:r>
          </w:p>
          <w:p w14:paraId="6A7BCE7A" w14:textId="77777777" w:rsidR="009F3611" w:rsidRPr="00C128FA" w:rsidRDefault="009F3611" w:rsidP="009F3611">
            <w:pPr>
              <w:pStyle w:val="XML1"/>
            </w:pPr>
            <w:r w:rsidRPr="00C128FA">
              <w:t xml:space="preserve">        enum asymmetric;</w:t>
            </w:r>
          </w:p>
          <w:p w14:paraId="2AACFE3B" w14:textId="77777777" w:rsidR="009F3611" w:rsidRPr="00C128FA" w:rsidRDefault="009F3611" w:rsidP="009F3611">
            <w:pPr>
              <w:pStyle w:val="XML1"/>
            </w:pPr>
            <w:r w:rsidRPr="00C128FA">
              <w:t xml:space="preserve">      }</w:t>
            </w:r>
          </w:p>
          <w:p w14:paraId="49A1E417" w14:textId="77777777" w:rsidR="009F3611" w:rsidRPr="00C128FA" w:rsidRDefault="009F3611" w:rsidP="009F3611">
            <w:pPr>
              <w:pStyle w:val="XML1"/>
            </w:pPr>
            <w:r w:rsidRPr="00C128FA">
              <w:t xml:space="preserve">      mandatory true;</w:t>
            </w:r>
          </w:p>
          <w:p w14:paraId="62B82B35" w14:textId="77777777" w:rsidR="009F3611" w:rsidRPr="00C128FA" w:rsidRDefault="009F3611" w:rsidP="009F3611">
            <w:pPr>
              <w:pStyle w:val="XML1"/>
            </w:pPr>
            <w:r w:rsidRPr="00C128FA">
              <w:t xml:space="preserve">      description "Specifies if pausing of transmission is</w:t>
            </w:r>
          </w:p>
          <w:p w14:paraId="4E5E7CD3" w14:textId="77777777" w:rsidR="009F3611" w:rsidRPr="00C128FA" w:rsidRDefault="009F3611" w:rsidP="009F3611">
            <w:pPr>
              <w:pStyle w:val="XML1"/>
            </w:pPr>
            <w:r w:rsidRPr="00C128FA">
              <w:t xml:space="preserve">        supported at all and if yes if it is asymmetric or</w:t>
            </w:r>
          </w:p>
          <w:p w14:paraId="19E78C10" w14:textId="77777777" w:rsidR="009F3611" w:rsidRPr="00C128FA" w:rsidRDefault="009F3611" w:rsidP="009F3611">
            <w:pPr>
              <w:pStyle w:val="XML1"/>
            </w:pPr>
            <w:r w:rsidRPr="00C128FA">
              <w:t xml:space="preserve">        symmetric.</w:t>
            </w:r>
          </w:p>
          <w:p w14:paraId="62F4FA62" w14:textId="77777777" w:rsidR="009F3611" w:rsidRPr="00C128FA" w:rsidRDefault="009F3611" w:rsidP="009F3611">
            <w:pPr>
              <w:pStyle w:val="XML1"/>
            </w:pPr>
          </w:p>
          <w:p w14:paraId="6B3660C2" w14:textId="77777777" w:rsidR="009F3611" w:rsidRPr="00C128FA" w:rsidRDefault="009F3611" w:rsidP="009F3611">
            <w:pPr>
              <w:pStyle w:val="XML1"/>
            </w:pPr>
            <w:r w:rsidRPr="00C128FA">
              <w:t xml:space="preserve">        This element MUST be present in the NETCONF data store.</w:t>
            </w:r>
          </w:p>
          <w:p w14:paraId="202AE68B" w14:textId="77777777" w:rsidR="009F3611" w:rsidRPr="00C128FA" w:rsidRDefault="009F3611" w:rsidP="009F3611">
            <w:pPr>
              <w:pStyle w:val="XML1"/>
            </w:pPr>
            <w:r w:rsidRPr="00C128FA">
              <w:t xml:space="preserve">        If this element is not present in a NETCONF &lt;edit-config&gt;</w:t>
            </w:r>
          </w:p>
          <w:p w14:paraId="28DB23E9" w14:textId="77777777" w:rsidR="009F3611" w:rsidRPr="00C128FA" w:rsidRDefault="009F3611" w:rsidP="009F3611">
            <w:pPr>
              <w:pStyle w:val="XML1"/>
            </w:pPr>
            <w:r w:rsidRPr="00C128FA">
              <w:t xml:space="preserve">        operation 'create', 'merge' or 'replace' and the parent</w:t>
            </w:r>
          </w:p>
          <w:p w14:paraId="79FD6B12" w14:textId="77777777" w:rsidR="009F3611" w:rsidRPr="00C128FA" w:rsidRDefault="009F3611" w:rsidP="009F3611">
            <w:pPr>
              <w:pStyle w:val="XML1"/>
            </w:pPr>
            <w:r w:rsidRPr="00C128FA">
              <w:t xml:space="preserve">        element does not exist, a 'data-missing' error is</w:t>
            </w:r>
          </w:p>
          <w:p w14:paraId="0A01920B" w14:textId="77777777" w:rsidR="009F3611" w:rsidRPr="00C128FA" w:rsidRDefault="009F3611" w:rsidP="009F3611">
            <w:pPr>
              <w:pStyle w:val="XML1"/>
            </w:pPr>
            <w:r w:rsidRPr="00C128FA">
              <w:t xml:space="preserve">        returned.";</w:t>
            </w:r>
          </w:p>
          <w:p w14:paraId="794C7740" w14:textId="77777777" w:rsidR="009F3611" w:rsidRPr="00C128FA" w:rsidRDefault="009F3611" w:rsidP="009F3611">
            <w:pPr>
              <w:pStyle w:val="XML1"/>
            </w:pPr>
            <w:r w:rsidRPr="00C128FA">
              <w:t xml:space="preserve">    }</w:t>
            </w:r>
          </w:p>
          <w:p w14:paraId="0587C87E" w14:textId="77777777" w:rsidR="009F3611" w:rsidRPr="00C128FA" w:rsidRDefault="009F3611" w:rsidP="009F3611">
            <w:pPr>
              <w:pStyle w:val="XML1"/>
            </w:pPr>
            <w:r w:rsidRPr="00C128FA">
              <w:t xml:space="preserve">  }</w:t>
            </w:r>
          </w:p>
          <w:p w14:paraId="45232F03" w14:textId="77777777" w:rsidR="009F3611" w:rsidRPr="00C128FA" w:rsidRDefault="009F3611" w:rsidP="009F3611">
            <w:pPr>
              <w:pStyle w:val="XML1"/>
            </w:pPr>
            <w:r w:rsidRPr="00C128FA">
              <w:t xml:space="preserve">  </w:t>
            </w:r>
          </w:p>
          <w:p w14:paraId="71CF6A7E" w14:textId="77777777" w:rsidR="009F3611" w:rsidRPr="00C128FA" w:rsidRDefault="009F3611" w:rsidP="009F3611">
            <w:pPr>
              <w:pStyle w:val="XML1"/>
            </w:pPr>
            <w:r w:rsidRPr="00C128FA">
              <w:t xml:space="preserve">  grouping OFExternalCertificateType {</w:t>
            </w:r>
          </w:p>
          <w:p w14:paraId="3D354CE6" w14:textId="77777777" w:rsidR="009F3611" w:rsidRPr="00C128FA" w:rsidRDefault="009F3611" w:rsidP="009F3611">
            <w:pPr>
              <w:pStyle w:val="XML1"/>
            </w:pPr>
            <w:r w:rsidRPr="00C128FA">
              <w:t xml:space="preserve">    description "This grouping specifies a certificate that can be</w:t>
            </w:r>
          </w:p>
          <w:p w14:paraId="40D3E766" w14:textId="77777777" w:rsidR="009F3611" w:rsidRPr="00C128FA" w:rsidRDefault="009F3611" w:rsidP="009F3611">
            <w:pPr>
              <w:pStyle w:val="XML1"/>
            </w:pPr>
            <w:r w:rsidRPr="00C128FA">
              <w:t xml:space="preserve">      used by an OpenFlow Logical Switch for authenticating a </w:t>
            </w:r>
          </w:p>
          <w:p w14:paraId="1C6117B6" w14:textId="77777777" w:rsidR="009F3611" w:rsidRPr="00C128FA" w:rsidRDefault="009F3611" w:rsidP="009F3611">
            <w:pPr>
              <w:pStyle w:val="XML1"/>
            </w:pPr>
            <w:r w:rsidRPr="00C128FA">
              <w:t xml:space="preserve">      controller when a TLS connection is established.";</w:t>
            </w:r>
          </w:p>
          <w:p w14:paraId="53D76AEC" w14:textId="77777777" w:rsidR="009F3611" w:rsidRPr="00C128FA" w:rsidRDefault="009F3611" w:rsidP="009F3611">
            <w:pPr>
              <w:pStyle w:val="XML1"/>
            </w:pPr>
            <w:r w:rsidRPr="00C128FA">
              <w:t xml:space="preserve">    uses OFResourceType;</w:t>
            </w:r>
          </w:p>
          <w:p w14:paraId="0A2DB65B" w14:textId="77777777" w:rsidR="009F3611" w:rsidRPr="00C128FA" w:rsidRDefault="009F3611" w:rsidP="009F3611">
            <w:pPr>
              <w:pStyle w:val="XML1"/>
            </w:pPr>
            <w:r w:rsidRPr="00C128FA">
              <w:t xml:space="preserve">    leaf certificate {</w:t>
            </w:r>
          </w:p>
          <w:p w14:paraId="16B973A3" w14:textId="77777777" w:rsidR="009F3611" w:rsidRPr="00C128FA" w:rsidRDefault="009F3611" w:rsidP="009F3611">
            <w:pPr>
              <w:pStyle w:val="XML1"/>
            </w:pPr>
            <w:r w:rsidRPr="00C128FA">
              <w:t xml:space="preserve">      type string;</w:t>
            </w:r>
          </w:p>
          <w:p w14:paraId="6395FEFE" w14:textId="77777777" w:rsidR="009F3611" w:rsidRPr="00C128FA" w:rsidRDefault="009F3611" w:rsidP="009F3611">
            <w:pPr>
              <w:pStyle w:val="XML1"/>
            </w:pPr>
            <w:r w:rsidRPr="00C128FA">
              <w:t xml:space="preserve">      mandatory true;</w:t>
            </w:r>
          </w:p>
          <w:p w14:paraId="0C643AC1" w14:textId="77777777" w:rsidR="009F3611" w:rsidRPr="00C128FA" w:rsidRDefault="009F3611" w:rsidP="009F3611">
            <w:pPr>
              <w:pStyle w:val="XML1"/>
            </w:pPr>
            <w:r w:rsidRPr="00C128FA">
              <w:t xml:space="preserve">      description "An X.509 certificate in DER format base64</w:t>
            </w:r>
          </w:p>
          <w:p w14:paraId="7C2EC7D7" w14:textId="77777777" w:rsidR="009F3611" w:rsidRPr="00C128FA" w:rsidRDefault="009F3611" w:rsidP="009F3611">
            <w:pPr>
              <w:pStyle w:val="XML1"/>
            </w:pPr>
            <w:r w:rsidRPr="00C128FA">
              <w:t xml:space="preserve">        encoded.</w:t>
            </w:r>
          </w:p>
          <w:p w14:paraId="29B5791F" w14:textId="77777777" w:rsidR="009F3611" w:rsidRPr="00C128FA" w:rsidRDefault="009F3611" w:rsidP="009F3611">
            <w:pPr>
              <w:pStyle w:val="XML1"/>
            </w:pPr>
          </w:p>
          <w:p w14:paraId="31F45109" w14:textId="77777777" w:rsidR="009F3611" w:rsidRPr="00C128FA" w:rsidRDefault="009F3611" w:rsidP="009F3611">
            <w:pPr>
              <w:pStyle w:val="XML1"/>
            </w:pPr>
            <w:r w:rsidRPr="00C128FA">
              <w:t xml:space="preserve">        This element MUST be present in the NETCONF data store.</w:t>
            </w:r>
          </w:p>
          <w:p w14:paraId="04D597A5" w14:textId="77777777" w:rsidR="009F3611" w:rsidRPr="00C128FA" w:rsidRDefault="009F3611" w:rsidP="009F3611">
            <w:pPr>
              <w:pStyle w:val="XML1"/>
            </w:pPr>
            <w:r w:rsidRPr="00C128FA">
              <w:t xml:space="preserve">        If this element is not present in a NETCONF &lt;edit-config&gt;</w:t>
            </w:r>
          </w:p>
          <w:p w14:paraId="11275276" w14:textId="77777777" w:rsidR="009F3611" w:rsidRPr="00C128FA" w:rsidRDefault="009F3611" w:rsidP="009F3611">
            <w:pPr>
              <w:pStyle w:val="XML1"/>
            </w:pPr>
            <w:r w:rsidRPr="00C128FA">
              <w:t xml:space="preserve">        operation 'create', 'merge' or 'replace' and the parent</w:t>
            </w:r>
          </w:p>
          <w:p w14:paraId="2C933137" w14:textId="77777777" w:rsidR="009F3611" w:rsidRPr="00C128FA" w:rsidRDefault="009F3611" w:rsidP="009F3611">
            <w:pPr>
              <w:pStyle w:val="XML1"/>
            </w:pPr>
            <w:r w:rsidRPr="00C128FA">
              <w:t xml:space="preserve">        element does not exist, a 'data-missing' error is</w:t>
            </w:r>
          </w:p>
          <w:p w14:paraId="25D3D53D" w14:textId="77777777" w:rsidR="009F3611" w:rsidRPr="00C128FA" w:rsidRDefault="009F3611" w:rsidP="009F3611">
            <w:pPr>
              <w:pStyle w:val="XML1"/>
            </w:pPr>
            <w:r w:rsidRPr="00C128FA">
              <w:t xml:space="preserve">        returned.";</w:t>
            </w:r>
          </w:p>
          <w:p w14:paraId="4AA838DC" w14:textId="77777777" w:rsidR="009F3611" w:rsidRPr="00C128FA" w:rsidRDefault="009F3611" w:rsidP="009F3611">
            <w:pPr>
              <w:pStyle w:val="XML1"/>
            </w:pPr>
            <w:r w:rsidRPr="00C128FA">
              <w:t xml:space="preserve">    }</w:t>
            </w:r>
          </w:p>
          <w:p w14:paraId="329A3680" w14:textId="77777777" w:rsidR="009F3611" w:rsidRPr="00C128FA" w:rsidRDefault="009F3611" w:rsidP="009F3611">
            <w:pPr>
              <w:pStyle w:val="XML1"/>
            </w:pPr>
            <w:r w:rsidRPr="00C128FA">
              <w:t xml:space="preserve">  }</w:t>
            </w:r>
          </w:p>
          <w:p w14:paraId="61299986" w14:textId="77777777" w:rsidR="009F3611" w:rsidRPr="00C128FA" w:rsidRDefault="009F3611" w:rsidP="009F3611">
            <w:pPr>
              <w:pStyle w:val="XML1"/>
            </w:pPr>
            <w:r w:rsidRPr="00C128FA">
              <w:t xml:space="preserve">  </w:t>
            </w:r>
          </w:p>
          <w:p w14:paraId="13F39F65" w14:textId="77777777" w:rsidR="009F3611" w:rsidRPr="00C128FA" w:rsidRDefault="009F3611" w:rsidP="009F3611">
            <w:pPr>
              <w:pStyle w:val="XML1"/>
            </w:pPr>
            <w:r w:rsidRPr="00C128FA">
              <w:t xml:space="preserve">  grouping OFOwnedCertificateType {</w:t>
            </w:r>
          </w:p>
          <w:p w14:paraId="0436A6E2" w14:textId="77777777" w:rsidR="009F3611" w:rsidRPr="00C128FA" w:rsidRDefault="009F3611" w:rsidP="009F3611">
            <w:pPr>
              <w:pStyle w:val="XML1"/>
            </w:pPr>
            <w:r w:rsidRPr="00C128FA">
              <w:t xml:space="preserve">    description "This grouping specifies a certificate and a</w:t>
            </w:r>
          </w:p>
          <w:p w14:paraId="3FACE0A0" w14:textId="77777777" w:rsidR="009F3611" w:rsidRPr="00C128FA" w:rsidRDefault="009F3611" w:rsidP="009F3611">
            <w:pPr>
              <w:pStyle w:val="XML1"/>
            </w:pPr>
            <w:r w:rsidRPr="00C128FA">
              <w:t xml:space="preserve">      private key. It can be used by an OpenFlow Logical Switch for</w:t>
            </w:r>
          </w:p>
          <w:p w14:paraId="663240A0" w14:textId="77777777" w:rsidR="009F3611" w:rsidRPr="00C128FA" w:rsidRDefault="009F3611" w:rsidP="009F3611">
            <w:pPr>
              <w:pStyle w:val="XML1"/>
            </w:pPr>
            <w:r w:rsidRPr="00C128FA">
              <w:t xml:space="preserve">      authenticating itself to a controller when a TLS connection</w:t>
            </w:r>
          </w:p>
          <w:p w14:paraId="30E6268C" w14:textId="77777777" w:rsidR="009F3611" w:rsidRPr="00C128FA" w:rsidRDefault="009F3611" w:rsidP="009F3611">
            <w:pPr>
              <w:pStyle w:val="XML1"/>
            </w:pPr>
            <w:r w:rsidRPr="00C128FA">
              <w:t xml:space="preserve">      is established.";</w:t>
            </w:r>
          </w:p>
          <w:p w14:paraId="08619C55" w14:textId="77777777" w:rsidR="009F3611" w:rsidRPr="00C128FA" w:rsidRDefault="009F3611" w:rsidP="009F3611">
            <w:pPr>
              <w:pStyle w:val="XML1"/>
            </w:pPr>
            <w:r w:rsidRPr="00C128FA">
              <w:t xml:space="preserve">    uses OFResourceType;</w:t>
            </w:r>
          </w:p>
          <w:p w14:paraId="23B729B2" w14:textId="77777777" w:rsidR="009F3611" w:rsidRPr="00C128FA" w:rsidRDefault="009F3611" w:rsidP="009F3611">
            <w:pPr>
              <w:pStyle w:val="XML1"/>
            </w:pPr>
            <w:r w:rsidRPr="00C128FA">
              <w:t xml:space="preserve">    leaf certificate {</w:t>
            </w:r>
          </w:p>
          <w:p w14:paraId="44C749B6" w14:textId="77777777" w:rsidR="009F3611" w:rsidRPr="00C128FA" w:rsidRDefault="009F3611" w:rsidP="009F3611">
            <w:pPr>
              <w:pStyle w:val="XML1"/>
            </w:pPr>
            <w:r w:rsidRPr="00C128FA">
              <w:t xml:space="preserve">      type string;</w:t>
            </w:r>
          </w:p>
          <w:p w14:paraId="2C639FDD" w14:textId="77777777" w:rsidR="009F3611" w:rsidRPr="00C128FA" w:rsidRDefault="009F3611" w:rsidP="009F3611">
            <w:pPr>
              <w:pStyle w:val="XML1"/>
            </w:pPr>
            <w:r w:rsidRPr="00C128FA">
              <w:t xml:space="preserve">      mandatory true;</w:t>
            </w:r>
          </w:p>
          <w:p w14:paraId="04F8A579" w14:textId="77777777" w:rsidR="009F3611" w:rsidRPr="00C128FA" w:rsidRDefault="009F3611" w:rsidP="009F3611">
            <w:pPr>
              <w:pStyle w:val="XML1"/>
            </w:pPr>
            <w:r w:rsidRPr="00C128FA">
              <w:t xml:space="preserve">      description "An X.509 certificate in DER format base64</w:t>
            </w:r>
          </w:p>
          <w:p w14:paraId="51F0D1AC" w14:textId="77777777" w:rsidR="009F3611" w:rsidRPr="00C128FA" w:rsidRDefault="009F3611" w:rsidP="009F3611">
            <w:pPr>
              <w:pStyle w:val="XML1"/>
            </w:pPr>
            <w:r w:rsidRPr="00C128FA">
              <w:lastRenderedPageBreak/>
              <w:t xml:space="preserve">        encoded.</w:t>
            </w:r>
          </w:p>
          <w:p w14:paraId="1EA88E99" w14:textId="77777777" w:rsidR="009F3611" w:rsidRPr="00C128FA" w:rsidRDefault="009F3611" w:rsidP="009F3611">
            <w:pPr>
              <w:pStyle w:val="XML1"/>
            </w:pPr>
          </w:p>
          <w:p w14:paraId="437358A0" w14:textId="77777777" w:rsidR="009F3611" w:rsidRPr="00C128FA" w:rsidRDefault="009F3611" w:rsidP="009F3611">
            <w:pPr>
              <w:pStyle w:val="XML1"/>
            </w:pPr>
            <w:r w:rsidRPr="00C128FA">
              <w:t xml:space="preserve">        This element MUST be present in the NETCONF data store.</w:t>
            </w:r>
          </w:p>
          <w:p w14:paraId="3B1BD22F" w14:textId="77777777" w:rsidR="009F3611" w:rsidRPr="00C128FA" w:rsidRDefault="009F3611" w:rsidP="009F3611">
            <w:pPr>
              <w:pStyle w:val="XML1"/>
            </w:pPr>
            <w:r w:rsidRPr="00C128FA">
              <w:t xml:space="preserve">        If this element is not present in a NETCONF &lt;edit-config&gt;</w:t>
            </w:r>
          </w:p>
          <w:p w14:paraId="355B29AB" w14:textId="77777777" w:rsidR="009F3611" w:rsidRPr="00C128FA" w:rsidRDefault="009F3611" w:rsidP="009F3611">
            <w:pPr>
              <w:pStyle w:val="XML1"/>
            </w:pPr>
            <w:r w:rsidRPr="00C128FA">
              <w:t xml:space="preserve">        operation 'create', 'merge' or 'replace' and the parent</w:t>
            </w:r>
          </w:p>
          <w:p w14:paraId="055A61BD" w14:textId="77777777" w:rsidR="009F3611" w:rsidRPr="00C128FA" w:rsidRDefault="009F3611" w:rsidP="009F3611">
            <w:pPr>
              <w:pStyle w:val="XML1"/>
            </w:pPr>
            <w:r w:rsidRPr="00C128FA">
              <w:t xml:space="preserve">        element does not exist, a 'data-missing' error is</w:t>
            </w:r>
          </w:p>
          <w:p w14:paraId="77643040" w14:textId="77777777" w:rsidR="009F3611" w:rsidRPr="00C128FA" w:rsidRDefault="009F3611" w:rsidP="009F3611">
            <w:pPr>
              <w:pStyle w:val="XML1"/>
            </w:pPr>
            <w:r w:rsidRPr="00C128FA">
              <w:t xml:space="preserve">        returned.";</w:t>
            </w:r>
          </w:p>
          <w:p w14:paraId="599C07FA" w14:textId="77777777" w:rsidR="009F3611" w:rsidRPr="00C128FA" w:rsidRDefault="009F3611" w:rsidP="009F3611">
            <w:pPr>
              <w:pStyle w:val="XML1"/>
            </w:pPr>
            <w:r w:rsidRPr="00C128FA">
              <w:t xml:space="preserve">    }</w:t>
            </w:r>
          </w:p>
          <w:p w14:paraId="51EADDE8" w14:textId="77777777" w:rsidR="009F3611" w:rsidRPr="00C128FA" w:rsidRDefault="009F3611" w:rsidP="009F3611">
            <w:pPr>
              <w:pStyle w:val="XML1"/>
            </w:pPr>
            <w:r w:rsidRPr="00C128FA">
              <w:t xml:space="preserve">    container private-key {</w:t>
            </w:r>
          </w:p>
          <w:p w14:paraId="3A4FF030" w14:textId="77777777" w:rsidR="009F3611" w:rsidRPr="00C128FA" w:rsidRDefault="009F3611" w:rsidP="009F3611">
            <w:pPr>
              <w:pStyle w:val="XML1"/>
            </w:pPr>
            <w:r w:rsidRPr="00C128FA">
              <w:t xml:space="preserve">      uses KeyValueType;</w:t>
            </w:r>
          </w:p>
          <w:p w14:paraId="27BE3249" w14:textId="77777777" w:rsidR="009F3611" w:rsidRPr="00C128FA" w:rsidRDefault="009F3611" w:rsidP="009F3611">
            <w:pPr>
              <w:pStyle w:val="XML1"/>
            </w:pPr>
            <w:r w:rsidRPr="00C128FA">
              <w:t xml:space="preserve">      description "This element contains the private key</w:t>
            </w:r>
          </w:p>
          <w:p w14:paraId="469BF3FC" w14:textId="77777777" w:rsidR="009F3611" w:rsidRPr="00C128FA" w:rsidRDefault="009F3611" w:rsidP="009F3611">
            <w:pPr>
              <w:pStyle w:val="XML1"/>
            </w:pPr>
            <w:r w:rsidRPr="00C128FA">
              <w:t xml:space="preserve">        corresponding to the certificate. The private key is</w:t>
            </w:r>
          </w:p>
          <w:p w14:paraId="67EBDFBD" w14:textId="77777777" w:rsidR="009F3611" w:rsidRPr="00C128FA" w:rsidRDefault="009F3611" w:rsidP="009F3611">
            <w:pPr>
              <w:pStyle w:val="XML1"/>
            </w:pPr>
            <w:r w:rsidRPr="00C128FA">
              <w:t xml:space="preserve">        encoded as specified in XML-Signature Syntax and Processing</w:t>
            </w:r>
          </w:p>
          <w:p w14:paraId="5EF343A7" w14:textId="77777777" w:rsidR="009F3611" w:rsidRPr="00C128FA" w:rsidRDefault="009F3611" w:rsidP="009F3611">
            <w:pPr>
              <w:pStyle w:val="XML1"/>
            </w:pPr>
            <w:r w:rsidRPr="00C128FA">
              <w:t xml:space="preserve">        (http://www.w3.org/TR/2001/PR-xmldsig-core-20010820/).  </w:t>
            </w:r>
          </w:p>
          <w:p w14:paraId="35775062" w14:textId="77777777" w:rsidR="009F3611" w:rsidRPr="00C128FA" w:rsidRDefault="009F3611" w:rsidP="009F3611">
            <w:pPr>
              <w:pStyle w:val="XML1"/>
            </w:pPr>
            <w:r w:rsidRPr="00C128FA">
              <w:t xml:space="preserve">        Currently the specification only support DSA and RSA keys.</w:t>
            </w:r>
          </w:p>
          <w:p w14:paraId="3D539CF6" w14:textId="77777777" w:rsidR="009F3611" w:rsidRPr="00C128FA" w:rsidRDefault="009F3611" w:rsidP="009F3611">
            <w:pPr>
              <w:pStyle w:val="XML1"/>
            </w:pPr>
          </w:p>
          <w:p w14:paraId="4BB96FA5" w14:textId="77777777" w:rsidR="009F3611" w:rsidRPr="00C128FA" w:rsidRDefault="009F3611" w:rsidP="009F3611">
            <w:pPr>
              <w:pStyle w:val="XML1"/>
            </w:pPr>
            <w:r w:rsidRPr="00C128FA">
              <w:t xml:space="preserve">        This element MUST be present in the NETCONF data store.</w:t>
            </w:r>
          </w:p>
          <w:p w14:paraId="23FCE476" w14:textId="77777777" w:rsidR="009F3611" w:rsidRPr="00C128FA" w:rsidRDefault="009F3611" w:rsidP="009F3611">
            <w:pPr>
              <w:pStyle w:val="XML1"/>
            </w:pPr>
            <w:r w:rsidRPr="00C128FA">
              <w:t xml:space="preserve">        If this element is not present in a NETCONF &lt;edit-config&gt;</w:t>
            </w:r>
          </w:p>
          <w:p w14:paraId="37D53C57" w14:textId="77777777" w:rsidR="009F3611" w:rsidRPr="00C128FA" w:rsidRDefault="009F3611" w:rsidP="009F3611">
            <w:pPr>
              <w:pStyle w:val="XML1"/>
            </w:pPr>
            <w:r w:rsidRPr="00C128FA">
              <w:t xml:space="preserve">        operation 'create', 'merge' or 'replace' and the parent</w:t>
            </w:r>
          </w:p>
          <w:p w14:paraId="0A78954C" w14:textId="77777777" w:rsidR="009F3611" w:rsidRPr="00C128FA" w:rsidRDefault="009F3611" w:rsidP="009F3611">
            <w:pPr>
              <w:pStyle w:val="XML1"/>
            </w:pPr>
            <w:r w:rsidRPr="00C128FA">
              <w:t xml:space="preserve">        element does not exist, a 'data-missing' error is</w:t>
            </w:r>
          </w:p>
          <w:p w14:paraId="4F044738" w14:textId="77777777" w:rsidR="009F3611" w:rsidRPr="00C128FA" w:rsidRDefault="009F3611" w:rsidP="009F3611">
            <w:pPr>
              <w:pStyle w:val="XML1"/>
            </w:pPr>
            <w:r w:rsidRPr="00C128FA">
              <w:t xml:space="preserve">        returned.";</w:t>
            </w:r>
          </w:p>
          <w:p w14:paraId="722D1B8A" w14:textId="77777777" w:rsidR="009F3611" w:rsidRPr="00C128FA" w:rsidRDefault="009F3611" w:rsidP="009F3611">
            <w:pPr>
              <w:pStyle w:val="XML1"/>
            </w:pPr>
            <w:r w:rsidRPr="00C128FA">
              <w:t xml:space="preserve">    }</w:t>
            </w:r>
          </w:p>
          <w:p w14:paraId="47866210" w14:textId="77777777" w:rsidR="009F3611" w:rsidRPr="00C128FA" w:rsidRDefault="009F3611" w:rsidP="009F3611">
            <w:pPr>
              <w:pStyle w:val="XML1"/>
            </w:pPr>
            <w:r w:rsidRPr="00C128FA">
              <w:t xml:space="preserve">  }</w:t>
            </w:r>
          </w:p>
          <w:p w14:paraId="096CCD11" w14:textId="77777777" w:rsidR="009F3611" w:rsidRPr="00C128FA" w:rsidRDefault="009F3611" w:rsidP="009F3611">
            <w:pPr>
              <w:pStyle w:val="XML1"/>
            </w:pPr>
            <w:r w:rsidRPr="00C128FA">
              <w:t xml:space="preserve">  </w:t>
            </w:r>
          </w:p>
          <w:p w14:paraId="2E03C311" w14:textId="77777777" w:rsidR="009F3611" w:rsidRPr="00C128FA" w:rsidRDefault="009F3611" w:rsidP="009F3611">
            <w:pPr>
              <w:pStyle w:val="XML1"/>
            </w:pPr>
            <w:r w:rsidRPr="00C128FA">
              <w:t xml:space="preserve">  grouping KeyValueType {</w:t>
            </w:r>
          </w:p>
          <w:p w14:paraId="615F3E5D" w14:textId="77777777" w:rsidR="009F3611" w:rsidRPr="00C128FA" w:rsidRDefault="009F3611" w:rsidP="009F3611">
            <w:pPr>
              <w:pStyle w:val="XML1"/>
            </w:pPr>
            <w:r w:rsidRPr="00C128FA">
              <w:t xml:space="preserve">    description "The KeyValue element contains a single public key</w:t>
            </w:r>
          </w:p>
          <w:p w14:paraId="1DE851CD" w14:textId="77777777" w:rsidR="009F3611" w:rsidRPr="00C128FA" w:rsidRDefault="009F3611" w:rsidP="009F3611">
            <w:pPr>
              <w:pStyle w:val="XML1"/>
            </w:pPr>
            <w:r w:rsidRPr="00C128FA">
              <w:t xml:space="preserve">      that may be useful in validating the signature.</w:t>
            </w:r>
          </w:p>
          <w:p w14:paraId="7496DB0B" w14:textId="77777777" w:rsidR="009F3611" w:rsidRPr="00C128FA" w:rsidRDefault="009F3611" w:rsidP="009F3611">
            <w:pPr>
              <w:pStyle w:val="XML1"/>
            </w:pPr>
          </w:p>
          <w:p w14:paraId="5A5E3054" w14:textId="77777777" w:rsidR="009F3611" w:rsidRPr="00C128FA" w:rsidRDefault="009F3611" w:rsidP="009F3611">
            <w:pPr>
              <w:pStyle w:val="XML1"/>
            </w:pPr>
            <w:r w:rsidRPr="00C128FA">
              <w:t xml:space="preserve">      NETCONF &lt;edit-config&gt; operations MUST be implemented as </w:t>
            </w:r>
          </w:p>
          <w:p w14:paraId="6A70DF9A" w14:textId="77777777" w:rsidR="009F3611" w:rsidRPr="00C128FA" w:rsidRDefault="009F3611" w:rsidP="009F3611">
            <w:pPr>
              <w:pStyle w:val="XML1"/>
            </w:pPr>
            <w:r w:rsidRPr="00C128FA">
              <w:t xml:space="preserve">      follows: </w:t>
            </w:r>
          </w:p>
          <w:p w14:paraId="073F1607" w14:textId="77777777" w:rsidR="009F3611" w:rsidRPr="00C128FA" w:rsidRDefault="009F3611" w:rsidP="009F3611">
            <w:pPr>
              <w:pStyle w:val="XML1"/>
            </w:pPr>
          </w:p>
          <w:p w14:paraId="1A3CC06B" w14:textId="77777777" w:rsidR="009F3611" w:rsidRPr="00C128FA" w:rsidRDefault="009F3611" w:rsidP="009F3611">
            <w:pPr>
              <w:pStyle w:val="XML1"/>
            </w:pPr>
            <w:r w:rsidRPr="00C128FA">
              <w:t xml:space="preserve">      * Exactly one of the elemenst 'DSAKeyValue' or 'RSAKeyValue'</w:t>
            </w:r>
          </w:p>
          <w:p w14:paraId="27AE935A" w14:textId="77777777" w:rsidR="009F3611" w:rsidRPr="00C128FA" w:rsidRDefault="009F3611" w:rsidP="009F3611">
            <w:pPr>
              <w:pStyle w:val="XML1"/>
            </w:pPr>
            <w:r w:rsidRPr="00C128FA">
              <w:t xml:space="preserve">        all &lt;edit-config&gt; operations.</w:t>
            </w:r>
          </w:p>
          <w:p w14:paraId="6F57AC4C" w14:textId="77777777" w:rsidR="009F3611" w:rsidRPr="00C128FA" w:rsidRDefault="009F3611" w:rsidP="009F3611">
            <w:pPr>
              <w:pStyle w:val="XML1"/>
            </w:pPr>
            <w:r w:rsidRPr="00C128FA">
              <w:t xml:space="preserve">      * If the operation is 'merge' or 'replace', the element is</w:t>
            </w:r>
          </w:p>
          <w:p w14:paraId="1179E031" w14:textId="77777777" w:rsidR="009F3611" w:rsidRPr="00C128FA" w:rsidRDefault="009F3611" w:rsidP="009F3611">
            <w:pPr>
              <w:pStyle w:val="XML1"/>
            </w:pPr>
            <w:r w:rsidRPr="00C128FA">
              <w:t xml:space="preserve">        created if it does not exist, and its value is set to the</w:t>
            </w:r>
          </w:p>
          <w:p w14:paraId="0B9A5F97" w14:textId="77777777" w:rsidR="009F3611" w:rsidRPr="00C128FA" w:rsidRDefault="009F3611" w:rsidP="009F3611">
            <w:pPr>
              <w:pStyle w:val="XML1"/>
            </w:pPr>
            <w:r w:rsidRPr="00C128FA">
              <w:t xml:space="preserve">        value found in the XML RPC data.</w:t>
            </w:r>
          </w:p>
          <w:p w14:paraId="3C51E8A4" w14:textId="77777777" w:rsidR="009F3611" w:rsidRPr="00C128FA" w:rsidRDefault="009F3611" w:rsidP="009F3611">
            <w:pPr>
              <w:pStyle w:val="XML1"/>
            </w:pPr>
            <w:r w:rsidRPr="00C128FA">
              <w:t xml:space="preserve">      * If the operation is 'create', the element is created if it</w:t>
            </w:r>
          </w:p>
          <w:p w14:paraId="2D56ABAE" w14:textId="77777777" w:rsidR="009F3611" w:rsidRPr="00C128FA" w:rsidRDefault="009F3611" w:rsidP="009F3611">
            <w:pPr>
              <w:pStyle w:val="XML1"/>
            </w:pPr>
            <w:r w:rsidRPr="00C128FA">
              <w:t xml:space="preserve">        does not exist. If the element already exists, a</w:t>
            </w:r>
          </w:p>
          <w:p w14:paraId="7104EC5A" w14:textId="77777777" w:rsidR="009F3611" w:rsidRPr="00C128FA" w:rsidRDefault="009F3611" w:rsidP="009F3611">
            <w:pPr>
              <w:pStyle w:val="XML1"/>
            </w:pPr>
            <w:r w:rsidRPr="00C128FA">
              <w:t xml:space="preserve">        'data</w:t>
            </w:r>
            <w:r w:rsidRPr="00C128FA">
              <w:rPr>
                <w:rFonts w:ascii="MS Mincho" w:eastAsia="MS Mincho" w:hAnsi="MS Mincho" w:cs="MS Mincho"/>
              </w:rPr>
              <w:t>‑</w:t>
            </w:r>
            <w:r w:rsidRPr="00C128FA">
              <w:t>exists' error is returned.</w:t>
            </w:r>
          </w:p>
          <w:p w14:paraId="64EC3719" w14:textId="77777777" w:rsidR="009F3611" w:rsidRPr="00C128FA" w:rsidRDefault="009F3611" w:rsidP="009F3611">
            <w:pPr>
              <w:pStyle w:val="XML1"/>
            </w:pPr>
            <w:r w:rsidRPr="00C128FA">
              <w:t xml:space="preserve">      * If the operation is 'delete', the element is deleted if it</w:t>
            </w:r>
          </w:p>
          <w:p w14:paraId="550AA468" w14:textId="77777777" w:rsidR="009F3611" w:rsidRPr="00C128FA" w:rsidRDefault="009F3611" w:rsidP="009F3611">
            <w:pPr>
              <w:pStyle w:val="XML1"/>
            </w:pPr>
            <w:r w:rsidRPr="00C128FA">
              <w:t xml:space="preserve">        exists. If the element does not exist, a 'data</w:t>
            </w:r>
            <w:r w:rsidRPr="00C128FA">
              <w:rPr>
                <w:rFonts w:ascii="MS Mincho" w:eastAsia="MS Mincho" w:hAnsi="MS Mincho" w:cs="MS Mincho"/>
              </w:rPr>
              <w:t>‑</w:t>
            </w:r>
            <w:r w:rsidRPr="00C128FA">
              <w:t>missing'</w:t>
            </w:r>
          </w:p>
          <w:p w14:paraId="1451F9F5" w14:textId="77777777" w:rsidR="009F3611" w:rsidRPr="00C128FA" w:rsidRDefault="009F3611" w:rsidP="009F3611">
            <w:pPr>
              <w:pStyle w:val="XML1"/>
            </w:pPr>
            <w:r w:rsidRPr="00C128FA">
              <w:t xml:space="preserve">        error is returned.";</w:t>
            </w:r>
          </w:p>
          <w:p w14:paraId="27EEED1E" w14:textId="77777777" w:rsidR="009F3611" w:rsidRPr="00C128FA" w:rsidRDefault="009F3611" w:rsidP="009F3611">
            <w:pPr>
              <w:pStyle w:val="XML1"/>
            </w:pPr>
            <w:r w:rsidRPr="00C128FA">
              <w:t xml:space="preserve">    choice key-type {</w:t>
            </w:r>
          </w:p>
          <w:p w14:paraId="140B6BD2" w14:textId="77777777" w:rsidR="009F3611" w:rsidRPr="00C128FA" w:rsidRDefault="009F3611" w:rsidP="009F3611">
            <w:pPr>
              <w:pStyle w:val="XML1"/>
            </w:pPr>
            <w:r w:rsidRPr="00C128FA">
              <w:t xml:space="preserve">      mandatory true;</w:t>
            </w:r>
          </w:p>
          <w:p w14:paraId="15341B8D" w14:textId="77777777" w:rsidR="009F3611" w:rsidRPr="00C128FA" w:rsidRDefault="009F3611" w:rsidP="009F3611">
            <w:pPr>
              <w:pStyle w:val="XML1"/>
            </w:pPr>
            <w:r w:rsidRPr="00C128FA">
              <w:t xml:space="preserve">      case dsa {</w:t>
            </w:r>
          </w:p>
          <w:p w14:paraId="0B11B5E9" w14:textId="77777777" w:rsidR="009F3611" w:rsidRPr="00C128FA" w:rsidRDefault="009F3611" w:rsidP="009F3611">
            <w:pPr>
              <w:pStyle w:val="XML1"/>
            </w:pPr>
            <w:r w:rsidRPr="00C128FA">
              <w:t xml:space="preserve">        container DSAKeyValue {</w:t>
            </w:r>
          </w:p>
          <w:p w14:paraId="417C5C46" w14:textId="77777777" w:rsidR="009F3611" w:rsidRPr="00C128FA" w:rsidRDefault="009F3611" w:rsidP="009F3611">
            <w:pPr>
              <w:pStyle w:val="XML1"/>
            </w:pPr>
            <w:r w:rsidRPr="00C128FA">
              <w:t xml:space="preserve">          uses DSAKeyValueType;</w:t>
            </w:r>
          </w:p>
          <w:p w14:paraId="5AECBED9" w14:textId="77777777" w:rsidR="009F3611" w:rsidRPr="00C128FA" w:rsidRDefault="009F3611" w:rsidP="009F3611">
            <w:pPr>
              <w:pStyle w:val="XML1"/>
            </w:pPr>
            <w:r w:rsidRPr="00C128FA">
              <w:t xml:space="preserve">        }</w:t>
            </w:r>
          </w:p>
          <w:p w14:paraId="4762675E" w14:textId="77777777" w:rsidR="009F3611" w:rsidRPr="00C128FA" w:rsidRDefault="009F3611" w:rsidP="009F3611">
            <w:pPr>
              <w:pStyle w:val="XML1"/>
            </w:pPr>
            <w:r w:rsidRPr="00C128FA">
              <w:t xml:space="preserve">      }</w:t>
            </w:r>
          </w:p>
          <w:p w14:paraId="25246781" w14:textId="77777777" w:rsidR="009F3611" w:rsidRPr="00C128FA" w:rsidRDefault="009F3611" w:rsidP="009F3611">
            <w:pPr>
              <w:pStyle w:val="XML1"/>
            </w:pPr>
            <w:r w:rsidRPr="00C128FA">
              <w:t xml:space="preserve">      case rsa {</w:t>
            </w:r>
          </w:p>
          <w:p w14:paraId="00A377FD" w14:textId="77777777" w:rsidR="009F3611" w:rsidRPr="00C128FA" w:rsidRDefault="009F3611" w:rsidP="009F3611">
            <w:pPr>
              <w:pStyle w:val="XML1"/>
            </w:pPr>
            <w:r w:rsidRPr="00C128FA">
              <w:t xml:space="preserve">        container RSAKeyValue {</w:t>
            </w:r>
          </w:p>
          <w:p w14:paraId="1A3EDA43" w14:textId="77777777" w:rsidR="009F3611" w:rsidRPr="00C128FA" w:rsidRDefault="009F3611" w:rsidP="009F3611">
            <w:pPr>
              <w:pStyle w:val="XML1"/>
            </w:pPr>
            <w:r w:rsidRPr="00C128FA">
              <w:t xml:space="preserve">          uses RSAKeyValueType;</w:t>
            </w:r>
          </w:p>
          <w:p w14:paraId="7847FC67" w14:textId="77777777" w:rsidR="009F3611" w:rsidRPr="00C128FA" w:rsidRDefault="009F3611" w:rsidP="009F3611">
            <w:pPr>
              <w:pStyle w:val="XML1"/>
            </w:pPr>
            <w:r w:rsidRPr="00C128FA">
              <w:t xml:space="preserve">        }</w:t>
            </w:r>
          </w:p>
          <w:p w14:paraId="7CAAEC5E" w14:textId="77777777" w:rsidR="009F3611" w:rsidRPr="00C128FA" w:rsidRDefault="009F3611" w:rsidP="009F3611">
            <w:pPr>
              <w:pStyle w:val="XML1"/>
            </w:pPr>
            <w:r w:rsidRPr="00C128FA">
              <w:t xml:space="preserve">      }</w:t>
            </w:r>
          </w:p>
          <w:p w14:paraId="443ADECA" w14:textId="77777777" w:rsidR="009F3611" w:rsidRPr="00C128FA" w:rsidRDefault="009F3611" w:rsidP="009F3611">
            <w:pPr>
              <w:pStyle w:val="XML1"/>
            </w:pPr>
            <w:r w:rsidRPr="00C128FA">
              <w:t xml:space="preserve">    }</w:t>
            </w:r>
          </w:p>
          <w:p w14:paraId="2181C2FA" w14:textId="77777777" w:rsidR="009F3611" w:rsidRPr="00C128FA" w:rsidRDefault="009F3611" w:rsidP="009F3611">
            <w:pPr>
              <w:pStyle w:val="XML1"/>
            </w:pPr>
            <w:r w:rsidRPr="00C128FA">
              <w:t xml:space="preserve">  }</w:t>
            </w:r>
          </w:p>
          <w:p w14:paraId="0A21B143" w14:textId="77777777" w:rsidR="009F3611" w:rsidRPr="00C128FA" w:rsidRDefault="009F3611" w:rsidP="009F3611">
            <w:pPr>
              <w:pStyle w:val="XML1"/>
            </w:pPr>
            <w:r w:rsidRPr="00C128FA">
              <w:lastRenderedPageBreak/>
              <w:t xml:space="preserve">  </w:t>
            </w:r>
          </w:p>
          <w:p w14:paraId="499A12E8" w14:textId="77777777" w:rsidR="009F3611" w:rsidRPr="00C128FA" w:rsidRDefault="009F3611" w:rsidP="009F3611">
            <w:pPr>
              <w:pStyle w:val="XML1"/>
            </w:pPr>
            <w:r w:rsidRPr="00C128FA">
              <w:t xml:space="preserve">  grouping DSAKeyValueType {</w:t>
            </w:r>
          </w:p>
          <w:p w14:paraId="36D437A2" w14:textId="77777777" w:rsidR="009F3611" w:rsidRPr="00C128FA" w:rsidRDefault="009F3611" w:rsidP="009F3611">
            <w:pPr>
              <w:pStyle w:val="XML1"/>
            </w:pPr>
            <w:r w:rsidRPr="00C128FA">
              <w:t xml:space="preserve">    description "DSA keys and the DSA signature algorithm are</w:t>
            </w:r>
          </w:p>
          <w:p w14:paraId="0667042B" w14:textId="77777777" w:rsidR="009F3611" w:rsidRPr="00C128FA" w:rsidRDefault="009F3611" w:rsidP="009F3611">
            <w:pPr>
              <w:pStyle w:val="XML1"/>
            </w:pPr>
            <w:r w:rsidRPr="00C128FA">
              <w:t xml:space="preserve">    specified in 'FIPS PUB 186-2, Digital Signature Standard (DSS),</w:t>
            </w:r>
          </w:p>
          <w:p w14:paraId="39178F95" w14:textId="77777777" w:rsidR="009F3611" w:rsidRPr="00C128FA" w:rsidRDefault="009F3611" w:rsidP="009F3611">
            <w:pPr>
              <w:pStyle w:val="XML1"/>
            </w:pPr>
            <w:r w:rsidRPr="00C128FA">
              <w:t xml:space="preserve">    U.S. Department of Commerce/National Institute of Standards and</w:t>
            </w:r>
          </w:p>
          <w:p w14:paraId="57EC162D" w14:textId="77777777" w:rsidR="009F3611" w:rsidRPr="00C128FA" w:rsidRDefault="009F3611" w:rsidP="009F3611">
            <w:pPr>
              <w:pStyle w:val="XML1"/>
            </w:pPr>
            <w:r w:rsidRPr="00C128FA">
              <w:t xml:space="preserve">    Technology,</w:t>
            </w:r>
          </w:p>
          <w:p w14:paraId="171BAE64" w14:textId="77777777" w:rsidR="009F3611" w:rsidRPr="00C128FA" w:rsidRDefault="009F3611" w:rsidP="009F3611">
            <w:pPr>
              <w:pStyle w:val="XML1"/>
            </w:pPr>
            <w:r w:rsidRPr="00C128FA">
              <w:t xml:space="preserve">    http://csrc.nist.gov/publications/fips/fips186-2/fips186-2.pdf'.</w:t>
            </w:r>
          </w:p>
          <w:p w14:paraId="1BFDF757" w14:textId="77777777" w:rsidR="009F3611" w:rsidRPr="00C128FA" w:rsidRDefault="009F3611" w:rsidP="009F3611">
            <w:pPr>
              <w:pStyle w:val="XML1"/>
            </w:pPr>
            <w:r w:rsidRPr="00C128FA">
              <w:t xml:space="preserve">    DSA public key values can have the following fields:</w:t>
            </w:r>
          </w:p>
          <w:p w14:paraId="7906833E" w14:textId="77777777" w:rsidR="009F3611" w:rsidRPr="00C128FA" w:rsidRDefault="009F3611" w:rsidP="009F3611">
            <w:pPr>
              <w:pStyle w:val="XML1"/>
            </w:pPr>
          </w:p>
          <w:p w14:paraId="09E5DC09" w14:textId="77777777" w:rsidR="009F3611" w:rsidRPr="00C128FA" w:rsidRDefault="009F3611" w:rsidP="009F3611">
            <w:pPr>
              <w:pStyle w:val="XML1"/>
            </w:pPr>
            <w:r w:rsidRPr="00C128FA">
              <w:t xml:space="preserve">    P</w:t>
            </w:r>
          </w:p>
          <w:p w14:paraId="5236F825" w14:textId="77777777" w:rsidR="009F3611" w:rsidRPr="00C128FA" w:rsidRDefault="009F3611" w:rsidP="009F3611">
            <w:pPr>
              <w:pStyle w:val="XML1"/>
            </w:pPr>
            <w:r w:rsidRPr="00C128FA">
              <w:t xml:space="preserve">        a prime modulus meeting the requirements of the standard</w:t>
            </w:r>
          </w:p>
          <w:p w14:paraId="21DA8A18" w14:textId="77777777" w:rsidR="009F3611" w:rsidRPr="00C128FA" w:rsidRDefault="009F3611" w:rsidP="009F3611">
            <w:pPr>
              <w:pStyle w:val="XML1"/>
            </w:pPr>
            <w:r w:rsidRPr="00C128FA">
              <w:t xml:space="preserve">        above</w:t>
            </w:r>
          </w:p>
          <w:p w14:paraId="57F08EB6" w14:textId="77777777" w:rsidR="009F3611" w:rsidRPr="00C128FA" w:rsidRDefault="009F3611" w:rsidP="009F3611">
            <w:pPr>
              <w:pStyle w:val="XML1"/>
            </w:pPr>
            <w:r w:rsidRPr="00C128FA">
              <w:t xml:space="preserve">    Q</w:t>
            </w:r>
          </w:p>
          <w:p w14:paraId="429FCDB5" w14:textId="77777777" w:rsidR="009F3611" w:rsidRPr="00C128FA" w:rsidRDefault="009F3611" w:rsidP="009F3611">
            <w:pPr>
              <w:pStyle w:val="XML1"/>
            </w:pPr>
            <w:r w:rsidRPr="00C128FA">
              <w:t xml:space="preserve">        an integer in the range 2**159 &lt; Q &lt; 2**160 which is a</w:t>
            </w:r>
          </w:p>
          <w:p w14:paraId="07A380AF" w14:textId="77777777" w:rsidR="009F3611" w:rsidRPr="00C128FA" w:rsidRDefault="009F3611" w:rsidP="009F3611">
            <w:pPr>
              <w:pStyle w:val="XML1"/>
            </w:pPr>
            <w:r w:rsidRPr="00C128FA">
              <w:t xml:space="preserve">        prime divisor of P-1</w:t>
            </w:r>
          </w:p>
          <w:p w14:paraId="268C6A94" w14:textId="77777777" w:rsidR="009F3611" w:rsidRPr="00C128FA" w:rsidRDefault="009F3611" w:rsidP="009F3611">
            <w:pPr>
              <w:pStyle w:val="XML1"/>
            </w:pPr>
            <w:r w:rsidRPr="00C128FA">
              <w:t xml:space="preserve">    G</w:t>
            </w:r>
          </w:p>
          <w:p w14:paraId="73E181A9" w14:textId="77777777" w:rsidR="009F3611" w:rsidRPr="00C128FA" w:rsidRDefault="009F3611" w:rsidP="009F3611">
            <w:pPr>
              <w:pStyle w:val="XML1"/>
            </w:pPr>
            <w:r w:rsidRPr="00C128FA">
              <w:t xml:space="preserve">        an integer with certain properties with respect to P and Q</w:t>
            </w:r>
          </w:p>
          <w:p w14:paraId="2D381EB1" w14:textId="77777777" w:rsidR="009F3611" w:rsidRPr="00C128FA" w:rsidRDefault="009F3611" w:rsidP="009F3611">
            <w:pPr>
              <w:pStyle w:val="XML1"/>
            </w:pPr>
            <w:r w:rsidRPr="00C128FA">
              <w:t xml:space="preserve">    J</w:t>
            </w:r>
          </w:p>
          <w:p w14:paraId="5CFE2E29" w14:textId="77777777" w:rsidR="009F3611" w:rsidRPr="00C128FA" w:rsidRDefault="009F3611" w:rsidP="009F3611">
            <w:pPr>
              <w:pStyle w:val="XML1"/>
            </w:pPr>
            <w:r w:rsidRPr="00C128FA">
              <w:t xml:space="preserve">        (P - 1) / Q</w:t>
            </w:r>
          </w:p>
          <w:p w14:paraId="1E3DCE23" w14:textId="77777777" w:rsidR="009F3611" w:rsidRPr="00C128FA" w:rsidRDefault="009F3611" w:rsidP="009F3611">
            <w:pPr>
              <w:pStyle w:val="XML1"/>
            </w:pPr>
            <w:r w:rsidRPr="00C128FA">
              <w:t xml:space="preserve">    Y</w:t>
            </w:r>
          </w:p>
          <w:p w14:paraId="4419D621" w14:textId="77777777" w:rsidR="009F3611" w:rsidRPr="00C128FA" w:rsidRDefault="009F3611" w:rsidP="009F3611">
            <w:pPr>
              <w:pStyle w:val="XML1"/>
            </w:pPr>
            <w:r w:rsidRPr="00C128FA">
              <w:t xml:space="preserve">        G**X mod P (where X is part of the private key and not made</w:t>
            </w:r>
          </w:p>
          <w:p w14:paraId="2E38796B" w14:textId="77777777" w:rsidR="009F3611" w:rsidRPr="00C128FA" w:rsidRDefault="009F3611" w:rsidP="009F3611">
            <w:pPr>
              <w:pStyle w:val="XML1"/>
            </w:pPr>
            <w:r w:rsidRPr="00C128FA">
              <w:t xml:space="preserve">        public)</w:t>
            </w:r>
          </w:p>
          <w:p w14:paraId="4796D802" w14:textId="77777777" w:rsidR="009F3611" w:rsidRPr="00C128FA" w:rsidRDefault="009F3611" w:rsidP="009F3611">
            <w:pPr>
              <w:pStyle w:val="XML1"/>
            </w:pPr>
            <w:r w:rsidRPr="00C128FA">
              <w:t xml:space="preserve">    seed</w:t>
            </w:r>
          </w:p>
          <w:p w14:paraId="00E9B247" w14:textId="77777777" w:rsidR="009F3611" w:rsidRPr="00C128FA" w:rsidRDefault="009F3611" w:rsidP="009F3611">
            <w:pPr>
              <w:pStyle w:val="XML1"/>
            </w:pPr>
            <w:r w:rsidRPr="00C128FA">
              <w:t xml:space="preserve">        a DSA prime generation seed</w:t>
            </w:r>
          </w:p>
          <w:p w14:paraId="2068F056" w14:textId="77777777" w:rsidR="009F3611" w:rsidRPr="00C128FA" w:rsidRDefault="009F3611" w:rsidP="009F3611">
            <w:pPr>
              <w:pStyle w:val="XML1"/>
            </w:pPr>
            <w:r w:rsidRPr="00C128FA">
              <w:t xml:space="preserve">    pgenCounter</w:t>
            </w:r>
          </w:p>
          <w:p w14:paraId="74D8E2F7" w14:textId="77777777" w:rsidR="009F3611" w:rsidRPr="00C128FA" w:rsidRDefault="009F3611" w:rsidP="009F3611">
            <w:pPr>
              <w:pStyle w:val="XML1"/>
            </w:pPr>
            <w:r w:rsidRPr="00C128FA">
              <w:t xml:space="preserve">        a DSA prime generation counter</w:t>
            </w:r>
          </w:p>
          <w:p w14:paraId="3F880D43" w14:textId="77777777" w:rsidR="009F3611" w:rsidRPr="00C128FA" w:rsidRDefault="009F3611" w:rsidP="009F3611">
            <w:pPr>
              <w:pStyle w:val="XML1"/>
            </w:pPr>
          </w:p>
          <w:p w14:paraId="6171983B" w14:textId="77777777" w:rsidR="009F3611" w:rsidRPr="00C128FA" w:rsidRDefault="009F3611" w:rsidP="009F3611">
            <w:pPr>
              <w:pStyle w:val="XML1"/>
            </w:pPr>
            <w:r w:rsidRPr="00C128FA">
              <w:t xml:space="preserve">    Parameter J is avilable for inclusion solely for efficiency as</w:t>
            </w:r>
          </w:p>
          <w:p w14:paraId="5DEA07EB" w14:textId="77777777" w:rsidR="009F3611" w:rsidRPr="00C128FA" w:rsidRDefault="009F3611" w:rsidP="009F3611">
            <w:pPr>
              <w:pStyle w:val="XML1"/>
            </w:pPr>
            <w:r w:rsidRPr="00C128FA">
              <w:t xml:space="preserve">    it is calculatable from P and Q. Parameters seed and</w:t>
            </w:r>
          </w:p>
          <w:p w14:paraId="763E9F34" w14:textId="77777777" w:rsidR="009F3611" w:rsidRPr="00C128FA" w:rsidRDefault="009F3611" w:rsidP="009F3611">
            <w:pPr>
              <w:pStyle w:val="XML1"/>
            </w:pPr>
            <w:r w:rsidRPr="00C128FA">
              <w:t xml:space="preserve">    pgenCounter are used in the DSA prime number generation</w:t>
            </w:r>
          </w:p>
          <w:p w14:paraId="5B6E901D" w14:textId="77777777" w:rsidR="009F3611" w:rsidRPr="00C128FA" w:rsidRDefault="009F3611" w:rsidP="009F3611">
            <w:pPr>
              <w:pStyle w:val="XML1"/>
            </w:pPr>
            <w:r w:rsidRPr="00C128FA">
              <w:t xml:space="preserve">    algorithm specified in the above standard. As such, they are</w:t>
            </w:r>
          </w:p>
          <w:p w14:paraId="3B9B9CE6" w14:textId="77777777" w:rsidR="009F3611" w:rsidRPr="00C128FA" w:rsidRDefault="009F3611" w:rsidP="009F3611">
            <w:pPr>
              <w:pStyle w:val="XML1"/>
            </w:pPr>
            <w:r w:rsidRPr="00C128FA">
              <w:t xml:space="preserve">    optional but MUST either both be present or both be absent.</w:t>
            </w:r>
          </w:p>
          <w:p w14:paraId="5BDF00C4" w14:textId="77777777" w:rsidR="009F3611" w:rsidRPr="00C128FA" w:rsidRDefault="009F3611" w:rsidP="009F3611">
            <w:pPr>
              <w:pStyle w:val="XML1"/>
            </w:pPr>
            <w:r w:rsidRPr="00C128FA">
              <w:t xml:space="preserve">    This prime generation algorithm is designed to provide</w:t>
            </w:r>
          </w:p>
          <w:p w14:paraId="152D378C" w14:textId="77777777" w:rsidR="009F3611" w:rsidRPr="00C128FA" w:rsidRDefault="009F3611" w:rsidP="009F3611">
            <w:pPr>
              <w:pStyle w:val="XML1"/>
            </w:pPr>
            <w:r w:rsidRPr="00C128FA">
              <w:t xml:space="preserve">    assurance that a weak prime is not being used and it yields a P</w:t>
            </w:r>
          </w:p>
          <w:p w14:paraId="02B8AF42" w14:textId="77777777" w:rsidR="009F3611" w:rsidRPr="00C128FA" w:rsidRDefault="009F3611" w:rsidP="009F3611">
            <w:pPr>
              <w:pStyle w:val="XML1"/>
            </w:pPr>
            <w:r w:rsidRPr="00C128FA">
              <w:t xml:space="preserve">    and Q value. Parameters P, Q, and G can be public and common to</w:t>
            </w:r>
          </w:p>
          <w:p w14:paraId="02282FB4" w14:textId="77777777" w:rsidR="009F3611" w:rsidRPr="00C128FA" w:rsidRDefault="009F3611" w:rsidP="009F3611">
            <w:pPr>
              <w:pStyle w:val="XML1"/>
            </w:pPr>
            <w:r w:rsidRPr="00C128FA">
              <w:t xml:space="preserve">    a group of users. They might be known from application context.</w:t>
            </w:r>
          </w:p>
          <w:p w14:paraId="5ABAACC3" w14:textId="77777777" w:rsidR="009F3611" w:rsidRPr="00C128FA" w:rsidRDefault="009F3611" w:rsidP="009F3611">
            <w:pPr>
              <w:pStyle w:val="XML1"/>
            </w:pPr>
            <w:r w:rsidRPr="00C128FA">
              <w:t xml:space="preserve">    As such, they are optional but P and Q MUST either both appear</w:t>
            </w:r>
          </w:p>
          <w:p w14:paraId="4682914C" w14:textId="77777777" w:rsidR="009F3611" w:rsidRPr="00C128FA" w:rsidRDefault="009F3611" w:rsidP="009F3611">
            <w:pPr>
              <w:pStyle w:val="XML1"/>
            </w:pPr>
            <w:r w:rsidRPr="00C128FA">
              <w:t xml:space="preserve">    or both be absent. If all of P, Q, seed, and pgenCounter are</w:t>
            </w:r>
          </w:p>
          <w:p w14:paraId="1A0CE85A" w14:textId="77777777" w:rsidR="009F3611" w:rsidRPr="00C128FA" w:rsidRDefault="009F3611" w:rsidP="009F3611">
            <w:pPr>
              <w:pStyle w:val="XML1"/>
            </w:pPr>
            <w:r w:rsidRPr="00C128FA">
              <w:t xml:space="preserve">    present, implementations are not required to check if they are</w:t>
            </w:r>
          </w:p>
          <w:p w14:paraId="7C3A9311" w14:textId="77777777" w:rsidR="009F3611" w:rsidRPr="00C128FA" w:rsidRDefault="009F3611" w:rsidP="009F3611">
            <w:pPr>
              <w:pStyle w:val="XML1"/>
            </w:pPr>
            <w:r w:rsidRPr="00C128FA">
              <w:t xml:space="preserve">    consistent and are free to use either P and Q or seed and</w:t>
            </w:r>
          </w:p>
          <w:p w14:paraId="6E28F33A" w14:textId="77777777" w:rsidR="009F3611" w:rsidRPr="00C128FA" w:rsidRDefault="009F3611" w:rsidP="009F3611">
            <w:pPr>
              <w:pStyle w:val="XML1"/>
            </w:pPr>
            <w:r w:rsidRPr="00C128FA">
              <w:t xml:space="preserve">    pgenCounter. All parameters are encoded as base64 values.";</w:t>
            </w:r>
          </w:p>
          <w:p w14:paraId="3407E23F" w14:textId="77777777" w:rsidR="009F3611" w:rsidRPr="00C128FA" w:rsidRDefault="009F3611" w:rsidP="009F3611">
            <w:pPr>
              <w:pStyle w:val="XML1"/>
            </w:pPr>
            <w:r w:rsidRPr="00C128FA">
              <w:t xml:space="preserve">    leaf P {</w:t>
            </w:r>
          </w:p>
          <w:p w14:paraId="2D7F4D33" w14:textId="77777777" w:rsidR="009F3611" w:rsidRPr="00C128FA" w:rsidRDefault="009F3611" w:rsidP="009F3611">
            <w:pPr>
              <w:pStyle w:val="XML1"/>
            </w:pPr>
            <w:r w:rsidRPr="00C128FA">
              <w:t xml:space="preserve">      when "count(../Q) != 0";</w:t>
            </w:r>
          </w:p>
          <w:p w14:paraId="07C16DDB" w14:textId="77777777" w:rsidR="009F3611" w:rsidRPr="00C128FA" w:rsidRDefault="009F3611" w:rsidP="009F3611">
            <w:pPr>
              <w:pStyle w:val="XML1"/>
            </w:pPr>
            <w:r w:rsidRPr="00C128FA">
              <w:t xml:space="preserve">      type binary;</w:t>
            </w:r>
          </w:p>
          <w:p w14:paraId="22A0133F" w14:textId="77777777" w:rsidR="009F3611" w:rsidRPr="00C128FA" w:rsidRDefault="009F3611" w:rsidP="009F3611">
            <w:pPr>
              <w:pStyle w:val="XML1"/>
            </w:pPr>
            <w:r w:rsidRPr="00C128FA">
              <w:t xml:space="preserve">      mandatory true;</w:t>
            </w:r>
          </w:p>
          <w:p w14:paraId="720F2390" w14:textId="77777777" w:rsidR="009F3611" w:rsidRPr="00C128FA" w:rsidRDefault="009F3611" w:rsidP="009F3611">
            <w:pPr>
              <w:pStyle w:val="XML1"/>
            </w:pPr>
            <w:r w:rsidRPr="00C128FA">
              <w:t xml:space="preserve">      description "This element is optional. It MUST be present in</w:t>
            </w:r>
          </w:p>
          <w:p w14:paraId="49D436AF" w14:textId="77777777" w:rsidR="009F3611" w:rsidRPr="00C128FA" w:rsidRDefault="009F3611" w:rsidP="009F3611">
            <w:pPr>
              <w:pStyle w:val="XML1"/>
            </w:pPr>
            <w:r w:rsidRPr="00C128FA">
              <w:t xml:space="preserve">        the NETCONF data store, if the element 'Q' is present.</w:t>
            </w:r>
          </w:p>
          <w:p w14:paraId="6D42BCA6" w14:textId="77777777" w:rsidR="009F3611" w:rsidRPr="00C128FA" w:rsidRDefault="009F3611" w:rsidP="009F3611">
            <w:pPr>
              <w:pStyle w:val="XML1"/>
            </w:pPr>
            <w:r w:rsidRPr="00C128FA">
              <w:t xml:space="preserve">        </w:t>
            </w:r>
          </w:p>
          <w:p w14:paraId="344C2DC8" w14:textId="77777777" w:rsidR="009F3611" w:rsidRPr="00C128FA" w:rsidRDefault="009F3611" w:rsidP="009F3611">
            <w:pPr>
              <w:pStyle w:val="XML1"/>
            </w:pPr>
            <w:r w:rsidRPr="00C128FA">
              <w:t xml:space="preserve">        If element 'Q' is present in a NETCONF &lt;edit-config&gt;</w:t>
            </w:r>
          </w:p>
          <w:p w14:paraId="698526B3" w14:textId="77777777" w:rsidR="009F3611" w:rsidRPr="00C128FA" w:rsidRDefault="009F3611" w:rsidP="009F3611">
            <w:pPr>
              <w:pStyle w:val="XML1"/>
            </w:pPr>
            <w:r w:rsidRPr="00C128FA">
              <w:t xml:space="preserve">        operation 'create', 'merge' or 'replace' and this element</w:t>
            </w:r>
          </w:p>
          <w:p w14:paraId="342A8116" w14:textId="77777777" w:rsidR="009F3611" w:rsidRPr="00C128FA" w:rsidRDefault="009F3611" w:rsidP="009F3611">
            <w:pPr>
              <w:pStyle w:val="XML1"/>
            </w:pPr>
            <w:r w:rsidRPr="00C128FA">
              <w:t xml:space="preserve">        is missing, a 'data-missing' error is returned.";</w:t>
            </w:r>
          </w:p>
          <w:p w14:paraId="5DA6FD96" w14:textId="77777777" w:rsidR="009F3611" w:rsidRPr="00C128FA" w:rsidRDefault="009F3611" w:rsidP="009F3611">
            <w:pPr>
              <w:pStyle w:val="XML1"/>
            </w:pPr>
            <w:r w:rsidRPr="00C128FA">
              <w:t xml:space="preserve">    }</w:t>
            </w:r>
          </w:p>
          <w:p w14:paraId="6A5B401A" w14:textId="77777777" w:rsidR="009F3611" w:rsidRPr="00C128FA" w:rsidRDefault="009F3611" w:rsidP="009F3611">
            <w:pPr>
              <w:pStyle w:val="XML1"/>
            </w:pPr>
            <w:r w:rsidRPr="00C128FA">
              <w:t xml:space="preserve">    leaf Q {</w:t>
            </w:r>
          </w:p>
          <w:p w14:paraId="49B712C4" w14:textId="77777777" w:rsidR="009F3611" w:rsidRPr="00C128FA" w:rsidRDefault="009F3611" w:rsidP="009F3611">
            <w:pPr>
              <w:pStyle w:val="XML1"/>
            </w:pPr>
            <w:r w:rsidRPr="00C128FA">
              <w:t xml:space="preserve">      when "count(../P) != 0";</w:t>
            </w:r>
          </w:p>
          <w:p w14:paraId="0F57C392" w14:textId="77777777" w:rsidR="009F3611" w:rsidRPr="00C128FA" w:rsidRDefault="009F3611" w:rsidP="009F3611">
            <w:pPr>
              <w:pStyle w:val="XML1"/>
            </w:pPr>
            <w:r w:rsidRPr="00C128FA">
              <w:t xml:space="preserve">      type binary;</w:t>
            </w:r>
          </w:p>
          <w:p w14:paraId="34F66DC3" w14:textId="77777777" w:rsidR="009F3611" w:rsidRPr="00C128FA" w:rsidRDefault="009F3611" w:rsidP="009F3611">
            <w:pPr>
              <w:pStyle w:val="XML1"/>
            </w:pPr>
            <w:r w:rsidRPr="00C128FA">
              <w:t xml:space="preserve">      mandatory true;</w:t>
            </w:r>
          </w:p>
          <w:p w14:paraId="6CDDB4BE" w14:textId="77777777" w:rsidR="009F3611" w:rsidRPr="00C128FA" w:rsidRDefault="009F3611" w:rsidP="009F3611">
            <w:pPr>
              <w:pStyle w:val="XML1"/>
            </w:pPr>
            <w:r w:rsidRPr="00C128FA">
              <w:lastRenderedPageBreak/>
              <w:t xml:space="preserve">      description "This element is optional. It MUST be present in</w:t>
            </w:r>
          </w:p>
          <w:p w14:paraId="106BD43D" w14:textId="77777777" w:rsidR="009F3611" w:rsidRPr="00C128FA" w:rsidRDefault="009F3611" w:rsidP="009F3611">
            <w:pPr>
              <w:pStyle w:val="XML1"/>
            </w:pPr>
            <w:r w:rsidRPr="00C128FA">
              <w:t xml:space="preserve">        the NETCONF data store, if the element 'P' is present.</w:t>
            </w:r>
          </w:p>
          <w:p w14:paraId="13B9DB57" w14:textId="77777777" w:rsidR="009F3611" w:rsidRPr="00C128FA" w:rsidRDefault="009F3611" w:rsidP="009F3611">
            <w:pPr>
              <w:pStyle w:val="XML1"/>
            </w:pPr>
            <w:r w:rsidRPr="00C128FA">
              <w:t xml:space="preserve">        </w:t>
            </w:r>
          </w:p>
          <w:p w14:paraId="5C204E67" w14:textId="77777777" w:rsidR="009F3611" w:rsidRPr="00C128FA" w:rsidRDefault="009F3611" w:rsidP="009F3611">
            <w:pPr>
              <w:pStyle w:val="XML1"/>
            </w:pPr>
            <w:r w:rsidRPr="00C128FA">
              <w:t xml:space="preserve">        If element 'P' is present in a NETCONF &lt;edit-config&gt;</w:t>
            </w:r>
          </w:p>
          <w:p w14:paraId="5E6CAF4A" w14:textId="77777777" w:rsidR="009F3611" w:rsidRPr="00C128FA" w:rsidRDefault="009F3611" w:rsidP="009F3611">
            <w:pPr>
              <w:pStyle w:val="XML1"/>
            </w:pPr>
            <w:r w:rsidRPr="00C128FA">
              <w:t xml:space="preserve">        operation 'create', 'merge' or 'replace' and this element</w:t>
            </w:r>
          </w:p>
          <w:p w14:paraId="0A8D9CFA" w14:textId="77777777" w:rsidR="009F3611" w:rsidRPr="00C128FA" w:rsidRDefault="009F3611" w:rsidP="009F3611">
            <w:pPr>
              <w:pStyle w:val="XML1"/>
            </w:pPr>
            <w:r w:rsidRPr="00C128FA">
              <w:t xml:space="preserve">        is missing, a 'data-missing' error is returned.";</w:t>
            </w:r>
          </w:p>
          <w:p w14:paraId="75CBD64B" w14:textId="77777777" w:rsidR="009F3611" w:rsidRPr="00C128FA" w:rsidRDefault="009F3611" w:rsidP="009F3611">
            <w:pPr>
              <w:pStyle w:val="XML1"/>
            </w:pPr>
            <w:r w:rsidRPr="00C128FA">
              <w:t xml:space="preserve">    }</w:t>
            </w:r>
          </w:p>
          <w:p w14:paraId="27E8F348" w14:textId="77777777" w:rsidR="009F3611" w:rsidRPr="00C128FA" w:rsidRDefault="009F3611" w:rsidP="009F3611">
            <w:pPr>
              <w:pStyle w:val="XML1"/>
            </w:pPr>
            <w:r w:rsidRPr="00C128FA">
              <w:t xml:space="preserve">    leaf J {</w:t>
            </w:r>
          </w:p>
          <w:p w14:paraId="2EC9EA8C" w14:textId="77777777" w:rsidR="009F3611" w:rsidRPr="00C128FA" w:rsidRDefault="009F3611" w:rsidP="009F3611">
            <w:pPr>
              <w:pStyle w:val="XML1"/>
            </w:pPr>
            <w:r w:rsidRPr="00C128FA">
              <w:t xml:space="preserve">      type binary;</w:t>
            </w:r>
          </w:p>
          <w:p w14:paraId="1337CB16" w14:textId="77777777" w:rsidR="009F3611" w:rsidRPr="00C128FA" w:rsidRDefault="009F3611" w:rsidP="009F3611">
            <w:pPr>
              <w:pStyle w:val="XML1"/>
            </w:pPr>
            <w:r w:rsidRPr="00C128FA">
              <w:t xml:space="preserve">      description "This element is optional.";</w:t>
            </w:r>
          </w:p>
          <w:p w14:paraId="5E76D6BE" w14:textId="77777777" w:rsidR="009F3611" w:rsidRPr="00C128FA" w:rsidRDefault="009F3611" w:rsidP="009F3611">
            <w:pPr>
              <w:pStyle w:val="XML1"/>
            </w:pPr>
            <w:r w:rsidRPr="00C128FA">
              <w:t xml:space="preserve">    }</w:t>
            </w:r>
          </w:p>
          <w:p w14:paraId="1019295E" w14:textId="77777777" w:rsidR="009F3611" w:rsidRPr="00C128FA" w:rsidRDefault="009F3611" w:rsidP="009F3611">
            <w:pPr>
              <w:pStyle w:val="XML1"/>
            </w:pPr>
            <w:r w:rsidRPr="00C128FA">
              <w:t xml:space="preserve">    leaf G {</w:t>
            </w:r>
          </w:p>
          <w:p w14:paraId="3054B5AB" w14:textId="77777777" w:rsidR="009F3611" w:rsidRPr="00C128FA" w:rsidRDefault="009F3611" w:rsidP="009F3611">
            <w:pPr>
              <w:pStyle w:val="XML1"/>
            </w:pPr>
            <w:r w:rsidRPr="00C128FA">
              <w:t xml:space="preserve">      type binary;</w:t>
            </w:r>
          </w:p>
          <w:p w14:paraId="3CCA35A4" w14:textId="77777777" w:rsidR="009F3611" w:rsidRPr="00C128FA" w:rsidRDefault="009F3611" w:rsidP="009F3611">
            <w:pPr>
              <w:pStyle w:val="XML1"/>
            </w:pPr>
            <w:r w:rsidRPr="00C128FA">
              <w:t xml:space="preserve">      description "This element is optional.";</w:t>
            </w:r>
          </w:p>
          <w:p w14:paraId="3478AA39" w14:textId="77777777" w:rsidR="009F3611" w:rsidRPr="00C128FA" w:rsidRDefault="009F3611" w:rsidP="009F3611">
            <w:pPr>
              <w:pStyle w:val="XML1"/>
            </w:pPr>
            <w:r w:rsidRPr="00C128FA">
              <w:t xml:space="preserve">    }</w:t>
            </w:r>
          </w:p>
          <w:p w14:paraId="142717CA" w14:textId="77777777" w:rsidR="009F3611" w:rsidRPr="00C128FA" w:rsidRDefault="009F3611" w:rsidP="009F3611">
            <w:pPr>
              <w:pStyle w:val="XML1"/>
            </w:pPr>
            <w:r w:rsidRPr="00C128FA">
              <w:t xml:space="preserve">    leaf Y {</w:t>
            </w:r>
          </w:p>
          <w:p w14:paraId="3AC85402" w14:textId="77777777" w:rsidR="009F3611" w:rsidRPr="00C128FA" w:rsidRDefault="009F3611" w:rsidP="009F3611">
            <w:pPr>
              <w:pStyle w:val="XML1"/>
            </w:pPr>
            <w:r w:rsidRPr="00C128FA">
              <w:t xml:space="preserve">      type binary;</w:t>
            </w:r>
          </w:p>
          <w:p w14:paraId="324BB056" w14:textId="77777777" w:rsidR="009F3611" w:rsidRPr="00C128FA" w:rsidRDefault="009F3611" w:rsidP="009F3611">
            <w:pPr>
              <w:pStyle w:val="XML1"/>
            </w:pPr>
            <w:r w:rsidRPr="00C128FA">
              <w:t xml:space="preserve">      mandatory true;</w:t>
            </w:r>
          </w:p>
          <w:p w14:paraId="1CB8A464" w14:textId="77777777" w:rsidR="009F3611" w:rsidRPr="00C128FA" w:rsidRDefault="009F3611" w:rsidP="009F3611">
            <w:pPr>
              <w:pStyle w:val="XML1"/>
            </w:pPr>
            <w:r w:rsidRPr="00C128FA">
              <w:t xml:space="preserve">      description "This element MUST be present in the NETCONF data</w:t>
            </w:r>
          </w:p>
          <w:p w14:paraId="72875F4D" w14:textId="77777777" w:rsidR="009F3611" w:rsidRPr="00C128FA" w:rsidRDefault="009F3611" w:rsidP="009F3611">
            <w:pPr>
              <w:pStyle w:val="XML1"/>
            </w:pPr>
            <w:r w:rsidRPr="00C128FA">
              <w:t xml:space="preserve">        store. If this element is not present in a NETCONF</w:t>
            </w:r>
          </w:p>
          <w:p w14:paraId="4E5FF80B" w14:textId="77777777" w:rsidR="009F3611" w:rsidRPr="00C128FA" w:rsidRDefault="009F3611" w:rsidP="009F3611">
            <w:pPr>
              <w:pStyle w:val="XML1"/>
            </w:pPr>
            <w:r w:rsidRPr="00C128FA">
              <w:t xml:space="preserve">        &lt;edit-config&gt; operation 'create', 'merge' or 'replace' and</w:t>
            </w:r>
          </w:p>
          <w:p w14:paraId="52BBAD90" w14:textId="77777777" w:rsidR="009F3611" w:rsidRPr="00C128FA" w:rsidRDefault="009F3611" w:rsidP="009F3611">
            <w:pPr>
              <w:pStyle w:val="XML1"/>
            </w:pPr>
            <w:r w:rsidRPr="00C128FA">
              <w:t xml:space="preserve">        the parent element does not exist, a 'data-missing' error</w:t>
            </w:r>
          </w:p>
          <w:p w14:paraId="04FE58EA" w14:textId="77777777" w:rsidR="009F3611" w:rsidRPr="00C128FA" w:rsidRDefault="009F3611" w:rsidP="009F3611">
            <w:pPr>
              <w:pStyle w:val="XML1"/>
            </w:pPr>
            <w:r w:rsidRPr="00C128FA">
              <w:t xml:space="preserve">        is returned.";</w:t>
            </w:r>
          </w:p>
          <w:p w14:paraId="2CA5B631" w14:textId="77777777" w:rsidR="009F3611" w:rsidRPr="00C128FA" w:rsidRDefault="009F3611" w:rsidP="009F3611">
            <w:pPr>
              <w:pStyle w:val="XML1"/>
            </w:pPr>
            <w:r w:rsidRPr="00C128FA">
              <w:t xml:space="preserve">    }</w:t>
            </w:r>
          </w:p>
          <w:p w14:paraId="6C4B3D94" w14:textId="77777777" w:rsidR="009F3611" w:rsidRPr="00C128FA" w:rsidRDefault="009F3611" w:rsidP="009F3611">
            <w:pPr>
              <w:pStyle w:val="XML1"/>
            </w:pPr>
            <w:r w:rsidRPr="00C128FA">
              <w:t xml:space="preserve">    leaf Seed {</w:t>
            </w:r>
          </w:p>
          <w:p w14:paraId="1D86576C" w14:textId="77777777" w:rsidR="009F3611" w:rsidRPr="00C128FA" w:rsidRDefault="009F3611" w:rsidP="009F3611">
            <w:pPr>
              <w:pStyle w:val="XML1"/>
            </w:pPr>
            <w:r w:rsidRPr="00C128FA">
              <w:t xml:space="preserve">      when "count(../PgenCounter) != 0";</w:t>
            </w:r>
          </w:p>
          <w:p w14:paraId="45D47911" w14:textId="77777777" w:rsidR="009F3611" w:rsidRPr="00C128FA" w:rsidRDefault="009F3611" w:rsidP="009F3611">
            <w:pPr>
              <w:pStyle w:val="XML1"/>
            </w:pPr>
            <w:r w:rsidRPr="00C128FA">
              <w:t xml:space="preserve">      type binary;</w:t>
            </w:r>
          </w:p>
          <w:p w14:paraId="033548D0" w14:textId="77777777" w:rsidR="009F3611" w:rsidRPr="00C128FA" w:rsidRDefault="009F3611" w:rsidP="009F3611">
            <w:pPr>
              <w:pStyle w:val="XML1"/>
            </w:pPr>
            <w:r w:rsidRPr="00C128FA">
              <w:t xml:space="preserve">      mandatory true;</w:t>
            </w:r>
          </w:p>
          <w:p w14:paraId="2E36F98D" w14:textId="77777777" w:rsidR="009F3611" w:rsidRPr="00C128FA" w:rsidRDefault="009F3611" w:rsidP="009F3611">
            <w:pPr>
              <w:pStyle w:val="XML1"/>
            </w:pPr>
            <w:r w:rsidRPr="00C128FA">
              <w:t xml:space="preserve">      description "This element is optional. It MUST be present in</w:t>
            </w:r>
          </w:p>
          <w:p w14:paraId="0E107397" w14:textId="77777777" w:rsidR="009F3611" w:rsidRPr="00C128FA" w:rsidRDefault="009F3611" w:rsidP="009F3611">
            <w:pPr>
              <w:pStyle w:val="XML1"/>
            </w:pPr>
            <w:r w:rsidRPr="00C128FA">
              <w:t xml:space="preserve">        the NETCONF data store, if the element 'PgenCounter' is</w:t>
            </w:r>
          </w:p>
          <w:p w14:paraId="282F1869" w14:textId="77777777" w:rsidR="009F3611" w:rsidRPr="00C128FA" w:rsidRDefault="009F3611" w:rsidP="009F3611">
            <w:pPr>
              <w:pStyle w:val="XML1"/>
            </w:pPr>
            <w:r w:rsidRPr="00C128FA">
              <w:t xml:space="preserve">        present.</w:t>
            </w:r>
          </w:p>
          <w:p w14:paraId="31C84298" w14:textId="77777777" w:rsidR="009F3611" w:rsidRPr="00C128FA" w:rsidRDefault="009F3611" w:rsidP="009F3611">
            <w:pPr>
              <w:pStyle w:val="XML1"/>
            </w:pPr>
            <w:r w:rsidRPr="00C128FA">
              <w:t xml:space="preserve">        </w:t>
            </w:r>
          </w:p>
          <w:p w14:paraId="6AAFA1E0" w14:textId="77777777" w:rsidR="009F3611" w:rsidRPr="00C128FA" w:rsidRDefault="009F3611" w:rsidP="009F3611">
            <w:pPr>
              <w:pStyle w:val="XML1"/>
            </w:pPr>
            <w:r w:rsidRPr="00C128FA">
              <w:t xml:space="preserve">        If element 'PgenCounter' is present in a NETCONF</w:t>
            </w:r>
          </w:p>
          <w:p w14:paraId="6EE1F45A" w14:textId="77777777" w:rsidR="009F3611" w:rsidRPr="00C128FA" w:rsidRDefault="009F3611" w:rsidP="009F3611">
            <w:pPr>
              <w:pStyle w:val="XML1"/>
            </w:pPr>
            <w:r w:rsidRPr="00C128FA">
              <w:t xml:space="preserve">        &lt;edit-config&gt; operation 'create', 'merge' or 'replace' and</w:t>
            </w:r>
          </w:p>
          <w:p w14:paraId="6D6802B3" w14:textId="77777777" w:rsidR="009F3611" w:rsidRPr="00C128FA" w:rsidRDefault="009F3611" w:rsidP="009F3611">
            <w:pPr>
              <w:pStyle w:val="XML1"/>
            </w:pPr>
            <w:r w:rsidRPr="00C128FA">
              <w:t xml:space="preserve">        this element is missing, a 'data-missing' error is</w:t>
            </w:r>
          </w:p>
          <w:p w14:paraId="4A3C7D58" w14:textId="77777777" w:rsidR="009F3611" w:rsidRPr="00C128FA" w:rsidRDefault="009F3611" w:rsidP="009F3611">
            <w:pPr>
              <w:pStyle w:val="XML1"/>
            </w:pPr>
            <w:r w:rsidRPr="00C128FA">
              <w:t xml:space="preserve">        returned.";</w:t>
            </w:r>
          </w:p>
          <w:p w14:paraId="0DA17D9A" w14:textId="77777777" w:rsidR="009F3611" w:rsidRPr="00C128FA" w:rsidRDefault="009F3611" w:rsidP="009F3611">
            <w:pPr>
              <w:pStyle w:val="XML1"/>
            </w:pPr>
            <w:r w:rsidRPr="00C128FA">
              <w:t xml:space="preserve">    }</w:t>
            </w:r>
          </w:p>
          <w:p w14:paraId="075C2E40" w14:textId="77777777" w:rsidR="009F3611" w:rsidRPr="00C128FA" w:rsidRDefault="009F3611" w:rsidP="009F3611">
            <w:pPr>
              <w:pStyle w:val="XML1"/>
            </w:pPr>
            <w:r w:rsidRPr="00C128FA">
              <w:t xml:space="preserve">    leaf PgenCounter {</w:t>
            </w:r>
          </w:p>
          <w:p w14:paraId="766714A7" w14:textId="77777777" w:rsidR="009F3611" w:rsidRPr="00C128FA" w:rsidRDefault="009F3611" w:rsidP="009F3611">
            <w:pPr>
              <w:pStyle w:val="XML1"/>
            </w:pPr>
            <w:r w:rsidRPr="00C128FA">
              <w:t xml:space="preserve">      when "count(../Seed) != 0";</w:t>
            </w:r>
          </w:p>
          <w:p w14:paraId="6B904ED7" w14:textId="77777777" w:rsidR="009F3611" w:rsidRPr="00C128FA" w:rsidRDefault="009F3611" w:rsidP="009F3611">
            <w:pPr>
              <w:pStyle w:val="XML1"/>
            </w:pPr>
            <w:r w:rsidRPr="00C128FA">
              <w:t xml:space="preserve">      type binary;</w:t>
            </w:r>
          </w:p>
          <w:p w14:paraId="1A2D77D5" w14:textId="77777777" w:rsidR="009F3611" w:rsidRPr="00C128FA" w:rsidRDefault="009F3611" w:rsidP="009F3611">
            <w:pPr>
              <w:pStyle w:val="XML1"/>
            </w:pPr>
            <w:r w:rsidRPr="00C128FA">
              <w:t xml:space="preserve">      mandatory true;</w:t>
            </w:r>
          </w:p>
          <w:p w14:paraId="5D5AE53E" w14:textId="77777777" w:rsidR="009F3611" w:rsidRPr="00C128FA" w:rsidRDefault="009F3611" w:rsidP="009F3611">
            <w:pPr>
              <w:pStyle w:val="XML1"/>
            </w:pPr>
            <w:r w:rsidRPr="00C128FA">
              <w:t xml:space="preserve">      description "This element is optional. It MUST be present in</w:t>
            </w:r>
          </w:p>
          <w:p w14:paraId="03196494" w14:textId="77777777" w:rsidR="009F3611" w:rsidRPr="00C128FA" w:rsidRDefault="009F3611" w:rsidP="009F3611">
            <w:pPr>
              <w:pStyle w:val="XML1"/>
            </w:pPr>
            <w:r w:rsidRPr="00C128FA">
              <w:t xml:space="preserve">        the NETCONF data store, if the element 'Seed' is present.</w:t>
            </w:r>
          </w:p>
          <w:p w14:paraId="00342835" w14:textId="77777777" w:rsidR="009F3611" w:rsidRPr="00C128FA" w:rsidRDefault="009F3611" w:rsidP="009F3611">
            <w:pPr>
              <w:pStyle w:val="XML1"/>
            </w:pPr>
            <w:r w:rsidRPr="00C128FA">
              <w:t xml:space="preserve">        </w:t>
            </w:r>
          </w:p>
          <w:p w14:paraId="6BF733B3" w14:textId="77777777" w:rsidR="009F3611" w:rsidRPr="00C128FA" w:rsidRDefault="009F3611" w:rsidP="009F3611">
            <w:pPr>
              <w:pStyle w:val="XML1"/>
            </w:pPr>
            <w:r w:rsidRPr="00C128FA">
              <w:t xml:space="preserve">        If element 'Seed' is present in a NETCONF &lt;edit-config&gt;</w:t>
            </w:r>
          </w:p>
          <w:p w14:paraId="05873E94" w14:textId="77777777" w:rsidR="009F3611" w:rsidRPr="00C128FA" w:rsidRDefault="009F3611" w:rsidP="009F3611">
            <w:pPr>
              <w:pStyle w:val="XML1"/>
            </w:pPr>
            <w:r w:rsidRPr="00C128FA">
              <w:t xml:space="preserve">        operation 'create', 'merge' or 'replace' and this element</w:t>
            </w:r>
          </w:p>
          <w:p w14:paraId="30787448" w14:textId="77777777" w:rsidR="009F3611" w:rsidRPr="00C128FA" w:rsidRDefault="009F3611" w:rsidP="009F3611">
            <w:pPr>
              <w:pStyle w:val="XML1"/>
            </w:pPr>
            <w:r w:rsidRPr="00C128FA">
              <w:t xml:space="preserve">        is missing, a 'data-missing' error is returned.";</w:t>
            </w:r>
          </w:p>
          <w:p w14:paraId="1811B0B2" w14:textId="77777777" w:rsidR="009F3611" w:rsidRPr="00C128FA" w:rsidRDefault="009F3611" w:rsidP="009F3611">
            <w:pPr>
              <w:pStyle w:val="XML1"/>
            </w:pPr>
            <w:r w:rsidRPr="00C128FA">
              <w:t xml:space="preserve">    }</w:t>
            </w:r>
          </w:p>
          <w:p w14:paraId="79B45B87" w14:textId="77777777" w:rsidR="009F3611" w:rsidRPr="00C128FA" w:rsidRDefault="009F3611" w:rsidP="009F3611">
            <w:pPr>
              <w:pStyle w:val="XML1"/>
            </w:pPr>
            <w:r w:rsidRPr="00C128FA">
              <w:t xml:space="preserve">  }</w:t>
            </w:r>
          </w:p>
          <w:p w14:paraId="17283318" w14:textId="77777777" w:rsidR="009F3611" w:rsidRPr="00C128FA" w:rsidRDefault="009F3611" w:rsidP="009F3611">
            <w:pPr>
              <w:pStyle w:val="XML1"/>
            </w:pPr>
            <w:r w:rsidRPr="00C128FA">
              <w:t xml:space="preserve">   </w:t>
            </w:r>
          </w:p>
          <w:p w14:paraId="7C3CEC84" w14:textId="77777777" w:rsidR="009F3611" w:rsidRPr="00C128FA" w:rsidRDefault="009F3611" w:rsidP="009F3611">
            <w:pPr>
              <w:pStyle w:val="XML1"/>
            </w:pPr>
            <w:r w:rsidRPr="00C128FA">
              <w:t xml:space="preserve">  grouping RSAKeyValueType {</w:t>
            </w:r>
          </w:p>
          <w:p w14:paraId="484A8B20" w14:textId="77777777" w:rsidR="009F3611" w:rsidRPr="00C128FA" w:rsidRDefault="009F3611" w:rsidP="009F3611">
            <w:pPr>
              <w:pStyle w:val="XML1"/>
            </w:pPr>
            <w:r w:rsidRPr="00C128FA">
              <w:t xml:space="preserve">    description "RSA key values have two fields: Modulus and</w:t>
            </w:r>
          </w:p>
          <w:p w14:paraId="6EC8182C" w14:textId="77777777" w:rsidR="009F3611" w:rsidRPr="00C128FA" w:rsidRDefault="009F3611" w:rsidP="009F3611">
            <w:pPr>
              <w:pStyle w:val="XML1"/>
            </w:pPr>
            <w:r w:rsidRPr="00C128FA">
              <w:t xml:space="preserve">      Exponent.";</w:t>
            </w:r>
          </w:p>
          <w:p w14:paraId="0D54501D" w14:textId="77777777" w:rsidR="009F3611" w:rsidRPr="00C128FA" w:rsidRDefault="009F3611" w:rsidP="009F3611">
            <w:pPr>
              <w:pStyle w:val="XML1"/>
            </w:pPr>
            <w:r w:rsidRPr="00C128FA">
              <w:t xml:space="preserve">    leaf Modulus {</w:t>
            </w:r>
          </w:p>
          <w:p w14:paraId="7692333C" w14:textId="77777777" w:rsidR="009F3611" w:rsidRPr="00C128FA" w:rsidRDefault="009F3611" w:rsidP="009F3611">
            <w:pPr>
              <w:pStyle w:val="XML1"/>
            </w:pPr>
            <w:r w:rsidRPr="00C128FA">
              <w:t xml:space="preserve">      type binary;</w:t>
            </w:r>
          </w:p>
          <w:p w14:paraId="61C488AB" w14:textId="77777777" w:rsidR="009F3611" w:rsidRPr="00C128FA" w:rsidRDefault="009F3611" w:rsidP="009F3611">
            <w:pPr>
              <w:pStyle w:val="XML1"/>
            </w:pPr>
            <w:r w:rsidRPr="00C128FA">
              <w:t xml:space="preserve">      mandatory true;</w:t>
            </w:r>
          </w:p>
          <w:p w14:paraId="4BBBFC56" w14:textId="77777777" w:rsidR="009F3611" w:rsidRPr="00C128FA" w:rsidRDefault="009F3611" w:rsidP="009F3611">
            <w:pPr>
              <w:pStyle w:val="XML1"/>
            </w:pPr>
            <w:r w:rsidRPr="00C128FA">
              <w:lastRenderedPageBreak/>
              <w:t xml:space="preserve">      description "This element MUST be present in the NETCONF data</w:t>
            </w:r>
          </w:p>
          <w:p w14:paraId="05CC3E85" w14:textId="77777777" w:rsidR="009F3611" w:rsidRPr="00C128FA" w:rsidRDefault="009F3611" w:rsidP="009F3611">
            <w:pPr>
              <w:pStyle w:val="XML1"/>
            </w:pPr>
            <w:r w:rsidRPr="00C128FA">
              <w:t xml:space="preserve">        store. If this element is not present in a NETCONF</w:t>
            </w:r>
          </w:p>
          <w:p w14:paraId="07872E8A" w14:textId="77777777" w:rsidR="009F3611" w:rsidRPr="00C128FA" w:rsidRDefault="009F3611" w:rsidP="009F3611">
            <w:pPr>
              <w:pStyle w:val="XML1"/>
            </w:pPr>
            <w:r w:rsidRPr="00C128FA">
              <w:t xml:space="preserve">        &lt;edit-config&gt; operation 'create', 'merge' or 'replace' and</w:t>
            </w:r>
          </w:p>
          <w:p w14:paraId="68111CC7" w14:textId="77777777" w:rsidR="009F3611" w:rsidRPr="00C128FA" w:rsidRDefault="009F3611" w:rsidP="009F3611">
            <w:pPr>
              <w:pStyle w:val="XML1"/>
            </w:pPr>
            <w:r w:rsidRPr="00C128FA">
              <w:t xml:space="preserve">        the parent element does not exist, a 'data-missing' error</w:t>
            </w:r>
          </w:p>
          <w:p w14:paraId="7389E46B" w14:textId="77777777" w:rsidR="009F3611" w:rsidRPr="00C128FA" w:rsidRDefault="009F3611" w:rsidP="009F3611">
            <w:pPr>
              <w:pStyle w:val="XML1"/>
            </w:pPr>
            <w:r w:rsidRPr="00C128FA">
              <w:t xml:space="preserve">        is returned.";</w:t>
            </w:r>
          </w:p>
          <w:p w14:paraId="0C0CCCD1" w14:textId="77777777" w:rsidR="009F3611" w:rsidRPr="00C128FA" w:rsidRDefault="009F3611" w:rsidP="009F3611">
            <w:pPr>
              <w:pStyle w:val="XML1"/>
            </w:pPr>
            <w:r w:rsidRPr="00C128FA">
              <w:t xml:space="preserve">    }</w:t>
            </w:r>
          </w:p>
          <w:p w14:paraId="621A2FA3" w14:textId="77777777" w:rsidR="009F3611" w:rsidRPr="00C128FA" w:rsidRDefault="009F3611" w:rsidP="009F3611">
            <w:pPr>
              <w:pStyle w:val="XML1"/>
            </w:pPr>
            <w:r w:rsidRPr="00C128FA">
              <w:t xml:space="preserve">    leaf Exponent {</w:t>
            </w:r>
          </w:p>
          <w:p w14:paraId="21A26585" w14:textId="77777777" w:rsidR="009F3611" w:rsidRPr="00C128FA" w:rsidRDefault="009F3611" w:rsidP="009F3611">
            <w:pPr>
              <w:pStyle w:val="XML1"/>
            </w:pPr>
            <w:r w:rsidRPr="00C128FA">
              <w:t xml:space="preserve">      type binary;</w:t>
            </w:r>
          </w:p>
          <w:p w14:paraId="6E1D68F8" w14:textId="77777777" w:rsidR="009F3611" w:rsidRPr="00C128FA" w:rsidRDefault="009F3611" w:rsidP="009F3611">
            <w:pPr>
              <w:pStyle w:val="XML1"/>
            </w:pPr>
            <w:r w:rsidRPr="00C128FA">
              <w:t xml:space="preserve">      mandatory true;</w:t>
            </w:r>
          </w:p>
          <w:p w14:paraId="7950E122" w14:textId="77777777" w:rsidR="009F3611" w:rsidRPr="00C128FA" w:rsidRDefault="009F3611" w:rsidP="009F3611">
            <w:pPr>
              <w:pStyle w:val="XML1"/>
            </w:pPr>
            <w:r w:rsidRPr="00C128FA">
              <w:t xml:space="preserve">      description "This element MUST be present in the NETCONF data</w:t>
            </w:r>
          </w:p>
          <w:p w14:paraId="2ED9DCE6" w14:textId="77777777" w:rsidR="009F3611" w:rsidRPr="00C128FA" w:rsidRDefault="009F3611" w:rsidP="009F3611">
            <w:pPr>
              <w:pStyle w:val="XML1"/>
            </w:pPr>
            <w:r w:rsidRPr="00C128FA">
              <w:t xml:space="preserve">        store. If this element is not present in a NETCONF</w:t>
            </w:r>
          </w:p>
          <w:p w14:paraId="76FC2DA8" w14:textId="77777777" w:rsidR="009F3611" w:rsidRPr="00C128FA" w:rsidRDefault="009F3611" w:rsidP="009F3611">
            <w:pPr>
              <w:pStyle w:val="XML1"/>
            </w:pPr>
            <w:r w:rsidRPr="00C128FA">
              <w:t xml:space="preserve">        &lt;edit-config&gt; operation 'create', 'merge' or 'replace' and</w:t>
            </w:r>
          </w:p>
          <w:p w14:paraId="43707886" w14:textId="77777777" w:rsidR="009F3611" w:rsidRPr="00C128FA" w:rsidRDefault="009F3611" w:rsidP="009F3611">
            <w:pPr>
              <w:pStyle w:val="XML1"/>
            </w:pPr>
            <w:r w:rsidRPr="00C128FA">
              <w:t xml:space="preserve">        the parent element does not exist, a 'data-missing' error</w:t>
            </w:r>
          </w:p>
          <w:p w14:paraId="4CCC7523" w14:textId="77777777" w:rsidR="009F3611" w:rsidRPr="00C128FA" w:rsidRDefault="009F3611" w:rsidP="009F3611">
            <w:pPr>
              <w:pStyle w:val="XML1"/>
            </w:pPr>
            <w:r w:rsidRPr="00C128FA">
              <w:t xml:space="preserve">        is returned.";</w:t>
            </w:r>
          </w:p>
          <w:p w14:paraId="5AB68BFE" w14:textId="77777777" w:rsidR="009F3611" w:rsidRPr="00C128FA" w:rsidRDefault="009F3611" w:rsidP="009F3611">
            <w:pPr>
              <w:pStyle w:val="XML1"/>
            </w:pPr>
            <w:r w:rsidRPr="00C128FA">
              <w:t xml:space="preserve">    }</w:t>
            </w:r>
          </w:p>
          <w:p w14:paraId="282565AB" w14:textId="77777777" w:rsidR="009F3611" w:rsidRPr="00C128FA" w:rsidRDefault="009F3611" w:rsidP="009F3611">
            <w:pPr>
              <w:pStyle w:val="XML1"/>
            </w:pPr>
            <w:r w:rsidRPr="00C128FA">
              <w:t xml:space="preserve">  }</w:t>
            </w:r>
          </w:p>
          <w:p w14:paraId="3DBA1528" w14:textId="77777777" w:rsidR="009F3611" w:rsidRPr="00C128FA" w:rsidRDefault="009F3611" w:rsidP="009F3611">
            <w:pPr>
              <w:pStyle w:val="XML1"/>
            </w:pPr>
            <w:r w:rsidRPr="00C128FA">
              <w:t xml:space="preserve">  </w:t>
            </w:r>
          </w:p>
          <w:p w14:paraId="26CA76AD" w14:textId="77777777" w:rsidR="009F3611" w:rsidRPr="00C128FA" w:rsidRDefault="009F3611" w:rsidP="009F3611">
            <w:pPr>
              <w:pStyle w:val="XML1"/>
            </w:pPr>
            <w:r w:rsidRPr="00C128FA">
              <w:t xml:space="preserve">  grouping OFFlowTableType {</w:t>
            </w:r>
          </w:p>
          <w:p w14:paraId="403787D7" w14:textId="77777777" w:rsidR="009F3611" w:rsidRPr="00C128FA" w:rsidRDefault="009F3611" w:rsidP="009F3611">
            <w:pPr>
              <w:pStyle w:val="XML1"/>
            </w:pPr>
            <w:r w:rsidRPr="00C128FA">
              <w:t xml:space="preserve">    description "Representation of an OpenFlow Flow Table Resource.</w:t>
            </w:r>
          </w:p>
          <w:p w14:paraId="2D631767" w14:textId="77777777" w:rsidR="009F3611" w:rsidRPr="00C128FA" w:rsidRDefault="009F3611" w:rsidP="009F3611">
            <w:pPr>
              <w:pStyle w:val="XML1"/>
            </w:pPr>
          </w:p>
          <w:p w14:paraId="4D858B28" w14:textId="77777777" w:rsidR="009F3611" w:rsidRPr="00C128FA" w:rsidRDefault="009F3611" w:rsidP="009F3611">
            <w:pPr>
              <w:pStyle w:val="XML1"/>
            </w:pPr>
            <w:r w:rsidRPr="00C128FA">
              <w:t xml:space="preserve">      Elements in the type OFFlowTableType are not configurable and</w:t>
            </w:r>
          </w:p>
          <w:p w14:paraId="173854FA" w14:textId="77777777" w:rsidR="009F3611" w:rsidRPr="00C128FA" w:rsidRDefault="009F3611" w:rsidP="009F3611">
            <w:pPr>
              <w:pStyle w:val="XML1"/>
            </w:pPr>
            <w:r w:rsidRPr="00C128FA">
              <w:t xml:space="preserve">      can only be retrieved by NETCONF &lt;get&gt; operations. Attemps to</w:t>
            </w:r>
          </w:p>
          <w:p w14:paraId="6720AD52" w14:textId="77777777" w:rsidR="009F3611" w:rsidRPr="00C128FA" w:rsidRDefault="009F3611" w:rsidP="009F3611">
            <w:pPr>
              <w:pStyle w:val="XML1"/>
            </w:pPr>
            <w:r w:rsidRPr="00C128FA">
              <w:t xml:space="preserve">      modify this element and its children with a NETCONF</w:t>
            </w:r>
          </w:p>
          <w:p w14:paraId="6BA60CF6" w14:textId="77777777" w:rsidR="009F3611" w:rsidRPr="00C128FA" w:rsidRDefault="009F3611" w:rsidP="009F3611">
            <w:pPr>
              <w:pStyle w:val="XML1"/>
            </w:pPr>
            <w:r w:rsidRPr="00C128FA">
              <w:t xml:space="preserve">      &lt;edit-config&gt; operation MUST result in an</w:t>
            </w:r>
          </w:p>
          <w:p w14:paraId="5C4C21F7" w14:textId="77777777" w:rsidR="009F3611" w:rsidRPr="00C128FA" w:rsidRDefault="009F3611" w:rsidP="009F3611">
            <w:pPr>
              <w:pStyle w:val="XML1"/>
            </w:pPr>
            <w:r w:rsidRPr="00C128FA">
              <w:t xml:space="preserve">      'operation-not-supported' error with type 'application'.";</w:t>
            </w:r>
          </w:p>
          <w:p w14:paraId="6FBFF072" w14:textId="77777777" w:rsidR="009F3611" w:rsidRPr="00C128FA" w:rsidRDefault="009F3611" w:rsidP="009F3611">
            <w:pPr>
              <w:pStyle w:val="XML1"/>
            </w:pPr>
            <w:r w:rsidRPr="00C128FA">
              <w:t xml:space="preserve">    uses OFResourceType;</w:t>
            </w:r>
          </w:p>
          <w:p w14:paraId="31783EF3" w14:textId="77777777" w:rsidR="009F3611" w:rsidRPr="00C128FA" w:rsidRDefault="009F3611" w:rsidP="009F3611">
            <w:pPr>
              <w:pStyle w:val="XML1"/>
            </w:pPr>
            <w:r w:rsidRPr="00C128FA">
              <w:t xml:space="preserve">    leaf max-entries {</w:t>
            </w:r>
          </w:p>
          <w:p w14:paraId="6D13BB94" w14:textId="77777777" w:rsidR="009F3611" w:rsidRPr="00C128FA" w:rsidRDefault="009F3611" w:rsidP="009F3611">
            <w:pPr>
              <w:pStyle w:val="XML1"/>
            </w:pPr>
            <w:r w:rsidRPr="00C128FA">
              <w:t xml:space="preserve">      type uint8;</w:t>
            </w:r>
          </w:p>
          <w:p w14:paraId="29100BA9" w14:textId="77777777" w:rsidR="009F3611" w:rsidRPr="00C128FA" w:rsidRDefault="009F3611" w:rsidP="009F3611">
            <w:pPr>
              <w:pStyle w:val="XML1"/>
            </w:pPr>
            <w:r w:rsidRPr="00C128FA">
              <w:t xml:space="preserve">      description "The maximum number of flow entries supported by</w:t>
            </w:r>
          </w:p>
          <w:p w14:paraId="679C25A3" w14:textId="77777777" w:rsidR="009F3611" w:rsidRPr="00C128FA" w:rsidRDefault="009F3611" w:rsidP="009F3611">
            <w:pPr>
              <w:pStyle w:val="XML1"/>
            </w:pPr>
            <w:r w:rsidRPr="00C128FA">
              <w:t xml:space="preserve">        the flow table.";</w:t>
            </w:r>
          </w:p>
          <w:p w14:paraId="6C5CD6D9" w14:textId="77777777" w:rsidR="009F3611" w:rsidRPr="00C128FA" w:rsidRDefault="009F3611" w:rsidP="009F3611">
            <w:pPr>
              <w:pStyle w:val="XML1"/>
            </w:pPr>
            <w:r w:rsidRPr="00C128FA">
              <w:t xml:space="preserve">    }</w:t>
            </w:r>
          </w:p>
          <w:p w14:paraId="40AB2D9B" w14:textId="77777777" w:rsidR="009F3611" w:rsidRPr="00C128FA" w:rsidRDefault="009F3611" w:rsidP="009F3611">
            <w:pPr>
              <w:pStyle w:val="XML1"/>
            </w:pPr>
            <w:r w:rsidRPr="00C128FA">
              <w:t xml:space="preserve">    container next-tables {</w:t>
            </w:r>
          </w:p>
          <w:p w14:paraId="02016702" w14:textId="77777777" w:rsidR="009F3611" w:rsidRPr="00C128FA" w:rsidRDefault="009F3611" w:rsidP="009F3611">
            <w:pPr>
              <w:pStyle w:val="XML1"/>
            </w:pPr>
            <w:r w:rsidRPr="00C128FA">
              <w:t xml:space="preserve">      leaf-list table-id {</w:t>
            </w:r>
          </w:p>
          <w:p w14:paraId="0AD96716" w14:textId="77777777" w:rsidR="009F3611" w:rsidRPr="00C128FA" w:rsidRDefault="009F3611" w:rsidP="009F3611">
            <w:pPr>
              <w:pStyle w:val="XML1"/>
            </w:pPr>
            <w:r w:rsidRPr="00C128FA">
              <w:t xml:space="preserve">        type inet:uri;</w:t>
            </w:r>
          </w:p>
          <w:p w14:paraId="515462AD" w14:textId="77777777" w:rsidR="009F3611" w:rsidRPr="00C128FA" w:rsidRDefault="009F3611" w:rsidP="009F3611">
            <w:pPr>
              <w:pStyle w:val="XML1"/>
            </w:pPr>
            <w:r w:rsidRPr="00C128FA">
              <w:t xml:space="preserve">      }</w:t>
            </w:r>
          </w:p>
          <w:p w14:paraId="2D5A73B6" w14:textId="77777777" w:rsidR="009F3611" w:rsidRPr="00C128FA" w:rsidRDefault="009F3611" w:rsidP="009F3611">
            <w:pPr>
              <w:pStyle w:val="XML1"/>
            </w:pPr>
            <w:r w:rsidRPr="00C128FA">
              <w:t xml:space="preserve">      description "An array of resource-ids of all flow tables that</w:t>
            </w:r>
          </w:p>
          <w:p w14:paraId="0215D4C1" w14:textId="77777777" w:rsidR="009F3611" w:rsidRPr="00C128FA" w:rsidRDefault="009F3611" w:rsidP="009F3611">
            <w:pPr>
              <w:pStyle w:val="XML1"/>
            </w:pPr>
            <w:r w:rsidRPr="00C128FA">
              <w:t xml:space="preserve">        can be directly reached from this table using the </w:t>
            </w:r>
          </w:p>
          <w:p w14:paraId="1A8F961B" w14:textId="77777777" w:rsidR="009F3611" w:rsidRPr="00C128FA" w:rsidRDefault="009F3611" w:rsidP="009F3611">
            <w:pPr>
              <w:pStyle w:val="XML1"/>
            </w:pPr>
            <w:r w:rsidRPr="00C128FA">
              <w:t xml:space="preserve">        'goto-table' instruction.";</w:t>
            </w:r>
          </w:p>
          <w:p w14:paraId="117E40D0" w14:textId="77777777" w:rsidR="009F3611" w:rsidRPr="00C128FA" w:rsidRDefault="009F3611" w:rsidP="009F3611">
            <w:pPr>
              <w:pStyle w:val="XML1"/>
            </w:pPr>
            <w:r w:rsidRPr="00C128FA">
              <w:t xml:space="preserve">    }</w:t>
            </w:r>
          </w:p>
          <w:p w14:paraId="33891C1E" w14:textId="77777777" w:rsidR="009F3611" w:rsidRPr="00C128FA" w:rsidRDefault="009F3611" w:rsidP="009F3611">
            <w:pPr>
              <w:pStyle w:val="XML1"/>
            </w:pPr>
            <w:r w:rsidRPr="00C128FA">
              <w:t xml:space="preserve">    container instructions {</w:t>
            </w:r>
          </w:p>
          <w:p w14:paraId="2E08795A" w14:textId="77777777" w:rsidR="009F3611" w:rsidRPr="00C128FA" w:rsidRDefault="009F3611" w:rsidP="009F3611">
            <w:pPr>
              <w:pStyle w:val="XML1"/>
            </w:pPr>
            <w:r w:rsidRPr="00C128FA">
              <w:t xml:space="preserve">      leaf-list type {</w:t>
            </w:r>
          </w:p>
          <w:p w14:paraId="16242BFE" w14:textId="77777777" w:rsidR="009F3611" w:rsidRPr="00C128FA" w:rsidRDefault="009F3611" w:rsidP="009F3611">
            <w:pPr>
              <w:pStyle w:val="XML1"/>
            </w:pPr>
            <w:r w:rsidRPr="00C128FA">
              <w:t xml:space="preserve">        type OFInstructionType;</w:t>
            </w:r>
          </w:p>
          <w:p w14:paraId="04B86EE4" w14:textId="77777777" w:rsidR="009F3611" w:rsidRPr="00C128FA" w:rsidRDefault="009F3611" w:rsidP="009F3611">
            <w:pPr>
              <w:pStyle w:val="XML1"/>
            </w:pPr>
            <w:r w:rsidRPr="00C128FA">
              <w:t xml:space="preserve">      }</w:t>
            </w:r>
          </w:p>
          <w:p w14:paraId="3282DC79" w14:textId="77777777" w:rsidR="009F3611" w:rsidRPr="00C128FA" w:rsidRDefault="009F3611" w:rsidP="009F3611">
            <w:pPr>
              <w:pStyle w:val="XML1"/>
            </w:pPr>
            <w:r w:rsidRPr="00C128FA">
              <w:t xml:space="preserve">      description "The list of all instruction types supported by</w:t>
            </w:r>
          </w:p>
          <w:p w14:paraId="6150D7E9" w14:textId="77777777" w:rsidR="009F3611" w:rsidRPr="00C128FA" w:rsidRDefault="009F3611" w:rsidP="009F3611">
            <w:pPr>
              <w:pStyle w:val="XML1"/>
            </w:pPr>
            <w:r w:rsidRPr="00C128FA">
              <w:t xml:space="preserve">        the flow table.";</w:t>
            </w:r>
          </w:p>
          <w:p w14:paraId="7577EA32" w14:textId="77777777" w:rsidR="009F3611" w:rsidRPr="00C128FA" w:rsidRDefault="009F3611" w:rsidP="009F3611">
            <w:pPr>
              <w:pStyle w:val="XML1"/>
            </w:pPr>
            <w:r w:rsidRPr="00C128FA">
              <w:t xml:space="preserve">    }</w:t>
            </w:r>
          </w:p>
          <w:p w14:paraId="1460773A" w14:textId="77777777" w:rsidR="009F3611" w:rsidRPr="00C128FA" w:rsidRDefault="009F3611" w:rsidP="009F3611">
            <w:pPr>
              <w:pStyle w:val="XML1"/>
            </w:pPr>
            <w:r w:rsidRPr="00C128FA">
              <w:t xml:space="preserve">    container matches {</w:t>
            </w:r>
          </w:p>
          <w:p w14:paraId="53CAB7AC" w14:textId="77777777" w:rsidR="009F3611" w:rsidRPr="00C128FA" w:rsidRDefault="009F3611" w:rsidP="009F3611">
            <w:pPr>
              <w:pStyle w:val="XML1"/>
            </w:pPr>
            <w:r w:rsidRPr="00C128FA">
              <w:t xml:space="preserve">      leaf-list type {</w:t>
            </w:r>
          </w:p>
          <w:p w14:paraId="22F525E4" w14:textId="77777777" w:rsidR="009F3611" w:rsidRPr="00C128FA" w:rsidRDefault="009F3611" w:rsidP="009F3611">
            <w:pPr>
              <w:pStyle w:val="XML1"/>
            </w:pPr>
            <w:r w:rsidRPr="00C128FA">
              <w:t xml:space="preserve">        type OFMatchFieldType;</w:t>
            </w:r>
          </w:p>
          <w:p w14:paraId="31BB5E97" w14:textId="77777777" w:rsidR="009F3611" w:rsidRPr="00C128FA" w:rsidRDefault="009F3611" w:rsidP="009F3611">
            <w:pPr>
              <w:pStyle w:val="XML1"/>
            </w:pPr>
            <w:r w:rsidRPr="00C128FA">
              <w:t xml:space="preserve">      }</w:t>
            </w:r>
          </w:p>
          <w:p w14:paraId="7C289A9F" w14:textId="77777777" w:rsidR="009F3611" w:rsidRPr="00C128FA" w:rsidRDefault="009F3611" w:rsidP="009F3611">
            <w:pPr>
              <w:pStyle w:val="XML1"/>
            </w:pPr>
            <w:r w:rsidRPr="00C128FA">
              <w:t xml:space="preserve">      description "The list of all match types supported by the</w:t>
            </w:r>
          </w:p>
          <w:p w14:paraId="3CC0C8D0" w14:textId="77777777" w:rsidR="009F3611" w:rsidRPr="00C128FA" w:rsidRDefault="009F3611" w:rsidP="009F3611">
            <w:pPr>
              <w:pStyle w:val="XML1"/>
            </w:pPr>
            <w:r w:rsidRPr="00C128FA">
              <w:t xml:space="preserve">        flow table.";</w:t>
            </w:r>
          </w:p>
          <w:p w14:paraId="4AE4A190" w14:textId="77777777" w:rsidR="009F3611" w:rsidRPr="00C128FA" w:rsidRDefault="009F3611" w:rsidP="009F3611">
            <w:pPr>
              <w:pStyle w:val="XML1"/>
            </w:pPr>
            <w:r w:rsidRPr="00C128FA">
              <w:t xml:space="preserve">    }</w:t>
            </w:r>
          </w:p>
          <w:p w14:paraId="4016EE86" w14:textId="77777777" w:rsidR="009F3611" w:rsidRPr="00C128FA" w:rsidRDefault="009F3611" w:rsidP="009F3611">
            <w:pPr>
              <w:pStyle w:val="XML1"/>
            </w:pPr>
            <w:r w:rsidRPr="00C128FA">
              <w:t xml:space="preserve">    container write-actions {</w:t>
            </w:r>
          </w:p>
          <w:p w14:paraId="4AC96305" w14:textId="77777777" w:rsidR="009F3611" w:rsidRPr="00C128FA" w:rsidRDefault="009F3611" w:rsidP="009F3611">
            <w:pPr>
              <w:pStyle w:val="XML1"/>
            </w:pPr>
            <w:r w:rsidRPr="00C128FA">
              <w:t xml:space="preserve">      leaf-list type {</w:t>
            </w:r>
          </w:p>
          <w:p w14:paraId="2AE89694" w14:textId="77777777" w:rsidR="009F3611" w:rsidRPr="00C128FA" w:rsidRDefault="009F3611" w:rsidP="009F3611">
            <w:pPr>
              <w:pStyle w:val="XML1"/>
            </w:pPr>
            <w:r w:rsidRPr="00C128FA">
              <w:t xml:space="preserve">        type OFActionType;</w:t>
            </w:r>
          </w:p>
          <w:p w14:paraId="37E5647D" w14:textId="77777777" w:rsidR="009F3611" w:rsidRPr="00C128FA" w:rsidRDefault="009F3611" w:rsidP="009F3611">
            <w:pPr>
              <w:pStyle w:val="XML1"/>
            </w:pPr>
            <w:r w:rsidRPr="00C128FA">
              <w:lastRenderedPageBreak/>
              <w:t xml:space="preserve">      }</w:t>
            </w:r>
          </w:p>
          <w:p w14:paraId="764CD624" w14:textId="77777777" w:rsidR="009F3611" w:rsidRPr="00C128FA" w:rsidRDefault="009F3611" w:rsidP="009F3611">
            <w:pPr>
              <w:pStyle w:val="XML1"/>
            </w:pPr>
            <w:r w:rsidRPr="00C128FA">
              <w:t xml:space="preserve">      description "The list of all write action types supported by</w:t>
            </w:r>
          </w:p>
          <w:p w14:paraId="7CC00EE6" w14:textId="77777777" w:rsidR="009F3611" w:rsidRPr="00C128FA" w:rsidRDefault="009F3611" w:rsidP="009F3611">
            <w:pPr>
              <w:pStyle w:val="XML1"/>
            </w:pPr>
            <w:r w:rsidRPr="00C128FA">
              <w:t xml:space="preserve">        the flow table.";</w:t>
            </w:r>
          </w:p>
          <w:p w14:paraId="6F087614" w14:textId="77777777" w:rsidR="009F3611" w:rsidRPr="00C128FA" w:rsidRDefault="009F3611" w:rsidP="009F3611">
            <w:pPr>
              <w:pStyle w:val="XML1"/>
            </w:pPr>
            <w:r w:rsidRPr="00C128FA">
              <w:t xml:space="preserve">    }</w:t>
            </w:r>
          </w:p>
          <w:p w14:paraId="32A6C617" w14:textId="77777777" w:rsidR="009F3611" w:rsidRPr="00C128FA" w:rsidRDefault="009F3611" w:rsidP="009F3611">
            <w:pPr>
              <w:pStyle w:val="XML1"/>
            </w:pPr>
            <w:r w:rsidRPr="00C128FA">
              <w:t xml:space="preserve">    container apply-actions {</w:t>
            </w:r>
          </w:p>
          <w:p w14:paraId="430A3EB1" w14:textId="77777777" w:rsidR="009F3611" w:rsidRPr="00C128FA" w:rsidRDefault="009F3611" w:rsidP="009F3611">
            <w:pPr>
              <w:pStyle w:val="XML1"/>
            </w:pPr>
            <w:r w:rsidRPr="00C128FA">
              <w:t xml:space="preserve">      leaf-list type {</w:t>
            </w:r>
          </w:p>
          <w:p w14:paraId="7B13DA13" w14:textId="77777777" w:rsidR="009F3611" w:rsidRPr="00C128FA" w:rsidRDefault="009F3611" w:rsidP="009F3611">
            <w:pPr>
              <w:pStyle w:val="XML1"/>
            </w:pPr>
            <w:r w:rsidRPr="00C128FA">
              <w:t xml:space="preserve">        type OFActionType;</w:t>
            </w:r>
          </w:p>
          <w:p w14:paraId="43A1F992" w14:textId="77777777" w:rsidR="009F3611" w:rsidRPr="00C128FA" w:rsidRDefault="009F3611" w:rsidP="009F3611">
            <w:pPr>
              <w:pStyle w:val="XML1"/>
            </w:pPr>
            <w:r w:rsidRPr="00C128FA">
              <w:t xml:space="preserve">      }</w:t>
            </w:r>
          </w:p>
          <w:p w14:paraId="37F03AD2" w14:textId="77777777" w:rsidR="009F3611" w:rsidRPr="00C128FA" w:rsidRDefault="009F3611" w:rsidP="009F3611">
            <w:pPr>
              <w:pStyle w:val="XML1"/>
            </w:pPr>
            <w:r w:rsidRPr="00C128FA">
              <w:t xml:space="preserve">      description "The list of all apply action types supported by</w:t>
            </w:r>
          </w:p>
          <w:p w14:paraId="160D4988" w14:textId="77777777" w:rsidR="009F3611" w:rsidRPr="00C128FA" w:rsidRDefault="009F3611" w:rsidP="009F3611">
            <w:pPr>
              <w:pStyle w:val="XML1"/>
            </w:pPr>
            <w:r w:rsidRPr="00C128FA">
              <w:t xml:space="preserve">        the flow table.";</w:t>
            </w:r>
          </w:p>
          <w:p w14:paraId="16CAA593" w14:textId="77777777" w:rsidR="009F3611" w:rsidRPr="00C128FA" w:rsidRDefault="009F3611" w:rsidP="009F3611">
            <w:pPr>
              <w:pStyle w:val="XML1"/>
            </w:pPr>
            <w:r w:rsidRPr="00C128FA">
              <w:t xml:space="preserve">    }</w:t>
            </w:r>
          </w:p>
          <w:p w14:paraId="773EB098" w14:textId="77777777" w:rsidR="009F3611" w:rsidRPr="00C128FA" w:rsidRDefault="009F3611" w:rsidP="009F3611">
            <w:pPr>
              <w:pStyle w:val="XML1"/>
            </w:pPr>
            <w:r w:rsidRPr="00C128FA">
              <w:t xml:space="preserve">    container write-setfields {</w:t>
            </w:r>
          </w:p>
          <w:p w14:paraId="3B09C043" w14:textId="77777777" w:rsidR="009F3611" w:rsidRPr="00C128FA" w:rsidRDefault="009F3611" w:rsidP="009F3611">
            <w:pPr>
              <w:pStyle w:val="XML1"/>
            </w:pPr>
            <w:r w:rsidRPr="00C128FA">
              <w:t xml:space="preserve">      leaf-list type {</w:t>
            </w:r>
          </w:p>
          <w:p w14:paraId="0021ACBA" w14:textId="77777777" w:rsidR="009F3611" w:rsidRPr="00C128FA" w:rsidRDefault="009F3611" w:rsidP="009F3611">
            <w:pPr>
              <w:pStyle w:val="XML1"/>
            </w:pPr>
            <w:r w:rsidRPr="00C128FA">
              <w:t xml:space="preserve">        type OFMatchFieldType;</w:t>
            </w:r>
          </w:p>
          <w:p w14:paraId="26EBFBA4" w14:textId="77777777" w:rsidR="009F3611" w:rsidRPr="00C128FA" w:rsidRDefault="009F3611" w:rsidP="009F3611">
            <w:pPr>
              <w:pStyle w:val="XML1"/>
            </w:pPr>
            <w:r w:rsidRPr="00C128FA">
              <w:t xml:space="preserve">      }</w:t>
            </w:r>
          </w:p>
          <w:p w14:paraId="46219287" w14:textId="77777777" w:rsidR="009F3611" w:rsidRPr="00C128FA" w:rsidRDefault="009F3611" w:rsidP="009F3611">
            <w:pPr>
              <w:pStyle w:val="XML1"/>
            </w:pPr>
            <w:r w:rsidRPr="00C128FA">
              <w:t xml:space="preserve">      description "The list of all 'set-field' action types </w:t>
            </w:r>
          </w:p>
          <w:p w14:paraId="10FF2601" w14:textId="77777777" w:rsidR="009F3611" w:rsidRPr="00C128FA" w:rsidRDefault="009F3611" w:rsidP="009F3611">
            <w:pPr>
              <w:pStyle w:val="XML1"/>
            </w:pPr>
            <w:r w:rsidRPr="00C128FA">
              <w:t xml:space="preserve">        supported by the table using write actions.";</w:t>
            </w:r>
          </w:p>
          <w:p w14:paraId="2761A97D" w14:textId="77777777" w:rsidR="009F3611" w:rsidRPr="00C128FA" w:rsidRDefault="009F3611" w:rsidP="009F3611">
            <w:pPr>
              <w:pStyle w:val="XML1"/>
            </w:pPr>
            <w:r w:rsidRPr="00C128FA">
              <w:t xml:space="preserve">    }</w:t>
            </w:r>
          </w:p>
          <w:p w14:paraId="68AFF1EE" w14:textId="77777777" w:rsidR="009F3611" w:rsidRPr="00C128FA" w:rsidRDefault="009F3611" w:rsidP="009F3611">
            <w:pPr>
              <w:pStyle w:val="XML1"/>
            </w:pPr>
            <w:r w:rsidRPr="00C128FA">
              <w:t xml:space="preserve">    container apply-setfields {</w:t>
            </w:r>
          </w:p>
          <w:p w14:paraId="40E12947" w14:textId="77777777" w:rsidR="009F3611" w:rsidRPr="00C128FA" w:rsidRDefault="009F3611" w:rsidP="009F3611">
            <w:pPr>
              <w:pStyle w:val="XML1"/>
            </w:pPr>
            <w:r w:rsidRPr="00C128FA">
              <w:t xml:space="preserve">      leaf-list type {</w:t>
            </w:r>
          </w:p>
          <w:p w14:paraId="18F95F43" w14:textId="77777777" w:rsidR="009F3611" w:rsidRPr="00C128FA" w:rsidRDefault="009F3611" w:rsidP="009F3611">
            <w:pPr>
              <w:pStyle w:val="XML1"/>
            </w:pPr>
            <w:r w:rsidRPr="00C128FA">
              <w:t xml:space="preserve">        type OFMatchFieldType;</w:t>
            </w:r>
          </w:p>
          <w:p w14:paraId="31C85858" w14:textId="77777777" w:rsidR="009F3611" w:rsidRPr="00C128FA" w:rsidRDefault="009F3611" w:rsidP="009F3611">
            <w:pPr>
              <w:pStyle w:val="XML1"/>
            </w:pPr>
            <w:r w:rsidRPr="00C128FA">
              <w:t xml:space="preserve">      }</w:t>
            </w:r>
          </w:p>
          <w:p w14:paraId="6DF1FAFD" w14:textId="77777777" w:rsidR="009F3611" w:rsidRPr="00C128FA" w:rsidRDefault="009F3611" w:rsidP="009F3611">
            <w:pPr>
              <w:pStyle w:val="XML1"/>
            </w:pPr>
            <w:r w:rsidRPr="00C128FA">
              <w:t xml:space="preserve">      description "The list of all 'set-field' action types </w:t>
            </w:r>
          </w:p>
          <w:p w14:paraId="77369FA3" w14:textId="77777777" w:rsidR="009F3611" w:rsidRPr="00C128FA" w:rsidRDefault="009F3611" w:rsidP="009F3611">
            <w:pPr>
              <w:pStyle w:val="XML1"/>
            </w:pPr>
            <w:r w:rsidRPr="00C128FA">
              <w:t xml:space="preserve">        supported by the table using apply actions.";</w:t>
            </w:r>
          </w:p>
          <w:p w14:paraId="0597276E" w14:textId="77777777" w:rsidR="009F3611" w:rsidRPr="00C128FA" w:rsidRDefault="009F3611" w:rsidP="009F3611">
            <w:pPr>
              <w:pStyle w:val="XML1"/>
            </w:pPr>
            <w:r w:rsidRPr="00C128FA">
              <w:t xml:space="preserve">    }</w:t>
            </w:r>
          </w:p>
          <w:p w14:paraId="12D05A24" w14:textId="77777777" w:rsidR="009F3611" w:rsidRPr="00C128FA" w:rsidRDefault="009F3611" w:rsidP="009F3611">
            <w:pPr>
              <w:pStyle w:val="XML1"/>
            </w:pPr>
            <w:r w:rsidRPr="00C128FA">
              <w:t xml:space="preserve">    container wildcards {</w:t>
            </w:r>
          </w:p>
          <w:p w14:paraId="5E1ECCE0" w14:textId="77777777" w:rsidR="009F3611" w:rsidRPr="00C128FA" w:rsidRDefault="009F3611" w:rsidP="009F3611">
            <w:pPr>
              <w:pStyle w:val="XML1"/>
            </w:pPr>
            <w:r w:rsidRPr="00C128FA">
              <w:t xml:space="preserve">      leaf-list type {</w:t>
            </w:r>
          </w:p>
          <w:p w14:paraId="5EA6973F" w14:textId="77777777" w:rsidR="009F3611" w:rsidRPr="00C128FA" w:rsidRDefault="009F3611" w:rsidP="009F3611">
            <w:pPr>
              <w:pStyle w:val="XML1"/>
            </w:pPr>
            <w:r w:rsidRPr="00C128FA">
              <w:t xml:space="preserve">        type OFMatchFieldType;</w:t>
            </w:r>
          </w:p>
          <w:p w14:paraId="38053EFA" w14:textId="77777777" w:rsidR="009F3611" w:rsidRPr="00C128FA" w:rsidRDefault="009F3611" w:rsidP="009F3611">
            <w:pPr>
              <w:pStyle w:val="XML1"/>
            </w:pPr>
            <w:r w:rsidRPr="00C128FA">
              <w:t xml:space="preserve">      }</w:t>
            </w:r>
          </w:p>
          <w:p w14:paraId="3C4DD6A9" w14:textId="77777777" w:rsidR="009F3611" w:rsidRPr="00C128FA" w:rsidRDefault="009F3611" w:rsidP="009F3611">
            <w:pPr>
              <w:pStyle w:val="XML1"/>
            </w:pPr>
            <w:r w:rsidRPr="00C128FA">
              <w:t xml:space="preserve">      description "The list of all fields for which the table </w:t>
            </w:r>
          </w:p>
          <w:p w14:paraId="1130E312" w14:textId="77777777" w:rsidR="009F3611" w:rsidRPr="00C128FA" w:rsidRDefault="009F3611" w:rsidP="009F3611">
            <w:pPr>
              <w:pStyle w:val="XML1"/>
            </w:pPr>
            <w:r w:rsidRPr="00C128FA">
              <w:t xml:space="preserve">        supports wildcarding.";</w:t>
            </w:r>
          </w:p>
          <w:p w14:paraId="1B83DC91" w14:textId="77777777" w:rsidR="009F3611" w:rsidRPr="00C128FA" w:rsidRDefault="009F3611" w:rsidP="009F3611">
            <w:pPr>
              <w:pStyle w:val="XML1"/>
            </w:pPr>
            <w:r w:rsidRPr="00C128FA">
              <w:t xml:space="preserve">    }</w:t>
            </w:r>
          </w:p>
          <w:p w14:paraId="2CB174E7" w14:textId="77777777" w:rsidR="009F3611" w:rsidRPr="00C128FA" w:rsidRDefault="009F3611" w:rsidP="009F3611">
            <w:pPr>
              <w:pStyle w:val="XML1"/>
            </w:pPr>
            <w:r w:rsidRPr="00C128FA">
              <w:t xml:space="preserve">    leaf metadata-match {</w:t>
            </w:r>
          </w:p>
          <w:p w14:paraId="2EDE8DAC" w14:textId="77777777" w:rsidR="009F3611" w:rsidRPr="00C128FA" w:rsidRDefault="009F3611" w:rsidP="009F3611">
            <w:pPr>
              <w:pStyle w:val="XML1"/>
            </w:pPr>
            <w:r w:rsidRPr="00C128FA">
              <w:t xml:space="preserve">      type hex-binary;</w:t>
            </w:r>
          </w:p>
          <w:p w14:paraId="2AEDCB77" w14:textId="77777777" w:rsidR="009F3611" w:rsidRPr="00C128FA" w:rsidRDefault="009F3611" w:rsidP="009F3611">
            <w:pPr>
              <w:pStyle w:val="XML1"/>
            </w:pPr>
            <w:r w:rsidRPr="00C128FA">
              <w:t xml:space="preserve">      description "This element indicates the bits of the metadata </w:t>
            </w:r>
          </w:p>
          <w:p w14:paraId="7FA34EBF" w14:textId="77777777" w:rsidR="009F3611" w:rsidRPr="00C128FA" w:rsidRDefault="009F3611" w:rsidP="009F3611">
            <w:pPr>
              <w:pStyle w:val="XML1"/>
            </w:pPr>
            <w:r w:rsidRPr="00C128FA">
              <w:t xml:space="preserve">        field on which the flow table can match.  It is represented</w:t>
            </w:r>
          </w:p>
          <w:p w14:paraId="3710F045" w14:textId="77777777" w:rsidR="009F3611" w:rsidRPr="00C128FA" w:rsidRDefault="009F3611" w:rsidP="009F3611">
            <w:pPr>
              <w:pStyle w:val="XML1"/>
            </w:pPr>
            <w:r w:rsidRPr="00C128FA">
              <w:t xml:space="preserve">        as 64-bit integer in hexadecimal digits([0-9a-fA-F]) </w:t>
            </w:r>
          </w:p>
          <w:p w14:paraId="1FDE5CB6" w14:textId="77777777" w:rsidR="009F3611" w:rsidRPr="00C128FA" w:rsidRDefault="009F3611" w:rsidP="009F3611">
            <w:pPr>
              <w:pStyle w:val="XML1"/>
            </w:pPr>
            <w:r w:rsidRPr="00C128FA">
              <w:t xml:space="preserve">        format.";</w:t>
            </w:r>
          </w:p>
          <w:p w14:paraId="30977D32" w14:textId="77777777" w:rsidR="009F3611" w:rsidRPr="00C128FA" w:rsidRDefault="009F3611" w:rsidP="009F3611">
            <w:pPr>
              <w:pStyle w:val="XML1"/>
            </w:pPr>
            <w:r w:rsidRPr="00C128FA">
              <w:t xml:space="preserve">    }</w:t>
            </w:r>
          </w:p>
          <w:p w14:paraId="3EAAC127" w14:textId="77777777" w:rsidR="009F3611" w:rsidRPr="00C128FA" w:rsidRDefault="009F3611" w:rsidP="009F3611">
            <w:pPr>
              <w:pStyle w:val="XML1"/>
            </w:pPr>
            <w:r w:rsidRPr="00C128FA">
              <w:t xml:space="preserve">    leaf metadata-write {</w:t>
            </w:r>
          </w:p>
          <w:p w14:paraId="37C0D4C7" w14:textId="77777777" w:rsidR="009F3611" w:rsidRPr="00C128FA" w:rsidRDefault="009F3611" w:rsidP="009F3611">
            <w:pPr>
              <w:pStyle w:val="XML1"/>
            </w:pPr>
            <w:r w:rsidRPr="00C128FA">
              <w:t xml:space="preserve">      type hex-binary;</w:t>
            </w:r>
          </w:p>
          <w:p w14:paraId="7BAFA770" w14:textId="77777777" w:rsidR="009F3611" w:rsidRPr="00C128FA" w:rsidRDefault="009F3611" w:rsidP="009F3611">
            <w:pPr>
              <w:pStyle w:val="XML1"/>
            </w:pPr>
            <w:r w:rsidRPr="00C128FA">
              <w:t xml:space="preserve">      description "This element indicates the bits of the metadata </w:t>
            </w:r>
          </w:p>
          <w:p w14:paraId="1CB76907" w14:textId="77777777" w:rsidR="009F3611" w:rsidRPr="00C128FA" w:rsidRDefault="009F3611" w:rsidP="009F3611">
            <w:pPr>
              <w:pStyle w:val="XML1"/>
            </w:pPr>
            <w:r w:rsidRPr="00C128FA">
              <w:t xml:space="preserve">        field on which flow table can write using the </w:t>
            </w:r>
          </w:p>
          <w:p w14:paraId="4344F641" w14:textId="77777777" w:rsidR="009F3611" w:rsidRPr="00C128FA" w:rsidRDefault="009F3611" w:rsidP="009F3611">
            <w:pPr>
              <w:pStyle w:val="XML1"/>
            </w:pPr>
            <w:r w:rsidRPr="00C128FA">
              <w:t xml:space="preserve">        'write-metadata' instruction.  It is represented as </w:t>
            </w:r>
          </w:p>
          <w:p w14:paraId="47A7E4BE" w14:textId="77777777" w:rsidR="009F3611" w:rsidRPr="00C128FA" w:rsidRDefault="009F3611" w:rsidP="009F3611">
            <w:pPr>
              <w:pStyle w:val="XML1"/>
            </w:pPr>
            <w:r w:rsidRPr="00C128FA">
              <w:t xml:space="preserve">        64-bit integer in hexadecimal digits([0-9a-fA-F]) format.";</w:t>
            </w:r>
          </w:p>
          <w:p w14:paraId="0EFF31A8" w14:textId="77777777" w:rsidR="009F3611" w:rsidRPr="00C128FA" w:rsidRDefault="009F3611" w:rsidP="009F3611">
            <w:pPr>
              <w:pStyle w:val="XML1"/>
            </w:pPr>
            <w:r w:rsidRPr="00C128FA">
              <w:t xml:space="preserve">    }</w:t>
            </w:r>
          </w:p>
          <w:p w14:paraId="6F20AB55" w14:textId="77777777" w:rsidR="009F3611" w:rsidRPr="00C128FA" w:rsidRDefault="009F3611" w:rsidP="009F3611">
            <w:pPr>
              <w:pStyle w:val="XML1"/>
            </w:pPr>
            <w:r w:rsidRPr="00C128FA">
              <w:t xml:space="preserve">  }</w:t>
            </w:r>
          </w:p>
          <w:p w14:paraId="5359C9A6" w14:textId="77777777" w:rsidR="009F3611" w:rsidRPr="00C128FA" w:rsidRDefault="009F3611" w:rsidP="009F3611">
            <w:pPr>
              <w:pStyle w:val="XML1"/>
            </w:pPr>
            <w:r w:rsidRPr="00C128FA">
              <w:t xml:space="preserve">  </w:t>
            </w:r>
          </w:p>
          <w:p w14:paraId="3699C331" w14:textId="77777777" w:rsidR="009F3611" w:rsidRPr="00C128FA" w:rsidRDefault="009F3611" w:rsidP="009F3611">
            <w:pPr>
              <w:pStyle w:val="XML1"/>
            </w:pPr>
            <w:r w:rsidRPr="00C128FA">
              <w:t>/*****************************************************************</w:t>
            </w:r>
          </w:p>
          <w:p w14:paraId="43E1F921" w14:textId="77777777" w:rsidR="009F3611" w:rsidRPr="00C128FA" w:rsidRDefault="009F3611" w:rsidP="009F3611">
            <w:pPr>
              <w:pStyle w:val="XML1"/>
            </w:pPr>
            <w:r w:rsidRPr="00C128FA">
              <w:t xml:space="preserve"> * Main container</w:t>
            </w:r>
          </w:p>
          <w:p w14:paraId="4F1F4805" w14:textId="77777777" w:rsidR="009F3611" w:rsidRPr="00C128FA" w:rsidRDefault="009F3611" w:rsidP="009F3611">
            <w:pPr>
              <w:pStyle w:val="XML1"/>
            </w:pPr>
            <w:r w:rsidRPr="00C128FA">
              <w:t xml:space="preserve"> *****************************************************************/</w:t>
            </w:r>
          </w:p>
          <w:p w14:paraId="7E1ACA45" w14:textId="77777777" w:rsidR="009F3611" w:rsidRPr="00C128FA" w:rsidRDefault="009F3611" w:rsidP="009F3611">
            <w:pPr>
              <w:pStyle w:val="XML1"/>
            </w:pPr>
          </w:p>
          <w:p w14:paraId="64CEACD4" w14:textId="77777777" w:rsidR="009F3611" w:rsidRPr="00C128FA" w:rsidRDefault="009F3611" w:rsidP="009F3611">
            <w:pPr>
              <w:pStyle w:val="XML1"/>
            </w:pPr>
            <w:r w:rsidRPr="00C128FA">
              <w:t xml:space="preserve">  container capable-switch {</w:t>
            </w:r>
          </w:p>
          <w:p w14:paraId="67C93347" w14:textId="77777777" w:rsidR="009F3611" w:rsidRPr="00C128FA" w:rsidRDefault="009F3611" w:rsidP="009F3611">
            <w:pPr>
              <w:pStyle w:val="XML1"/>
            </w:pPr>
            <w:r w:rsidRPr="00C128FA">
              <w:t xml:space="preserve">    description "The OpenFlow Capable Switch serves as the root </w:t>
            </w:r>
          </w:p>
          <w:p w14:paraId="2CC12B12" w14:textId="77777777" w:rsidR="009F3611" w:rsidRPr="00C128FA" w:rsidRDefault="009F3611" w:rsidP="009F3611">
            <w:pPr>
              <w:pStyle w:val="XML1"/>
            </w:pPr>
            <w:r w:rsidRPr="00C128FA">
              <w:t xml:space="preserve">      element for an OpenFlow configuration.  It contains logical</w:t>
            </w:r>
          </w:p>
          <w:p w14:paraId="099E2A2F" w14:textId="77777777" w:rsidR="009F3611" w:rsidRPr="00C128FA" w:rsidRDefault="009F3611" w:rsidP="009F3611">
            <w:pPr>
              <w:pStyle w:val="XML1"/>
            </w:pPr>
            <w:r w:rsidRPr="00C128FA">
              <w:t xml:space="preserve">      switches and resources that can be assigned to logical</w:t>
            </w:r>
          </w:p>
          <w:p w14:paraId="13C4FBFB" w14:textId="77777777" w:rsidR="009F3611" w:rsidRPr="00C128FA" w:rsidRDefault="009F3611" w:rsidP="009F3611">
            <w:pPr>
              <w:pStyle w:val="XML1"/>
            </w:pPr>
            <w:r w:rsidRPr="00C128FA">
              <w:lastRenderedPageBreak/>
              <w:t xml:space="preserve">      switches.  It may have relations to OpenFlow Configuration </w:t>
            </w:r>
          </w:p>
          <w:p w14:paraId="07039ACA" w14:textId="77777777" w:rsidR="009F3611" w:rsidRPr="00C128FA" w:rsidRDefault="009F3611" w:rsidP="009F3611">
            <w:pPr>
              <w:pStyle w:val="XML1"/>
            </w:pPr>
            <w:r w:rsidRPr="00C128FA">
              <w:t xml:space="preserve">      Points.";</w:t>
            </w:r>
          </w:p>
          <w:p w14:paraId="3055D940" w14:textId="77777777" w:rsidR="009F3611" w:rsidRPr="00C128FA" w:rsidRDefault="009F3611" w:rsidP="009F3611">
            <w:pPr>
              <w:pStyle w:val="XML1"/>
            </w:pPr>
            <w:r w:rsidRPr="00C128FA">
              <w:t xml:space="preserve">    leaf id {</w:t>
            </w:r>
          </w:p>
          <w:p w14:paraId="687C49FC" w14:textId="77777777" w:rsidR="009F3611" w:rsidRPr="00C128FA" w:rsidRDefault="009F3611" w:rsidP="009F3611">
            <w:pPr>
              <w:pStyle w:val="XML1"/>
            </w:pPr>
            <w:r w:rsidRPr="00C128FA">
              <w:t xml:space="preserve">      type inet:uri;</w:t>
            </w:r>
          </w:p>
          <w:p w14:paraId="032F2B4E" w14:textId="77777777" w:rsidR="009F3611" w:rsidRPr="00C128FA" w:rsidRDefault="009F3611" w:rsidP="009F3611">
            <w:pPr>
              <w:pStyle w:val="XML1"/>
            </w:pPr>
            <w:r w:rsidRPr="00C128FA">
              <w:t xml:space="preserve">      mandatory true;</w:t>
            </w:r>
          </w:p>
          <w:p w14:paraId="439D123F" w14:textId="77777777" w:rsidR="009F3611" w:rsidRPr="00C128FA" w:rsidRDefault="009F3611" w:rsidP="009F3611">
            <w:pPr>
              <w:pStyle w:val="XML1"/>
            </w:pPr>
            <w:r w:rsidRPr="00C128FA">
              <w:t xml:space="preserve">      description "A unique but locally arbitrary identifier that</w:t>
            </w:r>
          </w:p>
          <w:p w14:paraId="7BD1DC98" w14:textId="77777777" w:rsidR="009F3611" w:rsidRPr="00C128FA" w:rsidRDefault="009F3611" w:rsidP="009F3611">
            <w:pPr>
              <w:pStyle w:val="XML1"/>
            </w:pPr>
            <w:r w:rsidRPr="00C128FA">
              <w:t xml:space="preserve">        uniquely identifies a Capable Switch within the context of </w:t>
            </w:r>
          </w:p>
          <w:p w14:paraId="3D089EAB" w14:textId="77777777" w:rsidR="009F3611" w:rsidRPr="00C128FA" w:rsidRDefault="009F3611" w:rsidP="009F3611">
            <w:pPr>
              <w:pStyle w:val="XML1"/>
            </w:pPr>
            <w:r w:rsidRPr="00C128FA">
              <w:t xml:space="preserve">        potential OpenFlow Configuration Points.  It MUST be </w:t>
            </w:r>
          </w:p>
          <w:p w14:paraId="0EBBCBBC" w14:textId="77777777" w:rsidR="009F3611" w:rsidRPr="00C128FA" w:rsidRDefault="009F3611" w:rsidP="009F3611">
            <w:pPr>
              <w:pStyle w:val="XML1"/>
            </w:pPr>
            <w:r w:rsidRPr="00C128FA">
              <w:t xml:space="preserve">        persistent across reboots of the OpenFlow Capable Switch.</w:t>
            </w:r>
          </w:p>
          <w:p w14:paraId="558394F5" w14:textId="77777777" w:rsidR="009F3611" w:rsidRPr="00C128FA" w:rsidRDefault="009F3611" w:rsidP="009F3611">
            <w:pPr>
              <w:pStyle w:val="XML1"/>
            </w:pPr>
          </w:p>
          <w:p w14:paraId="33F6548B" w14:textId="77777777" w:rsidR="009F3611" w:rsidRPr="00C128FA" w:rsidRDefault="009F3611" w:rsidP="009F3611">
            <w:pPr>
              <w:pStyle w:val="XML1"/>
            </w:pPr>
            <w:r w:rsidRPr="00C128FA">
              <w:t xml:space="preserve">        This element MUST be present in the NETCONF data store.</w:t>
            </w:r>
          </w:p>
          <w:p w14:paraId="0C1634A9" w14:textId="77777777" w:rsidR="009F3611" w:rsidRPr="00C128FA" w:rsidRDefault="009F3611" w:rsidP="009F3611">
            <w:pPr>
              <w:pStyle w:val="XML1"/>
            </w:pPr>
            <w:r w:rsidRPr="00C128FA">
              <w:t xml:space="preserve">        If this element is not present in a NETCONF &lt;edit-config&gt;</w:t>
            </w:r>
          </w:p>
          <w:p w14:paraId="4AEEFAE8" w14:textId="77777777" w:rsidR="009F3611" w:rsidRPr="00C128FA" w:rsidRDefault="009F3611" w:rsidP="009F3611">
            <w:pPr>
              <w:pStyle w:val="XML1"/>
            </w:pPr>
            <w:r w:rsidRPr="00C128FA">
              <w:t xml:space="preserve">        operation 'create', 'merge' or 'replace' and the parent</w:t>
            </w:r>
          </w:p>
          <w:p w14:paraId="4D1C6302" w14:textId="77777777" w:rsidR="009F3611" w:rsidRPr="00C128FA" w:rsidRDefault="009F3611" w:rsidP="009F3611">
            <w:pPr>
              <w:pStyle w:val="XML1"/>
            </w:pPr>
            <w:r w:rsidRPr="00C128FA">
              <w:t xml:space="preserve">        element does not exist, a 'data-missing' error is</w:t>
            </w:r>
          </w:p>
          <w:p w14:paraId="550F1D91" w14:textId="77777777" w:rsidR="009F3611" w:rsidRPr="00C128FA" w:rsidRDefault="009F3611" w:rsidP="009F3611">
            <w:pPr>
              <w:pStyle w:val="XML1"/>
            </w:pPr>
            <w:r w:rsidRPr="00C128FA">
              <w:t xml:space="preserve">        returned.";</w:t>
            </w:r>
          </w:p>
          <w:p w14:paraId="3FEE1559" w14:textId="77777777" w:rsidR="009F3611" w:rsidRPr="00C128FA" w:rsidRDefault="009F3611" w:rsidP="009F3611">
            <w:pPr>
              <w:pStyle w:val="XML1"/>
            </w:pPr>
            <w:r w:rsidRPr="00C128FA">
              <w:t xml:space="preserve">    }</w:t>
            </w:r>
          </w:p>
          <w:p w14:paraId="2BB5D0B9" w14:textId="77777777" w:rsidR="009F3611" w:rsidRPr="00C128FA" w:rsidRDefault="009F3611" w:rsidP="009F3611">
            <w:pPr>
              <w:pStyle w:val="XML1"/>
            </w:pPr>
            <w:r w:rsidRPr="00C128FA">
              <w:t xml:space="preserve">    leaf config-version {</w:t>
            </w:r>
          </w:p>
          <w:p w14:paraId="7915176E" w14:textId="77777777" w:rsidR="009F3611" w:rsidRPr="00C128FA" w:rsidRDefault="009F3611" w:rsidP="009F3611">
            <w:pPr>
              <w:pStyle w:val="XML1"/>
            </w:pPr>
            <w:r w:rsidRPr="00C128FA">
              <w:t xml:space="preserve">      type string;</w:t>
            </w:r>
          </w:p>
          <w:p w14:paraId="3930C914" w14:textId="77777777" w:rsidR="009F3611" w:rsidRPr="00C128FA" w:rsidRDefault="009F3611" w:rsidP="009F3611">
            <w:pPr>
              <w:pStyle w:val="XML1"/>
            </w:pPr>
            <w:r w:rsidRPr="00C128FA">
              <w:t xml:space="preserve">      config false;</w:t>
            </w:r>
          </w:p>
          <w:p w14:paraId="1F9ED052" w14:textId="77777777" w:rsidR="009F3611" w:rsidRPr="00C128FA" w:rsidRDefault="009F3611" w:rsidP="009F3611">
            <w:pPr>
              <w:pStyle w:val="XML1"/>
            </w:pPr>
            <w:r w:rsidRPr="00C128FA">
              <w:t xml:space="preserve">      description "The maximum supported OF-CONFIG version that is</w:t>
            </w:r>
          </w:p>
          <w:p w14:paraId="2AAA9B47" w14:textId="77777777" w:rsidR="009F3611" w:rsidRPr="00C128FA" w:rsidRDefault="009F3611" w:rsidP="009F3611">
            <w:pPr>
              <w:pStyle w:val="XML1"/>
            </w:pPr>
            <w:r w:rsidRPr="00C128FA">
              <w:t xml:space="preserve">        supported by the OpenFlow Capable Switch. For switches</w:t>
            </w:r>
          </w:p>
          <w:p w14:paraId="6E13C330" w14:textId="77777777" w:rsidR="009F3611" w:rsidRPr="00C128FA" w:rsidRDefault="009F3611" w:rsidP="009F3611">
            <w:pPr>
              <w:pStyle w:val="XML1"/>
            </w:pPr>
            <w:r w:rsidRPr="00C128FA">
              <w:t xml:space="preserve">        implementing this version of the OF-CONFIG protocol this</w:t>
            </w:r>
          </w:p>
          <w:p w14:paraId="073404D2" w14:textId="77777777" w:rsidR="009F3611" w:rsidRPr="00C128FA" w:rsidRDefault="009F3611" w:rsidP="009F3611">
            <w:pPr>
              <w:pStyle w:val="XML1"/>
            </w:pPr>
            <w:r w:rsidRPr="00C128FA">
              <w:t xml:space="preserve">        MUST always be 1.1.1.</w:t>
            </w:r>
          </w:p>
          <w:p w14:paraId="71A9B3D8" w14:textId="77777777" w:rsidR="009F3611" w:rsidRPr="00C128FA" w:rsidRDefault="009F3611" w:rsidP="009F3611">
            <w:pPr>
              <w:pStyle w:val="XML1"/>
            </w:pPr>
          </w:p>
          <w:p w14:paraId="16655138" w14:textId="77777777" w:rsidR="009F3611" w:rsidRPr="00C128FA" w:rsidRDefault="009F3611" w:rsidP="009F3611">
            <w:pPr>
              <w:pStyle w:val="XML1"/>
            </w:pPr>
            <w:r w:rsidRPr="00C128FA">
              <w:t xml:space="preserve">        This object can be used to identify the OF-CONFIG version</w:t>
            </w:r>
          </w:p>
          <w:p w14:paraId="47E98C76" w14:textId="77777777" w:rsidR="009F3611" w:rsidRPr="00C128FA" w:rsidRDefault="009F3611" w:rsidP="009F3611">
            <w:pPr>
              <w:pStyle w:val="XML1"/>
            </w:pPr>
            <w:r w:rsidRPr="00C128FA">
              <w:t xml:space="preserve">        a capable switch supports beginning with version 1.1.1 of </w:t>
            </w:r>
          </w:p>
          <w:p w14:paraId="65BE70C5" w14:textId="77777777" w:rsidR="009F3611" w:rsidRPr="00C128FA" w:rsidRDefault="009F3611" w:rsidP="009F3611">
            <w:pPr>
              <w:pStyle w:val="XML1"/>
            </w:pPr>
            <w:r w:rsidRPr="00C128FA">
              <w:t xml:space="preserve">        OF-CONFIG. In addtion the supported version can be</w:t>
            </w:r>
          </w:p>
          <w:p w14:paraId="55F9109A" w14:textId="77777777" w:rsidR="009F3611" w:rsidRPr="00C128FA" w:rsidRDefault="009F3611" w:rsidP="009F3611">
            <w:pPr>
              <w:pStyle w:val="XML1"/>
            </w:pPr>
            <w:r w:rsidRPr="00C128FA">
              <w:t xml:space="preserve">        determined by the namespace the OpenFlow Capable Switch</w:t>
            </w:r>
          </w:p>
          <w:p w14:paraId="4EFED862" w14:textId="77777777" w:rsidR="009F3611" w:rsidRPr="00C128FA" w:rsidRDefault="009F3611" w:rsidP="009F3611">
            <w:pPr>
              <w:pStyle w:val="XML1"/>
            </w:pPr>
            <w:r w:rsidRPr="00C128FA">
              <w:t xml:space="preserve">        returns to configuration request of an element (like </w:t>
            </w:r>
          </w:p>
          <w:p w14:paraId="21C00BC8" w14:textId="77777777" w:rsidR="009F3611" w:rsidRPr="00C128FA" w:rsidRDefault="009F3611" w:rsidP="009F3611">
            <w:pPr>
              <w:pStyle w:val="XML1"/>
            </w:pPr>
            <w:r w:rsidRPr="00C128FA">
              <w:t xml:space="preserve">        capable-switch) that is present in all OF-CONFIG versions</w:t>
            </w:r>
          </w:p>
          <w:p w14:paraId="5F90CBE0" w14:textId="77777777" w:rsidR="009F3611" w:rsidRPr="00C128FA" w:rsidRDefault="009F3611" w:rsidP="009F3611">
            <w:pPr>
              <w:pStyle w:val="XML1"/>
            </w:pPr>
            <w:r w:rsidRPr="00C128FA">
              <w:t xml:space="preserve">        specified so far. This is the only possiblity to identify</w:t>
            </w:r>
          </w:p>
          <w:p w14:paraId="50EA3082" w14:textId="77777777" w:rsidR="009F3611" w:rsidRPr="00C128FA" w:rsidRDefault="009F3611" w:rsidP="009F3611">
            <w:pPr>
              <w:pStyle w:val="XML1"/>
            </w:pPr>
            <w:r w:rsidRPr="00C128FA">
              <w:t xml:space="preserve">        OF-CONFIG versions prior to OF-CONFIG 1.1.1.";</w:t>
            </w:r>
          </w:p>
          <w:p w14:paraId="4353C6CA" w14:textId="77777777" w:rsidR="009F3611" w:rsidRPr="00C128FA" w:rsidRDefault="009F3611" w:rsidP="009F3611">
            <w:pPr>
              <w:pStyle w:val="XML1"/>
            </w:pPr>
            <w:r w:rsidRPr="00C128FA">
              <w:t xml:space="preserve">    }</w:t>
            </w:r>
          </w:p>
          <w:p w14:paraId="7FFE0BDF" w14:textId="77777777" w:rsidR="009F3611" w:rsidRPr="00C128FA" w:rsidRDefault="009F3611" w:rsidP="009F3611">
            <w:pPr>
              <w:pStyle w:val="XML1"/>
            </w:pPr>
            <w:r w:rsidRPr="00C128FA">
              <w:t xml:space="preserve">    container configuration-points {</w:t>
            </w:r>
          </w:p>
          <w:p w14:paraId="501A57B5" w14:textId="77777777" w:rsidR="009F3611" w:rsidRPr="00C128FA" w:rsidRDefault="009F3611" w:rsidP="009F3611">
            <w:pPr>
              <w:pStyle w:val="XML1"/>
            </w:pPr>
            <w:r w:rsidRPr="00C128FA">
              <w:t xml:space="preserve">      list configuration-point {</w:t>
            </w:r>
          </w:p>
          <w:p w14:paraId="1DA39199" w14:textId="77777777" w:rsidR="009F3611" w:rsidRPr="00C128FA" w:rsidRDefault="009F3611" w:rsidP="009F3611">
            <w:pPr>
              <w:pStyle w:val="XML1"/>
            </w:pPr>
            <w:r w:rsidRPr="00C128FA">
              <w:t xml:space="preserve">        key "id";</w:t>
            </w:r>
          </w:p>
          <w:p w14:paraId="27156211" w14:textId="77777777" w:rsidR="009F3611" w:rsidRPr="00C128FA" w:rsidRDefault="009F3611" w:rsidP="009F3611">
            <w:pPr>
              <w:pStyle w:val="XML1"/>
            </w:pPr>
            <w:r w:rsidRPr="00C128FA">
              <w:t xml:space="preserve">        description "The list of all Configuration Points known to</w:t>
            </w:r>
          </w:p>
          <w:p w14:paraId="7A5FE496" w14:textId="77777777" w:rsidR="009F3611" w:rsidRPr="00C128FA" w:rsidRDefault="009F3611" w:rsidP="009F3611">
            <w:pPr>
              <w:pStyle w:val="XML1"/>
            </w:pPr>
            <w:r w:rsidRPr="00C128FA">
              <w:t xml:space="preserve">          the OpenFlow Capable Switch that may manage it using</w:t>
            </w:r>
          </w:p>
          <w:p w14:paraId="4BD15A75" w14:textId="77777777" w:rsidR="009F3611" w:rsidRPr="00C128FA" w:rsidRDefault="009F3611" w:rsidP="009F3611">
            <w:pPr>
              <w:pStyle w:val="XML1"/>
            </w:pPr>
            <w:r w:rsidRPr="00C128FA">
              <w:t xml:space="preserve">          OF-CONFIG.</w:t>
            </w:r>
          </w:p>
          <w:p w14:paraId="39882008" w14:textId="77777777" w:rsidR="009F3611" w:rsidRPr="00C128FA" w:rsidRDefault="009F3611" w:rsidP="009F3611">
            <w:pPr>
              <w:pStyle w:val="XML1"/>
            </w:pPr>
          </w:p>
          <w:p w14:paraId="3641B177" w14:textId="77777777" w:rsidR="009F3611" w:rsidRPr="00C128FA" w:rsidRDefault="009F3611" w:rsidP="009F3611">
            <w:pPr>
              <w:pStyle w:val="XML1"/>
            </w:pPr>
            <w:r w:rsidRPr="00C128FA">
              <w:t xml:space="preserve">          The element 'id' of OFConfigurationType MUST be unique</w:t>
            </w:r>
          </w:p>
          <w:p w14:paraId="114204EA" w14:textId="77777777" w:rsidR="009F3611" w:rsidRPr="00C128FA" w:rsidRDefault="009F3611" w:rsidP="009F3611">
            <w:pPr>
              <w:pStyle w:val="XML1"/>
            </w:pPr>
            <w:r w:rsidRPr="00C128FA">
              <w:t xml:space="preserve">          within this list.";</w:t>
            </w:r>
          </w:p>
          <w:p w14:paraId="2CC340F4" w14:textId="77777777" w:rsidR="009F3611" w:rsidRPr="00C128FA" w:rsidRDefault="009F3611" w:rsidP="009F3611">
            <w:pPr>
              <w:pStyle w:val="XML1"/>
            </w:pPr>
            <w:r w:rsidRPr="00C128FA">
              <w:t xml:space="preserve">        uses OFConfigurationPointType;</w:t>
            </w:r>
          </w:p>
          <w:p w14:paraId="599F901B" w14:textId="77777777" w:rsidR="009F3611" w:rsidRPr="00C128FA" w:rsidRDefault="009F3611" w:rsidP="009F3611">
            <w:pPr>
              <w:pStyle w:val="XML1"/>
            </w:pPr>
            <w:r w:rsidRPr="00C128FA">
              <w:t xml:space="preserve">      }</w:t>
            </w:r>
          </w:p>
          <w:p w14:paraId="59682FE0" w14:textId="77777777" w:rsidR="009F3611" w:rsidRPr="00C128FA" w:rsidRDefault="009F3611" w:rsidP="009F3611">
            <w:pPr>
              <w:pStyle w:val="XML1"/>
            </w:pPr>
            <w:r w:rsidRPr="00C128FA">
              <w:t xml:space="preserve">    }</w:t>
            </w:r>
          </w:p>
          <w:p w14:paraId="0D019CF0" w14:textId="77777777" w:rsidR="009F3611" w:rsidRPr="00C128FA" w:rsidRDefault="009F3611" w:rsidP="009F3611">
            <w:pPr>
              <w:pStyle w:val="XML1"/>
            </w:pPr>
            <w:r w:rsidRPr="00C128FA">
              <w:t xml:space="preserve">    container resources {</w:t>
            </w:r>
          </w:p>
          <w:p w14:paraId="11EE60A2" w14:textId="77777777" w:rsidR="009F3611" w:rsidRPr="00C128FA" w:rsidRDefault="009F3611" w:rsidP="009F3611">
            <w:pPr>
              <w:pStyle w:val="XML1"/>
            </w:pPr>
            <w:r w:rsidRPr="00C128FA">
              <w:t xml:space="preserve">      description "A lists containing all resources of the OpenFlow</w:t>
            </w:r>
          </w:p>
          <w:p w14:paraId="00FDD83C" w14:textId="77777777" w:rsidR="009F3611" w:rsidRPr="00C128FA" w:rsidRDefault="009F3611" w:rsidP="009F3611">
            <w:pPr>
              <w:pStyle w:val="XML1"/>
            </w:pPr>
            <w:r w:rsidRPr="00C128FA">
              <w:t xml:space="preserve">        Capable Switch that can be used by OpenFlow Logical</w:t>
            </w:r>
          </w:p>
          <w:p w14:paraId="255D1DCF" w14:textId="77777777" w:rsidR="009F3611" w:rsidRPr="00C128FA" w:rsidRDefault="009F3611" w:rsidP="009F3611">
            <w:pPr>
              <w:pStyle w:val="XML1"/>
            </w:pPr>
            <w:r w:rsidRPr="00C128FA">
              <w:t xml:space="preserve">        Switches.  Resources are listed here independent of their</w:t>
            </w:r>
          </w:p>
          <w:p w14:paraId="004D67E5" w14:textId="77777777" w:rsidR="009F3611" w:rsidRPr="00C128FA" w:rsidRDefault="009F3611" w:rsidP="009F3611">
            <w:pPr>
              <w:pStyle w:val="XML1"/>
            </w:pPr>
            <w:r w:rsidRPr="00C128FA">
              <w:t xml:space="preserve">        actual assignment to OpenFlow Logical Switches.  They may</w:t>
            </w:r>
          </w:p>
          <w:p w14:paraId="34976511" w14:textId="77777777" w:rsidR="009F3611" w:rsidRPr="00C128FA" w:rsidRDefault="009F3611" w:rsidP="009F3611">
            <w:pPr>
              <w:pStyle w:val="XML1"/>
            </w:pPr>
            <w:r w:rsidRPr="00C128FA">
              <w:t xml:space="preserve">        be available to be assigned to an OpenFlow Logical Switch</w:t>
            </w:r>
          </w:p>
          <w:p w14:paraId="2F0D0718" w14:textId="77777777" w:rsidR="009F3611" w:rsidRPr="00C128FA" w:rsidRDefault="009F3611" w:rsidP="009F3611">
            <w:pPr>
              <w:pStyle w:val="XML1"/>
            </w:pPr>
            <w:r w:rsidRPr="00C128FA">
              <w:t xml:space="preserve">        or already in use by an OpenFlow Logical Switch.";</w:t>
            </w:r>
          </w:p>
          <w:p w14:paraId="21D5FFFF" w14:textId="77777777" w:rsidR="009F3611" w:rsidRPr="00C128FA" w:rsidRDefault="009F3611" w:rsidP="009F3611">
            <w:pPr>
              <w:pStyle w:val="XML1"/>
            </w:pPr>
            <w:r w:rsidRPr="00C128FA">
              <w:t xml:space="preserve">      list port {</w:t>
            </w:r>
          </w:p>
          <w:p w14:paraId="29CA946B" w14:textId="77777777" w:rsidR="009F3611" w:rsidRPr="00C128FA" w:rsidRDefault="009F3611" w:rsidP="009F3611">
            <w:pPr>
              <w:pStyle w:val="XML1"/>
            </w:pPr>
            <w:r w:rsidRPr="00C128FA">
              <w:t xml:space="preserve">        must "features/current/rate != 'other' or " +</w:t>
            </w:r>
          </w:p>
          <w:p w14:paraId="5BACA699" w14:textId="77777777" w:rsidR="009F3611" w:rsidRPr="00C128FA" w:rsidRDefault="009F3611" w:rsidP="009F3611">
            <w:pPr>
              <w:pStyle w:val="XML1"/>
            </w:pPr>
            <w:r w:rsidRPr="00C128FA">
              <w:t xml:space="preserve">          "(count(current-rate) = 1 and count(max-rate) = 1 and " +</w:t>
            </w:r>
          </w:p>
          <w:p w14:paraId="098015FD" w14:textId="77777777" w:rsidR="009F3611" w:rsidRPr="00C128FA" w:rsidRDefault="009F3611" w:rsidP="009F3611">
            <w:pPr>
              <w:pStyle w:val="XML1"/>
            </w:pPr>
            <w:r w:rsidRPr="00C128FA">
              <w:t xml:space="preserve">          " current-rate &gt; 0 and max-rate &gt; 0)" {</w:t>
            </w:r>
          </w:p>
          <w:p w14:paraId="11D830FA" w14:textId="77777777" w:rsidR="009F3611" w:rsidRPr="00C128FA" w:rsidRDefault="009F3611" w:rsidP="009F3611">
            <w:pPr>
              <w:pStyle w:val="XML1"/>
            </w:pPr>
            <w:r w:rsidRPr="00C128FA">
              <w:lastRenderedPageBreak/>
              <w:t xml:space="preserve">          error-message "current-rate and max-rate must be</w:t>
            </w:r>
          </w:p>
          <w:p w14:paraId="2DDBA4CA" w14:textId="77777777" w:rsidR="009F3611" w:rsidRPr="00C128FA" w:rsidRDefault="009F3611" w:rsidP="009F3611">
            <w:pPr>
              <w:pStyle w:val="XML1"/>
            </w:pPr>
            <w:r w:rsidRPr="00C128FA">
              <w:t xml:space="preserve">            specified and greater than 0 if rate equals 'other'";</w:t>
            </w:r>
          </w:p>
          <w:p w14:paraId="5E4D952D" w14:textId="77777777" w:rsidR="009F3611" w:rsidRPr="00C128FA" w:rsidRDefault="009F3611" w:rsidP="009F3611">
            <w:pPr>
              <w:pStyle w:val="XML1"/>
            </w:pPr>
            <w:r w:rsidRPr="00C128FA">
              <w:t xml:space="preserve">          description "current-rate and max-rate can only be</w:t>
            </w:r>
          </w:p>
          <w:p w14:paraId="6160B73D" w14:textId="77777777" w:rsidR="009F3611" w:rsidRPr="00C128FA" w:rsidRDefault="009F3611" w:rsidP="009F3611">
            <w:pPr>
              <w:pStyle w:val="XML1"/>
            </w:pPr>
            <w:r w:rsidRPr="00C128FA">
              <w:t xml:space="preserve">            present if rate = 'other', see corresponding leaf</w:t>
            </w:r>
          </w:p>
          <w:p w14:paraId="56627B79" w14:textId="77777777" w:rsidR="009F3611" w:rsidRPr="00C128FA" w:rsidRDefault="009F3611" w:rsidP="009F3611">
            <w:pPr>
              <w:pStyle w:val="XML1"/>
            </w:pPr>
            <w:r w:rsidRPr="00C128FA">
              <w:t xml:space="preserve">            descriptions. If rate = 'other', then both leafs must</w:t>
            </w:r>
          </w:p>
          <w:p w14:paraId="1B27A268" w14:textId="77777777" w:rsidR="009F3611" w:rsidRPr="00C128FA" w:rsidRDefault="009F3611" w:rsidP="009F3611">
            <w:pPr>
              <w:pStyle w:val="XML1"/>
            </w:pPr>
            <w:r w:rsidRPr="00C128FA">
              <w:t xml:space="preserve">            be set to values greater than zero.";</w:t>
            </w:r>
          </w:p>
          <w:p w14:paraId="5A8E3444" w14:textId="77777777" w:rsidR="009F3611" w:rsidRPr="00C128FA" w:rsidRDefault="009F3611" w:rsidP="009F3611">
            <w:pPr>
              <w:pStyle w:val="XML1"/>
            </w:pPr>
            <w:r w:rsidRPr="00C128FA">
              <w:t xml:space="preserve">        }</w:t>
            </w:r>
          </w:p>
          <w:p w14:paraId="1C77EF4B" w14:textId="77777777" w:rsidR="009F3611" w:rsidRPr="00C128FA" w:rsidRDefault="009F3611" w:rsidP="009F3611">
            <w:pPr>
              <w:pStyle w:val="XML1"/>
            </w:pPr>
            <w:r w:rsidRPr="00C128FA">
              <w:t xml:space="preserve">        key "resource-id";</w:t>
            </w:r>
          </w:p>
          <w:p w14:paraId="4023DAE0" w14:textId="77777777" w:rsidR="009F3611" w:rsidRPr="00C128FA" w:rsidRDefault="009F3611" w:rsidP="009F3611">
            <w:pPr>
              <w:pStyle w:val="XML1"/>
            </w:pPr>
            <w:r w:rsidRPr="00C128FA">
              <w:t xml:space="preserve">        description "The list contains all port resources of the</w:t>
            </w:r>
          </w:p>
          <w:p w14:paraId="3A9099EB" w14:textId="77777777" w:rsidR="009F3611" w:rsidRPr="00C128FA" w:rsidRDefault="009F3611" w:rsidP="009F3611">
            <w:pPr>
              <w:pStyle w:val="XML1"/>
            </w:pPr>
            <w:r w:rsidRPr="00C128FA">
              <w:t xml:space="preserve">          OpenFlow Capable Switch.</w:t>
            </w:r>
          </w:p>
          <w:p w14:paraId="586D9E57" w14:textId="77777777" w:rsidR="009F3611" w:rsidRPr="00C128FA" w:rsidRDefault="009F3611" w:rsidP="009F3611">
            <w:pPr>
              <w:pStyle w:val="XML1"/>
            </w:pPr>
          </w:p>
          <w:p w14:paraId="006064DF" w14:textId="77777777" w:rsidR="009F3611" w:rsidRPr="00C128FA" w:rsidRDefault="009F3611" w:rsidP="009F3611">
            <w:pPr>
              <w:pStyle w:val="XML1"/>
            </w:pPr>
            <w:r w:rsidRPr="00C128FA">
              <w:t xml:space="preserve">          The element 'resource-id' of OFPortType MUST be unique</w:t>
            </w:r>
          </w:p>
          <w:p w14:paraId="0D0A7CC2" w14:textId="77777777" w:rsidR="009F3611" w:rsidRPr="00C128FA" w:rsidRDefault="009F3611" w:rsidP="009F3611">
            <w:pPr>
              <w:pStyle w:val="XML1"/>
            </w:pPr>
            <w:r w:rsidRPr="00C128FA">
              <w:t xml:space="preserve">          within this list.";</w:t>
            </w:r>
          </w:p>
          <w:p w14:paraId="6660C55D" w14:textId="77777777" w:rsidR="009F3611" w:rsidRPr="00C128FA" w:rsidRDefault="009F3611" w:rsidP="009F3611">
            <w:pPr>
              <w:pStyle w:val="XML1"/>
            </w:pPr>
            <w:r w:rsidRPr="00C128FA">
              <w:t xml:space="preserve">        uses OFPortType;</w:t>
            </w:r>
          </w:p>
          <w:p w14:paraId="2980736B" w14:textId="77777777" w:rsidR="009F3611" w:rsidRPr="00C128FA" w:rsidRDefault="009F3611" w:rsidP="009F3611">
            <w:pPr>
              <w:pStyle w:val="XML1"/>
            </w:pPr>
            <w:r w:rsidRPr="00C128FA">
              <w:t xml:space="preserve">      }</w:t>
            </w:r>
          </w:p>
          <w:p w14:paraId="3FD896FA" w14:textId="77777777" w:rsidR="009F3611" w:rsidRPr="00C128FA" w:rsidRDefault="009F3611" w:rsidP="009F3611">
            <w:pPr>
              <w:pStyle w:val="XML1"/>
            </w:pPr>
            <w:r w:rsidRPr="00C128FA">
              <w:t xml:space="preserve">      list queue {</w:t>
            </w:r>
          </w:p>
          <w:p w14:paraId="7324DD1E" w14:textId="77777777" w:rsidR="009F3611" w:rsidRPr="00C128FA" w:rsidRDefault="009F3611" w:rsidP="009F3611">
            <w:pPr>
              <w:pStyle w:val="XML1"/>
            </w:pPr>
            <w:r w:rsidRPr="00C128FA">
              <w:t xml:space="preserve">        key "resource-id";</w:t>
            </w:r>
          </w:p>
          <w:p w14:paraId="6843C21B" w14:textId="77777777" w:rsidR="009F3611" w:rsidRPr="00C128FA" w:rsidRDefault="009F3611" w:rsidP="009F3611">
            <w:pPr>
              <w:pStyle w:val="XML1"/>
            </w:pPr>
            <w:r w:rsidRPr="00C128FA">
              <w:t xml:space="preserve">        description "The list contains all queue resources of the</w:t>
            </w:r>
          </w:p>
          <w:p w14:paraId="0A7A698B" w14:textId="77777777" w:rsidR="009F3611" w:rsidRPr="00C128FA" w:rsidRDefault="009F3611" w:rsidP="009F3611">
            <w:pPr>
              <w:pStyle w:val="XML1"/>
            </w:pPr>
            <w:r w:rsidRPr="00C128FA">
              <w:t xml:space="preserve">          OpenFlow Capable Switch.</w:t>
            </w:r>
          </w:p>
          <w:p w14:paraId="152FA3E9" w14:textId="77777777" w:rsidR="009F3611" w:rsidRPr="00C128FA" w:rsidRDefault="009F3611" w:rsidP="009F3611">
            <w:pPr>
              <w:pStyle w:val="XML1"/>
            </w:pPr>
          </w:p>
          <w:p w14:paraId="5FAFCDC7" w14:textId="77777777" w:rsidR="009F3611" w:rsidRPr="00C128FA" w:rsidRDefault="009F3611" w:rsidP="009F3611">
            <w:pPr>
              <w:pStyle w:val="XML1"/>
            </w:pPr>
            <w:r w:rsidRPr="00C128FA">
              <w:t xml:space="preserve">          The element 'resource-id' of OFQueueType MUST be unique</w:t>
            </w:r>
          </w:p>
          <w:p w14:paraId="7676249B" w14:textId="77777777" w:rsidR="009F3611" w:rsidRPr="00C128FA" w:rsidRDefault="009F3611" w:rsidP="009F3611">
            <w:pPr>
              <w:pStyle w:val="XML1"/>
            </w:pPr>
            <w:r w:rsidRPr="00C128FA">
              <w:t xml:space="preserve">          within this list.";</w:t>
            </w:r>
          </w:p>
          <w:p w14:paraId="2D673BEE" w14:textId="77777777" w:rsidR="009F3611" w:rsidRPr="00C128FA" w:rsidRDefault="009F3611" w:rsidP="009F3611">
            <w:pPr>
              <w:pStyle w:val="XML1"/>
            </w:pPr>
            <w:r w:rsidRPr="00C128FA">
              <w:t xml:space="preserve">        uses OFQueueType;</w:t>
            </w:r>
          </w:p>
          <w:p w14:paraId="6C72E968" w14:textId="77777777" w:rsidR="009F3611" w:rsidRPr="00C128FA" w:rsidRDefault="009F3611" w:rsidP="009F3611">
            <w:pPr>
              <w:pStyle w:val="XML1"/>
            </w:pPr>
            <w:r w:rsidRPr="00C128FA">
              <w:t xml:space="preserve">      }</w:t>
            </w:r>
          </w:p>
          <w:p w14:paraId="0F7133B8" w14:textId="77777777" w:rsidR="009F3611" w:rsidRPr="00C128FA" w:rsidRDefault="009F3611" w:rsidP="009F3611">
            <w:pPr>
              <w:pStyle w:val="XML1"/>
            </w:pPr>
            <w:r w:rsidRPr="00C128FA">
              <w:t xml:space="preserve">      list owned-certificate {</w:t>
            </w:r>
          </w:p>
          <w:p w14:paraId="04D9D3C4" w14:textId="77777777" w:rsidR="009F3611" w:rsidRPr="00C128FA" w:rsidRDefault="009F3611" w:rsidP="009F3611">
            <w:pPr>
              <w:pStyle w:val="XML1"/>
            </w:pPr>
            <w:r w:rsidRPr="00C128FA">
              <w:t xml:space="preserve">        key "resource-id";</w:t>
            </w:r>
          </w:p>
          <w:p w14:paraId="339DC957" w14:textId="77777777" w:rsidR="009F3611" w:rsidRPr="00C128FA" w:rsidRDefault="009F3611" w:rsidP="009F3611">
            <w:pPr>
              <w:pStyle w:val="XML1"/>
            </w:pPr>
            <w:r w:rsidRPr="00C128FA">
              <w:t xml:space="preserve">        description "The list contains all owned certificate</w:t>
            </w:r>
          </w:p>
          <w:p w14:paraId="4741DEDB" w14:textId="77777777" w:rsidR="009F3611" w:rsidRPr="00C128FA" w:rsidRDefault="009F3611" w:rsidP="009F3611">
            <w:pPr>
              <w:pStyle w:val="XML1"/>
            </w:pPr>
            <w:r w:rsidRPr="00C128FA">
              <w:t xml:space="preserve">          resources of the OpenFlow Capable Switch.</w:t>
            </w:r>
          </w:p>
          <w:p w14:paraId="450F3FA4" w14:textId="77777777" w:rsidR="009F3611" w:rsidRPr="00C128FA" w:rsidRDefault="009F3611" w:rsidP="009F3611">
            <w:pPr>
              <w:pStyle w:val="XML1"/>
            </w:pPr>
          </w:p>
          <w:p w14:paraId="75094660" w14:textId="77777777" w:rsidR="009F3611" w:rsidRPr="00C128FA" w:rsidRDefault="009F3611" w:rsidP="009F3611">
            <w:pPr>
              <w:pStyle w:val="XML1"/>
            </w:pPr>
            <w:r w:rsidRPr="00C128FA">
              <w:t xml:space="preserve">          The element 'resource-id' of OFOwnedCertificateType MUST</w:t>
            </w:r>
          </w:p>
          <w:p w14:paraId="7FDDBBDE" w14:textId="77777777" w:rsidR="009F3611" w:rsidRPr="00C128FA" w:rsidRDefault="009F3611" w:rsidP="009F3611">
            <w:pPr>
              <w:pStyle w:val="XML1"/>
            </w:pPr>
            <w:r w:rsidRPr="00C128FA">
              <w:t xml:space="preserve">          be unique within this list.";</w:t>
            </w:r>
          </w:p>
          <w:p w14:paraId="787D4289" w14:textId="77777777" w:rsidR="009F3611" w:rsidRPr="00C128FA" w:rsidRDefault="009F3611" w:rsidP="009F3611">
            <w:pPr>
              <w:pStyle w:val="XML1"/>
            </w:pPr>
            <w:r w:rsidRPr="00C128FA">
              <w:t xml:space="preserve">        uses OFOwnedCertificateType;</w:t>
            </w:r>
          </w:p>
          <w:p w14:paraId="786E6A97" w14:textId="77777777" w:rsidR="009F3611" w:rsidRPr="00C128FA" w:rsidRDefault="009F3611" w:rsidP="009F3611">
            <w:pPr>
              <w:pStyle w:val="XML1"/>
            </w:pPr>
            <w:r w:rsidRPr="00C128FA">
              <w:t xml:space="preserve">      }</w:t>
            </w:r>
          </w:p>
          <w:p w14:paraId="3EFC278E" w14:textId="77777777" w:rsidR="009F3611" w:rsidRPr="00C128FA" w:rsidRDefault="009F3611" w:rsidP="009F3611">
            <w:pPr>
              <w:pStyle w:val="XML1"/>
            </w:pPr>
            <w:r w:rsidRPr="00C128FA">
              <w:t xml:space="preserve">      list external-certificate {</w:t>
            </w:r>
          </w:p>
          <w:p w14:paraId="6A86406F" w14:textId="77777777" w:rsidR="009F3611" w:rsidRPr="00C128FA" w:rsidRDefault="009F3611" w:rsidP="009F3611">
            <w:pPr>
              <w:pStyle w:val="XML1"/>
            </w:pPr>
            <w:r w:rsidRPr="00C128FA">
              <w:t xml:space="preserve">        key "resource-id";</w:t>
            </w:r>
          </w:p>
          <w:p w14:paraId="3B62D7F6" w14:textId="77777777" w:rsidR="009F3611" w:rsidRPr="00C128FA" w:rsidRDefault="009F3611" w:rsidP="009F3611">
            <w:pPr>
              <w:pStyle w:val="XML1"/>
            </w:pPr>
            <w:r w:rsidRPr="00C128FA">
              <w:t xml:space="preserve">        description "The list contains all external certificate</w:t>
            </w:r>
          </w:p>
          <w:p w14:paraId="5A03D8F3" w14:textId="77777777" w:rsidR="009F3611" w:rsidRPr="00C128FA" w:rsidRDefault="009F3611" w:rsidP="009F3611">
            <w:pPr>
              <w:pStyle w:val="XML1"/>
            </w:pPr>
            <w:r w:rsidRPr="00C128FA">
              <w:t xml:space="preserve">          resources of the OpenFlow Capable Switch.</w:t>
            </w:r>
          </w:p>
          <w:p w14:paraId="60A6C149" w14:textId="77777777" w:rsidR="009F3611" w:rsidRPr="00C128FA" w:rsidRDefault="009F3611" w:rsidP="009F3611">
            <w:pPr>
              <w:pStyle w:val="XML1"/>
            </w:pPr>
          </w:p>
          <w:p w14:paraId="7851F3A5" w14:textId="77777777" w:rsidR="009F3611" w:rsidRPr="00C128FA" w:rsidRDefault="009F3611" w:rsidP="009F3611">
            <w:pPr>
              <w:pStyle w:val="XML1"/>
            </w:pPr>
            <w:r w:rsidRPr="00C128FA">
              <w:t xml:space="preserve">          The element 'resource-id' of OFExternalCertificateType</w:t>
            </w:r>
          </w:p>
          <w:p w14:paraId="7AFCF0E2" w14:textId="77777777" w:rsidR="009F3611" w:rsidRPr="00C128FA" w:rsidRDefault="009F3611" w:rsidP="009F3611">
            <w:pPr>
              <w:pStyle w:val="XML1"/>
            </w:pPr>
            <w:r w:rsidRPr="00C128FA">
              <w:t xml:space="preserve">          MUST be unique within this list.";</w:t>
            </w:r>
          </w:p>
          <w:p w14:paraId="54B1F62D" w14:textId="77777777" w:rsidR="009F3611" w:rsidRPr="00C128FA" w:rsidRDefault="009F3611" w:rsidP="009F3611">
            <w:pPr>
              <w:pStyle w:val="XML1"/>
            </w:pPr>
            <w:r w:rsidRPr="00C128FA">
              <w:t xml:space="preserve">        uses OFExternalCertificateType;</w:t>
            </w:r>
          </w:p>
          <w:p w14:paraId="4A3E01BA" w14:textId="77777777" w:rsidR="009F3611" w:rsidRPr="00C128FA" w:rsidRDefault="009F3611" w:rsidP="009F3611">
            <w:pPr>
              <w:pStyle w:val="XML1"/>
            </w:pPr>
            <w:r w:rsidRPr="00C128FA">
              <w:t xml:space="preserve">      }</w:t>
            </w:r>
          </w:p>
          <w:p w14:paraId="47D50D31" w14:textId="77777777" w:rsidR="009F3611" w:rsidRPr="00C128FA" w:rsidRDefault="009F3611" w:rsidP="009F3611">
            <w:pPr>
              <w:pStyle w:val="XML1"/>
            </w:pPr>
            <w:r w:rsidRPr="00C128FA">
              <w:t xml:space="preserve">      list flow-table {</w:t>
            </w:r>
          </w:p>
          <w:p w14:paraId="5367FBB9" w14:textId="77777777" w:rsidR="009F3611" w:rsidRPr="00C128FA" w:rsidRDefault="009F3611" w:rsidP="009F3611">
            <w:pPr>
              <w:pStyle w:val="XML1"/>
            </w:pPr>
            <w:r w:rsidRPr="00C128FA">
              <w:t xml:space="preserve">        key "resource-id";</w:t>
            </w:r>
          </w:p>
          <w:p w14:paraId="5730C9C3" w14:textId="77777777" w:rsidR="009F3611" w:rsidRPr="00C128FA" w:rsidRDefault="009F3611" w:rsidP="009F3611">
            <w:pPr>
              <w:pStyle w:val="XML1"/>
            </w:pPr>
            <w:r w:rsidRPr="00C128FA">
              <w:t xml:space="preserve">        description "The list contains all flow table resources of</w:t>
            </w:r>
          </w:p>
          <w:p w14:paraId="05B92AB7" w14:textId="77777777" w:rsidR="009F3611" w:rsidRPr="00C128FA" w:rsidRDefault="009F3611" w:rsidP="009F3611">
            <w:pPr>
              <w:pStyle w:val="XML1"/>
            </w:pPr>
            <w:r w:rsidRPr="00C128FA">
              <w:t xml:space="preserve">          the OpenFlow Capable Switch.</w:t>
            </w:r>
          </w:p>
          <w:p w14:paraId="2BA85F09" w14:textId="77777777" w:rsidR="009F3611" w:rsidRPr="00C128FA" w:rsidRDefault="009F3611" w:rsidP="009F3611">
            <w:pPr>
              <w:pStyle w:val="XML1"/>
            </w:pPr>
          </w:p>
          <w:p w14:paraId="7552AAB7" w14:textId="77777777" w:rsidR="009F3611" w:rsidRPr="00C128FA" w:rsidRDefault="009F3611" w:rsidP="009F3611">
            <w:pPr>
              <w:pStyle w:val="XML1"/>
            </w:pPr>
            <w:r w:rsidRPr="00C128FA">
              <w:t xml:space="preserve">          The element 'resource-id' of OFFlowTableType MUST be</w:t>
            </w:r>
          </w:p>
          <w:p w14:paraId="7F6C357F" w14:textId="77777777" w:rsidR="009F3611" w:rsidRPr="00C128FA" w:rsidRDefault="009F3611" w:rsidP="009F3611">
            <w:pPr>
              <w:pStyle w:val="XML1"/>
            </w:pPr>
            <w:r w:rsidRPr="00C128FA">
              <w:t xml:space="preserve">          unique within this list.";</w:t>
            </w:r>
          </w:p>
          <w:p w14:paraId="754D5579" w14:textId="77777777" w:rsidR="009F3611" w:rsidRPr="00C128FA" w:rsidRDefault="009F3611" w:rsidP="009F3611">
            <w:pPr>
              <w:pStyle w:val="XML1"/>
            </w:pPr>
            <w:r w:rsidRPr="00C128FA">
              <w:t xml:space="preserve">        uses OFFlowTableType;</w:t>
            </w:r>
          </w:p>
          <w:p w14:paraId="32D50B67" w14:textId="77777777" w:rsidR="009F3611" w:rsidRPr="00C128FA" w:rsidRDefault="009F3611" w:rsidP="009F3611">
            <w:pPr>
              <w:pStyle w:val="XML1"/>
            </w:pPr>
            <w:r w:rsidRPr="00C128FA">
              <w:t xml:space="preserve">      }</w:t>
            </w:r>
          </w:p>
          <w:p w14:paraId="32233F6B" w14:textId="77777777" w:rsidR="009F3611" w:rsidRPr="00C128FA" w:rsidRDefault="009F3611" w:rsidP="009F3611">
            <w:pPr>
              <w:pStyle w:val="XML1"/>
            </w:pPr>
            <w:r w:rsidRPr="00C128FA">
              <w:t xml:space="preserve">    }</w:t>
            </w:r>
          </w:p>
          <w:p w14:paraId="0D44ACEA" w14:textId="77777777" w:rsidR="009F3611" w:rsidRPr="00C128FA" w:rsidRDefault="009F3611" w:rsidP="009F3611">
            <w:pPr>
              <w:pStyle w:val="XML1"/>
            </w:pPr>
            <w:r w:rsidRPr="00C128FA">
              <w:t xml:space="preserve">    container logical-switches {</w:t>
            </w:r>
          </w:p>
          <w:p w14:paraId="1EAA3399" w14:textId="77777777" w:rsidR="009F3611" w:rsidRPr="00C128FA" w:rsidRDefault="009F3611" w:rsidP="009F3611">
            <w:pPr>
              <w:pStyle w:val="XML1"/>
            </w:pPr>
            <w:r w:rsidRPr="00C128FA">
              <w:t xml:space="preserve">      description "This element contains a list of all OpenFlow </w:t>
            </w:r>
          </w:p>
          <w:p w14:paraId="028A3CF8" w14:textId="77777777" w:rsidR="009F3611" w:rsidRPr="00C128FA" w:rsidRDefault="009F3611" w:rsidP="009F3611">
            <w:pPr>
              <w:pStyle w:val="XML1"/>
            </w:pPr>
            <w:r w:rsidRPr="00C128FA">
              <w:t xml:space="preserve">        Logical Switches available at the OpenFlow Capable</w:t>
            </w:r>
          </w:p>
          <w:p w14:paraId="0C51950B" w14:textId="77777777" w:rsidR="009F3611" w:rsidRPr="00C128FA" w:rsidRDefault="009F3611" w:rsidP="009F3611">
            <w:pPr>
              <w:pStyle w:val="XML1"/>
            </w:pPr>
            <w:r w:rsidRPr="00C128FA">
              <w:t xml:space="preserve">        Switch.";</w:t>
            </w:r>
          </w:p>
          <w:p w14:paraId="30CF7B26" w14:textId="77777777" w:rsidR="009F3611" w:rsidRPr="00C128FA" w:rsidRDefault="009F3611" w:rsidP="009F3611">
            <w:pPr>
              <w:pStyle w:val="XML1"/>
            </w:pPr>
            <w:r w:rsidRPr="00C128FA">
              <w:lastRenderedPageBreak/>
              <w:t xml:space="preserve">      list switch {</w:t>
            </w:r>
          </w:p>
          <w:p w14:paraId="22B43B76" w14:textId="77777777" w:rsidR="009F3611" w:rsidRPr="00C128FA" w:rsidRDefault="009F3611" w:rsidP="009F3611">
            <w:pPr>
              <w:pStyle w:val="XML1"/>
            </w:pPr>
            <w:r w:rsidRPr="00C128FA">
              <w:t xml:space="preserve">        key "id";</w:t>
            </w:r>
          </w:p>
          <w:p w14:paraId="7759E037" w14:textId="77777777" w:rsidR="009F3611" w:rsidRPr="00C128FA" w:rsidRDefault="009F3611" w:rsidP="009F3611">
            <w:pPr>
              <w:pStyle w:val="XML1"/>
            </w:pPr>
            <w:r w:rsidRPr="00C128FA">
              <w:t xml:space="preserve">        description "The list of all OpenFlow Logical Switches on</w:t>
            </w:r>
          </w:p>
          <w:p w14:paraId="4DFB84F8" w14:textId="77777777" w:rsidR="009F3611" w:rsidRPr="00C128FA" w:rsidRDefault="009F3611" w:rsidP="009F3611">
            <w:pPr>
              <w:pStyle w:val="XML1"/>
            </w:pPr>
            <w:r w:rsidRPr="00C128FA">
              <w:t xml:space="preserve">          the OpenFlow Capable Switch.</w:t>
            </w:r>
          </w:p>
          <w:p w14:paraId="4528FE3A" w14:textId="77777777" w:rsidR="009F3611" w:rsidRPr="00C128FA" w:rsidRDefault="009F3611" w:rsidP="009F3611">
            <w:pPr>
              <w:pStyle w:val="XML1"/>
            </w:pPr>
          </w:p>
          <w:p w14:paraId="50ADD2A2" w14:textId="77777777" w:rsidR="009F3611" w:rsidRPr="00C128FA" w:rsidRDefault="009F3611" w:rsidP="009F3611">
            <w:pPr>
              <w:pStyle w:val="XML1"/>
            </w:pPr>
            <w:r w:rsidRPr="00C128FA">
              <w:t xml:space="preserve">          The element 'resource-id' of OFLogicalSwitchType MUST be</w:t>
            </w:r>
          </w:p>
          <w:p w14:paraId="37766958" w14:textId="77777777" w:rsidR="009F3611" w:rsidRPr="00C128FA" w:rsidRDefault="009F3611" w:rsidP="009F3611">
            <w:pPr>
              <w:pStyle w:val="XML1"/>
            </w:pPr>
            <w:r w:rsidRPr="00C128FA">
              <w:t xml:space="preserve">          unique within this list.";</w:t>
            </w:r>
          </w:p>
          <w:p w14:paraId="54B41C4D" w14:textId="77777777" w:rsidR="009F3611" w:rsidRPr="00C128FA" w:rsidRDefault="009F3611" w:rsidP="009F3611">
            <w:pPr>
              <w:pStyle w:val="XML1"/>
            </w:pPr>
            <w:r w:rsidRPr="00C128FA">
              <w:t xml:space="preserve">        uses OFLogicalSwitchType;</w:t>
            </w:r>
          </w:p>
          <w:p w14:paraId="1CAE8CD1" w14:textId="77777777" w:rsidR="009F3611" w:rsidRPr="009F3611" w:rsidRDefault="009F3611" w:rsidP="009F3611">
            <w:pPr>
              <w:pStyle w:val="XML1"/>
              <w:rPr>
                <w:lang w:val="de-DE"/>
              </w:rPr>
            </w:pPr>
            <w:r w:rsidRPr="00C128FA">
              <w:t xml:space="preserve">      </w:t>
            </w:r>
            <w:r w:rsidRPr="009F3611">
              <w:rPr>
                <w:lang w:val="de-DE"/>
              </w:rPr>
              <w:t>}</w:t>
            </w:r>
          </w:p>
          <w:p w14:paraId="6F5CF568" w14:textId="77777777" w:rsidR="009F3611" w:rsidRPr="009F3611" w:rsidRDefault="009F3611" w:rsidP="009F3611">
            <w:pPr>
              <w:pStyle w:val="XML1"/>
              <w:rPr>
                <w:lang w:val="de-DE"/>
              </w:rPr>
            </w:pPr>
            <w:r w:rsidRPr="009F3611">
              <w:rPr>
                <w:lang w:val="de-DE"/>
              </w:rPr>
              <w:t xml:space="preserve">    }</w:t>
            </w:r>
          </w:p>
          <w:p w14:paraId="5C3F7B8F" w14:textId="77777777" w:rsidR="009F3611" w:rsidRPr="009F3611" w:rsidRDefault="009F3611" w:rsidP="009F3611">
            <w:pPr>
              <w:pStyle w:val="XML1"/>
              <w:rPr>
                <w:lang w:val="de-DE"/>
              </w:rPr>
            </w:pPr>
            <w:r w:rsidRPr="009F3611">
              <w:rPr>
                <w:lang w:val="de-DE"/>
              </w:rPr>
              <w:t xml:space="preserve">  }</w:t>
            </w:r>
          </w:p>
          <w:p w14:paraId="0A7402A1" w14:textId="77777777" w:rsidR="009F3611" w:rsidRPr="009F3611" w:rsidRDefault="009F3611" w:rsidP="009F3611">
            <w:pPr>
              <w:pStyle w:val="XML1"/>
              <w:rPr>
                <w:lang w:val="de-DE"/>
              </w:rPr>
            </w:pPr>
            <w:r w:rsidRPr="009F3611">
              <w:rPr>
                <w:lang w:val="de-DE"/>
              </w:rPr>
              <w:t xml:space="preserve">  </w:t>
            </w:r>
          </w:p>
          <w:p w14:paraId="6BE01453" w14:textId="1F95A0A0" w:rsidR="00F71F36" w:rsidRPr="003C232C" w:rsidRDefault="009F3611" w:rsidP="009F3611">
            <w:pPr>
              <w:pStyle w:val="XML1"/>
              <w:rPr>
                <w:lang w:val="de-DE"/>
              </w:rPr>
            </w:pPr>
            <w:r w:rsidRPr="009F3611">
              <w:rPr>
                <w:lang w:val="de-DE"/>
              </w:rPr>
              <w:t>}</w:t>
            </w:r>
          </w:p>
        </w:tc>
      </w:tr>
    </w:tbl>
    <w:p w14:paraId="45223608" w14:textId="77777777" w:rsidR="00F71F36" w:rsidRPr="009F1B7D" w:rsidRDefault="00F71F36" w:rsidP="007D61A9">
      <w:pPr>
        <w:pStyle w:val="Appx"/>
      </w:pPr>
      <w:bookmarkStart w:id="321" w:name="_Toc315954033"/>
      <w:bookmarkStart w:id="322" w:name="_Toc316542543"/>
      <w:bookmarkStart w:id="323" w:name="_Toc335229054"/>
      <w:r w:rsidRPr="00DB42FD">
        <w:lastRenderedPageBreak/>
        <w:t>Bibliography</w:t>
      </w:r>
      <w:bookmarkEnd w:id="321"/>
      <w:bookmarkEnd w:id="322"/>
      <w:bookmarkEnd w:id="323"/>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324" w:name="_Toc313864825"/>
      <w:bookmarkEnd w:id="324"/>
    </w:p>
    <w:sectPr w:rsidR="00C31DBC" w:rsidRPr="00F07D3E" w:rsidSect="00FA28FD">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BCE05" w14:textId="77777777" w:rsidR="00AB2933" w:rsidRDefault="00AB2933" w:rsidP="004C5BF8">
      <w:pPr>
        <w:spacing w:after="0"/>
      </w:pPr>
      <w:r>
        <w:separator/>
      </w:r>
    </w:p>
  </w:endnote>
  <w:endnote w:type="continuationSeparator" w:id="0">
    <w:p w14:paraId="4E980A25" w14:textId="77777777" w:rsidR="00AB2933" w:rsidRDefault="00AB2933"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101282" w:rsidRDefault="00101282">
        <w:pPr>
          <w:pStyle w:val="Footer"/>
          <w:jc w:val="center"/>
        </w:pPr>
        <w:r>
          <w:fldChar w:fldCharType="begin"/>
        </w:r>
        <w:r>
          <w:instrText xml:space="preserve"> PAGE   \* MERGEFORMAT </w:instrText>
        </w:r>
        <w:r>
          <w:fldChar w:fldCharType="separate"/>
        </w:r>
        <w:r w:rsidR="00C128FA">
          <w:rPr>
            <w:noProof/>
          </w:rPr>
          <w:t>2</w:t>
        </w:r>
        <w:r>
          <w:rPr>
            <w:noProof/>
          </w:rPr>
          <w:fldChar w:fldCharType="end"/>
        </w:r>
      </w:p>
    </w:sdtContent>
  </w:sdt>
  <w:p w14:paraId="7E0816E7" w14:textId="77777777" w:rsidR="00101282" w:rsidRDefault="001012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C4A0F" w14:textId="77777777" w:rsidR="00AB2933" w:rsidRDefault="00AB2933" w:rsidP="004C5BF8">
      <w:pPr>
        <w:spacing w:after="0"/>
      </w:pPr>
      <w:r>
        <w:separator/>
      </w:r>
    </w:p>
  </w:footnote>
  <w:footnote w:type="continuationSeparator" w:id="0">
    <w:p w14:paraId="7D451CC8" w14:textId="77777777" w:rsidR="00AB2933" w:rsidRDefault="00AB2933"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01282"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101282" w:rsidRDefault="00101282"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5F26624F" w:rsidR="00101282" w:rsidRDefault="00C128FA" w:rsidP="00FA28FD">
              <w:pPr>
                <w:pStyle w:val="Header"/>
                <w:jc w:val="right"/>
              </w:pPr>
              <w:r>
                <w:t>OF-CONFIG 1.1.1</w:t>
              </w:r>
            </w:p>
          </w:tc>
        </w:sdtContent>
      </w:sdt>
    </w:tr>
  </w:tbl>
  <w:p w14:paraId="4925B883" w14:textId="77777777" w:rsidR="00101282" w:rsidRDefault="00101282"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1"/>
  </w:abstractNum>
  <w:abstractNum w:abstractNumId="16">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72DDF"/>
    <w:multiLevelType w:val="multilevel"/>
    <w:tmpl w:val="B81445D8"/>
    <w:numStyleLink w:val="Headings1"/>
  </w:abstractNum>
  <w:abstractNum w:abstractNumId="18">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0">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8">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301A1"/>
    <w:multiLevelType w:val="multilevel"/>
    <w:tmpl w:val="B81445D8"/>
    <w:numStyleLink w:val="Headings1"/>
  </w:abstractNum>
  <w:abstractNum w:abstractNumId="31">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8"/>
  </w:num>
  <w:num w:numId="6">
    <w:abstractNumId w:val="29"/>
  </w:num>
  <w:num w:numId="7">
    <w:abstractNumId w:val="11"/>
  </w:num>
  <w:num w:numId="8">
    <w:abstractNumId w:val="25"/>
  </w:num>
  <w:num w:numId="9">
    <w:abstractNumId w:val="12"/>
  </w:num>
  <w:num w:numId="10">
    <w:abstractNumId w:val="20"/>
  </w:num>
  <w:num w:numId="11">
    <w:abstractNumId w:val="31"/>
  </w:num>
  <w:num w:numId="12">
    <w:abstractNumId w:val="19"/>
  </w:num>
  <w:num w:numId="13">
    <w:abstractNumId w:val="22"/>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7"/>
  </w:num>
  <w:num w:numId="23">
    <w:abstractNumId w:val="32"/>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7"/>
  </w:num>
  <w:num w:numId="27">
    <w:abstractNumId w:val="7"/>
  </w:num>
  <w:num w:numId="28">
    <w:abstractNumId w:val="32"/>
  </w:num>
  <w:num w:numId="29">
    <w:abstractNumId w:val="18"/>
  </w:num>
  <w:num w:numId="30">
    <w:abstractNumId w:val="23"/>
  </w:num>
  <w:num w:numId="31">
    <w:abstractNumId w:val="26"/>
  </w:num>
  <w:num w:numId="32">
    <w:abstractNumId w:val="21"/>
  </w:num>
  <w:num w:numId="33">
    <w:abstractNumId w:val="24"/>
  </w:num>
  <w:num w:numId="34">
    <w:abstractNumId w:val="16"/>
  </w:num>
  <w:num w:numId="35">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C5A09"/>
    <w:rsid w:val="001D1E31"/>
    <w:rsid w:val="001D1E49"/>
    <w:rsid w:val="001D24FC"/>
    <w:rsid w:val="001D326B"/>
    <w:rsid w:val="001D500F"/>
    <w:rsid w:val="001D6D81"/>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3974"/>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52E88"/>
    <w:rsid w:val="00755993"/>
    <w:rsid w:val="007632C6"/>
    <w:rsid w:val="00766893"/>
    <w:rsid w:val="007725BA"/>
    <w:rsid w:val="007746E3"/>
    <w:rsid w:val="00781A6A"/>
    <w:rsid w:val="0078617E"/>
    <w:rsid w:val="00786C46"/>
    <w:rsid w:val="007A2F9A"/>
    <w:rsid w:val="007A30A1"/>
    <w:rsid w:val="007B1613"/>
    <w:rsid w:val="007B1FA6"/>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8573D"/>
    <w:rsid w:val="00E9588E"/>
    <w:rsid w:val="00EA5C38"/>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hyperlink" Target="http://www.yang-central.org/modules/yang/ietf-inet-types.yang"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homas.Dietz@neclab.eu" TargetMode="External"/><Relationship Id="rId17" Type="http://schemas.openxmlformats.org/officeDocument/2006/relationships/image" Target="media/image4.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emf"/><Relationship Id="rId46" Type="http://schemas.openxmlformats.org/officeDocument/2006/relationships/hyperlink" Target="http://www.yang-central.org/modules/yang/ietf-yang-types.yang"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bailey@infoblox.com"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6.emf"/><Relationship Id="rId45" Type="http://schemas.openxmlformats.org/officeDocument/2006/relationships/hyperlink" Target="http://www.cablelabs.com/specifications/XSD/ietf-inet-types.xsd"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oter" Target="footer1.xml"/><Relationship Id="rId10" Type="http://schemas.openxmlformats.org/officeDocument/2006/relationships/hyperlink" Target="mailto:dbansal@microsoft.com" TargetMode="Externa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hyperlink" Target="http://www.yang-central.org/modules/xsd/ietf-yang-types.xsd" TargetMode="Externa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E07818B4-DDDD-4602-8B9E-A25AA97B4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3117</TotalTime>
  <Pages>173</Pages>
  <Words>51390</Words>
  <Characters>292925</Characters>
  <Application>Microsoft Office Word</Application>
  <DocSecurity>0</DocSecurity>
  <Lines>2441</Lines>
  <Paragraphs>687</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343628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Deepak Bansal (AZURE)</cp:lastModifiedBy>
  <cp:revision>3</cp:revision>
  <dcterms:created xsi:type="dcterms:W3CDTF">2012-04-14T02:02:00Z</dcterms:created>
  <dcterms:modified xsi:type="dcterms:W3CDTF">2012-09-12T23:04:00Z</dcterms:modified>
</cp:coreProperties>
</file>